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6B5F5D" w14:textId="77777777" w:rsidR="008D6A82" w:rsidRPr="00907EC9" w:rsidRDefault="008D6A82" w:rsidP="00907EC9">
      <w:pPr>
        <w:rPr>
          <w:sz w:val="24"/>
        </w:rPr>
      </w:pPr>
    </w:p>
    <w:p w14:paraId="316B5F5E" w14:textId="77777777" w:rsidR="008D6A82" w:rsidRPr="00D30A0B" w:rsidRDefault="008D6A82" w:rsidP="00E04131">
      <w:r w:rsidRPr="00D30A0B">
        <w:t>&lt;!--ID=CSR--&gt;</w:t>
      </w:r>
    </w:p>
    <w:p w14:paraId="58000240" w14:textId="77777777" w:rsidR="00583BD9" w:rsidRPr="00D30A0B" w:rsidRDefault="00583BD9" w:rsidP="00E04131"/>
    <w:p w14:paraId="604A8E13"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27395F39"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5F06CBE5" w14:textId="18A08677" w:rsidR="00583BD9" w:rsidRPr="00D30A0B" w:rsidRDefault="00583BD9" w:rsidP="00583BD9">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10" w:history="1">
        <w:r w:rsidR="00657811" w:rsidRPr="00D30A0B">
          <w:rPr>
            <w:i/>
            <w:iCs/>
            <w:color w:val="0000FF"/>
            <w:sz w:val="24"/>
            <w:szCs w:val="24"/>
            <w:u w:val="single"/>
          </w:rPr>
          <w:t>uhcprovider.com</w:t>
        </w:r>
      </w:hyperlink>
    </w:p>
    <w:p w14:paraId="1363373B" w14:textId="77777777" w:rsidR="00583BD9" w:rsidRPr="00D30A0B" w:rsidRDefault="00583BD9" w:rsidP="00E04131"/>
    <w:p w14:paraId="316B5F5F" w14:textId="77777777" w:rsidR="008D6A82" w:rsidRPr="00D30A0B" w:rsidRDefault="008D6A82">
      <w:pPr>
        <w:pBdr>
          <w:top w:val="double" w:sz="6" w:space="1" w:color="auto"/>
          <w:bottom w:val="double" w:sz="6" w:space="1" w:color="auto"/>
        </w:pBdr>
        <w:jc w:val="center"/>
        <w:outlineLvl w:val="0"/>
        <w:rPr>
          <w:b/>
          <w:bCs/>
          <w:color w:val="0000FF"/>
          <w:sz w:val="28"/>
        </w:rPr>
      </w:pPr>
      <w:bookmarkStart w:id="0" w:name="Policy_Data"/>
      <w:r w:rsidRPr="00D30A0B">
        <w:rPr>
          <w:b/>
          <w:bCs/>
          <w:color w:val="0000FF"/>
          <w:sz w:val="28"/>
        </w:rPr>
        <w:t>POLICY DATA</w:t>
      </w:r>
    </w:p>
    <w:bookmarkEnd w:id="0"/>
    <w:p w14:paraId="316B5F60" w14:textId="77777777" w:rsidR="008D6A82" w:rsidRPr="00D30A0B" w:rsidRDefault="008D6A82" w:rsidP="00907EC9">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5F63" w14:textId="77777777" w:rsidTr="001B67EF">
        <w:tc>
          <w:tcPr>
            <w:tcW w:w="2952" w:type="dxa"/>
            <w:shd w:val="clear" w:color="auto" w:fill="808000"/>
          </w:tcPr>
          <w:p w14:paraId="316B5F61" w14:textId="77777777" w:rsidR="008D6A82" w:rsidRPr="00D30A0B" w:rsidRDefault="008D6A82">
            <w:pPr>
              <w:pStyle w:val="TableTextChar1"/>
              <w:rPr>
                <w:b/>
                <w:bCs/>
                <w:color w:val="000000"/>
              </w:rPr>
            </w:pPr>
            <w:r w:rsidRPr="00D30A0B">
              <w:rPr>
                <w:b/>
                <w:bCs/>
                <w:color w:val="000000"/>
              </w:rPr>
              <w:t>Policy Holder Name</w:t>
            </w:r>
          </w:p>
        </w:tc>
        <w:tc>
          <w:tcPr>
            <w:tcW w:w="5904" w:type="dxa"/>
            <w:shd w:val="pct5" w:color="auto" w:fill="FFFFFF"/>
          </w:tcPr>
          <w:p w14:paraId="316B5F62" w14:textId="3D122B82" w:rsidR="008D6A82" w:rsidRPr="00D30A0B" w:rsidRDefault="00A5564B">
            <w:pPr>
              <w:pStyle w:val="TableTextChar1"/>
            </w:pPr>
            <w:r w:rsidRPr="00D30A0B">
              <w:t>Zoetis Inc.</w:t>
            </w:r>
          </w:p>
        </w:tc>
      </w:tr>
      <w:tr w:rsidR="008D6A82" w:rsidRPr="00D30A0B" w14:paraId="316B5F66" w14:textId="77777777" w:rsidTr="001B67EF">
        <w:tc>
          <w:tcPr>
            <w:tcW w:w="2952" w:type="dxa"/>
            <w:shd w:val="clear" w:color="auto" w:fill="808000"/>
          </w:tcPr>
          <w:p w14:paraId="316B5F64" w14:textId="77777777" w:rsidR="008D6A82" w:rsidRPr="00D30A0B" w:rsidRDefault="008D6A82">
            <w:pPr>
              <w:pStyle w:val="TableTextChar1"/>
              <w:rPr>
                <w:b/>
                <w:bCs/>
                <w:color w:val="000000"/>
              </w:rPr>
            </w:pPr>
            <w:r w:rsidRPr="00D30A0B">
              <w:rPr>
                <w:b/>
                <w:bCs/>
                <w:color w:val="000000"/>
              </w:rPr>
              <w:t>Medical Policy Number</w:t>
            </w:r>
          </w:p>
        </w:tc>
        <w:tc>
          <w:tcPr>
            <w:tcW w:w="5904" w:type="dxa"/>
            <w:shd w:val="pct5" w:color="auto" w:fill="FFFFFF"/>
          </w:tcPr>
          <w:p w14:paraId="316B5F65" w14:textId="7D1BF70F" w:rsidR="008D6A82" w:rsidRPr="00D30A0B" w:rsidRDefault="00A5564B">
            <w:pPr>
              <w:rPr>
                <w:sz w:val="24"/>
              </w:rPr>
            </w:pPr>
            <w:r w:rsidRPr="00D30A0B">
              <w:rPr>
                <w:sz w:val="24"/>
              </w:rPr>
              <w:t>752420</w:t>
            </w:r>
          </w:p>
        </w:tc>
      </w:tr>
      <w:tr w:rsidR="008D6A82" w:rsidRPr="00D30A0B" w14:paraId="316B5F69" w14:textId="77777777" w:rsidTr="001B67EF">
        <w:tc>
          <w:tcPr>
            <w:tcW w:w="2952" w:type="dxa"/>
            <w:shd w:val="clear" w:color="auto" w:fill="808000"/>
          </w:tcPr>
          <w:p w14:paraId="316B5F67" w14:textId="77777777" w:rsidR="008D6A82" w:rsidRPr="00D30A0B" w:rsidRDefault="008D6A82">
            <w:pPr>
              <w:pStyle w:val="TableTextChar1"/>
              <w:rPr>
                <w:b/>
                <w:bCs/>
                <w:color w:val="000000"/>
              </w:rPr>
            </w:pPr>
            <w:r w:rsidRPr="00D30A0B">
              <w:rPr>
                <w:b/>
                <w:bCs/>
                <w:color w:val="000000"/>
              </w:rPr>
              <w:t>Set Number</w:t>
            </w:r>
          </w:p>
        </w:tc>
        <w:tc>
          <w:tcPr>
            <w:tcW w:w="5904" w:type="dxa"/>
            <w:shd w:val="pct5" w:color="auto" w:fill="FFFFFF"/>
          </w:tcPr>
          <w:p w14:paraId="316B5F68" w14:textId="5F4A1D52" w:rsidR="008D6A82" w:rsidRPr="00D30A0B" w:rsidRDefault="00A5564B" w:rsidP="001C2646">
            <w:pPr>
              <w:rPr>
                <w:sz w:val="24"/>
              </w:rPr>
            </w:pPr>
            <w:r w:rsidRPr="00D30A0B">
              <w:rPr>
                <w:sz w:val="24"/>
              </w:rPr>
              <w:t>00</w:t>
            </w:r>
            <w:r w:rsidR="001C2646" w:rsidRPr="00D30A0B">
              <w:rPr>
                <w:sz w:val="24"/>
              </w:rPr>
              <w:t>6</w:t>
            </w:r>
            <w:r w:rsidRPr="00D30A0B">
              <w:rPr>
                <w:sz w:val="24"/>
              </w:rPr>
              <w:t xml:space="preserve">ACIS EP1 </w:t>
            </w:r>
            <w:r w:rsidRPr="00D30A0B">
              <w:rPr>
                <w:sz w:val="24"/>
                <w:szCs w:val="24"/>
              </w:rPr>
              <w:t xml:space="preserve">Network Exclusive Option </w:t>
            </w:r>
            <w:r w:rsidR="001C2646" w:rsidRPr="00D30A0B">
              <w:rPr>
                <w:sz w:val="24"/>
                <w:szCs w:val="24"/>
              </w:rPr>
              <w:t>PR</w:t>
            </w:r>
          </w:p>
        </w:tc>
      </w:tr>
      <w:tr w:rsidR="008D6A82" w:rsidRPr="00D30A0B" w14:paraId="316B5F6C" w14:textId="77777777" w:rsidTr="001B67EF">
        <w:tc>
          <w:tcPr>
            <w:tcW w:w="2952" w:type="dxa"/>
            <w:shd w:val="clear" w:color="auto" w:fill="808000"/>
          </w:tcPr>
          <w:p w14:paraId="316B5F6A" w14:textId="77777777" w:rsidR="008D6A82" w:rsidRPr="00D30A0B" w:rsidRDefault="008D6A82">
            <w:pPr>
              <w:pStyle w:val="TableTextChar1"/>
              <w:rPr>
                <w:b/>
                <w:bCs/>
                <w:color w:val="000000"/>
              </w:rPr>
            </w:pPr>
            <w:r w:rsidRPr="00D30A0B">
              <w:rPr>
                <w:b/>
                <w:bCs/>
                <w:color w:val="000000"/>
              </w:rPr>
              <w:t>Effective Date</w:t>
            </w:r>
          </w:p>
        </w:tc>
        <w:tc>
          <w:tcPr>
            <w:tcW w:w="5904" w:type="dxa"/>
            <w:shd w:val="pct5" w:color="auto" w:fill="FFFFFF"/>
          </w:tcPr>
          <w:p w14:paraId="316B5F6B" w14:textId="2C4DF9B5" w:rsidR="008D6A82" w:rsidRPr="00D30A0B" w:rsidRDefault="00626D2F" w:rsidP="002C3045">
            <w:pPr>
              <w:rPr>
                <w:sz w:val="24"/>
              </w:rPr>
            </w:pPr>
            <w:r w:rsidRPr="00D30A0B">
              <w:rPr>
                <w:sz w:val="24"/>
              </w:rPr>
              <w:t>01/01/</w:t>
            </w:r>
            <w:r w:rsidR="002C3045" w:rsidRPr="00D30A0B">
              <w:rPr>
                <w:sz w:val="24"/>
              </w:rPr>
              <w:t>2020</w:t>
            </w:r>
          </w:p>
        </w:tc>
      </w:tr>
      <w:tr w:rsidR="008D6A82" w:rsidRPr="00D30A0B" w14:paraId="316B5F6F" w14:textId="77777777" w:rsidTr="001B67EF">
        <w:tc>
          <w:tcPr>
            <w:tcW w:w="2952" w:type="dxa"/>
            <w:shd w:val="clear" w:color="auto" w:fill="808000"/>
          </w:tcPr>
          <w:p w14:paraId="316B5F6D" w14:textId="3B9022E1" w:rsidR="008D6A82" w:rsidRPr="00D30A0B" w:rsidRDefault="008D6A82">
            <w:pPr>
              <w:pStyle w:val="TableTextChar1"/>
              <w:rPr>
                <w:b/>
                <w:bCs/>
                <w:color w:val="000000"/>
              </w:rPr>
            </w:pPr>
            <w:r w:rsidRPr="00D30A0B">
              <w:rPr>
                <w:b/>
                <w:bCs/>
                <w:color w:val="000000"/>
              </w:rPr>
              <w:t>Cancellation Date</w:t>
            </w:r>
          </w:p>
        </w:tc>
        <w:tc>
          <w:tcPr>
            <w:tcW w:w="5904" w:type="dxa"/>
            <w:shd w:val="pct5" w:color="auto" w:fill="FFFFFF"/>
          </w:tcPr>
          <w:p w14:paraId="316B5F6E" w14:textId="73A0A21E" w:rsidR="008D6A82" w:rsidRPr="00D30A0B" w:rsidRDefault="00A5564B">
            <w:pPr>
              <w:pStyle w:val="TableTextChar1"/>
            </w:pPr>
            <w:r w:rsidRPr="00D30A0B">
              <w:t>99/99/9999</w:t>
            </w:r>
          </w:p>
        </w:tc>
      </w:tr>
      <w:tr w:rsidR="001B67EF" w:rsidRPr="00D30A0B" w14:paraId="316B5F72" w14:textId="77777777" w:rsidTr="001B67EF">
        <w:tc>
          <w:tcPr>
            <w:tcW w:w="2952" w:type="dxa"/>
            <w:shd w:val="clear" w:color="auto" w:fill="808000"/>
          </w:tcPr>
          <w:p w14:paraId="316B5F70" w14:textId="77777777" w:rsidR="001B67EF" w:rsidRPr="00D30A0B" w:rsidRDefault="001B67EF">
            <w:pPr>
              <w:pStyle w:val="TableTextChar1"/>
              <w:rPr>
                <w:b/>
                <w:bCs/>
                <w:color w:val="000000"/>
              </w:rPr>
            </w:pPr>
            <w:r w:rsidRPr="00D30A0B">
              <w:rPr>
                <w:b/>
                <w:bCs/>
                <w:color w:val="000000"/>
              </w:rPr>
              <w:t>iBAAG Document Author</w:t>
            </w:r>
          </w:p>
        </w:tc>
        <w:tc>
          <w:tcPr>
            <w:tcW w:w="5904" w:type="dxa"/>
            <w:shd w:val="pct5" w:color="auto" w:fill="FFFFFF"/>
          </w:tcPr>
          <w:p w14:paraId="316B5F71" w14:textId="65F200F2" w:rsidR="001B67EF" w:rsidRPr="00D30A0B" w:rsidRDefault="00414A60">
            <w:pPr>
              <w:rPr>
                <w:sz w:val="24"/>
              </w:rPr>
            </w:pPr>
            <w:r>
              <w:rPr>
                <w:sz w:val="24"/>
              </w:rPr>
              <w:t>Karunakar</w:t>
            </w:r>
          </w:p>
        </w:tc>
      </w:tr>
      <w:tr w:rsidR="001B67EF" w:rsidRPr="00D30A0B" w14:paraId="316B5F75" w14:textId="77777777" w:rsidTr="001B67EF">
        <w:trPr>
          <w:trHeight w:val="65"/>
        </w:trPr>
        <w:tc>
          <w:tcPr>
            <w:tcW w:w="2952" w:type="dxa"/>
            <w:shd w:val="clear" w:color="auto" w:fill="808000"/>
          </w:tcPr>
          <w:p w14:paraId="316B5F73" w14:textId="77777777" w:rsidR="001B67EF" w:rsidRPr="00D30A0B" w:rsidRDefault="001B67EF">
            <w:pPr>
              <w:pStyle w:val="TableTextChar1"/>
              <w:rPr>
                <w:b/>
                <w:bCs/>
                <w:color w:val="000000"/>
              </w:rPr>
            </w:pPr>
            <w:r w:rsidRPr="00D30A0B">
              <w:rPr>
                <w:b/>
                <w:bCs/>
                <w:color w:val="000000"/>
              </w:rPr>
              <w:t>Revision Reason</w:t>
            </w:r>
          </w:p>
        </w:tc>
        <w:tc>
          <w:tcPr>
            <w:tcW w:w="5904" w:type="dxa"/>
            <w:shd w:val="pct5" w:color="auto" w:fill="FFFFFF"/>
          </w:tcPr>
          <w:p w14:paraId="316B5F74" w14:textId="49D3B5EA" w:rsidR="001B67EF" w:rsidRPr="00D30A0B" w:rsidRDefault="00414A60" w:rsidP="00514DD2">
            <w:pPr>
              <w:rPr>
                <w:sz w:val="24"/>
              </w:rPr>
            </w:pPr>
            <w:r>
              <w:rPr>
                <w:sz w:val="24"/>
                <w:szCs w:val="24"/>
              </w:rPr>
              <w:t>09</w:t>
            </w:r>
            <w:r w:rsidRPr="002037F3">
              <w:rPr>
                <w:sz w:val="24"/>
                <w:szCs w:val="24"/>
              </w:rPr>
              <w:t>/</w:t>
            </w:r>
            <w:r>
              <w:rPr>
                <w:sz w:val="24"/>
                <w:szCs w:val="24"/>
              </w:rPr>
              <w:t>24</w:t>
            </w:r>
            <w:r w:rsidRPr="002037F3">
              <w:rPr>
                <w:sz w:val="24"/>
                <w:szCs w:val="24"/>
              </w:rPr>
              <w:t>/2020-</w:t>
            </w:r>
            <w:r>
              <w:t xml:space="preserve"> </w:t>
            </w:r>
            <w:r w:rsidRPr="00AA3B67">
              <w:rPr>
                <w:sz w:val="24"/>
                <w:szCs w:val="24"/>
              </w:rPr>
              <w:t>IS167909194</w:t>
            </w:r>
            <w:r w:rsidRPr="002037F3">
              <w:rPr>
                <w:sz w:val="24"/>
                <w:szCs w:val="24"/>
              </w:rPr>
              <w:t>-</w:t>
            </w:r>
            <w:r>
              <w:rPr>
                <w:sz w:val="24"/>
                <w:szCs w:val="24"/>
              </w:rPr>
              <w:t>Plan Change</w:t>
            </w:r>
            <w:r w:rsidRPr="002037F3">
              <w:rPr>
                <w:sz w:val="24"/>
                <w:szCs w:val="24"/>
              </w:rPr>
              <w:t>-</w:t>
            </w:r>
            <w:r>
              <w:rPr>
                <w:sz w:val="24"/>
                <w:szCs w:val="24"/>
              </w:rPr>
              <w:t>GKR</w:t>
            </w:r>
          </w:p>
        </w:tc>
      </w:tr>
    </w:tbl>
    <w:p w14:paraId="316B5F76" w14:textId="77777777" w:rsidR="008D6A82" w:rsidRPr="00D30A0B" w:rsidRDefault="008D6A82">
      <w:pPr>
        <w:rPr>
          <w:b/>
          <w:color w:val="FF0000"/>
          <w:sz w:val="24"/>
        </w:rPr>
      </w:pPr>
    </w:p>
    <w:p w14:paraId="316B5F77" w14:textId="77777777" w:rsidR="008D6A82" w:rsidRPr="00D30A0B" w:rsidRDefault="008D6A82">
      <w:pPr>
        <w:rPr>
          <w:b/>
          <w:color w:val="FF0000"/>
          <w:sz w:val="24"/>
        </w:rPr>
      </w:pPr>
    </w:p>
    <w:p w14:paraId="316B5F78" w14:textId="77777777" w:rsidR="008D6A82" w:rsidRPr="00D30A0B" w:rsidRDefault="008D6A82">
      <w:pPr>
        <w:outlineLvl w:val="0"/>
        <w:rPr>
          <w:b/>
          <w:color w:val="FF0000"/>
          <w:sz w:val="32"/>
        </w:rPr>
      </w:pPr>
      <w:r w:rsidRPr="00D30A0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5F7C" w14:textId="77777777" w:rsidTr="001B67EF">
        <w:tc>
          <w:tcPr>
            <w:tcW w:w="2952" w:type="dxa"/>
            <w:tcBorders>
              <w:top w:val="single" w:sz="6" w:space="0" w:color="auto"/>
              <w:left w:val="single" w:sz="6" w:space="0" w:color="auto"/>
              <w:bottom w:val="nil"/>
              <w:right w:val="single" w:sz="6" w:space="0" w:color="auto"/>
            </w:tcBorders>
            <w:shd w:val="pct5" w:color="auto" w:fill="FFFFFF"/>
          </w:tcPr>
          <w:p w14:paraId="316B5F79" w14:textId="77777777" w:rsidR="008D6A82" w:rsidRPr="00D30A0B" w:rsidRDefault="008D6A82">
            <w:pPr>
              <w:pStyle w:val="TableHeaderText"/>
              <w:rPr>
                <w:color w:val="FF0000"/>
              </w:rPr>
            </w:pPr>
            <w:r w:rsidRPr="00D30A0B">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14:paraId="316B5F7A" w14:textId="3C01D900" w:rsidR="008D6A82" w:rsidRPr="00D30A0B" w:rsidRDefault="00A5564B">
            <w:pPr>
              <w:pStyle w:val="TableTextChar1"/>
              <w:jc w:val="center"/>
              <w:rPr>
                <w:b/>
                <w:bCs/>
                <w:color w:val="FF0000"/>
              </w:rPr>
            </w:pPr>
            <w:r w:rsidRPr="00D30A0B">
              <w:rPr>
                <w:b/>
                <w:bCs/>
                <w:color w:val="FF0000"/>
              </w:rPr>
              <w:t>CHOICE</w:t>
            </w:r>
            <w:r w:rsidR="008D6A82" w:rsidRPr="00D30A0B">
              <w:rPr>
                <w:b/>
                <w:bCs/>
                <w:color w:val="FF0000"/>
              </w:rPr>
              <w:t xml:space="preserve"> </w:t>
            </w:r>
          </w:p>
          <w:p w14:paraId="316B5F7B" w14:textId="77777777" w:rsidR="008D6A82" w:rsidRPr="00D30A0B" w:rsidRDefault="008D6A82">
            <w:pPr>
              <w:pStyle w:val="TableHeaderText"/>
              <w:rPr>
                <w:color w:val="FF0000"/>
              </w:rPr>
            </w:pPr>
          </w:p>
        </w:tc>
      </w:tr>
      <w:tr w:rsidR="00781EE1" w:rsidRPr="00D30A0B" w14:paraId="316B5FA9"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7D" w14:textId="77777777" w:rsidR="00781EE1" w:rsidRPr="00D30A0B" w:rsidRDefault="00781EE1">
            <w:pPr>
              <w:pStyle w:val="TableTextChar1"/>
              <w:rPr>
                <w:b/>
                <w:bCs/>
                <w:color w:val="FF0000"/>
              </w:rPr>
            </w:pPr>
            <w:bookmarkStart w:id="1" w:name="Health_Care_Reform"/>
            <w:r w:rsidRPr="00D30A0B">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0A266C4" w14:textId="77777777" w:rsidR="00C4724B" w:rsidRPr="00D30A0B" w:rsidRDefault="00C4724B" w:rsidP="00C4724B">
            <w:pPr>
              <w:rPr>
                <w:b/>
                <w:bCs/>
                <w:color w:val="FF0000"/>
                <w:sz w:val="24"/>
                <w:u w:val="single"/>
              </w:rPr>
            </w:pPr>
            <w:r w:rsidRPr="00D30A0B">
              <w:rPr>
                <w:b/>
                <w:bCs/>
                <w:color w:val="FF0000"/>
                <w:sz w:val="24"/>
                <w:u w:val="single"/>
              </w:rPr>
              <w:t>Summary of Benefits and Coverage (SBC)</w:t>
            </w:r>
          </w:p>
          <w:p w14:paraId="414D1D15" w14:textId="77777777" w:rsidR="00C4724B" w:rsidRPr="00D30A0B" w:rsidRDefault="00C4724B" w:rsidP="00C4724B">
            <w:pPr>
              <w:rPr>
                <w:b/>
                <w:bCs/>
                <w:i/>
                <w:color w:val="FF0000"/>
                <w:sz w:val="24"/>
              </w:rPr>
            </w:pPr>
            <w:r w:rsidRPr="00D30A0B">
              <w:rPr>
                <w:b/>
                <w:bCs/>
                <w:i/>
                <w:color w:val="FF0000"/>
                <w:sz w:val="24"/>
              </w:rPr>
              <w:t>SBC Creation</w:t>
            </w:r>
          </w:p>
          <w:p w14:paraId="46618B17" w14:textId="77777777" w:rsidR="00C4724B" w:rsidRPr="00D30A0B" w:rsidRDefault="00C4724B" w:rsidP="00C4724B">
            <w:pPr>
              <w:rPr>
                <w:color w:val="FF0000"/>
                <w:sz w:val="24"/>
              </w:rPr>
            </w:pPr>
            <w:r w:rsidRPr="00D30A0B">
              <w:rPr>
                <w:bCs/>
                <w:color w:val="FF0000"/>
                <w:sz w:val="24"/>
              </w:rPr>
              <w:t>Responsible Party:  UHC</w:t>
            </w:r>
            <w:r w:rsidRPr="00D30A0B">
              <w:rPr>
                <w:b/>
                <w:bCs/>
                <w:color w:val="FF0000"/>
                <w:sz w:val="24"/>
              </w:rPr>
              <w:t xml:space="preserve"> </w:t>
            </w:r>
          </w:p>
          <w:p w14:paraId="2721D0BE" w14:textId="77777777" w:rsidR="00C4724B" w:rsidRPr="00D30A0B" w:rsidRDefault="00C4724B" w:rsidP="00C4724B">
            <w:pPr>
              <w:rPr>
                <w:color w:val="FF0000"/>
                <w:sz w:val="24"/>
              </w:rPr>
            </w:pPr>
          </w:p>
          <w:p w14:paraId="5751C544" w14:textId="77777777" w:rsidR="00C4724B" w:rsidRPr="00D30A0B" w:rsidRDefault="00C4724B" w:rsidP="00C4724B">
            <w:pPr>
              <w:rPr>
                <w:b/>
                <w:i/>
                <w:color w:val="FF0000"/>
                <w:sz w:val="24"/>
              </w:rPr>
            </w:pPr>
            <w:r w:rsidRPr="00D30A0B">
              <w:rPr>
                <w:b/>
                <w:i/>
                <w:color w:val="FF0000"/>
                <w:sz w:val="24"/>
              </w:rPr>
              <w:t>Member Fulfillment</w:t>
            </w:r>
          </w:p>
          <w:p w14:paraId="77099D0A" w14:textId="77777777" w:rsidR="00C4724B" w:rsidRPr="00D30A0B" w:rsidRDefault="00C4724B" w:rsidP="00C4724B">
            <w:pPr>
              <w:rPr>
                <w:color w:val="FF0000"/>
                <w:sz w:val="24"/>
              </w:rPr>
            </w:pPr>
            <w:r w:rsidRPr="00D30A0B">
              <w:rPr>
                <w:color w:val="FF0000"/>
                <w:sz w:val="24"/>
              </w:rPr>
              <w:t>Responsible Party:  Customer</w:t>
            </w:r>
          </w:p>
          <w:p w14:paraId="46DA7295" w14:textId="77777777" w:rsidR="00C4724B" w:rsidRPr="00D30A0B" w:rsidRDefault="00C4724B" w:rsidP="00C4724B">
            <w:pPr>
              <w:rPr>
                <w:color w:val="FF0000"/>
                <w:sz w:val="24"/>
              </w:rPr>
            </w:pPr>
          </w:p>
          <w:p w14:paraId="456A91D3" w14:textId="77777777" w:rsidR="00C4724B" w:rsidRPr="00D30A0B" w:rsidRDefault="00C4724B" w:rsidP="00C4724B">
            <w:pPr>
              <w:rPr>
                <w:b/>
                <w:i/>
                <w:color w:val="FF0000"/>
                <w:sz w:val="24"/>
              </w:rPr>
            </w:pPr>
            <w:r w:rsidRPr="00D30A0B">
              <w:rPr>
                <w:b/>
                <w:i/>
                <w:color w:val="FF0000"/>
                <w:sz w:val="24"/>
              </w:rPr>
              <w:t>External Vendor (Carve-out)</w:t>
            </w:r>
          </w:p>
          <w:p w14:paraId="2469215F" w14:textId="77777777" w:rsidR="00C4724B" w:rsidRPr="00D30A0B" w:rsidRDefault="00C4724B" w:rsidP="00C4724B">
            <w:pPr>
              <w:rPr>
                <w:color w:val="FF0000"/>
                <w:sz w:val="24"/>
              </w:rPr>
            </w:pPr>
            <w:r w:rsidRPr="00D30A0B">
              <w:rPr>
                <w:color w:val="FF0000"/>
                <w:sz w:val="24"/>
              </w:rPr>
              <w:t xml:space="preserve">Are external vendor benefits included in SBC? </w:t>
            </w:r>
          </w:p>
          <w:p w14:paraId="70320B8E" w14:textId="77777777" w:rsidR="00C4724B" w:rsidRPr="00D30A0B" w:rsidRDefault="00C4724B" w:rsidP="00C4724B">
            <w:pPr>
              <w:rPr>
                <w:color w:val="FF0000"/>
                <w:sz w:val="24"/>
              </w:rPr>
            </w:pPr>
            <w:r w:rsidRPr="00D30A0B">
              <w:rPr>
                <w:color w:val="FF0000"/>
                <w:sz w:val="24"/>
              </w:rPr>
              <w:t xml:space="preserve">Pharmacy benefits - Yes </w:t>
            </w:r>
          </w:p>
          <w:p w14:paraId="4AF242D1" w14:textId="77777777" w:rsidR="00C4724B" w:rsidRPr="00D30A0B" w:rsidRDefault="00C4724B" w:rsidP="00C4724B">
            <w:pPr>
              <w:rPr>
                <w:color w:val="FF0000"/>
                <w:sz w:val="24"/>
              </w:rPr>
            </w:pPr>
            <w:r w:rsidRPr="00D30A0B">
              <w:rPr>
                <w:color w:val="FF0000"/>
                <w:sz w:val="24"/>
              </w:rPr>
              <w:t>Mental Health benefits - No</w:t>
            </w:r>
          </w:p>
          <w:p w14:paraId="4AFA2BE9" w14:textId="77777777" w:rsidR="00C4724B" w:rsidRPr="00D30A0B" w:rsidRDefault="00C4724B" w:rsidP="00E0216E">
            <w:pPr>
              <w:pStyle w:val="TableText"/>
              <w:rPr>
                <w:b/>
                <w:bCs/>
                <w:color w:val="FF0000"/>
                <w:u w:val="single"/>
              </w:rPr>
            </w:pPr>
          </w:p>
          <w:p w14:paraId="316B5F93" w14:textId="77777777" w:rsidR="00E0216E" w:rsidRPr="00D30A0B" w:rsidRDefault="00E0216E" w:rsidP="00E0216E">
            <w:pPr>
              <w:pStyle w:val="TableText"/>
              <w:rPr>
                <w:b/>
                <w:bCs/>
                <w:color w:val="FF0000"/>
                <w:u w:val="single"/>
              </w:rPr>
            </w:pPr>
            <w:r w:rsidRPr="00D30A0B">
              <w:rPr>
                <w:b/>
                <w:bCs/>
                <w:color w:val="FF0000"/>
                <w:u w:val="single"/>
              </w:rPr>
              <w:t>Expanded Women’s Preventive Care Services Apply?</w:t>
            </w:r>
          </w:p>
          <w:p w14:paraId="316B5F95" w14:textId="203AC1E5" w:rsidR="00E0216E" w:rsidRPr="00D30A0B" w:rsidRDefault="00E0216E" w:rsidP="00E0216E">
            <w:pPr>
              <w:pStyle w:val="TableText"/>
              <w:rPr>
                <w:color w:val="FF0000"/>
              </w:rPr>
            </w:pPr>
            <w:r w:rsidRPr="00D30A0B">
              <w:rPr>
                <w:color w:val="FF0000"/>
              </w:rPr>
              <w:t>Yes</w:t>
            </w:r>
            <w:r w:rsidRPr="00D30A0B">
              <w:rPr>
                <w:rStyle w:val="wdColorPinkBoldItalic"/>
              </w:rPr>
              <w:t xml:space="preserve"> </w:t>
            </w:r>
          </w:p>
          <w:p w14:paraId="316B5F9A" w14:textId="77777777" w:rsidR="00E0216E" w:rsidRPr="00D30A0B" w:rsidRDefault="00E0216E" w:rsidP="00E0216E">
            <w:pPr>
              <w:pStyle w:val="TableText"/>
              <w:rPr>
                <w:bCs/>
                <w:color w:val="FF0000"/>
              </w:rPr>
            </w:pPr>
          </w:p>
          <w:p w14:paraId="052A57A5" w14:textId="77777777" w:rsidR="00691A30" w:rsidRPr="00D30A0B" w:rsidRDefault="00691A30" w:rsidP="00691A30">
            <w:pPr>
              <w:pStyle w:val="TableText"/>
              <w:rPr>
                <w:bCs/>
                <w:color w:val="FF0000"/>
              </w:rPr>
            </w:pPr>
            <w:r w:rsidRPr="00D30A0B">
              <w:rPr>
                <w:bCs/>
                <w:color w:val="FF0000"/>
              </w:rPr>
              <w:t>Coverage guidelines for Expanded Women’s Preventive Care include:</w:t>
            </w:r>
          </w:p>
          <w:p w14:paraId="4471184D" w14:textId="77777777" w:rsidR="00691A30" w:rsidRPr="00D30A0B" w:rsidRDefault="00691A30" w:rsidP="00EB2AF9">
            <w:pPr>
              <w:pStyle w:val="TableText"/>
              <w:numPr>
                <w:ilvl w:val="0"/>
                <w:numId w:val="7"/>
              </w:numPr>
              <w:rPr>
                <w:bCs/>
                <w:color w:val="FF0000"/>
                <w:lang w:val="en"/>
              </w:rPr>
            </w:pPr>
            <w:bookmarkStart w:id="2" w:name="Breastfeeding"/>
            <w:r w:rsidRPr="00D30A0B">
              <w:rPr>
                <w:bCs/>
                <w:color w:val="FF0000"/>
                <w:lang w:val="en"/>
              </w:rPr>
              <w:t xml:space="preserve">Breast-feeding </w:t>
            </w:r>
            <w:bookmarkEnd w:id="2"/>
            <w:r w:rsidRPr="00D30A0B">
              <w:rPr>
                <w:bCs/>
                <w:color w:val="FF0000"/>
                <w:lang w:val="en"/>
              </w:rPr>
              <w:t xml:space="preserve">support, supplies, and counseling.  Click </w:t>
            </w:r>
            <w:hyperlink r:id="rId11" w:history="1">
              <w:r w:rsidRPr="00D30A0B">
                <w:rPr>
                  <w:color w:val="0000FF"/>
                  <w:u w:val="single"/>
                </w:rPr>
                <w:t>here</w:t>
              </w:r>
            </w:hyperlink>
            <w:r w:rsidRPr="00D30A0B">
              <w:t xml:space="preserve"> </w:t>
            </w:r>
            <w:r w:rsidRPr="00D30A0B">
              <w:rPr>
                <w:bCs/>
                <w:color w:val="FF0000"/>
                <w:lang w:val="en"/>
              </w:rPr>
              <w:t xml:space="preserve"> for Network breast pump providers </w:t>
            </w:r>
          </w:p>
          <w:p w14:paraId="41BE2720" w14:textId="77777777" w:rsidR="00691A30" w:rsidRPr="00D30A0B" w:rsidRDefault="00691A30" w:rsidP="00EB2AF9">
            <w:pPr>
              <w:pStyle w:val="TableText"/>
              <w:numPr>
                <w:ilvl w:val="0"/>
                <w:numId w:val="7"/>
              </w:numPr>
              <w:rPr>
                <w:bCs/>
                <w:color w:val="FF0000"/>
                <w:lang w:val="en"/>
              </w:rPr>
            </w:pPr>
            <w:r w:rsidRPr="00D30A0B">
              <w:rPr>
                <w:bCs/>
                <w:color w:val="FF0000"/>
                <w:lang w:val="en"/>
              </w:rPr>
              <w:t xml:space="preserve">Contraception methods and counseling </w:t>
            </w:r>
          </w:p>
          <w:p w14:paraId="36EFD8B5" w14:textId="77777777" w:rsidR="00691A30" w:rsidRPr="00D30A0B" w:rsidRDefault="00691A30" w:rsidP="00EB2AF9">
            <w:pPr>
              <w:pStyle w:val="TableText"/>
              <w:numPr>
                <w:ilvl w:val="0"/>
                <w:numId w:val="7"/>
              </w:numPr>
              <w:rPr>
                <w:bCs/>
                <w:color w:val="FF0000"/>
                <w:lang w:val="en"/>
              </w:rPr>
            </w:pPr>
            <w:bookmarkStart w:id="3" w:name="Domestic_Violence"/>
            <w:r w:rsidRPr="00D30A0B">
              <w:rPr>
                <w:bCs/>
                <w:color w:val="FF0000"/>
                <w:lang w:val="en"/>
              </w:rPr>
              <w:t xml:space="preserve">Domestic violence </w:t>
            </w:r>
            <w:bookmarkEnd w:id="3"/>
            <w:r w:rsidRPr="00D30A0B">
              <w:rPr>
                <w:bCs/>
                <w:color w:val="FF0000"/>
                <w:lang w:val="en"/>
              </w:rPr>
              <w:t xml:space="preserve">screening </w:t>
            </w:r>
          </w:p>
          <w:p w14:paraId="2A5968AE" w14:textId="77777777" w:rsidR="00691A30" w:rsidRPr="00D30A0B" w:rsidRDefault="00691A30" w:rsidP="00EB2AF9">
            <w:pPr>
              <w:pStyle w:val="TableText"/>
              <w:numPr>
                <w:ilvl w:val="0"/>
                <w:numId w:val="7"/>
              </w:numPr>
              <w:rPr>
                <w:bCs/>
                <w:color w:val="FF0000"/>
                <w:lang w:val="en"/>
              </w:rPr>
            </w:pPr>
            <w:bookmarkStart w:id="4" w:name="Gestational_Diabetes"/>
            <w:r w:rsidRPr="00D30A0B">
              <w:rPr>
                <w:bCs/>
                <w:color w:val="FF0000"/>
                <w:lang w:val="en"/>
              </w:rPr>
              <w:t xml:space="preserve">Gestational diabetes </w:t>
            </w:r>
            <w:bookmarkEnd w:id="4"/>
            <w:r w:rsidRPr="00D30A0B">
              <w:rPr>
                <w:bCs/>
                <w:color w:val="FF0000"/>
                <w:lang w:val="en"/>
              </w:rPr>
              <w:t xml:space="preserve">screening </w:t>
            </w:r>
          </w:p>
          <w:p w14:paraId="43119548" w14:textId="77777777" w:rsidR="00691A30" w:rsidRPr="00D30A0B" w:rsidRDefault="00691A30" w:rsidP="00EB2AF9">
            <w:pPr>
              <w:pStyle w:val="TableText"/>
              <w:numPr>
                <w:ilvl w:val="0"/>
                <w:numId w:val="7"/>
              </w:numPr>
              <w:rPr>
                <w:bCs/>
                <w:color w:val="FF0000"/>
                <w:lang w:val="en"/>
              </w:rPr>
            </w:pPr>
            <w:bookmarkStart w:id="5" w:name="HIV_ScreeningandCounseling"/>
            <w:r w:rsidRPr="00D30A0B">
              <w:rPr>
                <w:bCs/>
                <w:color w:val="FF0000"/>
                <w:lang w:val="en"/>
              </w:rPr>
              <w:t>HIV screening and counseling</w:t>
            </w:r>
            <w:bookmarkEnd w:id="5"/>
            <w:r w:rsidRPr="00D30A0B">
              <w:rPr>
                <w:bCs/>
                <w:color w:val="FF0000"/>
                <w:lang w:val="en"/>
              </w:rPr>
              <w:t xml:space="preserve"> </w:t>
            </w:r>
          </w:p>
          <w:p w14:paraId="1498BC3B" w14:textId="77777777" w:rsidR="00691A30" w:rsidRPr="00D30A0B" w:rsidRDefault="00691A30" w:rsidP="00EB2AF9">
            <w:pPr>
              <w:pStyle w:val="TableText"/>
              <w:numPr>
                <w:ilvl w:val="0"/>
                <w:numId w:val="7"/>
              </w:numPr>
              <w:rPr>
                <w:bCs/>
                <w:color w:val="FF0000"/>
                <w:lang w:val="en"/>
              </w:rPr>
            </w:pPr>
            <w:bookmarkStart w:id="6" w:name="HPV"/>
            <w:r w:rsidRPr="00D30A0B">
              <w:rPr>
                <w:bCs/>
                <w:color w:val="FF0000"/>
                <w:lang w:val="en"/>
              </w:rPr>
              <w:t>Human papillomavirus testing  (beginning at age 30, and for every 3 years thereafter)</w:t>
            </w:r>
            <w:bookmarkEnd w:id="6"/>
            <w:r w:rsidRPr="00D30A0B">
              <w:rPr>
                <w:bCs/>
                <w:color w:val="FF0000"/>
                <w:lang w:val="en"/>
              </w:rPr>
              <w:t xml:space="preserve"> </w:t>
            </w:r>
          </w:p>
          <w:p w14:paraId="4279EB71" w14:textId="77777777" w:rsidR="00691A30" w:rsidRPr="00D30A0B" w:rsidRDefault="00691A30" w:rsidP="00EB2AF9">
            <w:pPr>
              <w:pStyle w:val="TableText"/>
              <w:numPr>
                <w:ilvl w:val="0"/>
                <w:numId w:val="7"/>
              </w:numPr>
              <w:rPr>
                <w:bCs/>
                <w:color w:val="FF0000"/>
                <w:lang w:val="en"/>
              </w:rPr>
            </w:pPr>
            <w:bookmarkStart w:id="7" w:name="Sexually_Transmitted_Infections_Counseli"/>
            <w:r w:rsidRPr="00D30A0B">
              <w:rPr>
                <w:bCs/>
                <w:color w:val="FF0000"/>
                <w:lang w:val="en"/>
              </w:rPr>
              <w:t>Sexually transmitted infections counseling</w:t>
            </w:r>
            <w:bookmarkEnd w:id="7"/>
            <w:r w:rsidRPr="00D30A0B">
              <w:rPr>
                <w:bCs/>
                <w:color w:val="FF0000"/>
                <w:lang w:val="en"/>
              </w:rPr>
              <w:t xml:space="preserve"> </w:t>
            </w:r>
          </w:p>
          <w:p w14:paraId="5A4A16E1" w14:textId="77777777" w:rsidR="00691A30" w:rsidRPr="00D30A0B" w:rsidRDefault="00691A30" w:rsidP="00EB2AF9">
            <w:pPr>
              <w:pStyle w:val="TableText"/>
              <w:numPr>
                <w:ilvl w:val="0"/>
                <w:numId w:val="7"/>
              </w:numPr>
              <w:rPr>
                <w:bCs/>
                <w:color w:val="FF0000"/>
                <w:lang w:val="en"/>
              </w:rPr>
            </w:pPr>
            <w:r w:rsidRPr="00D30A0B">
              <w:rPr>
                <w:bCs/>
                <w:color w:val="FF0000"/>
                <w:lang w:val="en"/>
              </w:rPr>
              <w:t xml:space="preserve">Well-woman visits </w:t>
            </w:r>
          </w:p>
          <w:p w14:paraId="675CA4DB" w14:textId="77777777" w:rsidR="00691A30" w:rsidRPr="00D30A0B" w:rsidRDefault="00691A30" w:rsidP="00691A30">
            <w:pPr>
              <w:pStyle w:val="TableText"/>
              <w:rPr>
                <w:bCs/>
                <w:color w:val="FF0000"/>
              </w:rPr>
            </w:pPr>
          </w:p>
          <w:p w14:paraId="682D4DB5" w14:textId="77777777" w:rsidR="00691A30" w:rsidRPr="00D30A0B" w:rsidRDefault="00691A30" w:rsidP="00691A30">
            <w:pPr>
              <w:pStyle w:val="TableText"/>
              <w:rPr>
                <w:b/>
                <w:bCs/>
                <w:color w:val="FF0000"/>
              </w:rPr>
            </w:pPr>
            <w:r w:rsidRPr="00D30A0B">
              <w:rPr>
                <w:b/>
                <w:bCs/>
                <w:color w:val="FF0000"/>
              </w:rPr>
              <w:t xml:space="preserve">Click </w:t>
            </w:r>
            <w:hyperlink r:id="rId12" w:history="1">
              <w:r w:rsidRPr="00D30A0B">
                <w:rPr>
                  <w:color w:val="0000FF"/>
                  <w:u w:val="single"/>
                </w:rPr>
                <w:t>here</w:t>
              </w:r>
            </w:hyperlink>
            <w:r w:rsidRPr="00D30A0B">
              <w:rPr>
                <w:b/>
                <w:bCs/>
                <w:color w:val="FF0000"/>
              </w:rPr>
              <w:t xml:space="preserve"> for additional information on eligible services covered under the Expanded Women’s Preventive Care Services.</w:t>
            </w:r>
          </w:p>
          <w:p w14:paraId="316B5FA8" w14:textId="77777777" w:rsidR="00781EE1" w:rsidRPr="00D30A0B" w:rsidRDefault="00781EE1">
            <w:pPr>
              <w:pStyle w:val="TableTextChar1"/>
              <w:rPr>
                <w:b/>
                <w:bCs/>
                <w:color w:val="FF0000"/>
              </w:rPr>
            </w:pPr>
          </w:p>
        </w:tc>
      </w:tr>
      <w:tr w:rsidR="008D6A82" w:rsidRPr="00D30A0B" w14:paraId="316B5FAD"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AA" w14:textId="77777777" w:rsidR="008D6A82" w:rsidRPr="00D30A0B" w:rsidRDefault="008D6A82">
            <w:pPr>
              <w:pStyle w:val="TableTextChar1"/>
              <w:rPr>
                <w:b/>
                <w:bCs/>
                <w:color w:val="FF0000"/>
              </w:rPr>
            </w:pPr>
            <w:bookmarkStart w:id="8" w:name="Business_Segment"/>
            <w:r w:rsidRPr="00D30A0B">
              <w:rPr>
                <w:b/>
                <w:bCs/>
                <w:color w:val="FF0000"/>
              </w:rPr>
              <w:lastRenderedPageBreak/>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5FAB" w14:textId="77777777" w:rsidR="008D6A82" w:rsidRPr="00D30A0B" w:rsidRDefault="00EF67D7">
            <w:pPr>
              <w:pStyle w:val="TableTextChar1"/>
              <w:rPr>
                <w:b/>
                <w:bCs/>
                <w:color w:val="FF0000"/>
              </w:rPr>
            </w:pPr>
            <w:r w:rsidRPr="00D30A0B">
              <w:rPr>
                <w:b/>
                <w:bCs/>
                <w:color w:val="FF0000"/>
              </w:rPr>
              <w:t>UHC NATIONAL ACCOUNTS</w:t>
            </w:r>
          </w:p>
          <w:p w14:paraId="316B5FAC" w14:textId="77777777" w:rsidR="008D6A82" w:rsidRPr="00D30A0B" w:rsidRDefault="008D6A82">
            <w:pPr>
              <w:pStyle w:val="TableTextChar1"/>
              <w:rPr>
                <w:b/>
                <w:bCs/>
                <w:color w:val="FF0000"/>
              </w:rPr>
            </w:pPr>
          </w:p>
        </w:tc>
      </w:tr>
      <w:tr w:rsidR="008D6A82" w:rsidRPr="00D30A0B" w14:paraId="316B5FB1"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AE" w14:textId="77777777" w:rsidR="008D6A82" w:rsidRPr="00D30A0B" w:rsidRDefault="008D6A82">
            <w:pPr>
              <w:pStyle w:val="TableTextChar1"/>
              <w:rPr>
                <w:b/>
                <w:bCs/>
                <w:color w:val="FF0000"/>
              </w:rPr>
            </w:pPr>
            <w:bookmarkStart w:id="9" w:name="COSMOS_To_UNET_Converted_Case"/>
            <w:r w:rsidRPr="00D30A0B">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5FAF" w14:textId="77777777" w:rsidR="008D6A82" w:rsidRPr="00D30A0B" w:rsidRDefault="008D6A82">
            <w:pPr>
              <w:pStyle w:val="TableTextChar1"/>
              <w:rPr>
                <w:color w:val="FF0000"/>
              </w:rPr>
            </w:pPr>
            <w:r w:rsidRPr="00D30A0B">
              <w:rPr>
                <w:color w:val="FF0000"/>
              </w:rPr>
              <w:t>Not Applicable</w:t>
            </w:r>
          </w:p>
          <w:p w14:paraId="316B5FB0" w14:textId="77777777" w:rsidR="008D6A82" w:rsidRPr="00D30A0B" w:rsidRDefault="008D6A82">
            <w:pPr>
              <w:pStyle w:val="TableTextChar1"/>
              <w:rPr>
                <w:color w:val="FF0000"/>
              </w:rPr>
            </w:pPr>
          </w:p>
        </w:tc>
      </w:tr>
      <w:tr w:rsidR="008D6A82" w:rsidRPr="00D30A0B" w14:paraId="316B5FB6"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B2" w14:textId="77777777" w:rsidR="008D6A82" w:rsidRPr="00D30A0B" w:rsidRDefault="008D6A82">
            <w:pPr>
              <w:pStyle w:val="TableTextChar1"/>
              <w:rPr>
                <w:b/>
                <w:bCs/>
                <w:color w:val="FF0000"/>
              </w:rPr>
            </w:pPr>
            <w:bookmarkStart w:id="10" w:name="Product_Year"/>
            <w:r w:rsidRPr="00D30A0B">
              <w:rPr>
                <w:b/>
                <w:bCs/>
                <w:color w:val="FF0000"/>
              </w:rPr>
              <w:t>Product Year</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5FB5" w14:textId="42522905" w:rsidR="008D6A82" w:rsidRPr="00D30A0B" w:rsidRDefault="003514FF" w:rsidP="00A5564B">
            <w:pPr>
              <w:pStyle w:val="TableText"/>
              <w:rPr>
                <w:b/>
                <w:bCs/>
                <w:color w:val="0000FF"/>
              </w:rPr>
            </w:pPr>
            <w:r w:rsidRPr="00D30A0B">
              <w:rPr>
                <w:b/>
                <w:color w:val="0000FF"/>
              </w:rPr>
              <w:t>2004</w:t>
            </w:r>
            <w:r w:rsidRPr="00D30A0B">
              <w:rPr>
                <w:b/>
              </w:rPr>
              <w:t xml:space="preserve"> </w:t>
            </w:r>
          </w:p>
        </w:tc>
      </w:tr>
      <w:tr w:rsidR="008D6A82" w:rsidRPr="00D30A0B" w14:paraId="316B5FBF"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B7" w14:textId="77777777" w:rsidR="008D6A82" w:rsidRPr="00D30A0B" w:rsidRDefault="008D6A82">
            <w:pPr>
              <w:pStyle w:val="TableTextChar1"/>
              <w:rPr>
                <w:b/>
                <w:bCs/>
                <w:color w:val="FF0000"/>
              </w:rPr>
            </w:pPr>
            <w:bookmarkStart w:id="11" w:name="State_of_Issue"/>
            <w:r w:rsidRPr="00D30A0B">
              <w:rPr>
                <w:b/>
                <w:bCs/>
                <w:color w:val="FF0000"/>
              </w:rPr>
              <w:t>State of Issue</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5FBC" w14:textId="77777777" w:rsidR="008D6A82" w:rsidRPr="00D30A0B" w:rsidRDefault="008D6A82">
            <w:pPr>
              <w:pStyle w:val="TableTextChar1"/>
              <w:rPr>
                <w:color w:val="FF0000"/>
              </w:rPr>
            </w:pPr>
            <w:r w:rsidRPr="00D30A0B">
              <w:rPr>
                <w:color w:val="FF0000"/>
              </w:rPr>
              <w:t xml:space="preserve">Not Applicable </w:t>
            </w:r>
          </w:p>
          <w:p w14:paraId="316B5FBE" w14:textId="77777777" w:rsidR="008D6A82" w:rsidRPr="00D30A0B" w:rsidRDefault="008D6A82" w:rsidP="00A5564B">
            <w:pPr>
              <w:pStyle w:val="TableTextChar1"/>
              <w:rPr>
                <w:b/>
                <w:bCs/>
                <w:color w:val="FF00FF"/>
              </w:rPr>
            </w:pPr>
          </w:p>
        </w:tc>
      </w:tr>
      <w:tr w:rsidR="008D6A82" w:rsidRPr="00D30A0B" w14:paraId="316B5FC2"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C0" w14:textId="77777777" w:rsidR="008D6A82" w:rsidRPr="00D30A0B" w:rsidRDefault="008D6A82">
            <w:pPr>
              <w:pStyle w:val="TableTextChar1"/>
              <w:rPr>
                <w:b/>
                <w:color w:val="FF0000"/>
              </w:rPr>
            </w:pPr>
            <w:bookmarkStart w:id="12" w:name="ERISA"/>
            <w:r w:rsidRPr="00D30A0B">
              <w:rPr>
                <w:b/>
                <w:color w:val="FF0000"/>
              </w:rPr>
              <w:t>ERISA</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A6866" w14:textId="77777777" w:rsidR="008D6A82" w:rsidRPr="00D30A0B" w:rsidRDefault="008D6A82" w:rsidP="00A5564B">
            <w:pPr>
              <w:pStyle w:val="TableTextChar1"/>
              <w:rPr>
                <w:b/>
                <w:color w:val="FF0000"/>
              </w:rPr>
            </w:pPr>
            <w:r w:rsidRPr="00D30A0B">
              <w:rPr>
                <w:b/>
                <w:color w:val="FF0000"/>
              </w:rPr>
              <w:t xml:space="preserve">Yes </w:t>
            </w:r>
          </w:p>
          <w:p w14:paraId="316B5FC1" w14:textId="64FC69F9" w:rsidR="00A5564B" w:rsidRPr="00D30A0B" w:rsidRDefault="00A5564B" w:rsidP="00A5564B">
            <w:pPr>
              <w:pStyle w:val="TableTextChar1"/>
              <w:rPr>
                <w:b/>
                <w:color w:val="FF0000"/>
              </w:rPr>
            </w:pPr>
          </w:p>
        </w:tc>
      </w:tr>
      <w:tr w:rsidR="00A5564B" w:rsidRPr="00D30A0B" w14:paraId="316B5FE5"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C3" w14:textId="35E1EDE7" w:rsidR="00A5564B" w:rsidRPr="00D30A0B" w:rsidRDefault="00A5564B" w:rsidP="00CE5096">
            <w:pPr>
              <w:pStyle w:val="TableTextChar"/>
              <w:rPr>
                <w:b/>
                <w:color w:val="FF0000"/>
              </w:rPr>
            </w:pPr>
            <w:bookmarkStart w:id="13" w:name="Final_Claim_Fiduciary"/>
            <w:r w:rsidRPr="00D30A0B">
              <w:rPr>
                <w:b/>
                <w:color w:val="FF0000"/>
              </w:rPr>
              <w:t>Final Claim Fiduciary</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59926B2" w14:textId="77777777" w:rsidR="00A5564B" w:rsidRPr="00D30A0B" w:rsidRDefault="00A5564B">
            <w:pPr>
              <w:pStyle w:val="TableText"/>
              <w:rPr>
                <w:b/>
                <w:color w:val="FF00FF"/>
              </w:rPr>
            </w:pPr>
            <w:r w:rsidRPr="00D30A0B">
              <w:rPr>
                <w:b/>
                <w:color w:val="FF0000"/>
              </w:rPr>
              <w:t>●   Urgent Care: UHC</w:t>
            </w:r>
          </w:p>
          <w:p w14:paraId="0F6E73D4" w14:textId="77777777" w:rsidR="00A5564B" w:rsidRPr="00D30A0B" w:rsidRDefault="00A5564B">
            <w:pPr>
              <w:pStyle w:val="TableText"/>
              <w:rPr>
                <w:b/>
                <w:color w:val="FF00FF"/>
              </w:rPr>
            </w:pPr>
            <w:r w:rsidRPr="00D30A0B">
              <w:rPr>
                <w:b/>
                <w:color w:val="FF0000"/>
              </w:rPr>
              <w:t xml:space="preserve">●   </w:t>
            </w:r>
            <w:r w:rsidRPr="00D30A0B">
              <w:rPr>
                <w:b/>
                <w:color w:val="0000FF"/>
              </w:rPr>
              <w:t>1</w:t>
            </w:r>
            <w:r w:rsidRPr="00D30A0B">
              <w:rPr>
                <w:b/>
                <w:color w:val="FF0000"/>
              </w:rPr>
              <w:t>st Level Pre-Service: UHC</w:t>
            </w:r>
          </w:p>
          <w:p w14:paraId="1B5E348E" w14:textId="77777777" w:rsidR="00A5564B" w:rsidRPr="00D30A0B" w:rsidRDefault="00A5564B">
            <w:pPr>
              <w:pStyle w:val="TableText"/>
              <w:rPr>
                <w:b/>
                <w:color w:val="FF0000"/>
              </w:rPr>
            </w:pPr>
            <w:r w:rsidRPr="00D30A0B">
              <w:rPr>
                <w:b/>
                <w:color w:val="FF0000"/>
              </w:rPr>
              <w:t xml:space="preserve">●   </w:t>
            </w:r>
            <w:r w:rsidRPr="00D30A0B">
              <w:rPr>
                <w:b/>
                <w:color w:val="0000FF"/>
              </w:rPr>
              <w:t>2</w:t>
            </w:r>
            <w:r w:rsidRPr="00D30A0B">
              <w:rPr>
                <w:b/>
                <w:color w:val="FF0000"/>
              </w:rPr>
              <w:t>nd Level Pre-Service: UHC</w:t>
            </w:r>
          </w:p>
          <w:p w14:paraId="0812E955" w14:textId="77777777" w:rsidR="00A5564B" w:rsidRPr="00D30A0B" w:rsidRDefault="00A5564B">
            <w:pPr>
              <w:pStyle w:val="TableText"/>
              <w:rPr>
                <w:b/>
                <w:color w:val="FF0000"/>
              </w:rPr>
            </w:pPr>
            <w:r w:rsidRPr="00D30A0B">
              <w:rPr>
                <w:b/>
                <w:color w:val="FF0000"/>
              </w:rPr>
              <w:t xml:space="preserve">●   </w:t>
            </w:r>
            <w:r w:rsidRPr="00D30A0B">
              <w:rPr>
                <w:b/>
                <w:color w:val="0000FF"/>
              </w:rPr>
              <w:t>1</w:t>
            </w:r>
            <w:r w:rsidRPr="00D30A0B">
              <w:rPr>
                <w:b/>
                <w:color w:val="FF0000"/>
              </w:rPr>
              <w:t>st Level Post-Service: UHC</w:t>
            </w:r>
          </w:p>
          <w:p w14:paraId="588E08C4" w14:textId="77777777" w:rsidR="00A5564B" w:rsidRPr="00D30A0B" w:rsidRDefault="00A5564B">
            <w:pPr>
              <w:pStyle w:val="TableText"/>
              <w:rPr>
                <w:b/>
                <w:color w:val="FF0000"/>
              </w:rPr>
            </w:pPr>
            <w:r w:rsidRPr="00D30A0B">
              <w:rPr>
                <w:b/>
                <w:color w:val="FF0000"/>
              </w:rPr>
              <w:t xml:space="preserve">●   </w:t>
            </w:r>
            <w:r w:rsidRPr="00D30A0B">
              <w:rPr>
                <w:b/>
                <w:color w:val="0000FF"/>
              </w:rPr>
              <w:t>2</w:t>
            </w:r>
            <w:r w:rsidRPr="00D30A0B">
              <w:rPr>
                <w:b/>
                <w:color w:val="FF0000"/>
              </w:rPr>
              <w:t>nd Level Post-Service: UHC</w:t>
            </w:r>
          </w:p>
          <w:p w14:paraId="5BF32B75" w14:textId="77777777" w:rsidR="00A5564B" w:rsidRPr="00D30A0B" w:rsidRDefault="00A5564B">
            <w:pPr>
              <w:pStyle w:val="TableText"/>
              <w:rPr>
                <w:color w:val="FF0000"/>
              </w:rPr>
            </w:pPr>
          </w:p>
          <w:p w14:paraId="1EBC0FD1" w14:textId="77777777" w:rsidR="00C4724B" w:rsidRPr="00D30A0B" w:rsidRDefault="00C4724B" w:rsidP="00C4724B">
            <w:pPr>
              <w:pStyle w:val="TableText"/>
              <w:ind w:left="317" w:hanging="317"/>
              <w:rPr>
                <w:b/>
                <w:color w:val="FF0000"/>
              </w:rPr>
            </w:pPr>
            <w:r w:rsidRPr="00D30A0B">
              <w:rPr>
                <w:b/>
                <w:color w:val="FF0000"/>
              </w:rPr>
              <w:sym w:font="Symbol" w:char="F0B7"/>
            </w:r>
            <w:r w:rsidRPr="00D30A0B">
              <w:rPr>
                <w:b/>
                <w:color w:val="FF0000"/>
              </w:rPr>
              <w:t xml:space="preserve">  </w:t>
            </w:r>
            <w:r w:rsidRPr="00D30A0B">
              <w:rPr>
                <w:b/>
                <w:color w:val="FF0000"/>
                <w:szCs w:val="24"/>
              </w:rPr>
              <w:t>Urgent /Escalated Appeals -</w:t>
            </w:r>
            <w:r w:rsidRPr="00D30A0B">
              <w:rPr>
                <w:color w:val="FF0000"/>
                <w:szCs w:val="24"/>
              </w:rPr>
              <w:t xml:space="preserve"> All agents follow your current Urgent Appeals Guidelines.</w:t>
            </w:r>
          </w:p>
          <w:p w14:paraId="458F1C50" w14:textId="77777777" w:rsidR="00A5564B" w:rsidRPr="00D30A0B" w:rsidRDefault="00A5564B">
            <w:pPr>
              <w:pStyle w:val="TableText"/>
              <w:rPr>
                <w:color w:val="FF0000"/>
              </w:rPr>
            </w:pPr>
            <w:r w:rsidRPr="00D30A0B">
              <w:rPr>
                <w:b/>
                <w:color w:val="FF0000"/>
              </w:rPr>
              <w:t>●   Pre-Service</w:t>
            </w:r>
            <w:r w:rsidRPr="00D30A0B">
              <w:rPr>
                <w:color w:val="FF0000"/>
              </w:rPr>
              <w:t xml:space="preserve"> - Submit written appeal to the P.O. Box </w:t>
            </w:r>
          </w:p>
          <w:p w14:paraId="1E3E0500" w14:textId="77777777" w:rsidR="00A5564B" w:rsidRPr="00D30A0B" w:rsidRDefault="00A5564B">
            <w:pPr>
              <w:pStyle w:val="TableText"/>
              <w:ind w:left="288"/>
              <w:rPr>
                <w:color w:val="0000FF"/>
              </w:rPr>
            </w:pPr>
            <w:r w:rsidRPr="00D30A0B">
              <w:rPr>
                <w:color w:val="FF0000"/>
              </w:rPr>
              <w:t xml:space="preserve">address on the initial determination letter or UnitedHealthcare, P.O. Box </w:t>
            </w:r>
            <w:r w:rsidRPr="00D30A0B">
              <w:rPr>
                <w:b/>
                <w:color w:val="0000FF"/>
              </w:rPr>
              <w:t>30432</w:t>
            </w:r>
            <w:r w:rsidRPr="00D30A0B">
              <w:rPr>
                <w:color w:val="FF0000"/>
              </w:rPr>
              <w:t xml:space="preserve">, Salt Lake City, Utah </w:t>
            </w:r>
            <w:r w:rsidRPr="00D30A0B">
              <w:rPr>
                <w:b/>
                <w:color w:val="0000FF"/>
              </w:rPr>
              <w:t>84130</w:t>
            </w:r>
            <w:r w:rsidRPr="00D30A0B">
              <w:rPr>
                <w:b/>
                <w:color w:val="FF0000"/>
              </w:rPr>
              <w:t>-</w:t>
            </w:r>
            <w:r w:rsidRPr="00D30A0B">
              <w:rPr>
                <w:b/>
                <w:color w:val="0000FF"/>
              </w:rPr>
              <w:t>0432</w:t>
            </w:r>
          </w:p>
          <w:p w14:paraId="4C52A5F8" w14:textId="77777777" w:rsidR="00A5564B" w:rsidRPr="00D30A0B" w:rsidRDefault="00A5564B">
            <w:pPr>
              <w:pStyle w:val="TableText"/>
              <w:rPr>
                <w:color w:val="FF0000"/>
              </w:rPr>
            </w:pPr>
            <w:r w:rsidRPr="00D30A0B">
              <w:rPr>
                <w:b/>
                <w:color w:val="FF0000"/>
              </w:rPr>
              <w:t>●   Post-Service</w:t>
            </w:r>
            <w:r w:rsidRPr="00D30A0B">
              <w:rPr>
                <w:color w:val="FF0000"/>
              </w:rPr>
              <w:t xml:space="preserve"> - Submit written appeal as directed on the </w:t>
            </w:r>
          </w:p>
          <w:p w14:paraId="19B5F430" w14:textId="77777777" w:rsidR="00A5564B" w:rsidRPr="00D30A0B" w:rsidRDefault="00A5564B">
            <w:pPr>
              <w:pStyle w:val="TableText"/>
              <w:ind w:left="288"/>
            </w:pPr>
            <w:r w:rsidRPr="00D30A0B">
              <w:rPr>
                <w:color w:val="FF0000"/>
              </w:rPr>
              <w:t xml:space="preserve">EOB or UnitedHealthcare, P.O. Box </w:t>
            </w:r>
            <w:r w:rsidRPr="00D30A0B">
              <w:rPr>
                <w:b/>
                <w:color w:val="0000FF"/>
              </w:rPr>
              <w:t>30432</w:t>
            </w:r>
            <w:r w:rsidRPr="00D30A0B">
              <w:rPr>
                <w:color w:val="FF0000"/>
              </w:rPr>
              <w:t xml:space="preserve">, Salt Lake City, Utah </w:t>
            </w:r>
            <w:r w:rsidRPr="00D30A0B">
              <w:rPr>
                <w:b/>
                <w:color w:val="0000FF"/>
              </w:rPr>
              <w:t>84130</w:t>
            </w:r>
            <w:r w:rsidRPr="00D30A0B">
              <w:rPr>
                <w:b/>
                <w:color w:val="FF0000"/>
              </w:rPr>
              <w:t>-</w:t>
            </w:r>
            <w:r w:rsidRPr="00D30A0B">
              <w:rPr>
                <w:b/>
                <w:color w:val="0000FF"/>
              </w:rPr>
              <w:t>0432</w:t>
            </w:r>
          </w:p>
          <w:p w14:paraId="746587C9" w14:textId="77777777" w:rsidR="00A5564B" w:rsidRPr="00D30A0B" w:rsidRDefault="00A5564B">
            <w:pPr>
              <w:pStyle w:val="TableText"/>
            </w:pPr>
          </w:p>
          <w:p w14:paraId="76172C9E" w14:textId="77777777" w:rsidR="00A5564B" w:rsidRPr="00D30A0B" w:rsidRDefault="00A5564B">
            <w:pPr>
              <w:pStyle w:val="TableText"/>
              <w:rPr>
                <w:color w:val="FF0000"/>
              </w:rPr>
            </w:pPr>
            <w:r w:rsidRPr="00D30A0B">
              <w:rPr>
                <w:color w:val="FF0000"/>
              </w:rPr>
              <w:t>The regulation requires that appeals be addressed in the following timeframes based on appeal type:</w:t>
            </w:r>
          </w:p>
          <w:p w14:paraId="72179A50" w14:textId="77777777" w:rsidR="00A5564B" w:rsidRPr="00D30A0B" w:rsidRDefault="00A5564B">
            <w:pPr>
              <w:pStyle w:val="TableText"/>
              <w:rPr>
                <w:b/>
                <w:color w:val="FF0000"/>
              </w:rPr>
            </w:pPr>
            <w:r w:rsidRPr="00D30A0B">
              <w:rPr>
                <w:b/>
                <w:color w:val="FF0000"/>
              </w:rPr>
              <w:t xml:space="preserve">●   Urgent appeals - </w:t>
            </w:r>
            <w:r w:rsidRPr="00D30A0B">
              <w:rPr>
                <w:b/>
                <w:color w:val="0000FF"/>
              </w:rPr>
              <w:t>72</w:t>
            </w:r>
            <w:r w:rsidRPr="00D30A0B">
              <w:rPr>
                <w:b/>
                <w:color w:val="FF0000"/>
              </w:rPr>
              <w:t xml:space="preserve"> hours</w:t>
            </w:r>
          </w:p>
          <w:p w14:paraId="0E87E514" w14:textId="77777777" w:rsidR="00A5564B" w:rsidRPr="00D30A0B" w:rsidRDefault="00A5564B">
            <w:pPr>
              <w:pStyle w:val="TableText"/>
              <w:rPr>
                <w:b/>
                <w:color w:val="FF0000"/>
              </w:rPr>
            </w:pPr>
            <w:r w:rsidRPr="00D30A0B">
              <w:rPr>
                <w:b/>
                <w:color w:val="FF0000"/>
              </w:rPr>
              <w:t xml:space="preserve">●   Pre-service requests - </w:t>
            </w:r>
            <w:r w:rsidRPr="00D30A0B">
              <w:rPr>
                <w:b/>
                <w:color w:val="0000FF"/>
              </w:rPr>
              <w:t>15</w:t>
            </w:r>
            <w:r w:rsidRPr="00D30A0B">
              <w:rPr>
                <w:b/>
                <w:color w:val="FF0000"/>
              </w:rPr>
              <w:t xml:space="preserve"> calendar days</w:t>
            </w:r>
          </w:p>
          <w:p w14:paraId="6D34D3C9" w14:textId="77777777" w:rsidR="00A5564B" w:rsidRPr="00D30A0B" w:rsidRDefault="00A5564B" w:rsidP="00726F7B">
            <w:pPr>
              <w:pStyle w:val="TableTextChar"/>
              <w:rPr>
                <w:b/>
                <w:color w:val="FF0000"/>
              </w:rPr>
            </w:pPr>
            <w:r w:rsidRPr="00D30A0B">
              <w:rPr>
                <w:b/>
                <w:color w:val="FF0000"/>
              </w:rPr>
              <w:t xml:space="preserve">●   Post service claims - </w:t>
            </w:r>
            <w:r w:rsidRPr="00D30A0B">
              <w:rPr>
                <w:b/>
                <w:color w:val="0000FF"/>
              </w:rPr>
              <w:t>30</w:t>
            </w:r>
            <w:r w:rsidRPr="00D30A0B">
              <w:rPr>
                <w:b/>
                <w:color w:val="FF0000"/>
              </w:rPr>
              <w:t xml:space="preserve"> calendar days</w:t>
            </w:r>
          </w:p>
          <w:p w14:paraId="316B5FE4" w14:textId="0E6BE70B" w:rsidR="00A5564B" w:rsidRPr="00D30A0B" w:rsidRDefault="00A5564B" w:rsidP="00726F7B">
            <w:pPr>
              <w:pStyle w:val="TableTextChar"/>
              <w:rPr>
                <w:b/>
              </w:rPr>
            </w:pPr>
          </w:p>
        </w:tc>
      </w:tr>
      <w:tr w:rsidR="00A5564B" w:rsidRPr="00D30A0B" w14:paraId="316B5FED"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E6" w14:textId="7ED29E22" w:rsidR="00A5564B" w:rsidRPr="00D30A0B" w:rsidRDefault="00A5564B">
            <w:pPr>
              <w:pStyle w:val="TableTextChar1"/>
              <w:rPr>
                <w:b/>
                <w:bCs/>
                <w:color w:val="FF0000"/>
              </w:rPr>
            </w:pPr>
            <w:bookmarkStart w:id="14" w:name="COBRA_Information"/>
            <w:r w:rsidRPr="00D30A0B">
              <w:rPr>
                <w:b/>
                <w:bCs/>
                <w:color w:val="FF0000"/>
              </w:rPr>
              <w:t>COBRA Information</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4AC466D" w14:textId="77777777" w:rsidR="00657811" w:rsidRPr="00D30A0B" w:rsidRDefault="00657811" w:rsidP="00657811">
            <w:pPr>
              <w:rPr>
                <w:color w:val="FF0000"/>
                <w:sz w:val="24"/>
              </w:rPr>
            </w:pPr>
            <w:r w:rsidRPr="00D30A0B">
              <w:rPr>
                <w:color w:val="FF0000"/>
                <w:sz w:val="24"/>
              </w:rPr>
              <w:t xml:space="preserve">Administrator:  </w:t>
            </w:r>
            <w:r w:rsidRPr="00D30A0B">
              <w:rPr>
                <w:b/>
                <w:color w:val="FF0000"/>
                <w:sz w:val="24"/>
              </w:rPr>
              <w:t>Alight</w:t>
            </w:r>
          </w:p>
          <w:p w14:paraId="50168802" w14:textId="77777777" w:rsidR="00657811" w:rsidRPr="00D30A0B" w:rsidRDefault="00657811" w:rsidP="00657811">
            <w:pPr>
              <w:rPr>
                <w:b/>
                <w:bCs/>
                <w:color w:val="0000FF"/>
                <w:sz w:val="24"/>
              </w:rPr>
            </w:pPr>
            <w:r w:rsidRPr="00D30A0B">
              <w:rPr>
                <w:color w:val="FF0000"/>
                <w:sz w:val="24"/>
              </w:rPr>
              <w:t xml:space="preserve">Phone Number: </w:t>
            </w:r>
            <w:r w:rsidRPr="00D30A0B">
              <w:rPr>
                <w:b/>
                <w:color w:val="0033CC"/>
                <w:sz w:val="24"/>
                <w:szCs w:val="24"/>
              </w:rPr>
              <w:t>1-833-885-5658</w:t>
            </w:r>
          </w:p>
          <w:p w14:paraId="025BD83E" w14:textId="77777777" w:rsidR="00A5564B" w:rsidRPr="00D30A0B" w:rsidRDefault="00A5564B">
            <w:pPr>
              <w:pStyle w:val="TableTextCharChar"/>
              <w:rPr>
                <w:color w:val="FF0000"/>
              </w:rPr>
            </w:pPr>
            <w:r w:rsidRPr="00D30A0B">
              <w:rPr>
                <w:color w:val="FF0000"/>
              </w:rPr>
              <w:t xml:space="preserve">Individual Medical Conversions allowed: Yes </w:t>
            </w:r>
          </w:p>
          <w:p w14:paraId="188372EE" w14:textId="77777777" w:rsidR="00A5564B" w:rsidRPr="00D30A0B" w:rsidRDefault="00A5564B">
            <w:pPr>
              <w:pStyle w:val="TableTextCharChar"/>
              <w:rPr>
                <w:color w:val="FF0000"/>
              </w:rPr>
            </w:pPr>
          </w:p>
          <w:p w14:paraId="316B5FEC" w14:textId="77777777" w:rsidR="00A5564B" w:rsidRPr="00D30A0B" w:rsidRDefault="00A5564B">
            <w:pPr>
              <w:rPr>
                <w:b/>
                <w:color w:val="FF0000"/>
                <w:sz w:val="24"/>
              </w:rPr>
            </w:pPr>
          </w:p>
        </w:tc>
      </w:tr>
      <w:tr w:rsidR="00A5564B" w:rsidRPr="00D30A0B" w14:paraId="316B6013"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EE" w14:textId="03E3545D" w:rsidR="00A5564B" w:rsidRPr="00D30A0B" w:rsidRDefault="00A5564B">
            <w:pPr>
              <w:pStyle w:val="TableTextChar1"/>
              <w:rPr>
                <w:b/>
                <w:bCs/>
                <w:color w:val="FF0000"/>
              </w:rPr>
            </w:pPr>
            <w:bookmarkStart w:id="15" w:name="Coordination_of_Benefits_COB"/>
            <w:r w:rsidRPr="00D30A0B">
              <w:rPr>
                <w:b/>
                <w:bCs/>
                <w:color w:val="FF0000"/>
              </w:rPr>
              <w:t>Coordination of Benefits COB</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3282995" w14:textId="77777777" w:rsidR="00A5564B" w:rsidRPr="00D30A0B" w:rsidRDefault="00A5564B">
            <w:pPr>
              <w:pStyle w:val="TableText"/>
              <w:rPr>
                <w:color w:val="FF0000"/>
              </w:rPr>
            </w:pPr>
            <w:r w:rsidRPr="00D30A0B">
              <w:rPr>
                <w:color w:val="FF0000"/>
              </w:rPr>
              <w:t>Other Insurance:  Come-Out-Whole</w:t>
            </w:r>
          </w:p>
          <w:p w14:paraId="76D02300" w14:textId="77777777" w:rsidR="00A5564B" w:rsidRPr="00D30A0B" w:rsidRDefault="00A5564B">
            <w:pPr>
              <w:pStyle w:val="TableText"/>
              <w:rPr>
                <w:color w:val="FF0000"/>
              </w:rPr>
            </w:pPr>
          </w:p>
          <w:p w14:paraId="2A442BEB" w14:textId="77777777" w:rsidR="00972856" w:rsidRPr="00D30A0B" w:rsidRDefault="00972856" w:rsidP="00972856">
            <w:pPr>
              <w:rPr>
                <w:color w:val="FF0000"/>
                <w:sz w:val="24"/>
              </w:rPr>
            </w:pPr>
            <w:r w:rsidRPr="00D30A0B">
              <w:rPr>
                <w:color w:val="FF0000"/>
                <w:sz w:val="24"/>
              </w:rPr>
              <w:t>Pay and Pursue with $10,000 threshold</w:t>
            </w:r>
          </w:p>
          <w:p w14:paraId="162BD2D6" w14:textId="77777777" w:rsidR="00972856" w:rsidRPr="00D30A0B" w:rsidRDefault="00972856">
            <w:pPr>
              <w:pStyle w:val="TableText"/>
              <w:rPr>
                <w:color w:val="FF0000"/>
              </w:rPr>
            </w:pPr>
          </w:p>
          <w:p w14:paraId="29DBAA17" w14:textId="77777777" w:rsidR="00A5564B" w:rsidRPr="00D30A0B" w:rsidRDefault="00A5564B">
            <w:pPr>
              <w:pStyle w:val="TableTextCharCharChar1"/>
              <w:rPr>
                <w:color w:val="FF0000"/>
              </w:rPr>
            </w:pPr>
            <w:r w:rsidRPr="00D30A0B">
              <w:rPr>
                <w:color w:val="FF0000"/>
              </w:rPr>
              <w:t>For secondary COB situations, does this customer follow the NAIC guideline to cover all non-covered benefits allowed by the primary carrier? No</w:t>
            </w:r>
          </w:p>
          <w:p w14:paraId="6B190E31" w14:textId="77777777" w:rsidR="00A5564B" w:rsidRPr="00D30A0B" w:rsidRDefault="00A5564B">
            <w:pPr>
              <w:pStyle w:val="TableText"/>
              <w:rPr>
                <w:color w:val="FF0000"/>
              </w:rPr>
            </w:pPr>
          </w:p>
          <w:p w14:paraId="3B4265D6" w14:textId="77777777" w:rsidR="00A5564B" w:rsidRPr="00D30A0B" w:rsidRDefault="00A5564B">
            <w:pPr>
              <w:pStyle w:val="TableText"/>
              <w:rPr>
                <w:color w:val="FF0000"/>
              </w:rPr>
            </w:pPr>
            <w:r w:rsidRPr="00D30A0B">
              <w:rPr>
                <w:color w:val="FF0000"/>
              </w:rPr>
              <w:t xml:space="preserve">Medicare:  Non-Duplication (Med </w:t>
            </w:r>
            <w:r w:rsidRPr="00D30A0B">
              <w:rPr>
                <w:b/>
                <w:color w:val="0000FF"/>
              </w:rPr>
              <w:t>5</w:t>
            </w:r>
            <w:r w:rsidRPr="00D30A0B">
              <w:rPr>
                <w:color w:val="FF0000"/>
              </w:rPr>
              <w:t>)</w:t>
            </w:r>
          </w:p>
          <w:p w14:paraId="316B6012" w14:textId="77777777" w:rsidR="00A5564B" w:rsidRPr="00D30A0B" w:rsidRDefault="00A5564B">
            <w:pPr>
              <w:pStyle w:val="TableTextChar1"/>
              <w:rPr>
                <w:color w:val="FF0000"/>
              </w:rPr>
            </w:pPr>
          </w:p>
        </w:tc>
      </w:tr>
      <w:tr w:rsidR="00A5564B" w:rsidRPr="00D30A0B" w14:paraId="316B6017"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14" w14:textId="0BF79295" w:rsidR="00A5564B" w:rsidRPr="00D30A0B" w:rsidRDefault="00A5564B">
            <w:pPr>
              <w:pStyle w:val="TableTextChar1"/>
              <w:rPr>
                <w:b/>
                <w:bCs/>
                <w:color w:val="FF0000"/>
              </w:rPr>
            </w:pPr>
            <w:bookmarkStart w:id="16" w:name="Claim_Filing_Limit"/>
            <w:r w:rsidRPr="00D30A0B">
              <w:rPr>
                <w:b/>
                <w:bCs/>
                <w:color w:val="FF0000"/>
              </w:rPr>
              <w:t>Claim Filing Limit</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3BF0385" w14:textId="77777777" w:rsidR="00A5564B" w:rsidRPr="00D30A0B" w:rsidRDefault="00A5564B">
            <w:pPr>
              <w:pStyle w:val="TableTextCharChar"/>
              <w:rPr>
                <w:color w:val="FF0000"/>
              </w:rPr>
            </w:pPr>
            <w:r w:rsidRPr="00D30A0B">
              <w:rPr>
                <w:color w:val="FF0000"/>
              </w:rPr>
              <w:t xml:space="preserve">You must submit a request for payment of Benefits within </w:t>
            </w:r>
            <w:r w:rsidRPr="00D30A0B">
              <w:rPr>
                <w:b/>
                <w:color w:val="0000FF"/>
              </w:rPr>
              <w:lastRenderedPageBreak/>
              <w:t>15</w:t>
            </w:r>
            <w:r w:rsidRPr="00D30A0B">
              <w:rPr>
                <w:color w:val="FF0000"/>
              </w:rPr>
              <w:t xml:space="preserve"> months after the date of service. If you don't provide this information to us within </w:t>
            </w:r>
            <w:r w:rsidRPr="00D30A0B">
              <w:rPr>
                <w:b/>
                <w:color w:val="0000FF"/>
              </w:rPr>
              <w:t>15</w:t>
            </w:r>
            <w:r w:rsidRPr="00D30A0B">
              <w:rPr>
                <w:color w:val="FF0000"/>
              </w:rPr>
              <w:t xml:space="preserve"> 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316B6016" w14:textId="77777777" w:rsidR="00A5564B" w:rsidRPr="00D30A0B" w:rsidRDefault="00A5564B">
            <w:pPr>
              <w:pStyle w:val="TableTextChar1"/>
              <w:rPr>
                <w:color w:val="FF0000"/>
              </w:rPr>
            </w:pPr>
          </w:p>
        </w:tc>
      </w:tr>
      <w:tr w:rsidR="008D6A82" w:rsidRPr="00D30A0B" w14:paraId="316B6020"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18" w14:textId="77777777" w:rsidR="008D6A82" w:rsidRPr="00D30A0B" w:rsidRDefault="008D6A82">
            <w:pPr>
              <w:pStyle w:val="TableTextChar1"/>
              <w:rPr>
                <w:b/>
                <w:bCs/>
                <w:color w:val="FF0000"/>
              </w:rPr>
            </w:pPr>
            <w:bookmarkStart w:id="17" w:name="Covered_Health_Services"/>
            <w:r w:rsidRPr="00D30A0B">
              <w:rPr>
                <w:b/>
                <w:bCs/>
                <w:color w:val="FF0000"/>
              </w:rPr>
              <w:lastRenderedPageBreak/>
              <w:t>Covered Health Services</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019" w14:textId="77777777" w:rsidR="008D6A82" w:rsidRPr="00D30A0B" w:rsidRDefault="008D6A82">
            <w:pPr>
              <w:pStyle w:val="TableTextChar1"/>
              <w:rPr>
                <w:color w:val="FF0000"/>
              </w:rPr>
            </w:pPr>
            <w:r w:rsidRPr="00D30A0B">
              <w:rPr>
                <w:color w:val="FF0000"/>
              </w:rPr>
              <w:t>Covered Health Services is defined as those health services and supplies that are:</w:t>
            </w:r>
          </w:p>
          <w:p w14:paraId="316B601A" w14:textId="77777777" w:rsidR="008D6A82" w:rsidRPr="00D30A0B" w:rsidRDefault="008D6A82">
            <w:pPr>
              <w:pStyle w:val="TableTextChar1"/>
              <w:rPr>
                <w:color w:val="FF0000"/>
              </w:rPr>
            </w:pPr>
            <w:r w:rsidRPr="00D30A0B">
              <w:rPr>
                <w:b/>
                <w:color w:val="FF0000"/>
              </w:rPr>
              <w:t xml:space="preserve">●  </w:t>
            </w:r>
            <w:r w:rsidR="00E7181B" w:rsidRPr="00D30A0B">
              <w:rPr>
                <w:b/>
                <w:color w:val="FF0000"/>
              </w:rPr>
              <w:t xml:space="preserve"> </w:t>
            </w:r>
            <w:r w:rsidRPr="00D30A0B">
              <w:rPr>
                <w:color w:val="FF0000"/>
              </w:rPr>
              <w:t>Provided for the purpose of preventing, diagnosing or</w:t>
            </w:r>
          </w:p>
          <w:p w14:paraId="316B601B" w14:textId="77777777" w:rsidR="008D6A82" w:rsidRPr="00D30A0B" w:rsidRDefault="008D6A82">
            <w:pPr>
              <w:pStyle w:val="TableTextChar1"/>
              <w:ind w:left="288"/>
              <w:rPr>
                <w:color w:val="FF0000"/>
              </w:rPr>
            </w:pPr>
            <w:r w:rsidRPr="00D30A0B">
              <w:rPr>
                <w:color w:val="FF0000"/>
              </w:rPr>
              <w:t>treating Sickness, Inju</w:t>
            </w:r>
            <w:r w:rsidR="00BB4AB9" w:rsidRPr="00D30A0B">
              <w:rPr>
                <w:color w:val="FF0000"/>
              </w:rPr>
              <w:t xml:space="preserve">ry, mental illness, substance </w:t>
            </w:r>
            <w:r w:rsidRPr="00D30A0B">
              <w:rPr>
                <w:color w:val="FF0000"/>
              </w:rPr>
              <w:t>use or their symptoms;</w:t>
            </w:r>
          </w:p>
          <w:p w14:paraId="316B601C" w14:textId="77777777" w:rsidR="008D6A82" w:rsidRPr="00D30A0B" w:rsidRDefault="008D6A82">
            <w:pPr>
              <w:pStyle w:val="TableTextChar1"/>
              <w:rPr>
                <w:color w:val="FF0000"/>
              </w:rPr>
            </w:pPr>
            <w:r w:rsidRPr="00D30A0B">
              <w:rPr>
                <w:b/>
                <w:color w:val="FF0000"/>
              </w:rPr>
              <w:t xml:space="preserve">●  </w:t>
            </w:r>
            <w:r w:rsidR="00E7181B" w:rsidRPr="00D30A0B">
              <w:rPr>
                <w:b/>
                <w:color w:val="FF0000"/>
              </w:rPr>
              <w:t xml:space="preserve"> </w:t>
            </w:r>
            <w:r w:rsidRPr="00D30A0B">
              <w:rPr>
                <w:color w:val="FF0000"/>
              </w:rPr>
              <w:t>Provided to a person who meets the Plan’s eligibility</w:t>
            </w:r>
          </w:p>
          <w:p w14:paraId="316B601D" w14:textId="77777777" w:rsidR="008D6A82" w:rsidRPr="00D30A0B" w:rsidRDefault="008D6A82">
            <w:pPr>
              <w:pStyle w:val="TableTextChar1"/>
              <w:ind w:left="288"/>
              <w:rPr>
                <w:color w:val="FF0000"/>
              </w:rPr>
            </w:pPr>
            <w:r w:rsidRPr="00D30A0B">
              <w:rPr>
                <w:color w:val="FF0000"/>
              </w:rPr>
              <w:t>requirements; and</w:t>
            </w:r>
          </w:p>
          <w:p w14:paraId="316B601E" w14:textId="77777777" w:rsidR="008D6A82" w:rsidRPr="00D30A0B" w:rsidRDefault="008D6A82">
            <w:pPr>
              <w:pStyle w:val="TableTextChar1"/>
              <w:rPr>
                <w:color w:val="FF0000"/>
              </w:rPr>
            </w:pPr>
            <w:r w:rsidRPr="00D30A0B">
              <w:rPr>
                <w:b/>
                <w:color w:val="FF0000"/>
              </w:rPr>
              <w:t xml:space="preserve">●  </w:t>
            </w:r>
            <w:r w:rsidR="00E7181B" w:rsidRPr="00D30A0B">
              <w:rPr>
                <w:b/>
                <w:color w:val="FF0000"/>
              </w:rPr>
              <w:t xml:space="preserve"> </w:t>
            </w:r>
            <w:r w:rsidRPr="00D30A0B">
              <w:rPr>
                <w:color w:val="FF0000"/>
              </w:rPr>
              <w:t>Not identified as excluded.</w:t>
            </w:r>
          </w:p>
          <w:p w14:paraId="316B601F" w14:textId="77777777" w:rsidR="008D6A82" w:rsidRPr="00D30A0B" w:rsidRDefault="008D6A82">
            <w:pPr>
              <w:pStyle w:val="TableTextChar1"/>
              <w:rPr>
                <w:color w:val="FF0000"/>
              </w:rPr>
            </w:pPr>
          </w:p>
        </w:tc>
      </w:tr>
      <w:tr w:rsidR="00766CB6" w:rsidRPr="00D30A0B" w14:paraId="316B606A"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21" w14:textId="3404CC61" w:rsidR="00766CB6" w:rsidRPr="00D30A0B" w:rsidRDefault="00766CB6">
            <w:pPr>
              <w:pStyle w:val="TableTextChar1"/>
              <w:rPr>
                <w:b/>
                <w:bCs/>
                <w:color w:val="FF0000"/>
              </w:rPr>
            </w:pPr>
            <w:bookmarkStart w:id="18" w:name="Dependent_Definition"/>
            <w:r w:rsidRPr="00D30A0B">
              <w:rPr>
                <w:b/>
                <w:bCs/>
                <w:color w:val="FF0000"/>
              </w:rPr>
              <w:t>Dependent Definition</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7216CCC" w14:textId="77777777" w:rsidR="00766CB6" w:rsidRPr="00D30A0B" w:rsidRDefault="00766CB6">
            <w:pPr>
              <w:pStyle w:val="TableText"/>
              <w:rPr>
                <w:color w:val="FF0000"/>
              </w:rPr>
            </w:pPr>
            <w:r w:rsidRPr="00D30A0B">
              <w:rPr>
                <w:color w:val="FF0000"/>
              </w:rPr>
              <w:t>An eligible Dependent includes:</w:t>
            </w:r>
          </w:p>
          <w:p w14:paraId="1857937F" w14:textId="77777777" w:rsidR="00766CB6" w:rsidRPr="00D30A0B" w:rsidRDefault="00766CB6">
            <w:pPr>
              <w:pStyle w:val="TableText"/>
              <w:rPr>
                <w:color w:val="FF0000"/>
              </w:rPr>
            </w:pPr>
          </w:p>
          <w:p w14:paraId="72C22A41" w14:textId="77777777" w:rsidR="00766CB6" w:rsidRPr="00D30A0B" w:rsidRDefault="00766CB6">
            <w:pPr>
              <w:pStyle w:val="TableText"/>
              <w:rPr>
                <w:color w:val="FF0000"/>
              </w:rPr>
            </w:pPr>
            <w:r w:rsidRPr="00D30A0B">
              <w:rPr>
                <w:color w:val="FF0000"/>
              </w:rPr>
              <w:t>●   The Participant’s Spouse and or</w:t>
            </w:r>
            <w:r w:rsidRPr="00D30A0B">
              <w:rPr>
                <w:b/>
                <w:color w:val="FF00FF"/>
              </w:rPr>
              <w:t xml:space="preserve"> </w:t>
            </w:r>
            <w:r w:rsidRPr="00D30A0B">
              <w:rPr>
                <w:color w:val="FF0000"/>
              </w:rPr>
              <w:t>a same-sex</w:t>
            </w:r>
            <w:r w:rsidRPr="00D30A0B">
              <w:rPr>
                <w:b/>
                <w:color w:val="FF00FF"/>
              </w:rPr>
              <w:t xml:space="preserve"> </w:t>
            </w:r>
            <w:r w:rsidRPr="00D30A0B">
              <w:rPr>
                <w:color w:val="FF0000"/>
              </w:rPr>
              <w:t>or</w:t>
            </w:r>
          </w:p>
          <w:p w14:paraId="1DDBE585" w14:textId="77777777" w:rsidR="00766CB6" w:rsidRPr="00D30A0B" w:rsidRDefault="00766CB6">
            <w:pPr>
              <w:pStyle w:val="TableText"/>
              <w:ind w:left="288"/>
              <w:rPr>
                <w:color w:val="FF0000"/>
              </w:rPr>
            </w:pPr>
            <w:r w:rsidRPr="00D30A0B">
              <w:rPr>
                <w:color w:val="FF0000"/>
              </w:rPr>
              <w:t>opposite-sex Domestic Partner.</w:t>
            </w:r>
          </w:p>
          <w:p w14:paraId="1800D3FE" w14:textId="77777777" w:rsidR="00766CB6" w:rsidRPr="00D30A0B" w:rsidRDefault="00766CB6">
            <w:pPr>
              <w:pStyle w:val="TableText"/>
              <w:rPr>
                <w:color w:val="FF0000"/>
              </w:rPr>
            </w:pPr>
            <w:r w:rsidRPr="00D30A0B">
              <w:rPr>
                <w:color w:val="FF0000"/>
              </w:rPr>
              <w:t xml:space="preserve">●   Any Dependent child under </w:t>
            </w:r>
            <w:r w:rsidRPr="00D30A0B">
              <w:rPr>
                <w:b/>
                <w:color w:val="0000FF"/>
              </w:rPr>
              <w:t>26</w:t>
            </w:r>
            <w:r w:rsidRPr="00D30A0B">
              <w:rPr>
                <w:color w:val="FF0000"/>
              </w:rPr>
              <w:t xml:space="preserve"> years of age </w:t>
            </w:r>
          </w:p>
          <w:p w14:paraId="72D18559" w14:textId="77777777" w:rsidR="00766CB6" w:rsidRPr="00D30A0B" w:rsidRDefault="00766CB6">
            <w:pPr>
              <w:pStyle w:val="TableText"/>
              <w:ind w:left="288"/>
              <w:rPr>
                <w:color w:val="FF0000"/>
              </w:rPr>
            </w:pPr>
            <w:r w:rsidRPr="00D30A0B">
              <w:rPr>
                <w:color w:val="FF0000"/>
              </w:rPr>
              <w:t>including a natural child, a stepchild, a legally adopted child and a child for whom you or your Spouse are the legal guardian.</w:t>
            </w:r>
          </w:p>
          <w:p w14:paraId="6AF58B82" w14:textId="77777777" w:rsidR="00766CB6" w:rsidRPr="00D30A0B" w:rsidRDefault="00766CB6">
            <w:pPr>
              <w:pStyle w:val="TableText"/>
              <w:rPr>
                <w:color w:val="FF0000"/>
              </w:rPr>
            </w:pPr>
            <w:r w:rsidRPr="00D30A0B">
              <w:rPr>
                <w:color w:val="FF0000"/>
              </w:rPr>
              <w:t xml:space="preserve">●   Coverage for Dependents terminates on the birthday </w:t>
            </w:r>
          </w:p>
          <w:p w14:paraId="68F5F4E2" w14:textId="77777777" w:rsidR="00766CB6" w:rsidRPr="00D30A0B" w:rsidRDefault="00766CB6">
            <w:pPr>
              <w:pStyle w:val="TableText"/>
              <w:ind w:left="288"/>
              <w:rPr>
                <w:color w:val="FF0000"/>
              </w:rPr>
            </w:pPr>
            <w:r w:rsidRPr="00D30A0B">
              <w:rPr>
                <w:color w:val="FF0000"/>
              </w:rPr>
              <w:t>in which the child attains the maximum age.</w:t>
            </w:r>
          </w:p>
          <w:p w14:paraId="3EC06947" w14:textId="77777777" w:rsidR="00766CB6" w:rsidRPr="00D30A0B" w:rsidRDefault="00766CB6">
            <w:pPr>
              <w:pStyle w:val="TableText"/>
              <w:rPr>
                <w:color w:val="FF0000"/>
              </w:rPr>
            </w:pPr>
          </w:p>
          <w:p w14:paraId="7693A733" w14:textId="77777777" w:rsidR="00766CB6" w:rsidRPr="00D30A0B" w:rsidRDefault="00766CB6">
            <w:pPr>
              <w:tabs>
                <w:tab w:val="num" w:pos="1185"/>
              </w:tabs>
              <w:ind w:left="288" w:hanging="288"/>
              <w:rPr>
                <w:color w:val="FF0000"/>
              </w:rPr>
            </w:pPr>
          </w:p>
          <w:p w14:paraId="19824AA3" w14:textId="77777777" w:rsidR="00766CB6" w:rsidRPr="00D30A0B" w:rsidRDefault="00766CB6">
            <w:pPr>
              <w:pStyle w:val="TableText"/>
              <w:rPr>
                <w:color w:val="FF0000"/>
              </w:rPr>
            </w:pPr>
            <w:r w:rsidRPr="00D30A0B">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3676137A" w14:textId="77777777" w:rsidR="00766CB6" w:rsidRPr="00D30A0B" w:rsidRDefault="00766CB6">
            <w:pPr>
              <w:pStyle w:val="TableTextCharChar"/>
              <w:rPr>
                <w:color w:val="FF00FF"/>
              </w:rPr>
            </w:pPr>
          </w:p>
          <w:p w14:paraId="6AD5F500" w14:textId="77777777" w:rsidR="00766CB6" w:rsidRPr="00D30A0B" w:rsidRDefault="00766CB6">
            <w:pPr>
              <w:pStyle w:val="TableText"/>
              <w:rPr>
                <w:color w:val="FF0000"/>
              </w:rPr>
            </w:pPr>
            <w:r w:rsidRPr="00D30A0B">
              <w:rPr>
                <w:color w:val="FF0000"/>
              </w:rPr>
              <w:t>Domestic Partner – an individual of the same or opposite sex with whom you have established a domestic partnership as described below.</w:t>
            </w:r>
          </w:p>
          <w:p w14:paraId="2D24FE5B" w14:textId="77777777" w:rsidR="00766CB6" w:rsidRPr="00D30A0B" w:rsidRDefault="00766CB6">
            <w:pPr>
              <w:pStyle w:val="TableText"/>
              <w:rPr>
                <w:color w:val="FF0000"/>
              </w:rPr>
            </w:pPr>
            <w:r w:rsidRPr="00D30A0B">
              <w:rPr>
                <w:color w:val="FF0000"/>
              </w:rPr>
              <w:t>A domestic partnership is a relationship between an Employee and one other person of the same or opposite sex. Both persons must:</w:t>
            </w:r>
          </w:p>
          <w:p w14:paraId="7F3EBE8C" w14:textId="77777777" w:rsidR="00766CB6" w:rsidRPr="00D30A0B" w:rsidRDefault="00766CB6">
            <w:pPr>
              <w:pStyle w:val="TableText"/>
              <w:rPr>
                <w:color w:val="FF0000"/>
              </w:rPr>
            </w:pPr>
            <w:r w:rsidRPr="00D30A0B">
              <w:rPr>
                <w:color w:val="FF0000"/>
              </w:rPr>
              <w:t xml:space="preserve">●   not be so closely related that marriage would otherwise </w:t>
            </w:r>
          </w:p>
          <w:p w14:paraId="25210ABB" w14:textId="77777777" w:rsidR="00766CB6" w:rsidRPr="00D30A0B" w:rsidRDefault="00766CB6">
            <w:pPr>
              <w:pStyle w:val="TableText"/>
              <w:ind w:left="288"/>
              <w:rPr>
                <w:color w:val="FF0000"/>
              </w:rPr>
            </w:pPr>
            <w:r w:rsidRPr="00D30A0B">
              <w:rPr>
                <w:color w:val="FF0000"/>
              </w:rPr>
              <w:t>be prohibited;</w:t>
            </w:r>
          </w:p>
          <w:p w14:paraId="7FA563CC" w14:textId="77777777" w:rsidR="00766CB6" w:rsidRPr="00D30A0B" w:rsidRDefault="00766CB6">
            <w:pPr>
              <w:pStyle w:val="TableText"/>
              <w:rPr>
                <w:color w:val="FF0000"/>
              </w:rPr>
            </w:pPr>
            <w:r w:rsidRPr="00D30A0B">
              <w:rPr>
                <w:color w:val="FF0000"/>
              </w:rPr>
              <w:t xml:space="preserve">●   not be legally married to, or the Domestic Partner of, </w:t>
            </w:r>
          </w:p>
          <w:p w14:paraId="06F28E56" w14:textId="77777777" w:rsidR="00766CB6" w:rsidRPr="00D30A0B" w:rsidRDefault="00766CB6">
            <w:pPr>
              <w:pStyle w:val="TableText"/>
              <w:ind w:left="288"/>
              <w:rPr>
                <w:color w:val="FF0000"/>
              </w:rPr>
            </w:pPr>
            <w:r w:rsidRPr="00D30A0B">
              <w:rPr>
                <w:color w:val="FF0000"/>
              </w:rPr>
              <w:t xml:space="preserve">another person under either statutory or common law; </w:t>
            </w:r>
          </w:p>
          <w:p w14:paraId="224B2B12" w14:textId="77777777" w:rsidR="00766CB6" w:rsidRPr="00D30A0B" w:rsidRDefault="00766CB6">
            <w:pPr>
              <w:pStyle w:val="TableText"/>
              <w:rPr>
                <w:color w:val="FF0000"/>
              </w:rPr>
            </w:pPr>
            <w:r w:rsidRPr="00D30A0B">
              <w:rPr>
                <w:color w:val="FF0000"/>
              </w:rPr>
              <w:t xml:space="preserve">●   be at least </w:t>
            </w:r>
            <w:r w:rsidRPr="00D30A0B">
              <w:rPr>
                <w:b/>
                <w:color w:val="0000FF"/>
              </w:rPr>
              <w:t xml:space="preserve">18 </w:t>
            </w:r>
            <w:r w:rsidRPr="00D30A0B">
              <w:rPr>
                <w:color w:val="FF0000"/>
              </w:rPr>
              <w:t>years old;</w:t>
            </w:r>
          </w:p>
          <w:p w14:paraId="38C0235D" w14:textId="77777777" w:rsidR="00766CB6" w:rsidRPr="00D30A0B" w:rsidRDefault="00766CB6">
            <w:pPr>
              <w:pStyle w:val="TableText"/>
              <w:rPr>
                <w:color w:val="FF0000"/>
              </w:rPr>
            </w:pPr>
            <w:r w:rsidRPr="00D30A0B">
              <w:rPr>
                <w:color w:val="FF0000"/>
              </w:rPr>
              <w:t>●   live together and share the common necessities of life ;</w:t>
            </w:r>
          </w:p>
          <w:p w14:paraId="3E1967C0" w14:textId="77777777" w:rsidR="00766CB6" w:rsidRPr="00D30A0B" w:rsidRDefault="00766CB6">
            <w:pPr>
              <w:pStyle w:val="TableText"/>
              <w:rPr>
                <w:color w:val="FF0000"/>
              </w:rPr>
            </w:pPr>
            <w:r w:rsidRPr="00D30A0B">
              <w:rPr>
                <w:color w:val="FF0000"/>
              </w:rPr>
              <w:t>●   be mentally competent to enter into a contract; and</w:t>
            </w:r>
          </w:p>
          <w:p w14:paraId="6FADF6BB" w14:textId="77777777" w:rsidR="00766CB6" w:rsidRPr="00D30A0B" w:rsidRDefault="00766CB6">
            <w:pPr>
              <w:pStyle w:val="TableText"/>
              <w:rPr>
                <w:color w:val="FF0000"/>
              </w:rPr>
            </w:pPr>
            <w:r w:rsidRPr="00D30A0B">
              <w:rPr>
                <w:color w:val="FF0000"/>
              </w:rPr>
              <w:t xml:space="preserve">●   be financially interdependent </w:t>
            </w:r>
          </w:p>
          <w:p w14:paraId="7FDF56CC" w14:textId="77777777" w:rsidR="00766CB6" w:rsidRPr="00D30A0B" w:rsidRDefault="00766CB6">
            <w:pPr>
              <w:pStyle w:val="Instruction-Issuer"/>
              <w:shd w:val="clear" w:color="auto" w:fill="F3F3F3"/>
              <w:rPr>
                <w:rStyle w:val="CDVar"/>
                <w:rFonts w:ascii="Times New Roman" w:hAnsi="Times New Roman"/>
                <w:b/>
              </w:rPr>
            </w:pPr>
          </w:p>
          <w:p w14:paraId="316B6069" w14:textId="50B30025" w:rsidR="00766CB6" w:rsidRPr="00D30A0B" w:rsidRDefault="00766CB6" w:rsidP="000A60C6">
            <w:pPr>
              <w:pStyle w:val="TableTextChar1"/>
              <w:rPr>
                <w:color w:val="FF0000"/>
              </w:rPr>
            </w:pPr>
          </w:p>
        </w:tc>
      </w:tr>
      <w:tr w:rsidR="00766CB6" w:rsidRPr="00D30A0B" w14:paraId="316B6079"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6B" w14:textId="615242C3" w:rsidR="00766CB6" w:rsidRPr="00D30A0B" w:rsidRDefault="00766CB6">
            <w:pPr>
              <w:pStyle w:val="TableTextChar1"/>
              <w:rPr>
                <w:b/>
                <w:color w:val="FF0000"/>
              </w:rPr>
            </w:pPr>
            <w:bookmarkStart w:id="19" w:name="Dependent_Maternity_Coverage"/>
            <w:r w:rsidRPr="00D30A0B">
              <w:rPr>
                <w:b/>
                <w:color w:val="FF0000"/>
              </w:rPr>
              <w:lastRenderedPageBreak/>
              <w:t>Dependent Maternity Coverage</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BD80DF4" w14:textId="77777777" w:rsidR="00766CB6" w:rsidRPr="00D30A0B" w:rsidRDefault="00766CB6">
            <w:pPr>
              <w:pStyle w:val="Heading9"/>
              <w:rPr>
                <w:color w:val="FF0000"/>
              </w:rPr>
            </w:pPr>
            <w:r w:rsidRPr="00D30A0B">
              <w:rPr>
                <w:color w:val="FF0000"/>
              </w:rPr>
              <w:t xml:space="preserve">Yes </w:t>
            </w:r>
          </w:p>
          <w:p w14:paraId="316B6078" w14:textId="77777777" w:rsidR="00766CB6" w:rsidRPr="00D30A0B" w:rsidRDefault="00766CB6">
            <w:pPr>
              <w:pStyle w:val="TableTextChar1"/>
              <w:rPr>
                <w:color w:val="FF0000"/>
              </w:rPr>
            </w:pPr>
          </w:p>
        </w:tc>
      </w:tr>
      <w:tr w:rsidR="00766CB6" w:rsidRPr="00D30A0B" w14:paraId="316B6080"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7A" w14:textId="7251FFA1" w:rsidR="00766CB6" w:rsidRPr="00D30A0B" w:rsidRDefault="00766CB6">
            <w:pPr>
              <w:pStyle w:val="TableTextChar1"/>
              <w:rPr>
                <w:b/>
                <w:color w:val="FF0000"/>
              </w:rPr>
            </w:pPr>
            <w:bookmarkStart w:id="20" w:name="Eligibility_Contact"/>
            <w:r w:rsidRPr="00D30A0B">
              <w:rPr>
                <w:b/>
                <w:color w:val="FF0000"/>
              </w:rPr>
              <w:t>Eligibility Contact</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63EF81B" w14:textId="54470FC9" w:rsidR="00766CB6" w:rsidRPr="00D30A0B" w:rsidRDefault="00766CB6">
            <w:pPr>
              <w:spacing w:line="240" w:lineRule="atLeast"/>
              <w:rPr>
                <w:b/>
                <w:color w:val="FF0000"/>
                <w:sz w:val="24"/>
              </w:rPr>
            </w:pPr>
            <w:r w:rsidRPr="00D30A0B">
              <w:rPr>
                <w:color w:val="FF0000"/>
                <w:sz w:val="24"/>
              </w:rPr>
              <w:t xml:space="preserve">Vendor: </w:t>
            </w:r>
            <w:r w:rsidR="00D14D8B" w:rsidRPr="00D30A0B">
              <w:rPr>
                <w:b/>
                <w:color w:val="FF0000"/>
                <w:sz w:val="24"/>
              </w:rPr>
              <w:t xml:space="preserve">Zoetis Benefits Center  </w:t>
            </w:r>
          </w:p>
          <w:p w14:paraId="6C815BE0" w14:textId="77777777" w:rsidR="00CD2039" w:rsidRPr="00D30A0B" w:rsidRDefault="00CD2039" w:rsidP="00CD2039">
            <w:pPr>
              <w:pStyle w:val="TableTextCharChar"/>
              <w:rPr>
                <w:b/>
                <w:color w:val="0033CC"/>
                <w:szCs w:val="24"/>
              </w:rPr>
            </w:pPr>
            <w:r w:rsidRPr="00D30A0B">
              <w:rPr>
                <w:color w:val="FF0000"/>
              </w:rPr>
              <w:t xml:space="preserve">Phone Number: </w:t>
            </w:r>
            <w:r w:rsidRPr="00D30A0B">
              <w:rPr>
                <w:b/>
                <w:color w:val="0033CC"/>
                <w:szCs w:val="24"/>
              </w:rPr>
              <w:t>1-833-885-5658</w:t>
            </w:r>
          </w:p>
          <w:p w14:paraId="5746D1C1" w14:textId="77777777" w:rsidR="00766CB6" w:rsidRPr="00D30A0B" w:rsidRDefault="00766CB6">
            <w:pPr>
              <w:pStyle w:val="TableTextCharChar"/>
              <w:rPr>
                <w:b/>
                <w:color w:val="0033CC"/>
                <w:szCs w:val="24"/>
              </w:rPr>
            </w:pPr>
          </w:p>
          <w:p w14:paraId="52E9B593" w14:textId="77777777" w:rsidR="00766CB6" w:rsidRPr="00D30A0B" w:rsidRDefault="00766CB6">
            <w:pPr>
              <w:overflowPunct/>
              <w:rPr>
                <w:color w:val="FF0000"/>
                <w:sz w:val="24"/>
                <w:szCs w:val="24"/>
              </w:rPr>
            </w:pPr>
            <w:r w:rsidRPr="00D30A0B">
              <w:rPr>
                <w:color w:val="FF0000"/>
                <w:sz w:val="24"/>
                <w:szCs w:val="24"/>
              </w:rPr>
              <w:t>Zoetis Couples – A General Rule for Benefits Eligibility</w:t>
            </w:r>
          </w:p>
          <w:p w14:paraId="6AE7A7C9" w14:textId="77777777" w:rsidR="00766CB6" w:rsidRPr="00D30A0B" w:rsidRDefault="00766CB6">
            <w:pPr>
              <w:overflowPunct/>
              <w:rPr>
                <w:color w:val="FF0000"/>
                <w:sz w:val="24"/>
                <w:szCs w:val="24"/>
              </w:rPr>
            </w:pPr>
            <w:r w:rsidRPr="00D30A0B">
              <w:rPr>
                <w:color w:val="FF0000"/>
                <w:sz w:val="24"/>
                <w:szCs w:val="24"/>
              </w:rPr>
              <w:t>If you and another Zoetis colleague are married or in a domestic partnership, you have a choice. You can choose to enroll in your own coverage, or as a dependent under your spouse/partner’s Zoetis coverage. Each colleague can only be covered under a Zoetis option once. You cannot be covered as a colleague and a dependent at the same time under any Zoetis-sponsored coverage. Additionally, your</w:t>
            </w:r>
          </w:p>
          <w:p w14:paraId="541CACA0" w14:textId="77777777" w:rsidR="00766CB6" w:rsidRPr="00D30A0B" w:rsidRDefault="00766CB6">
            <w:pPr>
              <w:pStyle w:val="TableTextCharChar"/>
              <w:rPr>
                <w:color w:val="FF0000"/>
                <w:szCs w:val="24"/>
              </w:rPr>
            </w:pPr>
            <w:r w:rsidRPr="00D30A0B">
              <w:rPr>
                <w:color w:val="FF0000"/>
                <w:szCs w:val="24"/>
              </w:rPr>
              <w:t>children can only be enrolled under one parent’s coverage.</w:t>
            </w:r>
          </w:p>
          <w:p w14:paraId="316B607F" w14:textId="4EC8BE72" w:rsidR="00766CB6" w:rsidRPr="00D30A0B" w:rsidRDefault="00766CB6">
            <w:pPr>
              <w:pStyle w:val="TableTextChar1"/>
              <w:rPr>
                <w:b/>
                <w:bCs/>
                <w:color w:val="0000FF"/>
              </w:rPr>
            </w:pPr>
          </w:p>
        </w:tc>
      </w:tr>
      <w:tr w:rsidR="008D6A82" w:rsidRPr="00D30A0B" w14:paraId="316B609E"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9B" w14:textId="77777777" w:rsidR="008D6A82" w:rsidRPr="00D30A0B" w:rsidRDefault="008D6A82">
            <w:pPr>
              <w:pStyle w:val="TableTextChar1"/>
              <w:rPr>
                <w:b/>
                <w:color w:val="FF0000"/>
              </w:rPr>
            </w:pPr>
            <w:bookmarkStart w:id="21" w:name="ForeignInternational_Claims"/>
            <w:r w:rsidRPr="00D30A0B">
              <w:rPr>
                <w:b/>
                <w:color w:val="FF0000"/>
              </w:rPr>
              <w:t>Foreign-International Claims</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6479C36" w14:textId="77777777" w:rsidR="008D6A82" w:rsidRPr="00D30A0B" w:rsidRDefault="00766CB6" w:rsidP="00766CB6">
            <w:pPr>
              <w:pStyle w:val="TableTextChar1"/>
              <w:rPr>
                <w:bCs/>
                <w:color w:val="FF0000"/>
              </w:rPr>
            </w:pPr>
            <w:r w:rsidRPr="00D30A0B">
              <w:rPr>
                <w:bCs/>
                <w:color w:val="FF0000"/>
              </w:rPr>
              <w:t>Yes- All Claims</w:t>
            </w:r>
          </w:p>
          <w:p w14:paraId="3440AA6B" w14:textId="77777777" w:rsidR="001B67EF" w:rsidRPr="00D30A0B" w:rsidRDefault="001B67EF" w:rsidP="00766CB6">
            <w:pPr>
              <w:pStyle w:val="TableTextChar1"/>
              <w:rPr>
                <w:bCs/>
                <w:color w:val="FF0000"/>
              </w:rPr>
            </w:pPr>
          </w:p>
          <w:p w14:paraId="5474E9F7" w14:textId="77777777" w:rsidR="001B67EF" w:rsidRPr="00D30A0B" w:rsidRDefault="001B67EF" w:rsidP="001B67EF">
            <w:pPr>
              <w:pStyle w:val="TableTextChar1"/>
              <w:rPr>
                <w:bCs/>
                <w:color w:val="FF0000"/>
              </w:rPr>
            </w:pPr>
            <w:r w:rsidRPr="00D30A0B">
              <w:rPr>
                <w:bCs/>
                <w:color w:val="FF0000"/>
              </w:rPr>
              <w:t>Foreign/international claims - all services covered at network level of benefits at billed charges</w:t>
            </w:r>
          </w:p>
          <w:p w14:paraId="316B609D" w14:textId="42E14F80" w:rsidR="001B67EF" w:rsidRPr="00D30A0B" w:rsidRDefault="001B67EF" w:rsidP="00766CB6">
            <w:pPr>
              <w:pStyle w:val="TableTextChar1"/>
              <w:rPr>
                <w:bCs/>
                <w:color w:val="FF0000"/>
              </w:rPr>
            </w:pPr>
          </w:p>
        </w:tc>
      </w:tr>
      <w:tr w:rsidR="008D6A82" w:rsidRPr="00D30A0B" w14:paraId="316B60A2"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9F" w14:textId="77777777" w:rsidR="008D6A82" w:rsidRPr="00D30A0B" w:rsidRDefault="008D6A82">
            <w:pPr>
              <w:pStyle w:val="TableTextChar1"/>
              <w:rPr>
                <w:b/>
                <w:color w:val="FF0000"/>
              </w:rPr>
            </w:pPr>
            <w:bookmarkStart w:id="22" w:name="Funding_Arrangement"/>
            <w:r w:rsidRPr="00D30A0B">
              <w:rPr>
                <w:b/>
                <w:color w:val="FF0000"/>
              </w:rPr>
              <w:t>Funding Arrangement</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0A0" w14:textId="6B175176" w:rsidR="008D6A82" w:rsidRPr="00D30A0B" w:rsidRDefault="008D6A82">
            <w:pPr>
              <w:pStyle w:val="TableTextChar1"/>
              <w:rPr>
                <w:color w:val="FF0000"/>
              </w:rPr>
            </w:pPr>
            <w:r w:rsidRPr="00D30A0B">
              <w:rPr>
                <w:color w:val="FF0000"/>
              </w:rPr>
              <w:t xml:space="preserve">ASO </w:t>
            </w:r>
          </w:p>
          <w:p w14:paraId="316B60A1" w14:textId="77777777" w:rsidR="008D6A82" w:rsidRPr="00D30A0B" w:rsidRDefault="008D6A82">
            <w:pPr>
              <w:pStyle w:val="TableTextChar1"/>
              <w:rPr>
                <w:color w:val="FF0000"/>
              </w:rPr>
            </w:pPr>
          </w:p>
        </w:tc>
      </w:tr>
      <w:tr w:rsidR="00766CB6" w:rsidRPr="00D30A0B" w14:paraId="316B60B0"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A8" w14:textId="667919AF" w:rsidR="00766CB6" w:rsidRPr="00D30A0B" w:rsidRDefault="00766CB6">
            <w:pPr>
              <w:pStyle w:val="TableTextChar1"/>
              <w:rPr>
                <w:b/>
                <w:color w:val="FF0000"/>
              </w:rPr>
            </w:pPr>
            <w:bookmarkStart w:id="23" w:name="Human_Resource_Contact"/>
            <w:r w:rsidRPr="00D30A0B">
              <w:rPr>
                <w:b/>
                <w:color w:val="FF0000"/>
              </w:rPr>
              <w:t>Human Resource Contact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2AF6F37" w14:textId="77777777" w:rsidR="00CD2039" w:rsidRPr="00D30A0B" w:rsidRDefault="00CD2039" w:rsidP="00CD2039">
            <w:pPr>
              <w:spacing w:line="240" w:lineRule="atLeast"/>
              <w:rPr>
                <w:b/>
                <w:color w:val="FF0000"/>
                <w:sz w:val="24"/>
              </w:rPr>
            </w:pPr>
            <w:r w:rsidRPr="00D30A0B">
              <w:rPr>
                <w:color w:val="FF0000"/>
                <w:sz w:val="24"/>
              </w:rPr>
              <w:t xml:space="preserve">Vendor: </w:t>
            </w:r>
            <w:r w:rsidRPr="00D30A0B">
              <w:rPr>
                <w:b/>
                <w:color w:val="FF0000"/>
                <w:sz w:val="24"/>
              </w:rPr>
              <w:t>Alight</w:t>
            </w:r>
          </w:p>
          <w:p w14:paraId="0F4A5C70" w14:textId="77777777" w:rsidR="00CD2039" w:rsidRPr="00D30A0B" w:rsidRDefault="00CD2039" w:rsidP="00CD2039">
            <w:pPr>
              <w:rPr>
                <w:b/>
                <w:color w:val="0033CC"/>
                <w:sz w:val="24"/>
                <w:szCs w:val="24"/>
              </w:rPr>
            </w:pPr>
            <w:r w:rsidRPr="00D30A0B">
              <w:rPr>
                <w:color w:val="FF0000"/>
                <w:sz w:val="24"/>
              </w:rPr>
              <w:t xml:space="preserve">Phone Number: </w:t>
            </w:r>
            <w:r w:rsidRPr="00D30A0B">
              <w:rPr>
                <w:b/>
                <w:color w:val="0033CC"/>
                <w:sz w:val="24"/>
                <w:szCs w:val="24"/>
              </w:rPr>
              <w:t>1-833-885-5658</w:t>
            </w:r>
          </w:p>
          <w:p w14:paraId="316B60AF" w14:textId="77777777" w:rsidR="00766CB6" w:rsidRPr="00D30A0B" w:rsidRDefault="00766CB6">
            <w:pPr>
              <w:pStyle w:val="NoteText"/>
              <w:rPr>
                <w:color w:val="FF0000"/>
              </w:rPr>
            </w:pPr>
          </w:p>
        </w:tc>
      </w:tr>
      <w:tr w:rsidR="00120B91" w:rsidRPr="00D30A0B" w14:paraId="316B60BC"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B1" w14:textId="77777777" w:rsidR="00120B91" w:rsidRPr="00D30A0B" w:rsidRDefault="00120B91" w:rsidP="00C733BC">
            <w:pPr>
              <w:pStyle w:val="TableText"/>
              <w:numPr>
                <w:ilvl w:val="12"/>
                <w:numId w:val="0"/>
              </w:numPr>
              <w:rPr>
                <w:b/>
                <w:color w:val="FF0000"/>
                <w:szCs w:val="24"/>
              </w:rPr>
            </w:pPr>
            <w:bookmarkStart w:id="24" w:name="Integrated_Medical_and_Disability_Suppor"/>
            <w:r w:rsidRPr="00D30A0B">
              <w:rPr>
                <w:b/>
                <w:color w:val="FF0000"/>
                <w:szCs w:val="24"/>
              </w:rPr>
              <w:t>Integrated Medical and Disability Support Program</w:t>
            </w:r>
            <w:bookmarkEnd w:id="24"/>
          </w:p>
          <w:p w14:paraId="316B60B2" w14:textId="77777777" w:rsidR="00120B91" w:rsidRPr="00D30A0B" w:rsidRDefault="00120B91" w:rsidP="00C733BC">
            <w:pPr>
              <w:pStyle w:val="TableText"/>
              <w:numPr>
                <w:ilvl w:val="12"/>
                <w:numId w:val="0"/>
              </w:numPr>
              <w:rPr>
                <w:rStyle w:val="ORNOSTYLE"/>
              </w:rPr>
            </w:pPr>
          </w:p>
          <w:p w14:paraId="316B60B3" w14:textId="7658B88D" w:rsidR="00120B91" w:rsidRPr="00D30A0B" w:rsidRDefault="00120B91" w:rsidP="00C733BC">
            <w:pPr>
              <w:pStyle w:val="TableText"/>
              <w:numPr>
                <w:ilvl w:val="12"/>
                <w:numId w:val="0"/>
              </w:numPr>
              <w:rPr>
                <w:b/>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0BA" w14:textId="77777777" w:rsidR="00120B91" w:rsidRPr="00D30A0B" w:rsidRDefault="00120B91" w:rsidP="00C733BC">
            <w:pPr>
              <w:pStyle w:val="TableTextChar"/>
              <w:rPr>
                <w:color w:val="FF0000"/>
                <w:szCs w:val="24"/>
              </w:rPr>
            </w:pPr>
            <w:r w:rsidRPr="00D30A0B">
              <w:rPr>
                <w:color w:val="FF0000"/>
                <w:szCs w:val="24"/>
              </w:rPr>
              <w:t>Not Applicable</w:t>
            </w:r>
          </w:p>
          <w:p w14:paraId="316B60BB" w14:textId="77777777" w:rsidR="00120B91" w:rsidRPr="00D30A0B" w:rsidRDefault="00120B91" w:rsidP="00C733BC">
            <w:pPr>
              <w:pStyle w:val="TableTextChar"/>
              <w:rPr>
                <w:color w:val="FF0000"/>
                <w:szCs w:val="24"/>
              </w:rPr>
            </w:pPr>
          </w:p>
        </w:tc>
      </w:tr>
      <w:tr w:rsidR="00766CB6" w:rsidRPr="00D30A0B" w14:paraId="316B60E5"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BD" w14:textId="77777777" w:rsidR="00766CB6" w:rsidRPr="00D30A0B" w:rsidRDefault="00766CB6" w:rsidP="005D3D41">
            <w:pPr>
              <w:pStyle w:val="TableText"/>
              <w:numPr>
                <w:ilvl w:val="12"/>
                <w:numId w:val="0"/>
              </w:numPr>
              <w:rPr>
                <w:b/>
                <w:color w:val="FF0000"/>
              </w:rPr>
            </w:pPr>
            <w:bookmarkStart w:id="25" w:name="Care_CoordinationC"/>
            <w:r w:rsidRPr="00D30A0B">
              <w:rPr>
                <w:b/>
                <w:color w:val="FF0000"/>
              </w:rPr>
              <w:t>Care Coordination/C2</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5389D3C" w14:textId="77777777" w:rsidR="00766CB6" w:rsidRPr="00D30A0B" w:rsidRDefault="00766CB6" w:rsidP="00B43202">
            <w:pPr>
              <w:pStyle w:val="TableTextChar"/>
              <w:rPr>
                <w:color w:val="FF0000"/>
                <w:szCs w:val="24"/>
              </w:rPr>
            </w:pPr>
            <w:r w:rsidRPr="00D30A0B">
              <w:rPr>
                <w:color w:val="FF0000"/>
                <w:szCs w:val="24"/>
              </w:rPr>
              <w:t>Not Applicable</w:t>
            </w:r>
          </w:p>
          <w:p w14:paraId="316B60E4" w14:textId="77777777" w:rsidR="00766CB6" w:rsidRPr="00D30A0B" w:rsidRDefault="00766CB6" w:rsidP="005D3D41">
            <w:pPr>
              <w:numPr>
                <w:ilvl w:val="12"/>
                <w:numId w:val="0"/>
              </w:numPr>
              <w:spacing w:line="240" w:lineRule="atLeast"/>
              <w:rPr>
                <w:color w:val="FF0000"/>
                <w:sz w:val="24"/>
                <w:szCs w:val="24"/>
              </w:rPr>
            </w:pPr>
          </w:p>
        </w:tc>
      </w:tr>
      <w:tr w:rsidR="00120B91" w:rsidRPr="00D30A0B" w14:paraId="316B60F5"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EC" w14:textId="77777777" w:rsidR="00120B91" w:rsidRPr="00D30A0B" w:rsidRDefault="00120B91" w:rsidP="00696970">
            <w:pPr>
              <w:pStyle w:val="TableText"/>
              <w:rPr>
                <w:b/>
                <w:color w:val="FF0000"/>
              </w:rPr>
            </w:pPr>
            <w:bookmarkStart w:id="26" w:name="UnitedHealthcare_Personal_Health_Support"/>
            <w:r w:rsidRPr="00D30A0B">
              <w:rPr>
                <w:b/>
                <w:color w:val="FF0000"/>
              </w:rPr>
              <w:t>UnitedHealthcare Personal Health Support</w:t>
            </w:r>
            <w:bookmarkEnd w:id="26"/>
            <w:r w:rsidRPr="00D30A0B">
              <w:rPr>
                <w:b/>
                <w:color w:val="FF0000"/>
              </w:rPr>
              <w:t xml:space="preserve"> </w:t>
            </w:r>
          </w:p>
          <w:p w14:paraId="316B60EE" w14:textId="07F4D2DA" w:rsidR="00120B91" w:rsidRPr="00D30A0B" w:rsidRDefault="00120B91" w:rsidP="00696970">
            <w:pPr>
              <w:pStyle w:val="TableTextChar"/>
              <w:rPr>
                <w:b/>
                <w:bCs/>
                <w:color w:val="FF00FF"/>
              </w:rPr>
            </w:pPr>
            <w:r w:rsidRPr="00D30A0B">
              <w:rPr>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215D80A" w14:textId="161BC1D9" w:rsidR="00090978" w:rsidRPr="00D30A0B" w:rsidRDefault="00090978" w:rsidP="00090978">
            <w:pPr>
              <w:pStyle w:val="TableText"/>
              <w:rPr>
                <w:b/>
                <w:bCs/>
                <w:color w:val="FF0000"/>
              </w:rPr>
            </w:pPr>
            <w:r w:rsidRPr="00D30A0B">
              <w:rPr>
                <w:b/>
                <w:bCs/>
                <w:color w:val="FF0000"/>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14:paraId="316B60F4" w14:textId="77777777" w:rsidR="00120B91" w:rsidRPr="00D30A0B" w:rsidRDefault="00120B91" w:rsidP="00CF7483">
            <w:pPr>
              <w:spacing w:line="240" w:lineRule="atLeast"/>
              <w:rPr>
                <w:sz w:val="24"/>
                <w:szCs w:val="24"/>
              </w:rPr>
            </w:pPr>
          </w:p>
        </w:tc>
      </w:tr>
      <w:tr w:rsidR="00120B91" w:rsidRPr="00D30A0B" w14:paraId="316B60FA"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F6" w14:textId="77777777" w:rsidR="00120B91" w:rsidRPr="00D30A0B" w:rsidRDefault="00120B91">
            <w:pPr>
              <w:pStyle w:val="TableTextChar1"/>
              <w:rPr>
                <w:b/>
                <w:color w:val="FF0000"/>
              </w:rPr>
            </w:pPr>
            <w:bookmarkStart w:id="27" w:name="Medicare_Crossover"/>
            <w:r w:rsidRPr="00D30A0B">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0F7" w14:textId="77777777" w:rsidR="005322D9" w:rsidRPr="00D30A0B" w:rsidRDefault="005322D9" w:rsidP="005322D9">
            <w:pPr>
              <w:pStyle w:val="NoteText"/>
              <w:rPr>
                <w:color w:val="FF0000"/>
              </w:rPr>
            </w:pPr>
            <w:r w:rsidRPr="00D30A0B">
              <w:rPr>
                <w:color w:val="FF0000"/>
              </w:rPr>
              <w:t xml:space="preserve">Group is eligible for Medicare Crossover: </w:t>
            </w:r>
          </w:p>
          <w:p w14:paraId="316B60F9" w14:textId="51D48296" w:rsidR="00120B91" w:rsidRPr="00D30A0B" w:rsidRDefault="005322D9" w:rsidP="00766CB6">
            <w:pPr>
              <w:pStyle w:val="NoteText"/>
              <w:rPr>
                <w:color w:val="FF0000"/>
              </w:rPr>
            </w:pPr>
            <w:r w:rsidRPr="00D30A0B">
              <w:rPr>
                <w:color w:val="FF0000"/>
              </w:rPr>
              <w:t xml:space="preserve">Yes - Medicare </w:t>
            </w:r>
            <w:r w:rsidR="00CE5091" w:rsidRPr="00D30A0B">
              <w:rPr>
                <w:color w:val="FF0000"/>
              </w:rPr>
              <w:t xml:space="preserve">A and </w:t>
            </w:r>
            <w:r w:rsidRPr="00D30A0B">
              <w:rPr>
                <w:color w:val="FF0000"/>
              </w:rPr>
              <w:t xml:space="preserve">B </w:t>
            </w:r>
          </w:p>
        </w:tc>
      </w:tr>
      <w:tr w:rsidR="00C4724B" w:rsidRPr="00D30A0B" w14:paraId="316B611D"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5A8DF258" w14:textId="77777777" w:rsidR="00C4724B" w:rsidRPr="00D30A0B" w:rsidRDefault="00C4724B" w:rsidP="00CA387F">
            <w:pPr>
              <w:pStyle w:val="TableTextCharCharChar1"/>
              <w:rPr>
                <w:b/>
                <w:color w:val="FF0000"/>
              </w:rPr>
            </w:pPr>
            <w:bookmarkStart w:id="28" w:name="Pre_Existing_Conditions"/>
            <w:r w:rsidRPr="00D30A0B">
              <w:rPr>
                <w:b/>
                <w:color w:val="FF0000"/>
              </w:rPr>
              <w:t>Are Pre-existing Conditions covered?</w:t>
            </w:r>
            <w:bookmarkEnd w:id="28"/>
          </w:p>
          <w:p w14:paraId="316B60FB" w14:textId="252EECF0" w:rsidR="00C4724B" w:rsidRPr="00D30A0B" w:rsidRDefault="00C4724B">
            <w:pPr>
              <w:pStyle w:val="TableText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1C" w14:textId="201A8E4F" w:rsidR="00C4724B" w:rsidRPr="00D30A0B" w:rsidRDefault="00C4724B">
            <w:pPr>
              <w:pStyle w:val="TableTextChar1"/>
              <w:rPr>
                <w:color w:val="FF0000"/>
              </w:rPr>
            </w:pPr>
            <w:r w:rsidRPr="00D30A0B">
              <w:rPr>
                <w:b/>
                <w:snapToGrid w:val="0"/>
                <w:color w:val="FF0000"/>
              </w:rPr>
              <w:t>Yes</w:t>
            </w:r>
          </w:p>
        </w:tc>
      </w:tr>
      <w:tr w:rsidR="00120B91" w:rsidRPr="00D30A0B" w14:paraId="316B6124"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1E" w14:textId="77777777" w:rsidR="00120B91" w:rsidRPr="00D30A0B" w:rsidRDefault="00120B91">
            <w:pPr>
              <w:pStyle w:val="TableTextChar1"/>
              <w:rPr>
                <w:b/>
                <w:color w:val="FF0000"/>
              </w:rPr>
            </w:pPr>
            <w:bookmarkStart w:id="29" w:name="RC_Tolerance_Level"/>
            <w:r w:rsidRPr="00D30A0B">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1F" w14:textId="77777777" w:rsidR="00120B91" w:rsidRPr="00D30A0B" w:rsidRDefault="00120B91">
            <w:pPr>
              <w:pStyle w:val="TableTextChar1"/>
            </w:pPr>
            <w:r w:rsidRPr="00D30A0B">
              <w:rPr>
                <w:b/>
                <w:bCs/>
                <w:color w:val="0000FF"/>
              </w:rPr>
              <w:t>$5</w:t>
            </w:r>
            <w:r w:rsidRPr="00D30A0B">
              <w:t xml:space="preserve"> </w:t>
            </w:r>
            <w:r w:rsidRPr="00D30A0B">
              <w:rPr>
                <w:color w:val="FF0000"/>
              </w:rPr>
              <w:t>Medical</w:t>
            </w:r>
            <w:r w:rsidRPr="00D30A0B">
              <w:rPr>
                <w:b/>
                <w:bCs/>
                <w:color w:val="0000FF"/>
              </w:rPr>
              <w:t>/$25</w:t>
            </w:r>
            <w:r w:rsidRPr="00D30A0B">
              <w:t xml:space="preserve"> </w:t>
            </w:r>
            <w:r w:rsidRPr="00D30A0B">
              <w:rPr>
                <w:color w:val="FF0000"/>
              </w:rPr>
              <w:t>Surgical</w:t>
            </w:r>
          </w:p>
          <w:p w14:paraId="316B6123" w14:textId="0FE67CE1" w:rsidR="00120B91" w:rsidRPr="00D30A0B" w:rsidRDefault="00120B91">
            <w:pPr>
              <w:pStyle w:val="TableTextChar1"/>
              <w:rPr>
                <w:b/>
                <w:color w:val="FF0000"/>
              </w:rPr>
            </w:pPr>
          </w:p>
        </w:tc>
      </w:tr>
      <w:tr w:rsidR="00120B91" w:rsidRPr="00D30A0B" w14:paraId="316B6128"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25" w14:textId="77777777" w:rsidR="00120B91" w:rsidRPr="00D30A0B" w:rsidRDefault="00120B91">
            <w:pPr>
              <w:pStyle w:val="TableTextChar1"/>
              <w:rPr>
                <w:b/>
                <w:color w:val="FF0000"/>
              </w:rPr>
            </w:pPr>
            <w:bookmarkStart w:id="30" w:name="Run_In"/>
            <w:r w:rsidRPr="00D30A0B">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26" w14:textId="77777777" w:rsidR="00120B91" w:rsidRPr="00D30A0B" w:rsidRDefault="00120B91">
            <w:pPr>
              <w:pStyle w:val="TableTextChar1"/>
              <w:rPr>
                <w:color w:val="FF0000"/>
              </w:rPr>
            </w:pPr>
            <w:r w:rsidRPr="00D30A0B">
              <w:rPr>
                <w:color w:val="FF0000"/>
              </w:rPr>
              <w:t>Not Applicable</w:t>
            </w:r>
          </w:p>
          <w:p w14:paraId="316B6127" w14:textId="77777777" w:rsidR="00120B91" w:rsidRPr="00D30A0B" w:rsidRDefault="00120B91">
            <w:pPr>
              <w:pStyle w:val="TableTextChar1"/>
              <w:rPr>
                <w:color w:val="FF0000"/>
              </w:rPr>
            </w:pPr>
          </w:p>
        </w:tc>
      </w:tr>
      <w:tr w:rsidR="00120B91" w:rsidRPr="00D30A0B" w14:paraId="316B613A"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29" w14:textId="77777777" w:rsidR="00120B91" w:rsidRPr="00D30A0B" w:rsidRDefault="00120B91" w:rsidP="002E4C55">
            <w:pPr>
              <w:pStyle w:val="TableText"/>
              <w:rPr>
                <w:b/>
                <w:color w:val="FF0000"/>
              </w:rPr>
            </w:pPr>
            <w:bookmarkStart w:id="31" w:name="Simply_Affordable"/>
            <w:r w:rsidRPr="00D30A0B">
              <w:rPr>
                <w:b/>
                <w:color w:val="FF0000"/>
              </w:rPr>
              <w:lastRenderedPageBreak/>
              <w:t>Simply Affordable</w:t>
            </w:r>
            <w:bookmarkEnd w:id="31"/>
          </w:p>
          <w:p w14:paraId="316B612B" w14:textId="18518920" w:rsidR="00120B91" w:rsidRPr="00D30A0B" w:rsidRDefault="00120B91" w:rsidP="002E4C55">
            <w:pPr>
              <w:pStyle w:val="TableText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38" w14:textId="77777777" w:rsidR="00120B91" w:rsidRPr="00D30A0B" w:rsidRDefault="00120B91" w:rsidP="002E4C55">
            <w:pPr>
              <w:pStyle w:val="TableText"/>
              <w:rPr>
                <w:color w:val="FF0000"/>
              </w:rPr>
            </w:pPr>
            <w:r w:rsidRPr="00D30A0B">
              <w:rPr>
                <w:color w:val="FF0000"/>
              </w:rPr>
              <w:t>Not Applicable</w:t>
            </w:r>
          </w:p>
          <w:p w14:paraId="316B6139" w14:textId="77777777" w:rsidR="00120B91" w:rsidRPr="00D30A0B" w:rsidRDefault="00120B91" w:rsidP="00C34606">
            <w:pPr>
              <w:pStyle w:val="TableTextChar1"/>
              <w:numPr>
                <w:ilvl w:val="12"/>
                <w:numId w:val="0"/>
              </w:numPr>
              <w:rPr>
                <w:color w:val="FF00FF"/>
                <w:szCs w:val="24"/>
              </w:rPr>
            </w:pPr>
          </w:p>
        </w:tc>
      </w:tr>
      <w:tr w:rsidR="00120B91" w:rsidRPr="00D30A0B" w14:paraId="316B6141" w14:textId="77777777" w:rsidTr="001B67E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3B" w14:textId="77777777" w:rsidR="00120B91" w:rsidRPr="00D30A0B" w:rsidRDefault="00120B91">
            <w:pPr>
              <w:pStyle w:val="TableTextChar1"/>
              <w:rPr>
                <w:b/>
                <w:color w:val="FF0000"/>
              </w:rPr>
            </w:pPr>
            <w:bookmarkStart w:id="32" w:name="Transition_of_Care_Pregnancy"/>
            <w:r w:rsidRPr="00D30A0B">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3C" w14:textId="77777777" w:rsidR="00120B91" w:rsidRPr="00D30A0B" w:rsidRDefault="00120B91">
            <w:pPr>
              <w:pStyle w:val="TableTextChar1"/>
              <w:rPr>
                <w:color w:val="FF0000"/>
              </w:rPr>
            </w:pPr>
            <w:r w:rsidRPr="00D30A0B">
              <w:rPr>
                <w:b/>
                <w:bCs/>
                <w:color w:val="0000FF"/>
              </w:rPr>
              <w:t>2</w:t>
            </w:r>
            <w:r w:rsidRPr="00D30A0B">
              <w:rPr>
                <w:b/>
                <w:bCs/>
                <w:color w:val="0000FF"/>
                <w:vertAlign w:val="superscript"/>
              </w:rPr>
              <w:t>nd</w:t>
            </w:r>
            <w:r w:rsidRPr="00D30A0B">
              <w:rPr>
                <w:color w:val="FF0000"/>
              </w:rPr>
              <w:t xml:space="preserve"> and </w:t>
            </w:r>
            <w:r w:rsidRPr="00D30A0B">
              <w:rPr>
                <w:b/>
                <w:bCs/>
                <w:color w:val="0000FF"/>
              </w:rPr>
              <w:t>3</w:t>
            </w:r>
            <w:r w:rsidRPr="00D30A0B">
              <w:rPr>
                <w:b/>
                <w:bCs/>
                <w:color w:val="0000FF"/>
                <w:vertAlign w:val="superscript"/>
              </w:rPr>
              <w:t>rd</w:t>
            </w:r>
            <w:r w:rsidRPr="00D30A0B">
              <w:rPr>
                <w:color w:val="FF0000"/>
              </w:rPr>
              <w:t xml:space="preserve"> trimester covered.</w:t>
            </w:r>
          </w:p>
          <w:p w14:paraId="316B6140" w14:textId="0B064BBF" w:rsidR="00120B91" w:rsidRPr="00D30A0B" w:rsidRDefault="00120B91">
            <w:pPr>
              <w:pStyle w:val="TableTextChar1"/>
              <w:rPr>
                <w:b/>
                <w:color w:val="0000FF"/>
              </w:rPr>
            </w:pPr>
          </w:p>
        </w:tc>
      </w:tr>
    </w:tbl>
    <w:p w14:paraId="316B6142" w14:textId="77777777" w:rsidR="008D6A82" w:rsidRPr="00D30A0B" w:rsidRDefault="008D6A82" w:rsidP="00BF3AA1">
      <w:pPr>
        <w:rPr>
          <w:sz w:val="24"/>
          <w:szCs w:val="24"/>
        </w:rPr>
      </w:pPr>
    </w:p>
    <w:p w14:paraId="316B6143" w14:textId="77777777" w:rsidR="008D6A82" w:rsidRPr="00D30A0B" w:rsidRDefault="008D6A82" w:rsidP="00BF3AA1">
      <w:pPr>
        <w:rPr>
          <w:sz w:val="24"/>
          <w:szCs w:val="24"/>
        </w:rPr>
      </w:pPr>
    </w:p>
    <w:p w14:paraId="316B6144" w14:textId="77777777" w:rsidR="008D6A82" w:rsidRPr="00D30A0B" w:rsidRDefault="008D6A82" w:rsidP="00E04131">
      <w:r w:rsidRPr="00D30A0B">
        <w:t>&lt;!--section=Deductibles--&gt;</w:t>
      </w:r>
    </w:p>
    <w:p w14:paraId="22C90741" w14:textId="77777777" w:rsidR="00583BD9" w:rsidRPr="00D30A0B" w:rsidRDefault="00583BD9" w:rsidP="00E04131"/>
    <w:p w14:paraId="3D998684"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45CA3CD6"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433ECD19" w14:textId="77777777" w:rsidR="00DC6C44" w:rsidRPr="00D30A0B" w:rsidRDefault="00583BD9" w:rsidP="00DC6C44">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13" w:history="1">
        <w:r w:rsidR="00DC6C44" w:rsidRPr="00D30A0B">
          <w:rPr>
            <w:i/>
            <w:iCs/>
            <w:color w:val="0000FF"/>
            <w:sz w:val="24"/>
            <w:szCs w:val="24"/>
            <w:u w:val="single"/>
          </w:rPr>
          <w:t>uhcprovider.com</w:t>
        </w:r>
      </w:hyperlink>
    </w:p>
    <w:p w14:paraId="7A8CB122" w14:textId="3D9DF7C4" w:rsidR="00583BD9" w:rsidRPr="00D30A0B" w:rsidRDefault="00583BD9" w:rsidP="00583BD9">
      <w:pPr>
        <w:overflowPunct/>
        <w:autoSpaceDE/>
        <w:autoSpaceDN/>
        <w:adjustRightInd/>
        <w:textAlignment w:val="auto"/>
        <w:rPr>
          <w:sz w:val="24"/>
          <w:szCs w:val="24"/>
        </w:rPr>
      </w:pPr>
    </w:p>
    <w:p w14:paraId="15281425" w14:textId="77777777" w:rsidR="00583BD9" w:rsidRPr="00D30A0B" w:rsidRDefault="00583BD9" w:rsidP="00E04131"/>
    <w:p w14:paraId="316B6145" w14:textId="77777777" w:rsidR="008D6A82" w:rsidRPr="00D30A0B" w:rsidRDefault="008D6A82">
      <w:pPr>
        <w:pBdr>
          <w:top w:val="double" w:sz="6" w:space="1" w:color="auto"/>
          <w:bottom w:val="double" w:sz="6" w:space="1" w:color="auto"/>
        </w:pBdr>
        <w:jc w:val="center"/>
        <w:outlineLvl w:val="0"/>
        <w:rPr>
          <w:b/>
          <w:bCs/>
          <w:color w:val="0000FF"/>
          <w:sz w:val="28"/>
        </w:rPr>
      </w:pPr>
      <w:bookmarkStart w:id="33" w:name="Deductibles"/>
      <w:r w:rsidRPr="00D30A0B">
        <w:rPr>
          <w:b/>
          <w:bCs/>
          <w:color w:val="0000FF"/>
          <w:sz w:val="28"/>
        </w:rPr>
        <w:t>DEDUCTIBLES</w:t>
      </w:r>
    </w:p>
    <w:bookmarkEnd w:id="33"/>
    <w:p w14:paraId="316B6146" w14:textId="77777777" w:rsidR="008D6A82" w:rsidRPr="00D30A0B"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14A" w14:textId="77777777">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147" w14:textId="77777777" w:rsidR="008D6A82" w:rsidRPr="00D30A0B" w:rsidRDefault="008D6A82">
            <w:pPr>
              <w:pStyle w:val="TableHeaderText"/>
              <w:rPr>
                <w:color w:val="000000"/>
              </w:rPr>
            </w:pPr>
            <w:r w:rsidRPr="00D30A0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148" w14:textId="397F76BA" w:rsidR="008D6A82" w:rsidRPr="00D30A0B" w:rsidRDefault="00A5564B">
            <w:pPr>
              <w:pStyle w:val="TableHeaderText"/>
              <w:rPr>
                <w:bCs/>
                <w:color w:val="000000"/>
              </w:rPr>
            </w:pPr>
            <w:r w:rsidRPr="00D30A0B">
              <w:rPr>
                <w:bCs/>
                <w:color w:val="000000"/>
              </w:rPr>
              <w:t>CHOICE</w:t>
            </w:r>
            <w:r w:rsidR="008D6A82" w:rsidRPr="00D30A0B">
              <w:rPr>
                <w:bCs/>
                <w:color w:val="000000"/>
              </w:rPr>
              <w:t xml:space="preserve"> </w:t>
            </w:r>
          </w:p>
          <w:p w14:paraId="316B6149" w14:textId="77777777" w:rsidR="008D6A82" w:rsidRPr="00D30A0B" w:rsidRDefault="008D6A82">
            <w:pPr>
              <w:pStyle w:val="TableHeaderText"/>
              <w:rPr>
                <w:color w:val="000000"/>
              </w:rPr>
            </w:pPr>
          </w:p>
        </w:tc>
      </w:tr>
      <w:tr w:rsidR="008D6A82" w:rsidRPr="00D30A0B" w14:paraId="316B615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4B" w14:textId="77777777" w:rsidR="008D6A82" w:rsidRPr="00D30A0B" w:rsidRDefault="008D6A82">
            <w:pPr>
              <w:pStyle w:val="TableTextChar1"/>
              <w:numPr>
                <w:ilvl w:val="12"/>
                <w:numId w:val="0"/>
              </w:numPr>
              <w:rPr>
                <w:b/>
              </w:rPr>
            </w:pPr>
            <w:bookmarkStart w:id="34" w:name="Annual_Deductible"/>
            <w:r w:rsidRPr="00D30A0B">
              <w:rPr>
                <w:b/>
              </w:rPr>
              <w:t>Annual Deductible</w:t>
            </w:r>
            <w:bookmarkEnd w:id="34"/>
            <w:r w:rsidRPr="00D30A0B">
              <w:rPr>
                <w:b/>
              </w:rPr>
              <w:t xml:space="preserve"> </w:t>
            </w:r>
          </w:p>
          <w:p w14:paraId="316B614C" w14:textId="77777777" w:rsidR="008D6A82" w:rsidRPr="00D30A0B" w:rsidRDefault="008D6A82">
            <w:pPr>
              <w:pStyle w:val="TableTextChar1"/>
              <w:numPr>
                <w:ilvl w:val="12"/>
                <w:numId w:val="0"/>
              </w:numPr>
              <w:rPr>
                <w:b/>
              </w:rPr>
            </w:pPr>
          </w:p>
          <w:p w14:paraId="316B6155" w14:textId="77777777" w:rsidR="008D6A82" w:rsidRPr="00D30A0B" w:rsidRDefault="008D6A82" w:rsidP="00766CB6">
            <w:pPr>
              <w:pStyle w:val="TableTextChar1"/>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5C" w14:textId="77777777" w:rsidR="008D6A82" w:rsidRPr="00D30A0B" w:rsidRDefault="008D6A82">
            <w:pPr>
              <w:pStyle w:val="TableTextChar1"/>
              <w:numPr>
                <w:ilvl w:val="12"/>
                <w:numId w:val="0"/>
              </w:numPr>
              <w:rPr>
                <w:bCs/>
                <w:color w:val="FF00FF"/>
              </w:rPr>
            </w:pPr>
            <w:r w:rsidRPr="00D30A0B">
              <w:rPr>
                <w:bCs/>
                <w:color w:val="000000"/>
              </w:rPr>
              <w:t>No Annual Deductible</w:t>
            </w:r>
          </w:p>
        </w:tc>
      </w:tr>
    </w:tbl>
    <w:p w14:paraId="316B615E" w14:textId="77777777" w:rsidR="008D6A82" w:rsidRPr="00D30A0B" w:rsidRDefault="008D6A82">
      <w:pPr>
        <w:rPr>
          <w:sz w:val="24"/>
        </w:rPr>
      </w:pPr>
    </w:p>
    <w:p w14:paraId="316B615F" w14:textId="77777777" w:rsidR="008D6A82" w:rsidRPr="00D30A0B" w:rsidRDefault="008D6A82">
      <w:pPr>
        <w:rPr>
          <w:sz w:val="24"/>
        </w:rPr>
      </w:pPr>
    </w:p>
    <w:p w14:paraId="316B6160" w14:textId="77777777" w:rsidR="008D6A82" w:rsidRPr="00D30A0B" w:rsidRDefault="008D6A82" w:rsidP="00E04131">
      <w:r w:rsidRPr="00D30A0B">
        <w:t>&lt;!--ID=CSR--&gt;</w:t>
      </w:r>
    </w:p>
    <w:p w14:paraId="316B6161" w14:textId="77777777" w:rsidR="008D6A82" w:rsidRPr="00D30A0B" w:rsidRDefault="008D6A82">
      <w:pPr>
        <w:outlineLvl w:val="0"/>
        <w:rPr>
          <w:b/>
          <w:color w:val="FF0000"/>
          <w:sz w:val="32"/>
        </w:rPr>
      </w:pPr>
      <w:r w:rsidRPr="00D30A0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1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62" w14:textId="77777777" w:rsidR="008D6A82" w:rsidRPr="00D30A0B" w:rsidRDefault="008D6A82">
            <w:pPr>
              <w:pStyle w:val="TableHeaderText"/>
              <w:rPr>
                <w:color w:val="FF0000"/>
              </w:rPr>
            </w:pPr>
            <w:r w:rsidRPr="00D30A0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63" w14:textId="4A818BFE" w:rsidR="008D6A82" w:rsidRPr="00D30A0B" w:rsidRDefault="00A5564B">
            <w:pPr>
              <w:pStyle w:val="TableHeaderText"/>
              <w:rPr>
                <w:bCs/>
                <w:color w:val="FF0000"/>
              </w:rPr>
            </w:pPr>
            <w:r w:rsidRPr="00D30A0B">
              <w:rPr>
                <w:bCs/>
                <w:color w:val="FF0000"/>
              </w:rPr>
              <w:t>CHOICE</w:t>
            </w:r>
            <w:r w:rsidR="008D6A82" w:rsidRPr="00D30A0B">
              <w:rPr>
                <w:bCs/>
                <w:color w:val="FF0000"/>
              </w:rPr>
              <w:t xml:space="preserve"> </w:t>
            </w:r>
          </w:p>
          <w:p w14:paraId="316B6164" w14:textId="77777777" w:rsidR="008D6A82" w:rsidRPr="00D30A0B" w:rsidRDefault="008D6A82">
            <w:pPr>
              <w:pStyle w:val="TableHeaderText"/>
              <w:rPr>
                <w:color w:val="FF0000"/>
              </w:rPr>
            </w:pPr>
          </w:p>
        </w:tc>
      </w:tr>
      <w:tr w:rsidR="008D6A82" w:rsidRPr="00D30A0B" w14:paraId="316B61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66" w14:textId="77777777" w:rsidR="008D6A82" w:rsidRPr="00D30A0B" w:rsidRDefault="008D6A82">
            <w:pPr>
              <w:pStyle w:val="TableTextChar1"/>
              <w:rPr>
                <w:b/>
                <w:color w:val="FF0000"/>
              </w:rPr>
            </w:pPr>
            <w:bookmarkStart w:id="35" w:name="Deductible_Cross_Apply"/>
            <w:r w:rsidRPr="00D30A0B">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67" w14:textId="35D23CF3" w:rsidR="008D6A82" w:rsidRPr="00D30A0B" w:rsidRDefault="00CA387F">
            <w:pPr>
              <w:pStyle w:val="Heading5"/>
              <w:rPr>
                <w:color w:val="FF0000"/>
              </w:rPr>
            </w:pPr>
            <w:r w:rsidRPr="00D30A0B">
              <w:rPr>
                <w:color w:val="FF0000"/>
              </w:rPr>
              <w:t xml:space="preserve">Not Applicable </w:t>
            </w:r>
          </w:p>
          <w:p w14:paraId="316B6168" w14:textId="77777777" w:rsidR="008D6A82" w:rsidRPr="00D30A0B" w:rsidRDefault="008D6A82">
            <w:pPr>
              <w:rPr>
                <w:b/>
                <w:sz w:val="24"/>
              </w:rPr>
            </w:pPr>
          </w:p>
        </w:tc>
      </w:tr>
      <w:tr w:rsidR="008D6A82" w:rsidRPr="00D30A0B" w14:paraId="316B61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6A" w14:textId="77777777" w:rsidR="008D6A82" w:rsidRPr="00D30A0B" w:rsidRDefault="008D6A82">
            <w:pPr>
              <w:pStyle w:val="TableTextChar1"/>
              <w:rPr>
                <w:b/>
                <w:color w:val="FF0000"/>
              </w:rPr>
            </w:pPr>
            <w:bookmarkStart w:id="36" w:name="Last_Quarter_Carry_Over"/>
            <w:r w:rsidRPr="00D30A0B">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6B" w14:textId="5D78FE5B" w:rsidR="008D6A82" w:rsidRPr="00D30A0B" w:rsidRDefault="00CA387F">
            <w:pPr>
              <w:pStyle w:val="Heading5"/>
              <w:rPr>
                <w:color w:val="FF0000"/>
              </w:rPr>
            </w:pPr>
            <w:r w:rsidRPr="00D30A0B">
              <w:rPr>
                <w:color w:val="FF0000"/>
              </w:rPr>
              <w:t>Not Applicable</w:t>
            </w:r>
          </w:p>
          <w:p w14:paraId="316B616C" w14:textId="77777777" w:rsidR="008D6A82" w:rsidRPr="00D30A0B" w:rsidRDefault="008D6A82">
            <w:pPr>
              <w:rPr>
                <w:sz w:val="24"/>
              </w:rPr>
            </w:pPr>
          </w:p>
        </w:tc>
      </w:tr>
      <w:tr w:rsidR="00120B91" w:rsidRPr="00D30A0B" w14:paraId="316B619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6E" w14:textId="77777777" w:rsidR="00120B91" w:rsidRPr="00D30A0B" w:rsidRDefault="00120B91" w:rsidP="00116F50">
            <w:pPr>
              <w:pStyle w:val="TableTextChar"/>
              <w:rPr>
                <w:b/>
                <w:bCs/>
                <w:color w:val="FF0000"/>
              </w:rPr>
            </w:pPr>
            <w:bookmarkStart w:id="37" w:name="Prorated_Deductible_and_OutofPocket"/>
            <w:r w:rsidRPr="00D30A0B">
              <w:rPr>
                <w:b/>
                <w:bCs/>
                <w:color w:val="FF0000"/>
              </w:rPr>
              <w:t>Prorated Deductible and Out-of-Pocket</w:t>
            </w:r>
            <w:bookmarkEnd w:id="37"/>
          </w:p>
          <w:p w14:paraId="316B616F" w14:textId="77777777" w:rsidR="00120B91" w:rsidRPr="00D30A0B" w:rsidRDefault="00120B91" w:rsidP="00C733BC">
            <w:pPr>
              <w:spacing w:line="240" w:lineRule="atLeast"/>
              <w:ind w:right="108"/>
              <w:rPr>
                <w:b/>
                <w:bCs/>
                <w:color w:val="FF0000"/>
                <w:sz w:val="24"/>
                <w:szCs w:val="24"/>
              </w:rPr>
            </w:pPr>
          </w:p>
          <w:p w14:paraId="316B6175" w14:textId="6896C188" w:rsidR="00120B91" w:rsidRPr="00D30A0B" w:rsidRDefault="00120B91" w:rsidP="00F938F6">
            <w:pPr>
              <w:pStyle w:val="TableTextCha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76" w14:textId="4A2E2D90" w:rsidR="00120B91" w:rsidRPr="00D30A0B" w:rsidRDefault="00120B91" w:rsidP="00C733BC">
            <w:pPr>
              <w:overflowPunct/>
              <w:spacing w:line="240" w:lineRule="atLeast"/>
              <w:textAlignment w:val="auto"/>
              <w:rPr>
                <w:b/>
                <w:bCs/>
                <w:color w:val="FF0000"/>
                <w:sz w:val="24"/>
                <w:szCs w:val="24"/>
              </w:rPr>
            </w:pPr>
            <w:r w:rsidRPr="00D30A0B">
              <w:rPr>
                <w:rStyle w:val="TableTextCharChar1"/>
                <w:b/>
                <w:bCs/>
                <w:color w:val="FF0000"/>
              </w:rPr>
              <w:t>Does Proration apply? No</w:t>
            </w:r>
            <w:r w:rsidRPr="00D30A0B">
              <w:rPr>
                <w:b/>
                <w:bCs/>
                <w:color w:val="FF0000"/>
                <w:sz w:val="24"/>
                <w:szCs w:val="24"/>
              </w:rPr>
              <w:t xml:space="preserve"> </w:t>
            </w:r>
          </w:p>
          <w:p w14:paraId="316B618A" w14:textId="77777777" w:rsidR="008B761F" w:rsidRPr="00D30A0B" w:rsidRDefault="008B761F" w:rsidP="00116F50">
            <w:pPr>
              <w:pStyle w:val="TableTextChar"/>
              <w:rPr>
                <w:b/>
                <w:bCs/>
                <w:color w:val="FF0000"/>
              </w:rPr>
            </w:pPr>
          </w:p>
          <w:p w14:paraId="316B6190" w14:textId="77777777" w:rsidR="00120B91" w:rsidRPr="00D30A0B" w:rsidRDefault="00120B91" w:rsidP="00766CB6">
            <w:pPr>
              <w:pStyle w:val="TableTextChar"/>
              <w:rPr>
                <w:b/>
                <w:bCs/>
                <w:color w:val="FF0000"/>
                <w:szCs w:val="24"/>
              </w:rPr>
            </w:pPr>
          </w:p>
        </w:tc>
      </w:tr>
    </w:tbl>
    <w:p w14:paraId="316B6192" w14:textId="77777777" w:rsidR="008D6A82" w:rsidRPr="00D30A0B" w:rsidRDefault="008D6A82">
      <w:pPr>
        <w:rPr>
          <w:color w:val="FF0000"/>
          <w:sz w:val="24"/>
        </w:rPr>
      </w:pPr>
    </w:p>
    <w:p w14:paraId="316B6193" w14:textId="77777777" w:rsidR="008D6A82" w:rsidRPr="00D30A0B" w:rsidRDefault="008D6A82">
      <w:pPr>
        <w:rPr>
          <w:color w:val="FF0000"/>
          <w:sz w:val="24"/>
        </w:rPr>
      </w:pPr>
    </w:p>
    <w:p w14:paraId="316B6194" w14:textId="77777777" w:rsidR="008D6A82" w:rsidRPr="00D30A0B" w:rsidRDefault="008D6A82" w:rsidP="00E04131">
      <w:r w:rsidRPr="00D30A0B">
        <w:t>&lt;!--section=Out_of_Pocket--&gt;</w:t>
      </w:r>
    </w:p>
    <w:p w14:paraId="02746BED" w14:textId="77777777" w:rsidR="00583BD9" w:rsidRPr="00D30A0B" w:rsidRDefault="00583BD9" w:rsidP="00E04131"/>
    <w:p w14:paraId="5A854813"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462ADF9D"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536AB337" w14:textId="77777777" w:rsidR="00DC6C44" w:rsidRPr="00D30A0B" w:rsidRDefault="00583BD9" w:rsidP="00DC6C44">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14" w:history="1">
        <w:r w:rsidR="00DC6C44" w:rsidRPr="00D30A0B">
          <w:rPr>
            <w:i/>
            <w:iCs/>
            <w:color w:val="0000FF"/>
            <w:sz w:val="24"/>
            <w:szCs w:val="24"/>
            <w:u w:val="single"/>
          </w:rPr>
          <w:t>uhcprovider.com</w:t>
        </w:r>
      </w:hyperlink>
    </w:p>
    <w:p w14:paraId="75D15449" w14:textId="7036F025" w:rsidR="00583BD9" w:rsidRPr="00D30A0B" w:rsidRDefault="00583BD9" w:rsidP="00583BD9">
      <w:pPr>
        <w:overflowPunct/>
        <w:autoSpaceDE/>
        <w:autoSpaceDN/>
        <w:adjustRightInd/>
        <w:textAlignment w:val="auto"/>
        <w:rPr>
          <w:sz w:val="24"/>
          <w:szCs w:val="24"/>
        </w:rPr>
      </w:pPr>
    </w:p>
    <w:p w14:paraId="475D1F44" w14:textId="77777777" w:rsidR="00583BD9" w:rsidRPr="00D30A0B" w:rsidRDefault="00583BD9" w:rsidP="00E04131"/>
    <w:p w14:paraId="316B6195" w14:textId="77777777" w:rsidR="008D6A82" w:rsidRPr="00D30A0B" w:rsidRDefault="008D6A82">
      <w:pPr>
        <w:pBdr>
          <w:top w:val="double" w:sz="6" w:space="1" w:color="auto"/>
          <w:bottom w:val="double" w:sz="6" w:space="1" w:color="auto"/>
        </w:pBdr>
        <w:jc w:val="center"/>
        <w:outlineLvl w:val="0"/>
        <w:rPr>
          <w:b/>
          <w:bCs/>
          <w:color w:val="0000FF"/>
          <w:sz w:val="28"/>
        </w:rPr>
      </w:pPr>
      <w:bookmarkStart w:id="38" w:name="Out_of_Pocket"/>
      <w:r w:rsidRPr="00D30A0B">
        <w:rPr>
          <w:b/>
          <w:bCs/>
          <w:color w:val="0000FF"/>
          <w:sz w:val="28"/>
        </w:rPr>
        <w:t>OUT OF POCKET</w:t>
      </w:r>
    </w:p>
    <w:bookmarkEnd w:id="38"/>
    <w:p w14:paraId="316B6196" w14:textId="77777777" w:rsidR="008D6A82" w:rsidRPr="00D30A0B" w:rsidRDefault="008D6A82" w:rsidP="0080606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19A" w14:textId="77777777">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197" w14:textId="77777777" w:rsidR="008D6A82" w:rsidRPr="00D30A0B" w:rsidRDefault="008D6A82">
            <w:pPr>
              <w:pStyle w:val="TableHeaderText"/>
              <w:rPr>
                <w:color w:val="000000"/>
              </w:rPr>
            </w:pPr>
            <w:r w:rsidRPr="00D30A0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198" w14:textId="64D2017F" w:rsidR="008D6A82" w:rsidRPr="00D30A0B" w:rsidRDefault="00A5564B">
            <w:pPr>
              <w:pStyle w:val="TableHeaderText"/>
              <w:rPr>
                <w:bCs/>
                <w:color w:val="000000"/>
              </w:rPr>
            </w:pPr>
            <w:r w:rsidRPr="00D30A0B">
              <w:rPr>
                <w:bCs/>
                <w:color w:val="000000"/>
              </w:rPr>
              <w:t>CHOICE</w:t>
            </w:r>
            <w:r w:rsidR="008D6A82" w:rsidRPr="00D30A0B">
              <w:rPr>
                <w:bCs/>
                <w:color w:val="000000"/>
              </w:rPr>
              <w:t xml:space="preserve"> </w:t>
            </w:r>
          </w:p>
          <w:p w14:paraId="316B6199" w14:textId="77777777" w:rsidR="008D6A82" w:rsidRPr="00D30A0B" w:rsidRDefault="008D6A82">
            <w:pPr>
              <w:pStyle w:val="TableHeaderText"/>
              <w:rPr>
                <w:color w:val="000000"/>
              </w:rPr>
            </w:pPr>
          </w:p>
        </w:tc>
      </w:tr>
      <w:tr w:rsidR="00CA387F" w:rsidRPr="00D30A0B" w14:paraId="316B61B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45ABA14" w14:textId="77777777" w:rsidR="00CA387F" w:rsidRPr="00D30A0B" w:rsidRDefault="00CA387F" w:rsidP="00CA387F">
            <w:pPr>
              <w:pStyle w:val="TableText"/>
              <w:numPr>
                <w:ilvl w:val="12"/>
                <w:numId w:val="0"/>
              </w:numPr>
              <w:rPr>
                <w:b/>
              </w:rPr>
            </w:pPr>
            <w:bookmarkStart w:id="39" w:name="OutofPocket_Maximum_OOPM"/>
            <w:r w:rsidRPr="00D30A0B">
              <w:rPr>
                <w:b/>
              </w:rPr>
              <w:lastRenderedPageBreak/>
              <w:t>Out-of-Pocket Maximum (OOPM)</w:t>
            </w:r>
          </w:p>
          <w:bookmarkEnd w:id="39"/>
          <w:p w14:paraId="17A165CA" w14:textId="77777777" w:rsidR="00CA387F" w:rsidRPr="00D30A0B" w:rsidRDefault="00CA387F" w:rsidP="00CA387F">
            <w:pPr>
              <w:pStyle w:val="TableText"/>
              <w:numPr>
                <w:ilvl w:val="12"/>
                <w:numId w:val="0"/>
              </w:numPr>
              <w:rPr>
                <w:b/>
              </w:rPr>
            </w:pPr>
          </w:p>
          <w:p w14:paraId="30B7EA51" w14:textId="77777777" w:rsidR="005E4233" w:rsidRPr="00D30A0B" w:rsidRDefault="005E4233" w:rsidP="005E4233">
            <w:pPr>
              <w:pStyle w:val="TableTextChar1"/>
            </w:pPr>
            <w:r w:rsidRPr="00D30A0B">
              <w:t xml:space="preserve">The Out-of-Pocket Maximum is the most you pay each calendar year for Covered Health Services. </w:t>
            </w:r>
          </w:p>
          <w:p w14:paraId="1AA4E87D" w14:textId="77777777" w:rsidR="005E4233" w:rsidRPr="00D30A0B" w:rsidRDefault="005E4233" w:rsidP="005E4233">
            <w:pPr>
              <w:pStyle w:val="TableTextChar1"/>
            </w:pPr>
          </w:p>
          <w:p w14:paraId="4377CCB1" w14:textId="77777777" w:rsidR="005E4233" w:rsidRPr="00D30A0B" w:rsidRDefault="005E4233" w:rsidP="005E4233">
            <w:pPr>
              <w:pStyle w:val="TableTextChar1"/>
            </w:pPr>
            <w:r w:rsidRPr="00D30A0B">
              <w:t xml:space="preserve">If your eligible out-of-pocket expenses in a calendar year exceed the annual maximum, the Plan pays </w:t>
            </w:r>
            <w:r w:rsidRPr="00D30A0B">
              <w:rPr>
                <w:b/>
                <w:bCs/>
                <w:color w:val="0000FF"/>
              </w:rPr>
              <w:t>100%</w:t>
            </w:r>
            <w:r w:rsidRPr="00D30A0B">
              <w:t xml:space="preserve"> of Eligible Expenses for Covered Health Services through the end of the calendar year.</w:t>
            </w:r>
          </w:p>
          <w:p w14:paraId="316B61A4" w14:textId="77777777" w:rsidR="00CA387F" w:rsidRPr="00D30A0B" w:rsidRDefault="00CA387F">
            <w:pPr>
              <w:pStyle w:val="TableTextChar1"/>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ECD61E3" w14:textId="77777777" w:rsidR="00CA387F" w:rsidRPr="00D30A0B" w:rsidRDefault="00CA387F" w:rsidP="00CA387F">
            <w:pPr>
              <w:pStyle w:val="TableText"/>
              <w:rPr>
                <w:b/>
                <w:color w:val="000000"/>
              </w:rPr>
            </w:pPr>
            <w:r w:rsidRPr="00D30A0B">
              <w:rPr>
                <w:b/>
                <w:bCs/>
                <w:color w:val="0000FF"/>
              </w:rPr>
              <w:t>$1,500</w:t>
            </w:r>
            <w:r w:rsidRPr="00D30A0B">
              <w:rPr>
                <w:color w:val="000000"/>
              </w:rPr>
              <w:t xml:space="preserve"> per Covered Person per calendar</w:t>
            </w:r>
            <w:r w:rsidRPr="00D30A0B">
              <w:rPr>
                <w:b/>
                <w:bCs/>
                <w:color w:val="FF00FF"/>
              </w:rPr>
              <w:t xml:space="preserve"> </w:t>
            </w:r>
            <w:r w:rsidRPr="00D30A0B">
              <w:rPr>
                <w:color w:val="000000"/>
              </w:rPr>
              <w:t xml:space="preserve">year, not to exceed </w:t>
            </w:r>
            <w:r w:rsidRPr="00D30A0B">
              <w:rPr>
                <w:b/>
                <w:bCs/>
                <w:color w:val="0000FF"/>
              </w:rPr>
              <w:t>$3,000</w:t>
            </w:r>
            <w:r w:rsidRPr="00D30A0B">
              <w:rPr>
                <w:color w:val="000000"/>
              </w:rPr>
              <w:t xml:space="preserve"> for all Covered Persons in a family.</w:t>
            </w:r>
          </w:p>
          <w:p w14:paraId="48310C51" w14:textId="77777777" w:rsidR="00CA387F" w:rsidRPr="00D30A0B" w:rsidRDefault="00CA387F" w:rsidP="00CA387F">
            <w:pPr>
              <w:pStyle w:val="TableText"/>
              <w:rPr>
                <w:b/>
                <w:color w:val="000000"/>
              </w:rPr>
            </w:pPr>
          </w:p>
          <w:p w14:paraId="7B09E6CC" w14:textId="77777777" w:rsidR="005E4233" w:rsidRPr="00D30A0B" w:rsidRDefault="005E4233" w:rsidP="005E4233">
            <w:pPr>
              <w:pStyle w:val="TableTextChar1"/>
              <w:rPr>
                <w:b/>
                <w:bCs/>
                <w:snapToGrid w:val="0"/>
                <w:color w:val="000000"/>
              </w:rPr>
            </w:pPr>
            <w:r w:rsidRPr="00D30A0B">
              <w:rPr>
                <w:b/>
                <w:bCs/>
                <w:snapToGrid w:val="0"/>
                <w:color w:val="000000"/>
              </w:rPr>
              <w:t>The following costs will never apply to the Out-of-Pocket Maximum:</w:t>
            </w:r>
          </w:p>
          <w:p w14:paraId="45E82B40" w14:textId="77777777" w:rsidR="005E4233" w:rsidRPr="00D30A0B" w:rsidRDefault="005E4233" w:rsidP="005E4233">
            <w:pPr>
              <w:pStyle w:val="TableTextChar1"/>
              <w:rPr>
                <w:snapToGrid w:val="0"/>
              </w:rPr>
            </w:pPr>
            <w:r w:rsidRPr="00D30A0B">
              <w:rPr>
                <w:b/>
                <w:color w:val="000000"/>
              </w:rPr>
              <w:t xml:space="preserve">●   </w:t>
            </w:r>
            <w:r w:rsidRPr="00D30A0B">
              <w:rPr>
                <w:snapToGrid w:val="0"/>
              </w:rPr>
              <w:t>Any charges for non-Covered Health Services.</w:t>
            </w:r>
          </w:p>
          <w:p w14:paraId="76D01BED" w14:textId="77777777" w:rsidR="005E4233" w:rsidRPr="00D30A0B" w:rsidRDefault="005E4233" w:rsidP="005E4233">
            <w:pPr>
              <w:pStyle w:val="TableTextChar1"/>
              <w:ind w:left="288" w:hanging="288"/>
              <w:rPr>
                <w:snapToGrid w:val="0"/>
              </w:rPr>
            </w:pPr>
            <w:r w:rsidRPr="00D30A0B">
              <w:rPr>
                <w:b/>
                <w:color w:val="000000"/>
              </w:rPr>
              <w:t xml:space="preserve">●   </w:t>
            </w:r>
            <w:r w:rsidRPr="00D30A0B">
              <w:rPr>
                <w:snapToGrid w:val="0"/>
                <w:color w:val="000000"/>
              </w:rPr>
              <w:t xml:space="preserve">The amount of any reduced Benefits if you don't notify us as described in the section titled </w:t>
            </w:r>
            <w:r w:rsidRPr="00D30A0B">
              <w:rPr>
                <w:b/>
                <w:bCs/>
                <w:i/>
                <w:iCs/>
                <w:snapToGrid w:val="0"/>
                <w:color w:val="000000"/>
              </w:rPr>
              <w:t>Notification Requirements.</w:t>
            </w:r>
          </w:p>
          <w:p w14:paraId="28CC3F98" w14:textId="77777777" w:rsidR="005E4233" w:rsidRPr="00D30A0B" w:rsidRDefault="005E4233" w:rsidP="005E4233">
            <w:pPr>
              <w:pStyle w:val="TableTextChar1"/>
              <w:rPr>
                <w:b/>
                <w:color w:val="000000"/>
              </w:rPr>
            </w:pPr>
          </w:p>
          <w:p w14:paraId="316B61B7" w14:textId="77777777" w:rsidR="00CA387F" w:rsidRPr="00D30A0B" w:rsidRDefault="00CA387F" w:rsidP="00766CB6">
            <w:pPr>
              <w:pStyle w:val="TableTextChar1"/>
              <w:rPr>
                <w:b/>
                <w:bCs/>
                <w:color w:val="000000"/>
              </w:rPr>
            </w:pPr>
          </w:p>
        </w:tc>
      </w:tr>
      <w:tr w:rsidR="008D6A82" w:rsidRPr="00D30A0B" w14:paraId="316B61C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B9" w14:textId="77777777" w:rsidR="008D6A82" w:rsidRPr="00D30A0B" w:rsidRDefault="008D6A82">
            <w:pPr>
              <w:pStyle w:val="TableTextChar1"/>
              <w:rPr>
                <w:b/>
              </w:rPr>
            </w:pPr>
            <w:bookmarkStart w:id="40" w:name="Maximum_Plan_Benefit"/>
            <w:r w:rsidRPr="00D30A0B">
              <w:rPr>
                <w:b/>
              </w:rPr>
              <w:t>Maximum Plan Benefit</w:t>
            </w:r>
            <w:bookmarkEnd w:id="40"/>
          </w:p>
          <w:p w14:paraId="316B61BA" w14:textId="77777777" w:rsidR="008D6A82" w:rsidRPr="00D30A0B" w:rsidRDefault="008D6A82">
            <w:pPr>
              <w:pStyle w:val="TableTextChar1"/>
              <w:rPr>
                <w:b/>
              </w:rPr>
            </w:pPr>
          </w:p>
          <w:p w14:paraId="316B61BB" w14:textId="77777777" w:rsidR="00BD64C9" w:rsidRPr="00D30A0B" w:rsidRDefault="00BD64C9" w:rsidP="00BD64C9">
            <w:pPr>
              <w:pStyle w:val="TableText"/>
              <w:rPr>
                <w:color w:val="000000"/>
              </w:rPr>
            </w:pPr>
            <w:r w:rsidRPr="00D30A0B">
              <w:rPr>
                <w:color w:val="000000"/>
              </w:rPr>
              <w:t>There is no dollar limit to the amount the Plan will pay for essential Benefits during the entire period you are enrolled in this plan.</w:t>
            </w:r>
          </w:p>
          <w:p w14:paraId="316B61BC" w14:textId="77777777" w:rsidR="008D6A82" w:rsidRPr="00D30A0B" w:rsidRDefault="008D6A82">
            <w:pPr>
              <w:pStyle w:val="TableTextChar1"/>
              <w:rPr>
                <w:b/>
              </w:rPr>
            </w:pPr>
          </w:p>
          <w:p w14:paraId="316B61BD" w14:textId="77777777" w:rsidR="00C041F7" w:rsidRPr="00D30A0B" w:rsidRDefault="00C041F7">
            <w:pPr>
              <w:pStyle w:val="TableTextChar1"/>
              <w:rPr>
                <w:b/>
              </w:rPr>
            </w:pPr>
            <w:r w:rsidRPr="00D30A0B">
              <w:rPr>
                <w:color w:val="000000"/>
              </w:rPr>
              <w:t>Generally the following are considered to be essential benefits under the Patient Protection and Affordable Care Act:</w:t>
            </w:r>
            <w:r w:rsidRPr="00D30A0B">
              <w:rPr>
                <w:color w:val="000000"/>
                <w:szCs w:val="24"/>
              </w:rPr>
              <w:br/>
            </w:r>
            <w:r w:rsidRPr="00D30A0B">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BF" w14:textId="4FB6AFB2" w:rsidR="008D6A82" w:rsidRPr="00D30A0B" w:rsidRDefault="00BD64C9" w:rsidP="00766CB6">
            <w:pPr>
              <w:pStyle w:val="TableText"/>
              <w:rPr>
                <w:color w:val="000000"/>
              </w:rPr>
            </w:pPr>
            <w:r w:rsidRPr="00D30A0B">
              <w:rPr>
                <w:b/>
                <w:color w:val="000000"/>
              </w:rPr>
              <w:t>No Maximum Plan Benefit</w:t>
            </w:r>
            <w:r w:rsidRPr="00D30A0B">
              <w:rPr>
                <w:color w:val="000000"/>
              </w:rPr>
              <w:t xml:space="preserve"> </w:t>
            </w:r>
          </w:p>
        </w:tc>
      </w:tr>
    </w:tbl>
    <w:p w14:paraId="316B61C1" w14:textId="77777777" w:rsidR="008D6A82" w:rsidRPr="00D30A0B" w:rsidRDefault="008D6A82">
      <w:pPr>
        <w:rPr>
          <w:sz w:val="24"/>
        </w:rPr>
      </w:pPr>
    </w:p>
    <w:p w14:paraId="316B61C2" w14:textId="77777777" w:rsidR="008D6A82" w:rsidRPr="00D30A0B" w:rsidRDefault="008D6A82">
      <w:pPr>
        <w:rPr>
          <w:sz w:val="24"/>
        </w:rPr>
      </w:pPr>
    </w:p>
    <w:p w14:paraId="316B61C3" w14:textId="77777777" w:rsidR="008D6A82" w:rsidRPr="00D30A0B" w:rsidRDefault="008D6A82" w:rsidP="00E04131">
      <w:r w:rsidRPr="00D30A0B">
        <w:t>&lt;!--ID=CSR--&gt;</w:t>
      </w:r>
    </w:p>
    <w:p w14:paraId="316B61C4" w14:textId="77777777" w:rsidR="008D6A82" w:rsidRPr="00D30A0B" w:rsidRDefault="008D6A82">
      <w:pPr>
        <w:outlineLvl w:val="0"/>
        <w:rPr>
          <w:b/>
          <w:color w:val="FF0000"/>
          <w:sz w:val="32"/>
        </w:rPr>
      </w:pPr>
      <w:r w:rsidRPr="00D30A0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1C9"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C5" w14:textId="77777777" w:rsidR="008D6A82" w:rsidRPr="00D30A0B" w:rsidRDefault="008D6A82">
            <w:pPr>
              <w:pStyle w:val="TableHeaderText"/>
              <w:rPr>
                <w:color w:val="FF0000"/>
              </w:rPr>
            </w:pPr>
            <w:r w:rsidRPr="00D30A0B">
              <w:rPr>
                <w:color w:val="FF0000"/>
              </w:rPr>
              <w:lastRenderedPageBreak/>
              <w:t>Situation</w:t>
            </w:r>
          </w:p>
          <w:p w14:paraId="316B61C6" w14:textId="77777777" w:rsidR="008D6A82" w:rsidRPr="00D30A0B" w:rsidRDefault="008D6A82" w:rsidP="002C2179">
            <w:pPr>
              <w:pStyle w:val="TableHeaderText"/>
              <w:jc w:val="lef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C7" w14:textId="274226A9" w:rsidR="008D6A82" w:rsidRPr="00D30A0B" w:rsidRDefault="00A5564B">
            <w:pPr>
              <w:pStyle w:val="TableHeaderText"/>
              <w:rPr>
                <w:bCs/>
                <w:color w:val="FF0000"/>
              </w:rPr>
            </w:pPr>
            <w:r w:rsidRPr="00D30A0B">
              <w:rPr>
                <w:bCs/>
                <w:color w:val="FF0000"/>
              </w:rPr>
              <w:t>CHOICE</w:t>
            </w:r>
            <w:r w:rsidR="008D6A82" w:rsidRPr="00D30A0B">
              <w:rPr>
                <w:bCs/>
                <w:color w:val="FF0000"/>
              </w:rPr>
              <w:t xml:space="preserve"> </w:t>
            </w:r>
          </w:p>
          <w:p w14:paraId="316B61C8" w14:textId="77777777" w:rsidR="008D6A82" w:rsidRPr="00D30A0B" w:rsidRDefault="008D6A82">
            <w:pPr>
              <w:pStyle w:val="TableHeaderText"/>
              <w:rPr>
                <w:color w:val="FF0000"/>
              </w:rPr>
            </w:pPr>
          </w:p>
        </w:tc>
      </w:tr>
      <w:tr w:rsidR="008D6A82" w:rsidRPr="00D30A0B" w14:paraId="316B61CE"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CA" w14:textId="77777777" w:rsidR="008D6A82" w:rsidRPr="00D30A0B" w:rsidRDefault="008D6A82">
            <w:pPr>
              <w:pStyle w:val="TableTextChar1"/>
              <w:rPr>
                <w:b/>
                <w:bCs/>
                <w:color w:val="FF0000"/>
              </w:rPr>
            </w:pPr>
            <w:bookmarkStart w:id="41" w:name="Do_deductibles_apply_to_outofpocket"/>
            <w:r w:rsidRPr="00D30A0B">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CC" w14:textId="6135BC21" w:rsidR="008D6A82" w:rsidRPr="00D30A0B" w:rsidRDefault="008B172D">
            <w:pPr>
              <w:pStyle w:val="Heading5"/>
              <w:rPr>
                <w:bCs/>
                <w:color w:val="FF0000"/>
              </w:rPr>
            </w:pPr>
            <w:r w:rsidRPr="00D30A0B">
              <w:rPr>
                <w:bCs/>
                <w:color w:val="FF0000"/>
              </w:rPr>
              <w:t>Not Applicable</w:t>
            </w:r>
          </w:p>
          <w:p w14:paraId="316B61CD" w14:textId="77777777" w:rsidR="008D6A82" w:rsidRPr="00D30A0B" w:rsidRDefault="008D6A82">
            <w:pPr>
              <w:rPr>
                <w:sz w:val="24"/>
              </w:rPr>
            </w:pPr>
          </w:p>
        </w:tc>
      </w:tr>
      <w:tr w:rsidR="008D6A82" w:rsidRPr="00D30A0B" w14:paraId="316B61D3"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CF" w14:textId="77777777" w:rsidR="008D6A82" w:rsidRPr="00D30A0B" w:rsidRDefault="008D6A82">
            <w:pPr>
              <w:pStyle w:val="TableTextChar1"/>
              <w:rPr>
                <w:b/>
                <w:bCs/>
                <w:color w:val="FF0000"/>
              </w:rPr>
            </w:pPr>
            <w:bookmarkStart w:id="42" w:name="Outofpocket_Cross_Apply"/>
            <w:r w:rsidRPr="00D30A0B">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D1" w14:textId="77777777" w:rsidR="008D6A82" w:rsidRPr="00D30A0B" w:rsidRDefault="008D6A82">
            <w:pPr>
              <w:pStyle w:val="Heading5"/>
              <w:rPr>
                <w:bCs/>
                <w:color w:val="FF0000"/>
              </w:rPr>
            </w:pPr>
            <w:r w:rsidRPr="00D30A0B">
              <w:rPr>
                <w:bCs/>
                <w:color w:val="FF0000"/>
              </w:rPr>
              <w:t>Not Applicable</w:t>
            </w:r>
          </w:p>
          <w:p w14:paraId="316B61D2" w14:textId="77777777" w:rsidR="008D6A82" w:rsidRPr="00D30A0B" w:rsidRDefault="008D6A82">
            <w:pPr>
              <w:rPr>
                <w:sz w:val="24"/>
              </w:rPr>
            </w:pPr>
          </w:p>
        </w:tc>
      </w:tr>
      <w:tr w:rsidR="008D6A82" w:rsidRPr="00D30A0B" w14:paraId="316B61D7"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D4" w14:textId="77777777" w:rsidR="008D6A82" w:rsidRPr="00D30A0B" w:rsidRDefault="008D6A82">
            <w:pPr>
              <w:pStyle w:val="TableTextChar1"/>
              <w:rPr>
                <w:b/>
                <w:bCs/>
                <w:color w:val="FF0000"/>
              </w:rPr>
            </w:pPr>
            <w:bookmarkStart w:id="43" w:name="Inpatient_confinement_deductible_applies"/>
            <w:r w:rsidRPr="00D30A0B">
              <w:rPr>
                <w:b/>
                <w:bCs/>
                <w:color w:val="FF0000"/>
              </w:rPr>
              <w:t>Inpatient confinement deductible applies to out-of-pocket</w:t>
            </w:r>
            <w:bookmarkEnd w:id="43"/>
            <w:r w:rsidRPr="00D30A0B">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D6" w14:textId="77777777" w:rsidR="008D6A82" w:rsidRPr="00D30A0B" w:rsidRDefault="008D6A82">
            <w:pPr>
              <w:pStyle w:val="TableHeaderText"/>
              <w:rPr>
                <w:b w:val="0"/>
                <w:color w:val="FF0000"/>
              </w:rPr>
            </w:pPr>
            <w:r w:rsidRPr="00D30A0B">
              <w:rPr>
                <w:b w:val="0"/>
                <w:color w:val="FF0000"/>
              </w:rPr>
              <w:t>Not Applicable</w:t>
            </w:r>
          </w:p>
        </w:tc>
      </w:tr>
      <w:tr w:rsidR="00F02E73" w:rsidRPr="00D30A0B" w14:paraId="316B61DB"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D8" w14:textId="77777777" w:rsidR="00F02E73" w:rsidRPr="00D30A0B" w:rsidRDefault="00F02E73" w:rsidP="0067032E">
            <w:pPr>
              <w:pStyle w:val="TableTextCharChar"/>
              <w:rPr>
                <w:b/>
                <w:bCs/>
                <w:color w:val="FF0000"/>
              </w:rPr>
            </w:pPr>
            <w:bookmarkStart w:id="44" w:name="Copay_ER_Apply_to_OOP"/>
            <w:r w:rsidRPr="00D30A0B">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DA" w14:textId="657F26BC" w:rsidR="00F02E73" w:rsidRPr="00D30A0B" w:rsidRDefault="00242B80" w:rsidP="0067032E">
            <w:pPr>
              <w:pStyle w:val="TableHeaderText"/>
              <w:rPr>
                <w:b w:val="0"/>
                <w:color w:val="FF0000"/>
              </w:rPr>
            </w:pPr>
            <w:r w:rsidRPr="00D30A0B">
              <w:rPr>
                <w:b w:val="0"/>
                <w:color w:val="FF0000"/>
              </w:rPr>
              <w:t>Yes</w:t>
            </w:r>
          </w:p>
        </w:tc>
      </w:tr>
      <w:tr w:rsidR="008D6A82" w:rsidRPr="00D30A0B" w14:paraId="316B61E0"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DC" w14:textId="77777777" w:rsidR="008D6A82" w:rsidRPr="00D30A0B" w:rsidRDefault="008D6A82">
            <w:pPr>
              <w:pStyle w:val="TableTextChar1"/>
              <w:rPr>
                <w:b/>
                <w:bCs/>
                <w:color w:val="FF0000"/>
              </w:rPr>
            </w:pPr>
            <w:bookmarkStart w:id="45" w:name="Copay_office_apply_to_outofpocket"/>
            <w:r w:rsidRPr="00D30A0B">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DE" w14:textId="59FDF7F3" w:rsidR="008D6A82" w:rsidRPr="00D30A0B" w:rsidRDefault="00242B80">
            <w:pPr>
              <w:pStyle w:val="TableHeaderText"/>
              <w:rPr>
                <w:b w:val="0"/>
                <w:color w:val="FF0000"/>
              </w:rPr>
            </w:pPr>
            <w:r w:rsidRPr="00D30A0B">
              <w:rPr>
                <w:b w:val="0"/>
                <w:color w:val="FF0000"/>
              </w:rPr>
              <w:t>Yes</w:t>
            </w:r>
          </w:p>
          <w:p w14:paraId="316B61DF" w14:textId="77777777" w:rsidR="008D6A82" w:rsidRPr="00D30A0B" w:rsidRDefault="008D6A82">
            <w:pPr>
              <w:pStyle w:val="TableHeaderText"/>
              <w:rPr>
                <w:b w:val="0"/>
                <w:color w:val="FF0000"/>
              </w:rPr>
            </w:pPr>
          </w:p>
        </w:tc>
      </w:tr>
      <w:tr w:rsidR="008D6A82" w:rsidRPr="00D30A0B" w14:paraId="316B61E5"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E1" w14:textId="77777777" w:rsidR="008D6A82" w:rsidRPr="00D30A0B" w:rsidRDefault="008D6A82">
            <w:pPr>
              <w:pStyle w:val="TableTextChar1"/>
              <w:rPr>
                <w:b/>
                <w:bCs/>
                <w:color w:val="FF0000"/>
              </w:rPr>
            </w:pPr>
            <w:bookmarkStart w:id="46" w:name="Copay_hospital_apply_to_outofpocket"/>
            <w:r w:rsidRPr="00D30A0B">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E3" w14:textId="7F1E1691" w:rsidR="008D6A82" w:rsidRPr="00D30A0B" w:rsidRDefault="00242B80">
            <w:pPr>
              <w:pStyle w:val="TableHeaderText"/>
              <w:rPr>
                <w:b w:val="0"/>
                <w:color w:val="FF0000"/>
              </w:rPr>
            </w:pPr>
            <w:r w:rsidRPr="00D30A0B">
              <w:rPr>
                <w:b w:val="0"/>
                <w:color w:val="FF0000"/>
              </w:rPr>
              <w:t>Yes</w:t>
            </w:r>
          </w:p>
          <w:p w14:paraId="316B61E4" w14:textId="77777777" w:rsidR="008D6A82" w:rsidRPr="00D30A0B" w:rsidRDefault="008D6A82">
            <w:pPr>
              <w:pStyle w:val="TableHeaderText"/>
              <w:rPr>
                <w:b w:val="0"/>
                <w:color w:val="FF0000"/>
              </w:rPr>
            </w:pPr>
          </w:p>
        </w:tc>
      </w:tr>
      <w:tr w:rsidR="00F02E73" w:rsidRPr="00D30A0B" w14:paraId="316B61E9"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E6" w14:textId="77777777" w:rsidR="00F02E73" w:rsidRPr="00D30A0B" w:rsidRDefault="00F02E73" w:rsidP="0067032E">
            <w:pPr>
              <w:pStyle w:val="TableTextCharChar"/>
              <w:rPr>
                <w:b/>
                <w:bCs/>
                <w:color w:val="FF0000"/>
              </w:rPr>
            </w:pPr>
            <w:bookmarkStart w:id="47" w:name="Copay_Outpatient_Surgery_Apply_OOP"/>
            <w:r w:rsidRPr="00D30A0B">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E8" w14:textId="4054AB17" w:rsidR="00F02E73" w:rsidRPr="00D30A0B" w:rsidRDefault="00242B80" w:rsidP="0067032E">
            <w:pPr>
              <w:pStyle w:val="TableHeaderText"/>
              <w:rPr>
                <w:b w:val="0"/>
                <w:color w:val="FF0000"/>
              </w:rPr>
            </w:pPr>
            <w:r w:rsidRPr="00D30A0B">
              <w:rPr>
                <w:b w:val="0"/>
                <w:color w:val="FF0000"/>
              </w:rPr>
              <w:t>Yes</w:t>
            </w:r>
          </w:p>
        </w:tc>
      </w:tr>
      <w:tr w:rsidR="008D6A82" w:rsidRPr="00D30A0B" w14:paraId="316B61ED"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EA" w14:textId="77777777" w:rsidR="008D6A82" w:rsidRPr="00D30A0B" w:rsidRDefault="008D6A82">
            <w:pPr>
              <w:pStyle w:val="TableTextChar1"/>
              <w:rPr>
                <w:b/>
                <w:bCs/>
                <w:color w:val="FF0000"/>
              </w:rPr>
            </w:pPr>
            <w:bookmarkStart w:id="48" w:name="Copay_urgent_care_center_services_apply"/>
            <w:r w:rsidRPr="00D30A0B">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EC" w14:textId="0B347949" w:rsidR="008D6A82" w:rsidRPr="00D30A0B" w:rsidRDefault="00242B80">
            <w:pPr>
              <w:pStyle w:val="TableHeaderText"/>
              <w:rPr>
                <w:b w:val="0"/>
                <w:color w:val="FF0000"/>
              </w:rPr>
            </w:pPr>
            <w:r w:rsidRPr="00D30A0B">
              <w:rPr>
                <w:b w:val="0"/>
                <w:color w:val="FF0000"/>
              </w:rPr>
              <w:t>Yes</w:t>
            </w:r>
          </w:p>
        </w:tc>
      </w:tr>
      <w:tr w:rsidR="008D6A82" w:rsidRPr="00D30A0B" w14:paraId="316B61F2"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EE" w14:textId="77777777" w:rsidR="008D6A82" w:rsidRPr="00D30A0B" w:rsidRDefault="008D6A82">
            <w:pPr>
              <w:pStyle w:val="TableTextChar1"/>
              <w:rPr>
                <w:b/>
                <w:bCs/>
                <w:color w:val="FF0000"/>
              </w:rPr>
            </w:pPr>
            <w:bookmarkStart w:id="49" w:name="Coinsurance_apply_to_out_of_pocket"/>
            <w:r w:rsidRPr="00D30A0B">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F0" w14:textId="771D9685" w:rsidR="008D6A82" w:rsidRPr="00D30A0B" w:rsidRDefault="00242B80">
            <w:pPr>
              <w:pStyle w:val="TableHeaderText"/>
              <w:rPr>
                <w:b w:val="0"/>
                <w:color w:val="FF0000"/>
              </w:rPr>
            </w:pPr>
            <w:r w:rsidRPr="00D30A0B">
              <w:rPr>
                <w:b w:val="0"/>
                <w:color w:val="FF0000"/>
              </w:rPr>
              <w:t>Yes</w:t>
            </w:r>
          </w:p>
          <w:p w14:paraId="316B61F1" w14:textId="77777777" w:rsidR="008D6A82" w:rsidRPr="00D30A0B" w:rsidRDefault="008D6A82">
            <w:pPr>
              <w:pStyle w:val="TableHeaderText"/>
              <w:rPr>
                <w:b w:val="0"/>
                <w:color w:val="FF0000"/>
              </w:rPr>
            </w:pPr>
          </w:p>
        </w:tc>
      </w:tr>
      <w:tr w:rsidR="00045B05" w:rsidRPr="00D30A0B" w14:paraId="316B61FC"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FA" w14:textId="4994B29A" w:rsidR="00045B05" w:rsidRPr="00D30A0B" w:rsidRDefault="006A7B35">
            <w:pPr>
              <w:pStyle w:val="TableTextChar1"/>
              <w:rPr>
                <w:b/>
                <w:bCs/>
                <w:color w:val="FF0000"/>
              </w:rPr>
            </w:pPr>
            <w:bookmarkStart w:id="50" w:name="Out_of_Network_Reimbursement_Programs"/>
            <w:r w:rsidRPr="00D30A0B">
              <w:rPr>
                <w:b/>
                <w:bCs/>
                <w:color w:val="FF0000"/>
                <w:szCs w:val="24"/>
              </w:rPr>
              <w:t>Out-of-Network Reimbursement Programs</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1A7EA9F" w14:textId="77777777" w:rsidR="00045B05" w:rsidRPr="00D30A0B" w:rsidRDefault="00045B05" w:rsidP="008715EB">
            <w:pPr>
              <w:spacing w:line="276" w:lineRule="auto"/>
              <w:rPr>
                <w:b/>
                <w:bCs/>
                <w:color w:val="FF0000"/>
                <w:sz w:val="24"/>
                <w:szCs w:val="24"/>
              </w:rPr>
            </w:pPr>
            <w:r w:rsidRPr="00D30A0B">
              <w:rPr>
                <w:b/>
                <w:bCs/>
                <w:color w:val="FF0000"/>
                <w:sz w:val="24"/>
                <w:szCs w:val="24"/>
              </w:rPr>
              <w:t>What type of Reimbursement Policy does the plan have?</w:t>
            </w:r>
          </w:p>
          <w:p w14:paraId="31E0C615" w14:textId="77777777" w:rsidR="00045B05" w:rsidRPr="00D30A0B" w:rsidRDefault="00045B05" w:rsidP="008715EB">
            <w:pPr>
              <w:pStyle w:val="CSRViewStandard"/>
            </w:pPr>
            <w:r w:rsidRPr="00D30A0B">
              <w:t>Reasonable and Customary (R&amp;C) - Professional</w:t>
            </w:r>
          </w:p>
          <w:p w14:paraId="171BD1D2" w14:textId="77777777" w:rsidR="00045B05" w:rsidRPr="00D30A0B" w:rsidRDefault="00045B05" w:rsidP="008715EB">
            <w:pPr>
              <w:spacing w:line="276" w:lineRule="auto"/>
              <w:rPr>
                <w:b/>
                <w:bCs/>
                <w:color w:val="FF0000"/>
                <w:sz w:val="24"/>
                <w:szCs w:val="24"/>
              </w:rPr>
            </w:pPr>
          </w:p>
          <w:p w14:paraId="214D35FD" w14:textId="77777777" w:rsidR="00045B05" w:rsidRPr="00D30A0B" w:rsidRDefault="00045B05" w:rsidP="008715EB">
            <w:pPr>
              <w:spacing w:line="276" w:lineRule="auto"/>
              <w:rPr>
                <w:b/>
                <w:bCs/>
                <w:color w:val="FF0000"/>
                <w:sz w:val="24"/>
                <w:szCs w:val="24"/>
              </w:rPr>
            </w:pPr>
            <w:r w:rsidRPr="00D30A0B">
              <w:rPr>
                <w:b/>
                <w:bCs/>
                <w:color w:val="FF0000"/>
                <w:sz w:val="24"/>
                <w:szCs w:val="24"/>
              </w:rPr>
              <w:t>How is the allowed amount determined?</w:t>
            </w:r>
          </w:p>
          <w:p w14:paraId="2A1CF671" w14:textId="77777777" w:rsidR="00045B05" w:rsidRPr="00D30A0B" w:rsidRDefault="00045B05" w:rsidP="00045B05">
            <w:pPr>
              <w:numPr>
                <w:ilvl w:val="0"/>
                <w:numId w:val="21"/>
              </w:numPr>
              <w:spacing w:line="276" w:lineRule="auto"/>
              <w:rPr>
                <w:color w:val="FF0000"/>
                <w:sz w:val="24"/>
                <w:szCs w:val="24"/>
              </w:rPr>
            </w:pPr>
            <w:r w:rsidRPr="00D30A0B">
              <w:rPr>
                <w:color w:val="FF0000"/>
                <w:sz w:val="24"/>
                <w:szCs w:val="24"/>
              </w:rPr>
              <w:t xml:space="preserve">Available data resources of competitive fees in that geographic area. </w:t>
            </w:r>
          </w:p>
          <w:p w14:paraId="34270420" w14:textId="77777777" w:rsidR="00045B05" w:rsidRPr="00D30A0B" w:rsidRDefault="00045B05" w:rsidP="00045B05">
            <w:pPr>
              <w:numPr>
                <w:ilvl w:val="0"/>
                <w:numId w:val="21"/>
              </w:numPr>
              <w:spacing w:line="276" w:lineRule="auto"/>
              <w:rPr>
                <w:sz w:val="24"/>
                <w:szCs w:val="24"/>
              </w:rPr>
            </w:pPr>
            <w:r w:rsidRPr="00D30A0B">
              <w:rPr>
                <w:b/>
                <w:bCs/>
                <w:color w:val="FF0000"/>
                <w:sz w:val="24"/>
                <w:szCs w:val="24"/>
              </w:rPr>
              <w:t>90%</w:t>
            </w:r>
            <w:r w:rsidRPr="00D30A0B">
              <w:rPr>
                <w:color w:val="FF0000"/>
                <w:sz w:val="24"/>
                <w:szCs w:val="24"/>
              </w:rPr>
              <w:t xml:space="preserve"> of R&amp;C</w:t>
            </w:r>
          </w:p>
          <w:p w14:paraId="42F68061" w14:textId="77777777" w:rsidR="006A7B35" w:rsidRPr="00D30A0B" w:rsidRDefault="006A7B35" w:rsidP="006A7B35">
            <w:pPr>
              <w:spacing w:line="276" w:lineRule="auto"/>
              <w:rPr>
                <w:b/>
                <w:color w:val="0000FF"/>
                <w:sz w:val="24"/>
                <w:szCs w:val="24"/>
              </w:rPr>
            </w:pPr>
            <w:r w:rsidRPr="00D30A0B">
              <w:rPr>
                <w:b/>
                <w:color w:val="FF0000"/>
                <w:sz w:val="24"/>
                <w:szCs w:val="24"/>
              </w:rPr>
              <w:t>Shared Savings:</w:t>
            </w:r>
          </w:p>
          <w:p w14:paraId="05A7DC90" w14:textId="77777777" w:rsidR="006A7B35" w:rsidRPr="00D30A0B" w:rsidRDefault="006A7B35" w:rsidP="006A7B35">
            <w:pPr>
              <w:pStyle w:val="TableText"/>
              <w:rPr>
                <w:b/>
                <w:color w:val="FF0000"/>
                <w:szCs w:val="24"/>
              </w:rPr>
            </w:pPr>
            <w:r w:rsidRPr="00D30A0B">
              <w:rPr>
                <w:b/>
                <w:color w:val="FF0000"/>
                <w:szCs w:val="24"/>
              </w:rPr>
              <w:t>SSP Discounts, Fee Negotiations and OCM</w:t>
            </w:r>
          </w:p>
          <w:p w14:paraId="13C53331" w14:textId="77777777" w:rsidR="006A7B35" w:rsidRPr="00D30A0B" w:rsidRDefault="006A7B35" w:rsidP="006A7B35">
            <w:pPr>
              <w:pStyle w:val="TableText"/>
              <w:rPr>
                <w:b/>
                <w:color w:val="FF0000"/>
                <w:szCs w:val="24"/>
              </w:rPr>
            </w:pPr>
          </w:p>
          <w:p w14:paraId="0F499F18" w14:textId="77777777" w:rsidR="006A7B35" w:rsidRPr="00D30A0B" w:rsidRDefault="006A7B35" w:rsidP="006A7B35">
            <w:pPr>
              <w:spacing w:line="276" w:lineRule="auto"/>
              <w:rPr>
                <w:b/>
                <w:bCs/>
                <w:color w:val="FF0000"/>
                <w:sz w:val="24"/>
                <w:szCs w:val="24"/>
              </w:rPr>
            </w:pPr>
            <w:r w:rsidRPr="00D30A0B">
              <w:rPr>
                <w:b/>
                <w:bCs/>
                <w:color w:val="FF0000"/>
                <w:sz w:val="24"/>
                <w:szCs w:val="24"/>
              </w:rPr>
              <w:t>Facility R&amp;C:</w:t>
            </w:r>
          </w:p>
          <w:p w14:paraId="1669095A" w14:textId="77777777" w:rsidR="006A7B35" w:rsidRPr="00D30A0B" w:rsidRDefault="006A7B35" w:rsidP="006A7B35">
            <w:pPr>
              <w:pStyle w:val="TableTextCharCharChar1"/>
              <w:rPr>
                <w:color w:val="FF0000"/>
                <w:szCs w:val="24"/>
              </w:rPr>
            </w:pPr>
            <w:r w:rsidRPr="00D30A0B">
              <w:rPr>
                <w:color w:val="FF0000"/>
                <w:szCs w:val="24"/>
              </w:rPr>
              <w:t>No</w:t>
            </w:r>
          </w:p>
          <w:p w14:paraId="316B61FB" w14:textId="10A68514" w:rsidR="00045B05" w:rsidRPr="00D30A0B" w:rsidRDefault="00045B05" w:rsidP="006A7B35">
            <w:pPr>
              <w:pStyle w:val="TableHeaderText"/>
              <w:jc w:val="left"/>
              <w:rPr>
                <w:b w:val="0"/>
                <w:color w:val="FF0000"/>
              </w:rPr>
            </w:pPr>
          </w:p>
        </w:tc>
      </w:tr>
    </w:tbl>
    <w:p w14:paraId="316B61FD" w14:textId="77777777" w:rsidR="008D6A82" w:rsidRPr="00D30A0B" w:rsidRDefault="008D6A82">
      <w:pPr>
        <w:rPr>
          <w:sz w:val="24"/>
        </w:rPr>
      </w:pPr>
    </w:p>
    <w:p w14:paraId="316B61FE" w14:textId="77777777" w:rsidR="008D6A82" w:rsidRPr="00D30A0B" w:rsidRDefault="008D6A82">
      <w:pPr>
        <w:rPr>
          <w:sz w:val="24"/>
        </w:rPr>
      </w:pPr>
    </w:p>
    <w:p w14:paraId="316B61FF" w14:textId="77777777" w:rsidR="008D6A82" w:rsidRPr="00D30A0B" w:rsidRDefault="008D6A82" w:rsidP="00E04131">
      <w:r w:rsidRPr="00D30A0B">
        <w:t>&lt;!--section=Coinsurance--&gt;</w:t>
      </w:r>
    </w:p>
    <w:p w14:paraId="7A9B74F2" w14:textId="77777777" w:rsidR="00583BD9" w:rsidRPr="00D30A0B" w:rsidRDefault="00583BD9" w:rsidP="00E04131"/>
    <w:p w14:paraId="5CEA04E0"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18C9DBB2"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57811DD1" w14:textId="77777777" w:rsidR="00DC6C44" w:rsidRPr="00D30A0B" w:rsidRDefault="00583BD9" w:rsidP="00DC6C44">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15" w:history="1">
        <w:r w:rsidR="00DC6C44" w:rsidRPr="00D30A0B">
          <w:rPr>
            <w:i/>
            <w:iCs/>
            <w:color w:val="0000FF"/>
            <w:sz w:val="24"/>
            <w:szCs w:val="24"/>
            <w:u w:val="single"/>
          </w:rPr>
          <w:t>uhcprovider.com</w:t>
        </w:r>
      </w:hyperlink>
    </w:p>
    <w:p w14:paraId="12FDF8BC" w14:textId="06A7A266" w:rsidR="00583BD9" w:rsidRPr="00D30A0B" w:rsidRDefault="00583BD9" w:rsidP="00583BD9">
      <w:pPr>
        <w:overflowPunct/>
        <w:autoSpaceDE/>
        <w:autoSpaceDN/>
        <w:adjustRightInd/>
        <w:textAlignment w:val="auto"/>
        <w:rPr>
          <w:sz w:val="24"/>
          <w:szCs w:val="24"/>
        </w:rPr>
      </w:pPr>
    </w:p>
    <w:p w14:paraId="38E24E7E" w14:textId="77777777" w:rsidR="00583BD9" w:rsidRPr="00D30A0B" w:rsidRDefault="00583BD9" w:rsidP="00E04131"/>
    <w:p w14:paraId="316B6200" w14:textId="77777777" w:rsidR="008D6A82" w:rsidRPr="00D30A0B" w:rsidRDefault="008D6A82">
      <w:pPr>
        <w:pBdr>
          <w:top w:val="double" w:sz="6" w:space="1" w:color="auto"/>
          <w:bottom w:val="double" w:sz="6" w:space="1" w:color="auto"/>
        </w:pBdr>
        <w:jc w:val="center"/>
        <w:outlineLvl w:val="0"/>
        <w:rPr>
          <w:b/>
          <w:bCs/>
          <w:color w:val="0000FF"/>
          <w:sz w:val="28"/>
        </w:rPr>
      </w:pPr>
      <w:bookmarkStart w:id="51" w:name="Coinsurance"/>
      <w:r w:rsidRPr="00D30A0B">
        <w:rPr>
          <w:b/>
          <w:bCs/>
          <w:color w:val="0000FF"/>
          <w:sz w:val="28"/>
        </w:rPr>
        <w:t>COINSURANCE</w:t>
      </w:r>
    </w:p>
    <w:bookmarkEnd w:id="51"/>
    <w:p w14:paraId="316B6201" w14:textId="77777777" w:rsidR="008D6A82" w:rsidRPr="00D30A0B"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205" w14:textId="77777777" w:rsidTr="00F02E73">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202" w14:textId="77777777" w:rsidR="008D6A82" w:rsidRPr="00D30A0B" w:rsidRDefault="008D6A82">
            <w:pPr>
              <w:pStyle w:val="TableHeaderText"/>
              <w:rPr>
                <w:color w:val="000000"/>
              </w:rPr>
            </w:pPr>
            <w:r w:rsidRPr="00D30A0B">
              <w:rPr>
                <w:color w:val="000000"/>
              </w:rPr>
              <w:lastRenderedPageBreak/>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203" w14:textId="251044F0" w:rsidR="008D6A82" w:rsidRPr="00D30A0B" w:rsidRDefault="00A5564B">
            <w:pPr>
              <w:pStyle w:val="TableHeaderText"/>
              <w:rPr>
                <w:bCs/>
                <w:color w:val="000000"/>
              </w:rPr>
            </w:pPr>
            <w:r w:rsidRPr="00D30A0B">
              <w:rPr>
                <w:bCs/>
                <w:color w:val="000000"/>
              </w:rPr>
              <w:t>CHOICE</w:t>
            </w:r>
            <w:r w:rsidR="008D6A82" w:rsidRPr="00D30A0B">
              <w:rPr>
                <w:bCs/>
                <w:color w:val="000000"/>
              </w:rPr>
              <w:t xml:space="preserve"> </w:t>
            </w:r>
          </w:p>
          <w:p w14:paraId="316B6204" w14:textId="77777777" w:rsidR="008D6A82" w:rsidRPr="00D30A0B" w:rsidRDefault="008D6A82">
            <w:pPr>
              <w:pStyle w:val="TableHeaderText"/>
              <w:rPr>
                <w:color w:val="000000"/>
              </w:rPr>
            </w:pPr>
          </w:p>
        </w:tc>
      </w:tr>
      <w:tr w:rsidR="00BD64C9" w:rsidRPr="00D30A0B" w14:paraId="316B6220"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06" w14:textId="77777777" w:rsidR="00BD64C9" w:rsidRPr="00D30A0B" w:rsidRDefault="00BD64C9">
            <w:pPr>
              <w:pStyle w:val="TableTextChar1"/>
              <w:numPr>
                <w:ilvl w:val="12"/>
                <w:numId w:val="0"/>
              </w:numPr>
              <w:rPr>
                <w:b/>
              </w:rPr>
            </w:pPr>
            <w:bookmarkStart w:id="52" w:name="Patient_Protection_and_Affordable_Care_A"/>
            <w:r w:rsidRPr="00D30A0B">
              <w:rPr>
                <w:b/>
              </w:rPr>
              <w:t>Patient Protection and Affordable Care Act (PPACA)</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214" w14:textId="2F0756FE" w:rsidR="00BD64C9" w:rsidRPr="00D30A0B" w:rsidRDefault="00BD64C9" w:rsidP="00BD64C9">
            <w:pPr>
              <w:pStyle w:val="TableText"/>
              <w:rPr>
                <w:color w:val="000000"/>
              </w:rPr>
            </w:pPr>
            <w:r w:rsidRPr="00D30A0B">
              <w:rPr>
                <w:b/>
                <w:color w:val="000000"/>
              </w:rPr>
              <w:t>Patient Protection Notices</w:t>
            </w:r>
          </w:p>
          <w:p w14:paraId="316B6215" w14:textId="77777777" w:rsidR="00BD64C9" w:rsidRPr="00D30A0B" w:rsidRDefault="00BD64C9" w:rsidP="00BD64C9">
            <w:pPr>
              <w:pStyle w:val="TableText"/>
              <w:rPr>
                <w:color w:val="000000"/>
              </w:rPr>
            </w:pPr>
            <w:r w:rsidRPr="00D30A0B">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316B6216" w14:textId="77777777" w:rsidR="00BD64C9" w:rsidRPr="00D30A0B" w:rsidRDefault="00BD64C9" w:rsidP="00BD64C9">
            <w:pPr>
              <w:pStyle w:val="TableText"/>
              <w:rPr>
                <w:color w:val="000000"/>
              </w:rPr>
            </w:pPr>
          </w:p>
          <w:p w14:paraId="316B6217" w14:textId="77777777" w:rsidR="00BD64C9" w:rsidRPr="00D30A0B" w:rsidRDefault="00BD64C9" w:rsidP="00BD64C9">
            <w:pPr>
              <w:pStyle w:val="TableText"/>
              <w:rPr>
                <w:color w:val="000000"/>
              </w:rPr>
            </w:pPr>
            <w:r w:rsidRPr="00D30A0B">
              <w:rPr>
                <w:color w:val="000000"/>
              </w:rPr>
              <w:t>For children, you may designate a pediatrician as the primary care provider.</w:t>
            </w:r>
          </w:p>
          <w:p w14:paraId="316B6218" w14:textId="77777777" w:rsidR="00BD64C9" w:rsidRPr="00D30A0B" w:rsidRDefault="00BD64C9" w:rsidP="00BD64C9">
            <w:pPr>
              <w:pStyle w:val="TableText"/>
              <w:rPr>
                <w:color w:val="000000"/>
              </w:rPr>
            </w:pPr>
          </w:p>
          <w:p w14:paraId="316B6219" w14:textId="47A11707" w:rsidR="00BD64C9" w:rsidRPr="00D30A0B" w:rsidRDefault="00BD64C9" w:rsidP="00BD64C9">
            <w:pPr>
              <w:pStyle w:val="TableText"/>
              <w:rPr>
                <w:b/>
                <w:color w:val="FF00FF"/>
              </w:rPr>
            </w:pPr>
            <w:r w:rsidRPr="00D30A0B">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316B621A" w14:textId="77777777" w:rsidR="00BD64C9" w:rsidRPr="00D30A0B" w:rsidRDefault="00BD64C9">
            <w:pPr>
              <w:pStyle w:val="TableTextChar1"/>
              <w:numPr>
                <w:ilvl w:val="12"/>
                <w:numId w:val="0"/>
              </w:numPr>
            </w:pPr>
          </w:p>
          <w:p w14:paraId="316B621F" w14:textId="77777777" w:rsidR="00DC1DFF" w:rsidRPr="00D30A0B" w:rsidRDefault="00DC1DFF" w:rsidP="006477A5">
            <w:pPr>
              <w:pStyle w:val="TableText"/>
            </w:pPr>
          </w:p>
        </w:tc>
      </w:tr>
      <w:tr w:rsidR="00691A30" w:rsidRPr="00D30A0B" w14:paraId="48545483"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17415B8D" w14:textId="77777777" w:rsidR="00691A30" w:rsidRPr="00D30A0B" w:rsidRDefault="00691A30" w:rsidP="00A67551">
            <w:pPr>
              <w:pStyle w:val="ChangeHistoryIndMandateHeader"/>
              <w:spacing w:line="276" w:lineRule="auto"/>
              <w:rPr>
                <w:sz w:val="24"/>
              </w:rPr>
            </w:pPr>
            <w:bookmarkStart w:id="53" w:name="Allowed_Amount_Eligible_Expenses"/>
            <w:r w:rsidRPr="00D30A0B">
              <w:rPr>
                <w:sz w:val="24"/>
              </w:rPr>
              <w:t xml:space="preserve">Allowed Amount  </w:t>
            </w:r>
          </w:p>
          <w:bookmarkEnd w:id="53"/>
          <w:p w14:paraId="4161F23C" w14:textId="77777777" w:rsidR="00691A30" w:rsidRPr="00D30A0B" w:rsidRDefault="00691A30" w:rsidP="00A67551">
            <w:pPr>
              <w:pStyle w:val="ChangeHistoryIndMandateHeader"/>
              <w:spacing w:line="276" w:lineRule="auto"/>
              <w:rPr>
                <w:sz w:val="24"/>
              </w:rPr>
            </w:pPr>
            <w:r w:rsidRPr="00D30A0B">
              <w:rPr>
                <w:sz w:val="24"/>
              </w:rPr>
              <w:t>(Eligible Expenses)</w:t>
            </w:r>
          </w:p>
          <w:p w14:paraId="6596C29C" w14:textId="77777777" w:rsidR="00691A30" w:rsidRPr="00D30A0B" w:rsidRDefault="00691A30" w:rsidP="00A67551">
            <w:pPr>
              <w:pStyle w:val="MemberViewStandard"/>
              <w:spacing w:line="276" w:lineRule="auto"/>
            </w:pPr>
          </w:p>
          <w:p w14:paraId="63B4BA34" w14:textId="77777777" w:rsidR="00691A30" w:rsidRPr="00D30A0B" w:rsidRDefault="00691A30" w:rsidP="00A67551">
            <w:pPr>
              <w:pStyle w:val="MemberViewBoldItalics"/>
              <w:spacing w:line="276" w:lineRule="auto"/>
            </w:pPr>
            <w:r w:rsidRPr="00D30A0B">
              <w:rPr>
                <w:i w:val="0"/>
              </w:rPr>
              <w:t xml:space="preserve">What is an allowed amount? </w:t>
            </w:r>
            <w:r w:rsidRPr="00D30A0B">
              <w:rPr>
                <w:b w:val="0"/>
                <w:i w:val="0"/>
              </w:rPr>
              <w:t>This is the maximum amount that payment is based on for covered health care services. If your doctor charges more than the allowed amount, you may have to pay the difference.</w:t>
            </w:r>
          </w:p>
          <w:p w14:paraId="27584D6F" w14:textId="77777777" w:rsidR="00691A30" w:rsidRPr="00D30A0B" w:rsidRDefault="00691A30" w:rsidP="00A67551">
            <w:pPr>
              <w:pStyle w:val="MemberViewStandard"/>
              <w:spacing w:line="276" w:lineRule="auto"/>
            </w:pPr>
          </w:p>
          <w:p w14:paraId="019F6E6D" w14:textId="77777777" w:rsidR="00691A30" w:rsidRPr="00D30A0B" w:rsidRDefault="00691A30" w:rsidP="00A67551">
            <w:pPr>
              <w:pStyle w:val="MemberViewBoldItalics"/>
              <w:spacing w:line="276" w:lineRule="auto"/>
              <w:ind w:right="-18"/>
              <w:rPr>
                <w:i w:val="0"/>
                <w:iCs/>
              </w:rPr>
            </w:pPr>
            <w:r w:rsidRPr="00D30A0B">
              <w:rPr>
                <w:i w:val="0"/>
              </w:rPr>
              <w:t xml:space="preserve">Want more information? </w:t>
            </w:r>
          </w:p>
          <w:p w14:paraId="5C5BE991" w14:textId="77777777" w:rsidR="00691A30" w:rsidRPr="00D30A0B" w:rsidRDefault="00691A30" w:rsidP="00A67551">
            <w:pPr>
              <w:pStyle w:val="MemberViewStandard"/>
              <w:spacing w:line="276" w:lineRule="auto"/>
            </w:pPr>
            <w:r w:rsidRPr="00D30A0B">
              <w:t xml:space="preserve">View the </w:t>
            </w:r>
            <w:hyperlink r:id="rId16" w:history="1">
              <w:r w:rsidRPr="00D30A0B">
                <w:rPr>
                  <w:rStyle w:val="Hyperlink"/>
                </w:rPr>
                <w:t>glossary</w:t>
              </w:r>
            </w:hyperlink>
            <w:r w:rsidRPr="00D30A0B">
              <w:t xml:space="preserve"> for definitions.</w:t>
            </w:r>
          </w:p>
          <w:p w14:paraId="388A9B1A" w14:textId="77777777" w:rsidR="00691A30" w:rsidRPr="00D30A0B" w:rsidRDefault="00691A30">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D1C52B1" w14:textId="77777777" w:rsidR="00691A30" w:rsidRPr="00D30A0B" w:rsidRDefault="00691A30" w:rsidP="00A67551">
            <w:pPr>
              <w:pStyle w:val="MemberViewStandard"/>
              <w:spacing w:line="276" w:lineRule="auto"/>
            </w:pPr>
            <w:r w:rsidRPr="00D30A0B">
              <w:t xml:space="preserve">You </w:t>
            </w:r>
            <w:r w:rsidRPr="00D30A0B">
              <w:rPr>
                <w:rStyle w:val="MemberViewUnderlineChar"/>
              </w:rPr>
              <w:t xml:space="preserve">do not </w:t>
            </w:r>
            <w:r w:rsidRPr="00D30A0B">
              <w:t xml:space="preserve">have to pay the difference between the </w:t>
            </w:r>
            <w:r w:rsidRPr="00D30A0B">
              <w:rPr>
                <w:rStyle w:val="MemberViewBoldItalicsChar"/>
              </w:rPr>
              <w:t>allowed amount</w:t>
            </w:r>
            <w:r w:rsidRPr="00D30A0B">
              <w:t xml:space="preserve"> and the amount the network doctor or facility charges. </w:t>
            </w:r>
          </w:p>
          <w:p w14:paraId="529D2EA2" w14:textId="77777777" w:rsidR="00691A30" w:rsidRPr="00D30A0B" w:rsidRDefault="00691A30" w:rsidP="00A67551">
            <w:pPr>
              <w:pStyle w:val="MemberViewStandard"/>
              <w:spacing w:line="276" w:lineRule="auto"/>
              <w:rPr>
                <w:rFonts w:eastAsia="Arial Unicode MS"/>
              </w:rPr>
            </w:pPr>
          </w:p>
          <w:p w14:paraId="7312F0FD" w14:textId="77777777" w:rsidR="00691A30" w:rsidRPr="00D30A0B" w:rsidRDefault="00691A30" w:rsidP="00A67551">
            <w:pPr>
              <w:pStyle w:val="MemberViewStandard"/>
              <w:spacing w:line="276" w:lineRule="auto"/>
            </w:pPr>
            <w:r w:rsidRPr="00D30A0B">
              <w:t>If the doctor does not participate in the network, you may have to pay the difference between the allowed amount and the amount the doctor charged even for emergency services.</w:t>
            </w:r>
          </w:p>
          <w:p w14:paraId="38B40894" w14:textId="77777777" w:rsidR="00691A30" w:rsidRPr="00D30A0B" w:rsidRDefault="00691A30" w:rsidP="00A67551">
            <w:pPr>
              <w:pStyle w:val="MemberViewStandard"/>
              <w:spacing w:line="276" w:lineRule="auto"/>
            </w:pPr>
          </w:p>
          <w:p w14:paraId="6DB9FA8B" w14:textId="77777777" w:rsidR="00691A30" w:rsidRPr="00D30A0B" w:rsidRDefault="00691A30" w:rsidP="00A67551">
            <w:pPr>
              <w:pStyle w:val="MemberViewBoldItalics"/>
              <w:spacing w:line="276" w:lineRule="auto"/>
              <w:rPr>
                <w:i w:val="0"/>
                <w:iCs/>
              </w:rPr>
            </w:pPr>
            <w:r w:rsidRPr="00D30A0B">
              <w:rPr>
                <w:i w:val="0"/>
              </w:rPr>
              <w:t xml:space="preserve">How is the allowed amount determined? </w:t>
            </w:r>
          </w:p>
          <w:p w14:paraId="386CFDE0" w14:textId="12CD8C1A" w:rsidR="00691A30" w:rsidRPr="00D30A0B" w:rsidRDefault="00691A30">
            <w:pPr>
              <w:pStyle w:val="TableTextChar1"/>
              <w:numPr>
                <w:ilvl w:val="12"/>
                <w:numId w:val="0"/>
              </w:numPr>
            </w:pPr>
            <w:r w:rsidRPr="00D30A0B">
              <w:t xml:space="preserve">This is the contracted fee that we have with your doctor. If the doctor does not have a contract with us, the allowed amount is based on charges for the same or similar services within the geographic market. </w:t>
            </w:r>
          </w:p>
        </w:tc>
      </w:tr>
      <w:tr w:rsidR="008D6A82" w:rsidRPr="00D30A0B" w14:paraId="316B6233"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21" w14:textId="77777777" w:rsidR="008D6A82" w:rsidRPr="00D30A0B" w:rsidRDefault="008D6A82">
            <w:pPr>
              <w:pStyle w:val="TableTextChar1"/>
              <w:numPr>
                <w:ilvl w:val="12"/>
                <w:numId w:val="0"/>
              </w:numPr>
              <w:rPr>
                <w:b/>
              </w:rPr>
            </w:pPr>
            <w:r w:rsidRPr="00D30A0B">
              <w:rPr>
                <w:b/>
              </w:rPr>
              <w:t>Coinsurance</w:t>
            </w:r>
          </w:p>
          <w:p w14:paraId="316B6222" w14:textId="77777777" w:rsidR="008D6A82" w:rsidRPr="00D30A0B" w:rsidRDefault="008D6A82">
            <w:pPr>
              <w:pStyle w:val="TableTextChar1"/>
              <w:numPr>
                <w:ilvl w:val="12"/>
                <w:numId w:val="0"/>
              </w:numPr>
              <w:rPr>
                <w:b/>
              </w:rPr>
            </w:pPr>
          </w:p>
          <w:p w14:paraId="316B6224" w14:textId="77777777" w:rsidR="008D6A82" w:rsidRPr="00D30A0B" w:rsidRDefault="008D6A82">
            <w:pPr>
              <w:pStyle w:val="TableTextChar1"/>
              <w:numPr>
                <w:ilvl w:val="12"/>
                <w:numId w:val="0"/>
              </w:numPr>
              <w:rPr>
                <w:b/>
              </w:rPr>
            </w:pPr>
          </w:p>
          <w:p w14:paraId="316B6225" w14:textId="6811E57E" w:rsidR="008D6A82" w:rsidRPr="00D30A0B" w:rsidRDefault="008D6A82">
            <w:pPr>
              <w:pStyle w:val="TableTextChar1"/>
            </w:pPr>
            <w:r w:rsidRPr="00D30A0B">
              <w:lastRenderedPageBreak/>
              <w:t xml:space="preserve">The percentage of Eligible Expenses </w:t>
            </w:r>
            <w:r w:rsidR="009637B0" w:rsidRPr="00D30A0B">
              <w:t>payable by the plan</w:t>
            </w:r>
            <w:r w:rsidRPr="00D30A0B">
              <w:t xml:space="preserve"> for certain Covered Health Services.</w:t>
            </w:r>
          </w:p>
          <w:p w14:paraId="316B6226" w14:textId="77777777" w:rsidR="008D6A82" w:rsidRPr="00D30A0B" w:rsidRDefault="008D6A82">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227" w14:textId="77777777" w:rsidR="008D6A82" w:rsidRPr="00D30A0B" w:rsidRDefault="008D6A82">
            <w:pPr>
              <w:pStyle w:val="TableTextChar1"/>
              <w:numPr>
                <w:ilvl w:val="12"/>
                <w:numId w:val="0"/>
              </w:numPr>
            </w:pPr>
            <w:r w:rsidRPr="00D30A0B">
              <w:lastRenderedPageBreak/>
              <w:t>In-Network Plan Level Coinsurance-</w:t>
            </w:r>
          </w:p>
          <w:p w14:paraId="316B622C" w14:textId="77777777" w:rsidR="008D6A82" w:rsidRPr="00D30A0B" w:rsidRDefault="008D6A82">
            <w:pPr>
              <w:pStyle w:val="TableTextChar1"/>
              <w:numPr>
                <w:ilvl w:val="12"/>
                <w:numId w:val="0"/>
              </w:numPr>
              <w:rPr>
                <w:b/>
                <w:color w:val="FF00FF"/>
              </w:rPr>
            </w:pPr>
          </w:p>
          <w:p w14:paraId="316B622D" w14:textId="11293372" w:rsidR="008D6A82" w:rsidRPr="00D30A0B" w:rsidRDefault="006477A5">
            <w:pPr>
              <w:pStyle w:val="TableTextChar1"/>
              <w:numPr>
                <w:ilvl w:val="12"/>
                <w:numId w:val="0"/>
              </w:numPr>
              <w:rPr>
                <w:color w:val="000000"/>
              </w:rPr>
            </w:pPr>
            <w:r w:rsidRPr="00D30A0B">
              <w:rPr>
                <w:b/>
                <w:color w:val="0000FF"/>
              </w:rPr>
              <w:t>100%</w:t>
            </w:r>
            <w:r w:rsidR="008D6A82" w:rsidRPr="00D30A0B">
              <w:rPr>
                <w:b/>
                <w:color w:val="000000"/>
              </w:rPr>
              <w:t xml:space="preserve"> </w:t>
            </w:r>
            <w:r w:rsidR="008D6A82" w:rsidRPr="00D30A0B">
              <w:rPr>
                <w:color w:val="000000"/>
              </w:rPr>
              <w:t>of eligible expenses.</w:t>
            </w:r>
          </w:p>
          <w:p w14:paraId="316B6232" w14:textId="77777777" w:rsidR="008D6A82" w:rsidRPr="00D30A0B" w:rsidRDefault="008D6A82" w:rsidP="006477A5">
            <w:pPr>
              <w:pStyle w:val="TableTextChar1"/>
              <w:numPr>
                <w:ilvl w:val="12"/>
                <w:numId w:val="0"/>
              </w:numPr>
              <w:rPr>
                <w:b/>
                <w:color w:val="000000"/>
              </w:rPr>
            </w:pPr>
          </w:p>
        </w:tc>
      </w:tr>
    </w:tbl>
    <w:p w14:paraId="316B624D" w14:textId="77777777" w:rsidR="008D6A82" w:rsidRPr="00D30A0B" w:rsidRDefault="008D6A82">
      <w:pPr>
        <w:rPr>
          <w:sz w:val="24"/>
        </w:rPr>
      </w:pPr>
    </w:p>
    <w:p w14:paraId="316B624E" w14:textId="77777777" w:rsidR="008D6A82" w:rsidRPr="00D30A0B" w:rsidRDefault="008D6A82">
      <w:pPr>
        <w:rPr>
          <w:sz w:val="24"/>
        </w:rPr>
      </w:pPr>
    </w:p>
    <w:p w14:paraId="316B624F" w14:textId="77777777" w:rsidR="008D6A82" w:rsidRPr="00D30A0B" w:rsidRDefault="008D6A82" w:rsidP="00E04131">
      <w:r w:rsidRPr="00D30A0B">
        <w:t>&lt;!--ID=CSR--&gt;</w:t>
      </w:r>
    </w:p>
    <w:p w14:paraId="316B6250" w14:textId="77777777" w:rsidR="008D6A82" w:rsidRPr="00D30A0B" w:rsidRDefault="008D6A82">
      <w:pPr>
        <w:outlineLvl w:val="0"/>
        <w:rPr>
          <w:b/>
          <w:color w:val="FF0000"/>
          <w:sz w:val="32"/>
        </w:rPr>
      </w:pPr>
      <w:r w:rsidRPr="00D30A0B">
        <w:rPr>
          <w:b/>
          <w:color w:val="FF0000"/>
          <w:sz w:val="32"/>
        </w:rPr>
        <w:t>CSR View</w:t>
      </w:r>
    </w:p>
    <w:tbl>
      <w:tblPr>
        <w:tblW w:w="881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45"/>
        <w:gridCol w:w="5968"/>
      </w:tblGrid>
      <w:tr w:rsidR="008D6A82" w:rsidRPr="00D30A0B" w14:paraId="316B6254"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316B6251" w14:textId="77777777" w:rsidR="008D6A82" w:rsidRPr="00D30A0B" w:rsidRDefault="008D6A82">
            <w:pPr>
              <w:pStyle w:val="TableHeaderText"/>
              <w:rPr>
                <w:color w:val="FF0000"/>
              </w:rPr>
            </w:pPr>
            <w:r w:rsidRPr="00D30A0B">
              <w:rPr>
                <w:color w:val="FF0000"/>
              </w:rPr>
              <w:t>Situation</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16B6252" w14:textId="0F1A59A3" w:rsidR="008D6A82" w:rsidRPr="00D30A0B" w:rsidRDefault="00A5564B">
            <w:pPr>
              <w:pStyle w:val="TableHeaderText"/>
              <w:rPr>
                <w:bCs/>
                <w:color w:val="FF0000"/>
              </w:rPr>
            </w:pPr>
            <w:r w:rsidRPr="00D30A0B">
              <w:rPr>
                <w:bCs/>
                <w:color w:val="FF0000"/>
              </w:rPr>
              <w:t>CHOICE</w:t>
            </w:r>
            <w:r w:rsidR="008D6A82" w:rsidRPr="00D30A0B">
              <w:rPr>
                <w:bCs/>
                <w:color w:val="FF0000"/>
              </w:rPr>
              <w:t xml:space="preserve"> </w:t>
            </w:r>
          </w:p>
          <w:p w14:paraId="316B6253" w14:textId="77777777" w:rsidR="008D6A82" w:rsidRPr="00D30A0B" w:rsidRDefault="008D6A82">
            <w:pPr>
              <w:pStyle w:val="TableHeaderText"/>
              <w:rPr>
                <w:color w:val="FF0000"/>
              </w:rPr>
            </w:pPr>
          </w:p>
        </w:tc>
      </w:tr>
      <w:tr w:rsidR="008D6A82" w:rsidRPr="00D30A0B" w14:paraId="316B6257"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316B6255" w14:textId="77777777" w:rsidR="008D6A82" w:rsidRPr="00D30A0B" w:rsidRDefault="008D6A82">
            <w:pPr>
              <w:pStyle w:val="TableTextChar1"/>
              <w:rPr>
                <w:b/>
                <w:color w:val="FF0000"/>
              </w:rPr>
            </w:pPr>
            <w:r w:rsidRPr="00D30A0B">
              <w:rPr>
                <w:b/>
                <w:color w:val="FF0000"/>
              </w:rPr>
              <w:t>None</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16B6256" w14:textId="77777777" w:rsidR="008D6A82" w:rsidRPr="00D30A0B" w:rsidRDefault="008D6A82">
            <w:pPr>
              <w:pStyle w:val="TableTextChar1"/>
              <w:rPr>
                <w:color w:val="FF0000"/>
              </w:rPr>
            </w:pPr>
          </w:p>
        </w:tc>
      </w:tr>
      <w:tr w:rsidR="008D6A82" w:rsidRPr="00D30A0B" w14:paraId="316B625A"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316B6258" w14:textId="77777777" w:rsidR="008D6A82" w:rsidRPr="00D30A0B" w:rsidRDefault="008D6A82">
            <w:pPr>
              <w:pStyle w:val="TableTextChar1"/>
              <w:rPr>
                <w:b/>
                <w:color w:val="FF0000"/>
              </w:rPr>
            </w:pPr>
            <w:r w:rsidRPr="00D30A0B">
              <w:rPr>
                <w:b/>
                <w:color w:val="FF0000"/>
              </w:rPr>
              <w:t>None</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16B6259" w14:textId="77777777" w:rsidR="008D6A82" w:rsidRPr="00D30A0B" w:rsidRDefault="008D6A82">
            <w:pPr>
              <w:pStyle w:val="TableTextChar1"/>
              <w:rPr>
                <w:color w:val="FF0000"/>
              </w:rPr>
            </w:pPr>
          </w:p>
        </w:tc>
      </w:tr>
    </w:tbl>
    <w:p w14:paraId="316B625B" w14:textId="77777777" w:rsidR="008D6A82" w:rsidRPr="00D30A0B" w:rsidRDefault="008D6A82">
      <w:pPr>
        <w:rPr>
          <w:sz w:val="24"/>
        </w:rPr>
      </w:pPr>
    </w:p>
    <w:p w14:paraId="316B625C" w14:textId="77777777" w:rsidR="008D6A82" w:rsidRPr="00D30A0B" w:rsidRDefault="008D6A82">
      <w:pPr>
        <w:rPr>
          <w:sz w:val="24"/>
        </w:rPr>
      </w:pPr>
    </w:p>
    <w:p w14:paraId="316B625D" w14:textId="77777777" w:rsidR="008D6A82" w:rsidRPr="00D30A0B" w:rsidRDefault="008D6A82" w:rsidP="00E04131">
      <w:r w:rsidRPr="00D30A0B">
        <w:t>&lt;!--section=Flexible_Spending_Account--&gt;</w:t>
      </w:r>
    </w:p>
    <w:p w14:paraId="343BF933" w14:textId="77777777" w:rsidR="00583BD9" w:rsidRPr="00D30A0B" w:rsidRDefault="00583BD9" w:rsidP="00E04131"/>
    <w:p w14:paraId="08CB2143"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73C7B651"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74835E21" w14:textId="77777777" w:rsidR="00D54A21" w:rsidRPr="00D30A0B" w:rsidRDefault="00583BD9" w:rsidP="00D54A21">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17" w:history="1">
        <w:r w:rsidR="00D54A21" w:rsidRPr="00D30A0B">
          <w:rPr>
            <w:i/>
            <w:iCs/>
            <w:color w:val="0000FF"/>
            <w:sz w:val="24"/>
            <w:szCs w:val="24"/>
            <w:u w:val="single"/>
          </w:rPr>
          <w:t>uhcprovider.com</w:t>
        </w:r>
      </w:hyperlink>
    </w:p>
    <w:p w14:paraId="4FAA3D5B" w14:textId="680DC632" w:rsidR="00583BD9" w:rsidRPr="00D30A0B" w:rsidRDefault="00583BD9" w:rsidP="00583BD9">
      <w:pPr>
        <w:overflowPunct/>
        <w:autoSpaceDE/>
        <w:autoSpaceDN/>
        <w:adjustRightInd/>
        <w:textAlignment w:val="auto"/>
        <w:rPr>
          <w:sz w:val="24"/>
          <w:szCs w:val="24"/>
        </w:rPr>
      </w:pPr>
    </w:p>
    <w:p w14:paraId="7BD3D624" w14:textId="77777777" w:rsidR="00583BD9" w:rsidRPr="00D30A0B" w:rsidRDefault="00583BD9" w:rsidP="00E04131"/>
    <w:p w14:paraId="316B625E" w14:textId="77777777" w:rsidR="008D6A82" w:rsidRPr="00D30A0B" w:rsidRDefault="008D6A82">
      <w:pPr>
        <w:pBdr>
          <w:top w:val="double" w:sz="6" w:space="1" w:color="auto"/>
          <w:bottom w:val="double" w:sz="6" w:space="1" w:color="auto"/>
        </w:pBdr>
        <w:jc w:val="center"/>
        <w:outlineLvl w:val="0"/>
        <w:rPr>
          <w:b/>
          <w:bCs/>
          <w:color w:val="0000FF"/>
          <w:sz w:val="28"/>
        </w:rPr>
      </w:pPr>
      <w:bookmarkStart w:id="54" w:name="Flexible_Spending_Account"/>
      <w:r w:rsidRPr="00D30A0B">
        <w:rPr>
          <w:b/>
          <w:bCs/>
          <w:color w:val="0000FF"/>
          <w:sz w:val="28"/>
        </w:rPr>
        <w:t>FLEXIBLE SPENDING ACCOUNT</w:t>
      </w:r>
    </w:p>
    <w:bookmarkEnd w:id="54"/>
    <w:p w14:paraId="316B625F" w14:textId="77777777" w:rsidR="008D6A82" w:rsidRPr="00D30A0B"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8D6A82" w:rsidRPr="00D30A0B" w14:paraId="316B6263" w14:textId="77777777" w:rsidTr="0065780A">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260" w14:textId="77777777" w:rsidR="008D6A82" w:rsidRPr="00D30A0B" w:rsidRDefault="008D6A82">
            <w:pPr>
              <w:pStyle w:val="TableHeaderText"/>
              <w:rPr>
                <w:color w:val="000000"/>
              </w:rPr>
            </w:pPr>
            <w:r w:rsidRPr="00D30A0B">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00"/>
          </w:tcPr>
          <w:p w14:paraId="316B6261" w14:textId="32108A3B" w:rsidR="008D6A82" w:rsidRPr="00D30A0B" w:rsidRDefault="00A5564B">
            <w:pPr>
              <w:pStyle w:val="TableHeaderText"/>
              <w:rPr>
                <w:bCs/>
                <w:color w:val="000000"/>
              </w:rPr>
            </w:pPr>
            <w:r w:rsidRPr="00D30A0B">
              <w:rPr>
                <w:bCs/>
                <w:color w:val="000000"/>
              </w:rPr>
              <w:t>CHOICE</w:t>
            </w:r>
            <w:r w:rsidR="008D6A82" w:rsidRPr="00D30A0B">
              <w:rPr>
                <w:bCs/>
                <w:color w:val="000000"/>
              </w:rPr>
              <w:t xml:space="preserve"> </w:t>
            </w:r>
          </w:p>
          <w:p w14:paraId="316B6262" w14:textId="77777777" w:rsidR="008D6A82" w:rsidRPr="00D30A0B" w:rsidRDefault="008D6A82">
            <w:pPr>
              <w:pStyle w:val="TableHeaderText"/>
              <w:rPr>
                <w:color w:val="000000"/>
              </w:rPr>
            </w:pPr>
          </w:p>
        </w:tc>
      </w:tr>
      <w:tr w:rsidR="00974600" w:rsidRPr="00D30A0B" w14:paraId="316B6268" w14:textId="77777777" w:rsidTr="0065780A">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64" w14:textId="777C512B" w:rsidR="00974600" w:rsidRPr="00D30A0B" w:rsidRDefault="00974600">
            <w:pPr>
              <w:pStyle w:val="TableTextChar1"/>
              <w:numPr>
                <w:ilvl w:val="12"/>
                <w:numId w:val="0"/>
              </w:numPr>
              <w:rPr>
                <w:b/>
              </w:rPr>
            </w:pPr>
            <w:bookmarkStart w:id="55" w:name="FSA_Vendor"/>
            <w:r w:rsidRPr="00D30A0B">
              <w:rPr>
                <w:b/>
              </w:rPr>
              <w:t xml:space="preserve">Flexible Spending Account (FSA) </w:t>
            </w:r>
            <w:bookmarkEnd w:id="55"/>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7742DAC6" w14:textId="77777777" w:rsidR="00974600" w:rsidRPr="00D30A0B" w:rsidRDefault="00974600" w:rsidP="00A67551">
            <w:pPr>
              <w:rPr>
                <w:sz w:val="24"/>
                <w:szCs w:val="24"/>
              </w:rPr>
            </w:pPr>
            <w:r w:rsidRPr="00D30A0B">
              <w:rPr>
                <w:rStyle w:val="MemberViewStandardChar"/>
              </w:rPr>
              <w:t>Administered by:</w:t>
            </w:r>
            <w:r w:rsidRPr="00D30A0B">
              <w:rPr>
                <w:sz w:val="24"/>
                <w:szCs w:val="24"/>
              </w:rPr>
              <w:t xml:space="preserve"> </w:t>
            </w:r>
            <w:r w:rsidRPr="00D30A0B">
              <w:rPr>
                <w:rStyle w:val="MemberViewBoldChar"/>
              </w:rPr>
              <w:t>UnitedHealthcare</w:t>
            </w:r>
          </w:p>
          <w:p w14:paraId="5ACFDD62" w14:textId="77777777" w:rsidR="00974600" w:rsidRPr="00D30A0B" w:rsidRDefault="00974600" w:rsidP="00A67551">
            <w:pPr>
              <w:pStyle w:val="MemberViewBold"/>
              <w:rPr>
                <w:b w:val="0"/>
              </w:rPr>
            </w:pPr>
          </w:p>
          <w:p w14:paraId="736CD164" w14:textId="77777777" w:rsidR="00974600" w:rsidRPr="00D30A0B" w:rsidRDefault="00974600" w:rsidP="00A67551">
            <w:pPr>
              <w:pStyle w:val="MemberViewBold"/>
              <w:rPr>
                <w:b w:val="0"/>
              </w:rPr>
            </w:pPr>
            <w:r w:rsidRPr="00D30A0B">
              <w:rPr>
                <w:b w:val="0"/>
              </w:rPr>
              <w:t>Your FSA is a</w:t>
            </w:r>
            <w:r w:rsidRPr="00D30A0B">
              <w:t xml:space="preserve"> Full Purpose FSA</w:t>
            </w:r>
            <w:r w:rsidRPr="00D30A0B">
              <w:rPr>
                <w:b w:val="0"/>
              </w:rPr>
              <w:t xml:space="preserve">. </w:t>
            </w:r>
          </w:p>
          <w:p w14:paraId="30A9CC89" w14:textId="77777777" w:rsidR="00974600" w:rsidRPr="00D30A0B" w:rsidRDefault="00974600" w:rsidP="00A67551">
            <w:pPr>
              <w:pStyle w:val="MemberViewBold"/>
              <w:rPr>
                <w:i/>
              </w:rPr>
            </w:pPr>
          </w:p>
          <w:p w14:paraId="7D186A20" w14:textId="77777777" w:rsidR="00974600" w:rsidRPr="00D30A0B" w:rsidRDefault="00974600" w:rsidP="00A67551">
            <w:pPr>
              <w:pStyle w:val="MemberViewBold"/>
              <w:rPr>
                <w:i/>
              </w:rPr>
            </w:pPr>
            <w:r w:rsidRPr="00D30A0B">
              <w:rPr>
                <w:i/>
              </w:rPr>
              <w:t>How does the Full Purpose FSA work?</w:t>
            </w:r>
          </w:p>
          <w:p w14:paraId="2CAC3CF8" w14:textId="77777777" w:rsidR="00974600" w:rsidRPr="00D30A0B" w:rsidRDefault="00974600" w:rsidP="00A67551">
            <w:pPr>
              <w:pStyle w:val="MemberViewStandard"/>
              <w:rPr>
                <w:rFonts w:eastAsia="Calibri"/>
              </w:rPr>
            </w:pPr>
            <w:r w:rsidRPr="00D30A0B">
              <w:t xml:space="preserve">The full-purpose FSA lets you set aside money, before taxes, to pay or reimburse yourself for eligible medical, </w:t>
            </w:r>
            <w:r w:rsidRPr="00D30A0B">
              <w:rPr>
                <w:bCs/>
              </w:rPr>
              <w:t>dental, vision and prescription drug expenses</w:t>
            </w:r>
            <w:r w:rsidRPr="00D30A0B">
              <w:t>. The entire amount you elected to set aside will be available to you on the first day of the plan year.</w:t>
            </w:r>
            <w:r w:rsidRPr="00D30A0B">
              <w:rPr>
                <w:rFonts w:eastAsia="Calibri"/>
              </w:rPr>
              <w:t xml:space="preserve"> </w:t>
            </w:r>
          </w:p>
          <w:p w14:paraId="66ABCCC9" w14:textId="77777777" w:rsidR="00974600" w:rsidRPr="00D30A0B" w:rsidRDefault="00974600" w:rsidP="00A67551">
            <w:pPr>
              <w:rPr>
                <w:sz w:val="24"/>
                <w:szCs w:val="24"/>
              </w:rPr>
            </w:pPr>
          </w:p>
          <w:p w14:paraId="67DC1AED" w14:textId="77777777" w:rsidR="00974600" w:rsidRPr="00D30A0B" w:rsidRDefault="00974600" w:rsidP="00A67551">
            <w:pPr>
              <w:pStyle w:val="MemberViewBoldUnderline"/>
            </w:pPr>
            <w:r w:rsidRPr="00D30A0B">
              <w:t>FSA Carryover</w:t>
            </w:r>
          </w:p>
          <w:p w14:paraId="0201E31F" w14:textId="77777777" w:rsidR="00974600" w:rsidRPr="00D30A0B" w:rsidRDefault="00974600" w:rsidP="00A67551">
            <w:pPr>
              <w:rPr>
                <w:sz w:val="24"/>
                <w:szCs w:val="24"/>
              </w:rPr>
            </w:pPr>
            <w:r w:rsidRPr="00D30A0B">
              <w:rPr>
                <w:sz w:val="24"/>
                <w:szCs w:val="24"/>
              </w:rPr>
              <w:t xml:space="preserve">Do unused FSA dollars carryover to the next plan year? </w:t>
            </w:r>
            <w:r w:rsidRPr="00D30A0B">
              <w:rPr>
                <w:rStyle w:val="NumbersCostShareChar"/>
              </w:rPr>
              <w:t>No</w:t>
            </w:r>
          </w:p>
          <w:p w14:paraId="316B6267" w14:textId="77777777" w:rsidR="00974600" w:rsidRPr="00D30A0B" w:rsidRDefault="00974600">
            <w:pPr>
              <w:pStyle w:val="List"/>
              <w:spacing w:before="0"/>
              <w:ind w:left="331" w:hanging="331"/>
              <w:rPr>
                <w:rFonts w:ascii="Times New Roman" w:hAnsi="Times New Roman"/>
                <w:color w:val="000000"/>
              </w:rPr>
            </w:pPr>
          </w:p>
        </w:tc>
      </w:tr>
      <w:tr w:rsidR="00C11A4A" w:rsidRPr="00D30A0B" w14:paraId="316B62A0" w14:textId="77777777" w:rsidTr="0065780A">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69" w14:textId="77777777" w:rsidR="00C11A4A" w:rsidRPr="00D30A0B" w:rsidRDefault="00C11A4A">
            <w:pPr>
              <w:pStyle w:val="TableTextCharChar"/>
              <w:numPr>
                <w:ilvl w:val="12"/>
                <w:numId w:val="0"/>
              </w:numPr>
              <w:rPr>
                <w:b/>
                <w:bCs/>
                <w:color w:val="000000"/>
                <w:szCs w:val="24"/>
              </w:rPr>
            </w:pPr>
            <w:bookmarkStart w:id="56" w:name="Retiree_Reimbursement_Account"/>
            <w:r w:rsidRPr="00D30A0B">
              <w:rPr>
                <w:b/>
                <w:bCs/>
                <w:color w:val="000000"/>
                <w:szCs w:val="24"/>
              </w:rPr>
              <w:t>Retiree Reimbursement Account (RRA)</w:t>
            </w:r>
            <w:bookmarkEnd w:id="56"/>
          </w:p>
          <w:p w14:paraId="316B626B" w14:textId="4EE9B630" w:rsidR="00C11A4A" w:rsidRPr="00D30A0B" w:rsidRDefault="00C11A4A">
            <w:pPr>
              <w:pStyle w:val="TableTextCharChar"/>
              <w:numPr>
                <w:ilvl w:val="12"/>
                <w:numId w:val="0"/>
              </w:numPr>
              <w:rPr>
                <w:b/>
                <w:color w:val="FF00FF"/>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16B629F" w14:textId="77777777" w:rsidR="00C11A4A" w:rsidRPr="00D30A0B" w:rsidRDefault="00C11A4A">
            <w:pPr>
              <w:pStyle w:val="TableTextCharChar"/>
              <w:rPr>
                <w:color w:val="000000"/>
                <w:szCs w:val="24"/>
              </w:rPr>
            </w:pPr>
            <w:r w:rsidRPr="00D30A0B">
              <w:rPr>
                <w:color w:val="000000"/>
                <w:szCs w:val="24"/>
              </w:rPr>
              <w:t>Not Applicable</w:t>
            </w:r>
          </w:p>
        </w:tc>
      </w:tr>
      <w:tr w:rsidR="00FB246E" w:rsidRPr="00D30A0B" w14:paraId="316B62A5" w14:textId="77777777" w:rsidTr="0065780A">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A1" w14:textId="7649A741" w:rsidR="00FB246E" w:rsidRPr="00D30A0B" w:rsidRDefault="00FB246E">
            <w:pPr>
              <w:pStyle w:val="TableTextChar1"/>
              <w:numPr>
                <w:ilvl w:val="12"/>
                <w:numId w:val="0"/>
              </w:numPr>
              <w:rPr>
                <w:b/>
                <w:color w:val="000000"/>
              </w:rPr>
            </w:pPr>
            <w:bookmarkStart w:id="57" w:name="UnitedHealthcare_Consumer_Accounts_Card"/>
            <w:r w:rsidRPr="00D30A0B">
              <w:rPr>
                <w:b/>
                <w:bCs/>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2ADB5444" w14:textId="77777777" w:rsidR="00FB246E" w:rsidRPr="00D30A0B" w:rsidRDefault="00FB246E" w:rsidP="00FB246E">
            <w:pPr>
              <w:pStyle w:val="TableTextCharChar"/>
              <w:rPr>
                <w:b/>
                <w:bCs/>
              </w:rPr>
            </w:pPr>
            <w:r w:rsidRPr="00D30A0B">
              <w:rPr>
                <w:b/>
                <w:bCs/>
              </w:rPr>
              <w:t xml:space="preserve">Yes </w:t>
            </w:r>
          </w:p>
          <w:p w14:paraId="316B62A4" w14:textId="3B3C6F4D" w:rsidR="00FB246E" w:rsidRPr="00D30A0B" w:rsidRDefault="00FB246E" w:rsidP="0065780A">
            <w:pPr>
              <w:pStyle w:val="TableTextChar1"/>
              <w:numPr>
                <w:ilvl w:val="12"/>
                <w:numId w:val="0"/>
              </w:numPr>
              <w:rPr>
                <w:color w:val="FF00FF"/>
              </w:rPr>
            </w:pPr>
            <w:r w:rsidRPr="00D30A0B">
              <w:t xml:space="preserve">●   Call </w:t>
            </w:r>
            <w:r w:rsidRPr="00D30A0B">
              <w:rPr>
                <w:b/>
                <w:bCs/>
                <w:color w:val="0000FF"/>
              </w:rPr>
              <w:t>1-866-755-2648</w:t>
            </w:r>
            <w:r w:rsidRPr="00D30A0B">
              <w:t xml:space="preserve"> </w:t>
            </w:r>
          </w:p>
        </w:tc>
      </w:tr>
    </w:tbl>
    <w:p w14:paraId="316B62A6" w14:textId="77777777" w:rsidR="008D6A82" w:rsidRPr="00D30A0B" w:rsidRDefault="008D6A82">
      <w:pPr>
        <w:numPr>
          <w:ilvl w:val="12"/>
          <w:numId w:val="0"/>
        </w:numPr>
        <w:rPr>
          <w:sz w:val="24"/>
        </w:rPr>
      </w:pPr>
    </w:p>
    <w:p w14:paraId="316B62A7" w14:textId="77777777" w:rsidR="008D6A82" w:rsidRPr="00D30A0B" w:rsidRDefault="008D6A82">
      <w:pPr>
        <w:numPr>
          <w:ilvl w:val="12"/>
          <w:numId w:val="0"/>
        </w:numPr>
        <w:rPr>
          <w:sz w:val="24"/>
        </w:rPr>
      </w:pPr>
    </w:p>
    <w:p w14:paraId="316B62A8" w14:textId="77777777" w:rsidR="008D6A82" w:rsidRPr="00D30A0B" w:rsidRDefault="008D6A82" w:rsidP="00E04131">
      <w:r w:rsidRPr="00D30A0B">
        <w:t>&lt;!--ID=CSR--&gt;</w:t>
      </w:r>
    </w:p>
    <w:p w14:paraId="316B62A9" w14:textId="77777777" w:rsidR="008D6A82" w:rsidRPr="00D30A0B" w:rsidRDefault="008D6A82">
      <w:pPr>
        <w:numPr>
          <w:ilvl w:val="12"/>
          <w:numId w:val="0"/>
        </w:numPr>
        <w:outlineLvl w:val="0"/>
        <w:rPr>
          <w:b/>
          <w:color w:val="FF0000"/>
          <w:sz w:val="32"/>
        </w:rPr>
      </w:pPr>
      <w:r w:rsidRPr="00D30A0B">
        <w:rPr>
          <w:b/>
          <w:color w:val="FF0000"/>
          <w:sz w:val="32"/>
        </w:rPr>
        <w:lastRenderedPageBreak/>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2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AA" w14:textId="77777777" w:rsidR="008D6A82" w:rsidRPr="00D30A0B" w:rsidRDefault="008D6A82">
            <w:pPr>
              <w:pStyle w:val="TableHeaderText"/>
              <w:numPr>
                <w:ilvl w:val="12"/>
                <w:numId w:val="0"/>
              </w:numPr>
              <w:rPr>
                <w:color w:val="FF0000"/>
              </w:rPr>
            </w:pPr>
            <w:r w:rsidRPr="00D30A0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2AB" w14:textId="23A192AD" w:rsidR="008D6A82" w:rsidRPr="00D30A0B" w:rsidRDefault="00A5564B">
            <w:pPr>
              <w:pStyle w:val="TableHeaderText"/>
              <w:rPr>
                <w:bCs/>
                <w:color w:val="FF0000"/>
              </w:rPr>
            </w:pPr>
            <w:r w:rsidRPr="00D30A0B">
              <w:rPr>
                <w:bCs/>
                <w:color w:val="FF0000"/>
              </w:rPr>
              <w:t>CHOICE</w:t>
            </w:r>
            <w:r w:rsidR="008D6A82" w:rsidRPr="00D30A0B">
              <w:rPr>
                <w:bCs/>
                <w:color w:val="FF0000"/>
              </w:rPr>
              <w:t xml:space="preserve"> </w:t>
            </w:r>
          </w:p>
          <w:p w14:paraId="316B62AC" w14:textId="77777777" w:rsidR="008D6A82" w:rsidRPr="00D30A0B" w:rsidRDefault="008D6A82">
            <w:pPr>
              <w:pStyle w:val="TableHeaderText"/>
              <w:numPr>
                <w:ilvl w:val="12"/>
                <w:numId w:val="0"/>
              </w:numPr>
              <w:rPr>
                <w:color w:val="FF0000"/>
              </w:rPr>
            </w:pPr>
          </w:p>
        </w:tc>
      </w:tr>
      <w:tr w:rsidR="008D6A82" w:rsidRPr="00D30A0B" w14:paraId="316B62B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AE" w14:textId="77777777" w:rsidR="008D6A82" w:rsidRPr="00D30A0B" w:rsidRDefault="008D6A82">
            <w:pPr>
              <w:pStyle w:val="TableTextChar1"/>
              <w:numPr>
                <w:ilvl w:val="12"/>
                <w:numId w:val="0"/>
              </w:numPr>
              <w:rPr>
                <w:b/>
                <w:color w:val="FF0000"/>
              </w:rPr>
            </w:pPr>
            <w:r w:rsidRPr="00D30A0B">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2AF" w14:textId="77777777" w:rsidR="008D6A82" w:rsidRPr="00D30A0B" w:rsidRDefault="008D6A82">
            <w:pPr>
              <w:pStyle w:val="TableTextChar1"/>
              <w:numPr>
                <w:ilvl w:val="12"/>
                <w:numId w:val="0"/>
              </w:numPr>
            </w:pPr>
          </w:p>
        </w:tc>
      </w:tr>
      <w:tr w:rsidR="008D6A82" w:rsidRPr="00D30A0B" w14:paraId="316B62B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B1" w14:textId="77777777" w:rsidR="008D6A82" w:rsidRPr="00D30A0B" w:rsidRDefault="008D6A82">
            <w:pPr>
              <w:pStyle w:val="TableTextChar1"/>
              <w:numPr>
                <w:ilvl w:val="12"/>
                <w:numId w:val="0"/>
              </w:numPr>
              <w:rPr>
                <w:b/>
                <w:color w:val="FF0000"/>
              </w:rPr>
            </w:pPr>
            <w:r w:rsidRPr="00D30A0B">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2B2" w14:textId="77777777" w:rsidR="008D6A82" w:rsidRPr="00D30A0B" w:rsidRDefault="008D6A82">
            <w:pPr>
              <w:pStyle w:val="TableTextChar1"/>
              <w:numPr>
                <w:ilvl w:val="12"/>
                <w:numId w:val="0"/>
              </w:numPr>
            </w:pPr>
          </w:p>
        </w:tc>
      </w:tr>
    </w:tbl>
    <w:p w14:paraId="316B62B4" w14:textId="77777777" w:rsidR="008D6A82" w:rsidRPr="00D30A0B" w:rsidRDefault="008D6A82">
      <w:pPr>
        <w:numPr>
          <w:ilvl w:val="12"/>
          <w:numId w:val="0"/>
        </w:numPr>
        <w:rPr>
          <w:sz w:val="24"/>
        </w:rPr>
      </w:pPr>
    </w:p>
    <w:p w14:paraId="316B62B5" w14:textId="77777777" w:rsidR="008D6A82" w:rsidRPr="00D30A0B" w:rsidRDefault="008D6A82">
      <w:pPr>
        <w:numPr>
          <w:ilvl w:val="12"/>
          <w:numId w:val="0"/>
        </w:numPr>
        <w:rPr>
          <w:sz w:val="24"/>
        </w:rPr>
      </w:pPr>
    </w:p>
    <w:p w14:paraId="316B62B6" w14:textId="77777777" w:rsidR="008D6A82" w:rsidRPr="00D30A0B" w:rsidRDefault="008D6A82" w:rsidP="00E04131">
      <w:r w:rsidRPr="00D30A0B">
        <w:t>&lt;!--section=Hospital_Services--&gt;</w:t>
      </w:r>
    </w:p>
    <w:p w14:paraId="5100B688" w14:textId="77777777" w:rsidR="00583BD9" w:rsidRPr="00D30A0B" w:rsidRDefault="00583BD9" w:rsidP="00E04131"/>
    <w:p w14:paraId="4F7B7030"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4D8BB61B"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059ECC60" w14:textId="77777777" w:rsidR="00D54A21" w:rsidRPr="00D30A0B" w:rsidRDefault="00583BD9" w:rsidP="00D54A21">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18" w:history="1">
        <w:r w:rsidR="00D54A21" w:rsidRPr="00D30A0B">
          <w:rPr>
            <w:i/>
            <w:iCs/>
            <w:color w:val="0000FF"/>
            <w:sz w:val="24"/>
            <w:szCs w:val="24"/>
            <w:u w:val="single"/>
          </w:rPr>
          <w:t>uhcprovider.com</w:t>
        </w:r>
      </w:hyperlink>
    </w:p>
    <w:p w14:paraId="03D60D64" w14:textId="73794D45" w:rsidR="00583BD9" w:rsidRPr="00D30A0B" w:rsidRDefault="00583BD9" w:rsidP="00583BD9">
      <w:pPr>
        <w:overflowPunct/>
        <w:autoSpaceDE/>
        <w:autoSpaceDN/>
        <w:adjustRightInd/>
        <w:textAlignment w:val="auto"/>
        <w:rPr>
          <w:sz w:val="24"/>
          <w:szCs w:val="24"/>
        </w:rPr>
      </w:pPr>
    </w:p>
    <w:p w14:paraId="23675D85" w14:textId="77777777" w:rsidR="00583BD9" w:rsidRPr="00D30A0B" w:rsidRDefault="00583BD9" w:rsidP="00E04131"/>
    <w:p w14:paraId="316B62B7" w14:textId="77777777" w:rsidR="008D6A82" w:rsidRPr="00D30A0B" w:rsidRDefault="008D6A82">
      <w:pPr>
        <w:pBdr>
          <w:top w:val="double" w:sz="6" w:space="1" w:color="auto"/>
          <w:bottom w:val="double" w:sz="6" w:space="1" w:color="auto"/>
        </w:pBdr>
        <w:jc w:val="center"/>
        <w:outlineLvl w:val="0"/>
        <w:rPr>
          <w:b/>
          <w:bCs/>
          <w:color w:val="0000FF"/>
          <w:sz w:val="28"/>
        </w:rPr>
      </w:pPr>
      <w:bookmarkStart w:id="58" w:name="Hospital_Services"/>
      <w:r w:rsidRPr="00D30A0B">
        <w:rPr>
          <w:b/>
          <w:bCs/>
          <w:color w:val="0000FF"/>
          <w:sz w:val="28"/>
        </w:rPr>
        <w:t>HOSPITAL SERVICES</w:t>
      </w:r>
    </w:p>
    <w:bookmarkEnd w:id="58"/>
    <w:p w14:paraId="316B62B8" w14:textId="77777777" w:rsidR="008D6A82" w:rsidRPr="00D30A0B"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2BC" w14:textId="77777777" w:rsidTr="000E69ED">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2B9" w14:textId="77777777" w:rsidR="008D6A82" w:rsidRPr="00D30A0B" w:rsidRDefault="008D6A82">
            <w:pPr>
              <w:pStyle w:val="TableHeaderText"/>
              <w:numPr>
                <w:ilvl w:val="12"/>
                <w:numId w:val="0"/>
              </w:numPr>
              <w:rPr>
                <w:color w:val="000000"/>
              </w:rPr>
            </w:pPr>
            <w:r w:rsidRPr="00D30A0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2BA" w14:textId="67B19F5A" w:rsidR="008D6A82" w:rsidRPr="00D30A0B" w:rsidRDefault="00A5564B">
            <w:pPr>
              <w:pStyle w:val="TableHeaderText"/>
              <w:rPr>
                <w:bCs/>
                <w:color w:val="000000"/>
              </w:rPr>
            </w:pPr>
            <w:r w:rsidRPr="00D30A0B">
              <w:rPr>
                <w:bCs/>
                <w:color w:val="000000"/>
              </w:rPr>
              <w:t>CHOICE</w:t>
            </w:r>
            <w:r w:rsidR="008D6A82" w:rsidRPr="00D30A0B">
              <w:rPr>
                <w:bCs/>
                <w:color w:val="000000"/>
              </w:rPr>
              <w:t xml:space="preserve"> </w:t>
            </w:r>
          </w:p>
          <w:p w14:paraId="316B62BB" w14:textId="77777777" w:rsidR="008D6A82" w:rsidRPr="00D30A0B" w:rsidRDefault="008D6A82">
            <w:pPr>
              <w:pStyle w:val="TableHeaderText"/>
              <w:numPr>
                <w:ilvl w:val="12"/>
                <w:numId w:val="0"/>
              </w:numPr>
              <w:rPr>
                <w:color w:val="000000"/>
              </w:rPr>
            </w:pPr>
          </w:p>
        </w:tc>
      </w:tr>
      <w:tr w:rsidR="0067032E" w:rsidRPr="00D30A0B" w14:paraId="316B62D8" w14:textId="77777777" w:rsidTr="000E69ED">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BD" w14:textId="77777777" w:rsidR="0067032E" w:rsidRPr="00D30A0B" w:rsidRDefault="0067032E" w:rsidP="0067032E">
            <w:pPr>
              <w:pStyle w:val="TableText"/>
              <w:numPr>
                <w:ilvl w:val="12"/>
                <w:numId w:val="0"/>
              </w:numPr>
              <w:rPr>
                <w:b/>
                <w:color w:val="000000"/>
              </w:rPr>
            </w:pPr>
            <w:bookmarkStart w:id="59" w:name="Accessing_Benefits"/>
            <w:r w:rsidRPr="00D30A0B">
              <w:rPr>
                <w:b/>
                <w:color w:val="000000"/>
              </w:rPr>
              <w:t>Accessing Benefits</w:t>
            </w:r>
            <w:bookmarkEnd w:id="59"/>
          </w:p>
          <w:p w14:paraId="316B62BE" w14:textId="77777777" w:rsidR="0067032E" w:rsidRPr="00D30A0B" w:rsidRDefault="0067032E" w:rsidP="0067032E">
            <w:pPr>
              <w:pStyle w:val="TableText"/>
              <w:numPr>
                <w:ilvl w:val="12"/>
                <w:numId w:val="0"/>
              </w:numPr>
              <w:rPr>
                <w:b/>
                <w:color w:val="000000"/>
              </w:rPr>
            </w:pPr>
          </w:p>
          <w:p w14:paraId="316B62BF" w14:textId="77777777" w:rsidR="0067032E" w:rsidRPr="00D30A0B" w:rsidRDefault="0067032E" w:rsidP="0067032E">
            <w:pPr>
              <w:pStyle w:val="TableTextCharCharChar1"/>
              <w:rPr>
                <w:b/>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2C2" w14:textId="53BF8217" w:rsidR="0067032E" w:rsidRPr="00D30A0B" w:rsidRDefault="0067032E" w:rsidP="0067032E">
            <w:pPr>
              <w:pStyle w:val="TableText"/>
              <w:rPr>
                <w:color w:val="000000"/>
              </w:rPr>
            </w:pPr>
            <w:r w:rsidRPr="00D30A0B">
              <w:rPr>
                <w:color w:val="000000"/>
              </w:rPr>
              <w:t xml:space="preserve">You can choose to receive </w:t>
            </w:r>
            <w:r w:rsidR="00704AFC" w:rsidRPr="00D30A0B">
              <w:rPr>
                <w:color w:val="000000"/>
              </w:rPr>
              <w:t>Network Benefits</w:t>
            </w:r>
            <w:r w:rsidRPr="00D30A0B">
              <w:rPr>
                <w:color w:val="000000"/>
              </w:rPr>
              <w:t>.</w:t>
            </w:r>
          </w:p>
          <w:p w14:paraId="316B62C3" w14:textId="77777777" w:rsidR="0067032E" w:rsidRPr="00D30A0B" w:rsidRDefault="0067032E" w:rsidP="0067032E">
            <w:pPr>
              <w:pStyle w:val="TableText"/>
              <w:rPr>
                <w:rStyle w:val="CDVarBold"/>
                <w:rFonts w:ascii="Times New Roman" w:hAnsi="Times New Roman"/>
                <w:b w:val="0"/>
                <w:color w:val="000000"/>
              </w:rPr>
            </w:pPr>
          </w:p>
          <w:p w14:paraId="316B62CB" w14:textId="4266AB07" w:rsidR="0067032E" w:rsidRPr="00D30A0B" w:rsidRDefault="0067032E" w:rsidP="0067032E">
            <w:pPr>
              <w:pStyle w:val="TableText"/>
              <w:rPr>
                <w:rStyle w:val="CDVar"/>
                <w:rFonts w:ascii="Times New Roman" w:hAnsi="Times New Roman"/>
                <w:color w:val="000000"/>
              </w:rPr>
            </w:pPr>
            <w:r w:rsidRPr="00D30A0B">
              <w:rPr>
                <w:rStyle w:val="Style9"/>
                <w:color w:val="000000"/>
              </w:rPr>
              <w:t>Network Benefits</w:t>
            </w:r>
            <w:r w:rsidRPr="00D30A0B">
              <w:rPr>
                <w:rStyle w:val="Style4"/>
                <w:b w:val="0"/>
                <w:i w:val="0"/>
                <w:u w:val="none"/>
              </w:rPr>
              <w:t xml:space="preserve"> </w:t>
            </w:r>
            <w:r w:rsidRPr="00D30A0B">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14:paraId="316B62CC" w14:textId="77777777" w:rsidR="0067032E" w:rsidRPr="00D30A0B" w:rsidRDefault="0067032E" w:rsidP="0067032E">
            <w:pPr>
              <w:pStyle w:val="TableText"/>
              <w:rPr>
                <w:rStyle w:val="CDVarBold"/>
                <w:rFonts w:ascii="Times New Roman" w:hAnsi="Times New Roman"/>
                <w:b w:val="0"/>
                <w:color w:val="000000"/>
              </w:rPr>
            </w:pPr>
          </w:p>
          <w:p w14:paraId="316B62D0" w14:textId="77BBFBA3" w:rsidR="0067032E" w:rsidRPr="00D30A0B" w:rsidRDefault="0067032E" w:rsidP="0067032E">
            <w:pPr>
              <w:pStyle w:val="TableText"/>
              <w:rPr>
                <w:rStyle w:val="CDVar"/>
                <w:rFonts w:ascii="Times New Roman" w:hAnsi="Times New Roman"/>
                <w:color w:val="000000"/>
              </w:rPr>
            </w:pPr>
            <w:r w:rsidRPr="00D30A0B">
              <w:rPr>
                <w:rStyle w:val="CDBold"/>
                <w:rFonts w:ascii="Times New Roman" w:hAnsi="Times New Roman"/>
              </w:rPr>
              <w:t>Non-Network Benefits</w:t>
            </w:r>
            <w:r w:rsidRPr="00D30A0B">
              <w:rPr>
                <w:color w:val="000000"/>
              </w:rPr>
              <w:t xml:space="preserve"> apply to Covered Health Services that are provided by a non-Network Physician or other non-Network provider, or Covered Health Services that are provided at a non-Network facility. </w:t>
            </w:r>
          </w:p>
          <w:p w14:paraId="316B62D1" w14:textId="77777777" w:rsidR="0067032E" w:rsidRPr="00D30A0B" w:rsidRDefault="0067032E" w:rsidP="0067032E">
            <w:pPr>
              <w:pStyle w:val="TableText"/>
              <w:rPr>
                <w:rStyle w:val="CDVarSuperscript"/>
                <w:rFonts w:ascii="Times New Roman" w:hAnsi="Times New Roman"/>
                <w:color w:val="000000"/>
              </w:rPr>
            </w:pPr>
          </w:p>
          <w:p w14:paraId="316B62D2" w14:textId="77777777" w:rsidR="0067032E" w:rsidRPr="00D30A0B" w:rsidRDefault="0067032E" w:rsidP="0067032E">
            <w:pPr>
              <w:pStyle w:val="TableText"/>
              <w:rPr>
                <w:rStyle w:val="CDBlack"/>
                <w:rFonts w:ascii="Times New Roman" w:hAnsi="Times New Roman"/>
                <w:bCs w:val="0"/>
              </w:rPr>
            </w:pPr>
            <w:r w:rsidRPr="00D30A0B">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D30A0B">
              <w:rPr>
                <w:rStyle w:val="CDVar"/>
                <w:rFonts w:ascii="Times New Roman" w:hAnsi="Times New Roman"/>
                <w:color w:val="000000"/>
              </w:rPr>
              <w:t>UnitedHealthcare</w:t>
            </w:r>
            <w:r w:rsidRPr="00D30A0B">
              <w:rPr>
                <w:rStyle w:val="CDBlack"/>
                <w:rFonts w:ascii="Times New Roman" w:hAnsi="Times New Roman"/>
                <w:bCs w:val="0"/>
              </w:rPr>
              <w:t xml:space="preserve"> Policy. As a result, they may bill you for the entire cost of the services you receive.</w:t>
            </w:r>
          </w:p>
          <w:p w14:paraId="316B62D3" w14:textId="77777777" w:rsidR="0067032E" w:rsidRPr="00D30A0B" w:rsidRDefault="0067032E" w:rsidP="0067032E">
            <w:pPr>
              <w:pStyle w:val="TableText"/>
              <w:rPr>
                <w:rStyle w:val="CDVarSuperscript"/>
                <w:rFonts w:ascii="Times New Roman" w:hAnsi="Times New Roman"/>
                <w:color w:val="000000"/>
              </w:rPr>
            </w:pPr>
          </w:p>
          <w:p w14:paraId="316B62D5" w14:textId="77777777" w:rsidR="0067032E" w:rsidRPr="00D30A0B" w:rsidRDefault="0067032E" w:rsidP="0067032E">
            <w:pPr>
              <w:pStyle w:val="TableText"/>
              <w:rPr>
                <w:b/>
                <w:color w:val="000000"/>
              </w:rPr>
            </w:pPr>
            <w:r w:rsidRPr="00D30A0B">
              <w:rPr>
                <w:b/>
                <w:color w:val="000000"/>
              </w:rPr>
              <w:t>Health Services from Non-Network Providers Paid as Network Benefits</w:t>
            </w:r>
          </w:p>
          <w:p w14:paraId="316B62D6" w14:textId="77777777" w:rsidR="0067032E" w:rsidRPr="00D30A0B" w:rsidRDefault="0067032E" w:rsidP="0067032E">
            <w:pPr>
              <w:pStyle w:val="TableText"/>
              <w:rPr>
                <w:color w:val="000000"/>
              </w:rPr>
            </w:pPr>
            <w:r w:rsidRPr="00D30A0B">
              <w:rPr>
                <w:color w:val="000000"/>
              </w:rPr>
              <w:t xml:space="preserve">If specific Covered Health Services are not available from a Network provider, you may be eligible for Network Benefits when Covered Health Services are received from </w:t>
            </w:r>
            <w:r w:rsidRPr="00D30A0B">
              <w:rPr>
                <w:color w:val="000000"/>
              </w:rPr>
              <w:lastRenderedPageBreak/>
              <w:t>non-Network providers. In this situation, your Network Physician will notify us and, if we confirm that care is not available from a Network provider, we will work with you and your Network Physician to coordinate care through a non-Network provider.</w:t>
            </w:r>
          </w:p>
          <w:p w14:paraId="316B62D7" w14:textId="77777777" w:rsidR="0067032E" w:rsidRPr="00D30A0B" w:rsidRDefault="0067032E" w:rsidP="0067032E">
            <w:pPr>
              <w:pStyle w:val="TableText"/>
              <w:rPr>
                <w:color w:val="000000"/>
              </w:rPr>
            </w:pPr>
          </w:p>
        </w:tc>
      </w:tr>
      <w:tr w:rsidR="008715EB" w:rsidRPr="00D30A0B" w14:paraId="316B6306" w14:textId="77777777" w:rsidTr="000E69ED">
        <w:tc>
          <w:tcPr>
            <w:tcW w:w="2952" w:type="dxa"/>
            <w:tcBorders>
              <w:top w:val="single" w:sz="6" w:space="0" w:color="auto"/>
              <w:left w:val="single" w:sz="6" w:space="0" w:color="auto"/>
              <w:bottom w:val="single" w:sz="6" w:space="0" w:color="auto"/>
              <w:right w:val="single" w:sz="6" w:space="0" w:color="auto"/>
            </w:tcBorders>
            <w:shd w:val="pct5" w:color="auto" w:fill="FFFFFF"/>
          </w:tcPr>
          <w:p w14:paraId="7358BACF" w14:textId="77777777" w:rsidR="008715EB" w:rsidRPr="00D30A0B" w:rsidRDefault="008715EB" w:rsidP="008715EB">
            <w:pPr>
              <w:pStyle w:val="MemberViewStandard"/>
              <w:rPr>
                <w:b/>
              </w:rPr>
            </w:pPr>
            <w:bookmarkStart w:id="60" w:name="Notification_Requirements"/>
            <w:r w:rsidRPr="00D30A0B">
              <w:rPr>
                <w:b/>
              </w:rPr>
              <w:lastRenderedPageBreak/>
              <w:t>Notification Requirements</w:t>
            </w:r>
          </w:p>
          <w:bookmarkEnd w:id="60"/>
          <w:p w14:paraId="316B62EE" w14:textId="77777777" w:rsidR="008715EB" w:rsidRPr="00D30A0B" w:rsidRDefault="008715EB">
            <w:pPr>
              <w:pStyle w:val="TableTextChar1"/>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F19118" w14:textId="77777777" w:rsidR="008715EB" w:rsidRPr="00D30A0B" w:rsidRDefault="008715EB" w:rsidP="008715EB">
            <w:pPr>
              <w:pStyle w:val="MemberViewStandard"/>
            </w:pPr>
            <w:r w:rsidRPr="00D30A0B">
              <w:t>Services for which you must provide pre-service notification are identified within each Covered Health Service category.</w:t>
            </w:r>
          </w:p>
          <w:p w14:paraId="375831C4" w14:textId="77777777" w:rsidR="008715EB" w:rsidRPr="00D30A0B" w:rsidRDefault="008715EB" w:rsidP="008715EB">
            <w:pPr>
              <w:pStyle w:val="MemberViewStandard"/>
            </w:pPr>
          </w:p>
          <w:p w14:paraId="4D7A0358" w14:textId="77777777" w:rsidR="008715EB" w:rsidRPr="00D30A0B" w:rsidRDefault="008715EB" w:rsidP="008715EB">
            <w:pPr>
              <w:pStyle w:val="MemberViewStandard"/>
            </w:pPr>
            <w:r w:rsidRPr="00D30A0B">
              <w:t>To notify us, call the telephone number on your ID card.</w:t>
            </w:r>
          </w:p>
          <w:p w14:paraId="5CDF2A52" w14:textId="77777777" w:rsidR="008715EB" w:rsidRPr="00D30A0B" w:rsidRDefault="008715EB" w:rsidP="008715EB">
            <w:pPr>
              <w:pStyle w:val="MemberViewStandard"/>
            </w:pPr>
          </w:p>
          <w:p w14:paraId="78678672" w14:textId="77777777" w:rsidR="008715EB" w:rsidRPr="00D30A0B" w:rsidRDefault="008715EB" w:rsidP="008715EB">
            <w:pPr>
              <w:pStyle w:val="MemberViewStandard"/>
            </w:pPr>
            <w:r w:rsidRPr="00D30A0B">
              <w:t>When you call us, we will provide you with information about additional services that are available to you, such as disease management programs, health education, and patient advocacy.</w:t>
            </w:r>
          </w:p>
          <w:p w14:paraId="369DAA84" w14:textId="77777777" w:rsidR="008715EB" w:rsidRPr="00D30A0B" w:rsidRDefault="008715EB" w:rsidP="008715EB">
            <w:pPr>
              <w:pStyle w:val="MemberViewBold"/>
            </w:pPr>
          </w:p>
          <w:p w14:paraId="59A36165" w14:textId="77777777" w:rsidR="008715EB" w:rsidRPr="00D30A0B" w:rsidRDefault="008715EB" w:rsidP="008715EB">
            <w:pPr>
              <w:pStyle w:val="MemberViewBold"/>
            </w:pPr>
            <w:r w:rsidRPr="00D30A0B">
              <w:t>Special Note Regarding Medicare</w:t>
            </w:r>
          </w:p>
          <w:p w14:paraId="6BDC388E" w14:textId="77777777" w:rsidR="008715EB" w:rsidRPr="00D30A0B" w:rsidRDefault="008715EB" w:rsidP="008715EB">
            <w:pPr>
              <w:pStyle w:val="MemberViewStandard"/>
            </w:pPr>
            <w:r w:rsidRPr="00D30A0B">
              <w:t>If you are enrolled in Medicare and Medicare pays benefits before the Plan, you are not required to notify us before receiving Covered Health Services.</w:t>
            </w:r>
          </w:p>
          <w:p w14:paraId="316B6305" w14:textId="77777777" w:rsidR="008715EB" w:rsidRPr="00D30A0B" w:rsidRDefault="008715EB">
            <w:pPr>
              <w:pStyle w:val="TableTextChar1"/>
              <w:numPr>
                <w:ilvl w:val="12"/>
                <w:numId w:val="0"/>
              </w:numPr>
              <w:rPr>
                <w:color w:val="000000"/>
              </w:rPr>
            </w:pPr>
          </w:p>
        </w:tc>
      </w:tr>
      <w:tr w:rsidR="005856EC" w:rsidRPr="00D30A0B" w14:paraId="316B6320" w14:textId="77777777" w:rsidTr="000E69ED">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07" w14:textId="77777777" w:rsidR="005856EC" w:rsidRPr="00D30A0B" w:rsidRDefault="005856EC" w:rsidP="00E12781">
            <w:pPr>
              <w:pStyle w:val="TableTextCharCharChar"/>
              <w:numPr>
                <w:ilvl w:val="12"/>
                <w:numId w:val="0"/>
              </w:numPr>
              <w:rPr>
                <w:b/>
              </w:rPr>
            </w:pPr>
            <w:bookmarkStart w:id="61" w:name="Ambulance_Services_Emergency_Only"/>
            <w:r w:rsidRPr="00D30A0B">
              <w:rPr>
                <w:b/>
              </w:rPr>
              <w:t>Ambulance Services –Emergency Only</w:t>
            </w:r>
            <w:bookmarkEnd w:id="61"/>
          </w:p>
          <w:p w14:paraId="316B6308" w14:textId="77777777" w:rsidR="005856EC" w:rsidRPr="00D30A0B" w:rsidRDefault="005856EC" w:rsidP="00E12781">
            <w:pPr>
              <w:pStyle w:val="TableTextCharCharChar"/>
              <w:numPr>
                <w:ilvl w:val="12"/>
                <w:numId w:val="0"/>
              </w:numPr>
              <w:rPr>
                <w:b/>
              </w:rPr>
            </w:pPr>
          </w:p>
          <w:p w14:paraId="316B6309" w14:textId="77777777" w:rsidR="005856EC" w:rsidRPr="00D30A0B" w:rsidRDefault="005856EC" w:rsidP="00E12781">
            <w:pPr>
              <w:pStyle w:val="TableTextCharCharChar"/>
              <w:numPr>
                <w:ilvl w:val="12"/>
                <w:numId w:val="0"/>
              </w:numPr>
              <w:rPr>
                <w:b/>
                <w:color w:val="000000"/>
              </w:rPr>
            </w:pPr>
            <w:r w:rsidRPr="00D30A0B">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0A" w14:textId="77777777" w:rsidR="005856EC" w:rsidRPr="00D30A0B" w:rsidRDefault="005856EC">
            <w:pPr>
              <w:pStyle w:val="TableTextChar1"/>
              <w:numPr>
                <w:ilvl w:val="12"/>
                <w:numId w:val="0"/>
              </w:numPr>
              <w:rPr>
                <w:b/>
                <w:iCs/>
              </w:rPr>
            </w:pPr>
            <w:r w:rsidRPr="00D30A0B">
              <w:rPr>
                <w:b/>
                <w:iCs/>
              </w:rPr>
              <w:t>Ground Transportation:</w:t>
            </w:r>
            <w:r w:rsidRPr="00D30A0B">
              <w:rPr>
                <w:b/>
                <w:iCs/>
                <w:color w:val="FF0000"/>
              </w:rPr>
              <w:t xml:space="preserve"> </w:t>
            </w:r>
          </w:p>
          <w:p w14:paraId="316B630B" w14:textId="2FBBFBB1" w:rsidR="005856EC" w:rsidRPr="00D30A0B" w:rsidRDefault="00614014">
            <w:pPr>
              <w:pStyle w:val="TableTextChar1"/>
              <w:numPr>
                <w:ilvl w:val="12"/>
                <w:numId w:val="0"/>
              </w:numPr>
              <w:rPr>
                <w:bCs/>
                <w:color w:val="0000FF"/>
              </w:rPr>
            </w:pPr>
            <w:r w:rsidRPr="00D30A0B">
              <w:rPr>
                <w:b/>
                <w:color w:val="0000FF"/>
              </w:rPr>
              <w:t>100%</w:t>
            </w:r>
            <w:r w:rsidR="005856EC" w:rsidRPr="00D30A0B">
              <w:rPr>
                <w:bCs/>
                <w:color w:val="0000FF"/>
              </w:rPr>
              <w:t xml:space="preserve"> </w:t>
            </w:r>
            <w:r w:rsidR="005856EC" w:rsidRPr="00D30A0B">
              <w:rPr>
                <w:bCs/>
              </w:rPr>
              <w:t>of eligible expenses.</w:t>
            </w:r>
          </w:p>
          <w:p w14:paraId="7218042A" w14:textId="77777777" w:rsidR="005856EC" w:rsidRPr="00D30A0B" w:rsidRDefault="005856EC" w:rsidP="00614014">
            <w:pPr>
              <w:pStyle w:val="TableTextChar1"/>
              <w:numPr>
                <w:ilvl w:val="12"/>
                <w:numId w:val="0"/>
              </w:numPr>
            </w:pPr>
          </w:p>
          <w:p w14:paraId="1E64B100" w14:textId="77777777" w:rsidR="00614014" w:rsidRPr="00D30A0B" w:rsidRDefault="00614014" w:rsidP="00614014">
            <w:pPr>
              <w:pStyle w:val="TableTextChar1"/>
              <w:numPr>
                <w:ilvl w:val="12"/>
                <w:numId w:val="0"/>
              </w:numPr>
            </w:pPr>
          </w:p>
          <w:p w14:paraId="17E71C80" w14:textId="77777777" w:rsidR="00614014" w:rsidRPr="00D30A0B" w:rsidRDefault="00614014" w:rsidP="00614014">
            <w:pPr>
              <w:pStyle w:val="TableTextCharCharChar"/>
              <w:numPr>
                <w:ilvl w:val="12"/>
                <w:numId w:val="0"/>
              </w:numPr>
              <w:rPr>
                <w:b/>
                <w:iCs/>
              </w:rPr>
            </w:pPr>
            <w:r w:rsidRPr="00D30A0B">
              <w:rPr>
                <w:b/>
                <w:iCs/>
              </w:rPr>
              <w:t>Air Transportation:</w:t>
            </w:r>
          </w:p>
          <w:p w14:paraId="183D29A1" w14:textId="77777777" w:rsidR="00614014" w:rsidRPr="00D30A0B" w:rsidRDefault="00614014" w:rsidP="00614014">
            <w:pPr>
              <w:pStyle w:val="TableTextCharCharChar"/>
              <w:numPr>
                <w:ilvl w:val="12"/>
                <w:numId w:val="0"/>
              </w:numPr>
              <w:rPr>
                <w:bCs/>
                <w:color w:val="0000FF"/>
              </w:rPr>
            </w:pPr>
            <w:r w:rsidRPr="00D30A0B">
              <w:rPr>
                <w:b/>
                <w:color w:val="0000FF"/>
              </w:rPr>
              <w:t>100%</w:t>
            </w:r>
            <w:r w:rsidRPr="00D30A0B">
              <w:rPr>
                <w:bCs/>
                <w:color w:val="0000FF"/>
              </w:rPr>
              <w:t xml:space="preserve"> </w:t>
            </w:r>
            <w:r w:rsidRPr="00D30A0B">
              <w:rPr>
                <w:bCs/>
              </w:rPr>
              <w:t>of eligible expenses.</w:t>
            </w:r>
          </w:p>
          <w:p w14:paraId="00576C4F" w14:textId="77777777" w:rsidR="00614014" w:rsidRPr="00D30A0B" w:rsidRDefault="00614014" w:rsidP="00614014">
            <w:pPr>
              <w:pStyle w:val="TableTextChar1"/>
              <w:numPr>
                <w:ilvl w:val="12"/>
                <w:numId w:val="0"/>
              </w:numPr>
            </w:pPr>
          </w:p>
          <w:p w14:paraId="34E2BCF6" w14:textId="77777777" w:rsidR="00614014" w:rsidRPr="00D30A0B" w:rsidRDefault="00614014" w:rsidP="00614014">
            <w:pPr>
              <w:pStyle w:val="TableTextChar1"/>
              <w:numPr>
                <w:ilvl w:val="12"/>
                <w:numId w:val="0"/>
              </w:numPr>
            </w:pPr>
          </w:p>
          <w:p w14:paraId="08EF8D0B" w14:textId="3E07267D" w:rsidR="00614014" w:rsidRPr="00D30A0B" w:rsidRDefault="00614014" w:rsidP="00614014">
            <w:pPr>
              <w:overflowPunct/>
              <w:textAlignment w:val="auto"/>
              <w:rPr>
                <w:sz w:val="24"/>
                <w:szCs w:val="24"/>
              </w:rPr>
            </w:pPr>
            <w:r w:rsidRPr="00D30A0B">
              <w:rPr>
                <w:sz w:val="24"/>
                <w:szCs w:val="24"/>
              </w:rPr>
              <w:t>If an out of network ambulance provider is used in a true emergency situation, then in-network benefits would</w:t>
            </w:r>
          </w:p>
          <w:p w14:paraId="316B631F" w14:textId="6902A0B5" w:rsidR="00614014" w:rsidRPr="00D30A0B" w:rsidRDefault="00614014" w:rsidP="00614014">
            <w:pPr>
              <w:pStyle w:val="TableTextChar1"/>
              <w:numPr>
                <w:ilvl w:val="12"/>
                <w:numId w:val="0"/>
              </w:numPr>
            </w:pPr>
            <w:r w:rsidRPr="00D30A0B">
              <w:rPr>
                <w:szCs w:val="24"/>
              </w:rPr>
              <w:t>apply.</w:t>
            </w:r>
          </w:p>
        </w:tc>
      </w:tr>
      <w:tr w:rsidR="005856EC" w:rsidRPr="00D30A0B" w14:paraId="316B6345" w14:textId="77777777" w:rsidTr="000E69ED">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21" w14:textId="77777777" w:rsidR="005856EC" w:rsidRPr="00D30A0B" w:rsidRDefault="005856EC" w:rsidP="00E12781">
            <w:pPr>
              <w:pStyle w:val="TableTextCharCharChar"/>
              <w:numPr>
                <w:ilvl w:val="12"/>
                <w:numId w:val="0"/>
              </w:numPr>
              <w:rPr>
                <w:b/>
              </w:rPr>
            </w:pPr>
            <w:bookmarkStart w:id="62" w:name="Ambulance_Services_NonEmergency"/>
            <w:r w:rsidRPr="00D30A0B">
              <w:rPr>
                <w:b/>
              </w:rPr>
              <w:t>Ambulance Services - Non-Emergency</w:t>
            </w:r>
            <w:bookmarkEnd w:id="62"/>
          </w:p>
          <w:p w14:paraId="316B6322" w14:textId="77777777" w:rsidR="005856EC" w:rsidRPr="00D30A0B" w:rsidRDefault="005856EC" w:rsidP="00E12781">
            <w:pPr>
              <w:pStyle w:val="TableTextCharCharChar"/>
              <w:numPr>
                <w:ilvl w:val="12"/>
                <w:numId w:val="0"/>
              </w:numPr>
              <w:rPr>
                <w:b/>
              </w:rPr>
            </w:pPr>
          </w:p>
          <w:p w14:paraId="316B6323" w14:textId="38F9DA68" w:rsidR="005856EC" w:rsidRPr="00D30A0B" w:rsidRDefault="005856EC" w:rsidP="00E12781">
            <w:pPr>
              <w:pStyle w:val="TableTextCharCharChar"/>
              <w:numPr>
                <w:ilvl w:val="12"/>
                <w:numId w:val="0"/>
              </w:numPr>
            </w:pPr>
            <w:r w:rsidRPr="00D30A0B">
              <w:t>The plan covers transportation by professional ambulance, (either ground or air ambulance, as UnitedHealthcare determines appropriate).</w:t>
            </w:r>
          </w:p>
          <w:p w14:paraId="316B6324" w14:textId="77777777" w:rsidR="005856EC" w:rsidRPr="00D30A0B" w:rsidRDefault="005856EC" w:rsidP="00E12781">
            <w:pPr>
              <w:pStyle w:val="TableTextCharCharChar"/>
              <w:numPr>
                <w:ilvl w:val="12"/>
                <w:numId w:val="0"/>
              </w:numPr>
              <w:rPr>
                <w:b/>
              </w:rPr>
            </w:pPr>
          </w:p>
          <w:p w14:paraId="316B6325" w14:textId="77777777" w:rsidR="005856EC" w:rsidRPr="00D30A0B" w:rsidRDefault="005856EC" w:rsidP="00E12781">
            <w:pPr>
              <w:pStyle w:val="TableTextChar"/>
              <w:numPr>
                <w:ilvl w:val="12"/>
                <w:numId w:val="0"/>
              </w:numPr>
            </w:pPr>
            <w:r w:rsidRPr="00D30A0B">
              <w:t>Transportation must be one of the following:</w:t>
            </w:r>
          </w:p>
          <w:p w14:paraId="316B6326" w14:textId="77777777" w:rsidR="005856EC" w:rsidRPr="00D30A0B" w:rsidRDefault="005856EC" w:rsidP="00E12781">
            <w:pPr>
              <w:pStyle w:val="TableTextChar"/>
              <w:ind w:left="288" w:hanging="288"/>
            </w:pPr>
            <w:r w:rsidRPr="00D30A0B">
              <w:rPr>
                <w:szCs w:val="24"/>
              </w:rPr>
              <w:sym w:font="Symbol" w:char="F0B7"/>
            </w:r>
            <w:r w:rsidRPr="00D30A0B">
              <w:rPr>
                <w:szCs w:val="24"/>
              </w:rPr>
              <w:t xml:space="preserve">   </w:t>
            </w:r>
            <w:r w:rsidRPr="00D30A0B">
              <w:t>From a non-Network Hospital to a Network Hospital;</w:t>
            </w:r>
          </w:p>
          <w:p w14:paraId="316B6327" w14:textId="77777777" w:rsidR="005856EC" w:rsidRPr="00D30A0B" w:rsidRDefault="005856EC" w:rsidP="00E12781">
            <w:pPr>
              <w:pStyle w:val="TableTextChar"/>
              <w:ind w:left="288" w:hanging="288"/>
            </w:pPr>
            <w:r w:rsidRPr="00D30A0B">
              <w:rPr>
                <w:szCs w:val="24"/>
              </w:rPr>
              <w:sym w:font="Symbol" w:char="F0B7"/>
            </w:r>
            <w:r w:rsidRPr="00D30A0B">
              <w:rPr>
                <w:szCs w:val="24"/>
              </w:rPr>
              <w:t xml:space="preserve">   </w:t>
            </w:r>
            <w:r w:rsidRPr="00D30A0B">
              <w:t xml:space="preserve">To a Hospital that </w:t>
            </w:r>
            <w:r w:rsidRPr="00D30A0B">
              <w:lastRenderedPageBreak/>
              <w:t>provides a higher level of care that was not available at the original Hospital;</w:t>
            </w:r>
          </w:p>
          <w:p w14:paraId="316B6328" w14:textId="77777777" w:rsidR="005856EC" w:rsidRPr="00D30A0B" w:rsidRDefault="005856EC" w:rsidP="00E12781">
            <w:pPr>
              <w:pStyle w:val="TableTextChar"/>
              <w:ind w:left="288" w:hanging="288"/>
            </w:pPr>
            <w:r w:rsidRPr="00D30A0B">
              <w:rPr>
                <w:szCs w:val="24"/>
              </w:rPr>
              <w:sym w:font="Symbol" w:char="F0B7"/>
            </w:r>
            <w:r w:rsidRPr="00D30A0B">
              <w:rPr>
                <w:szCs w:val="24"/>
              </w:rPr>
              <w:t xml:space="preserve">   </w:t>
            </w:r>
            <w:r w:rsidRPr="00D30A0B">
              <w:t xml:space="preserve">To a more cost-effective acute care facility; or </w:t>
            </w:r>
          </w:p>
          <w:p w14:paraId="316B6329" w14:textId="77777777" w:rsidR="005856EC" w:rsidRPr="00D30A0B" w:rsidRDefault="005856EC" w:rsidP="00E12781">
            <w:pPr>
              <w:pStyle w:val="TableTextCharCharChar"/>
              <w:numPr>
                <w:ilvl w:val="12"/>
                <w:numId w:val="0"/>
              </w:numPr>
              <w:ind w:left="288" w:hanging="288"/>
            </w:pPr>
            <w:r w:rsidRPr="00D30A0B">
              <w:rPr>
                <w:szCs w:val="24"/>
              </w:rPr>
              <w:sym w:font="Symbol" w:char="F0B7"/>
            </w:r>
            <w:r w:rsidRPr="00D30A0B">
              <w:rPr>
                <w:szCs w:val="24"/>
              </w:rPr>
              <w:t xml:space="preserve">   </w:t>
            </w:r>
            <w:r w:rsidRPr="00D30A0B">
              <w:t>From an acute facility to a sub-acute setting</w:t>
            </w:r>
          </w:p>
          <w:p w14:paraId="316B632A" w14:textId="77777777" w:rsidR="005856EC" w:rsidRPr="00D30A0B" w:rsidRDefault="005856EC" w:rsidP="00E12781">
            <w:pPr>
              <w:pStyle w:val="TableTextCharCharChar"/>
              <w:numPr>
                <w:ilvl w:val="12"/>
                <w:numId w:val="0"/>
              </w:numPr>
              <w:ind w:left="288" w:hanging="288"/>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2B" w14:textId="77777777" w:rsidR="005856EC" w:rsidRPr="00D30A0B" w:rsidRDefault="005856EC" w:rsidP="00E12781">
            <w:pPr>
              <w:pStyle w:val="TableTextCharCharChar"/>
              <w:numPr>
                <w:ilvl w:val="12"/>
                <w:numId w:val="0"/>
              </w:numPr>
              <w:rPr>
                <w:b/>
                <w:iCs/>
              </w:rPr>
            </w:pPr>
            <w:r w:rsidRPr="00D30A0B">
              <w:rPr>
                <w:b/>
                <w:iCs/>
              </w:rPr>
              <w:lastRenderedPageBreak/>
              <w:t>Ground Transportation:</w:t>
            </w:r>
          </w:p>
          <w:p w14:paraId="316B632C" w14:textId="2CA2285C" w:rsidR="005856EC" w:rsidRPr="00D30A0B" w:rsidRDefault="00614014" w:rsidP="00E12781">
            <w:pPr>
              <w:pStyle w:val="TableTextCharCharChar"/>
              <w:numPr>
                <w:ilvl w:val="12"/>
                <w:numId w:val="0"/>
              </w:numPr>
              <w:rPr>
                <w:bCs/>
                <w:color w:val="0000FF"/>
              </w:rPr>
            </w:pPr>
            <w:r w:rsidRPr="00D30A0B">
              <w:rPr>
                <w:b/>
                <w:color w:val="0000FF"/>
              </w:rPr>
              <w:t>100%</w:t>
            </w:r>
            <w:r w:rsidR="005856EC" w:rsidRPr="00D30A0B">
              <w:rPr>
                <w:bCs/>
                <w:color w:val="0000FF"/>
              </w:rPr>
              <w:t xml:space="preserve"> </w:t>
            </w:r>
            <w:r w:rsidR="005856EC" w:rsidRPr="00D30A0B">
              <w:rPr>
                <w:bCs/>
              </w:rPr>
              <w:t>of eligible expenses.</w:t>
            </w:r>
          </w:p>
          <w:p w14:paraId="316B6334" w14:textId="77777777" w:rsidR="005856EC" w:rsidRPr="00D30A0B" w:rsidRDefault="005856EC" w:rsidP="00E12781">
            <w:pPr>
              <w:pStyle w:val="TableTextCharCharChar"/>
              <w:numPr>
                <w:ilvl w:val="12"/>
                <w:numId w:val="0"/>
              </w:numPr>
            </w:pPr>
          </w:p>
          <w:p w14:paraId="7D72B1C4" w14:textId="77777777" w:rsidR="00614014" w:rsidRPr="00D30A0B" w:rsidRDefault="00614014" w:rsidP="00E12781">
            <w:pPr>
              <w:pStyle w:val="TableTextCharCharChar"/>
              <w:numPr>
                <w:ilvl w:val="12"/>
                <w:numId w:val="0"/>
              </w:numPr>
            </w:pPr>
          </w:p>
          <w:p w14:paraId="316B6335" w14:textId="77777777" w:rsidR="005856EC" w:rsidRPr="00D30A0B" w:rsidRDefault="005856EC" w:rsidP="00E12781">
            <w:pPr>
              <w:pStyle w:val="TableTextCharCharChar"/>
              <w:numPr>
                <w:ilvl w:val="12"/>
                <w:numId w:val="0"/>
              </w:numPr>
              <w:rPr>
                <w:b/>
                <w:iCs/>
              </w:rPr>
            </w:pPr>
            <w:r w:rsidRPr="00D30A0B">
              <w:rPr>
                <w:b/>
                <w:iCs/>
              </w:rPr>
              <w:t>Air Transportation:</w:t>
            </w:r>
          </w:p>
          <w:p w14:paraId="316B6336" w14:textId="4581C688" w:rsidR="005856EC" w:rsidRPr="00D30A0B" w:rsidRDefault="00614014" w:rsidP="00E12781">
            <w:pPr>
              <w:pStyle w:val="TableTextCharCharChar"/>
              <w:numPr>
                <w:ilvl w:val="12"/>
                <w:numId w:val="0"/>
              </w:numPr>
              <w:rPr>
                <w:bCs/>
                <w:color w:val="0000FF"/>
              </w:rPr>
            </w:pPr>
            <w:r w:rsidRPr="00D30A0B">
              <w:rPr>
                <w:b/>
                <w:color w:val="0000FF"/>
              </w:rPr>
              <w:t>100%</w:t>
            </w:r>
            <w:r w:rsidR="005856EC" w:rsidRPr="00D30A0B">
              <w:rPr>
                <w:bCs/>
                <w:color w:val="0000FF"/>
              </w:rPr>
              <w:t xml:space="preserve"> </w:t>
            </w:r>
            <w:r w:rsidR="005856EC" w:rsidRPr="00D30A0B">
              <w:rPr>
                <w:bCs/>
              </w:rPr>
              <w:t>of eligible expenses.</w:t>
            </w:r>
          </w:p>
          <w:p w14:paraId="75A236FA" w14:textId="77777777" w:rsidR="005856EC" w:rsidRPr="00D30A0B" w:rsidRDefault="005856EC" w:rsidP="00E12781">
            <w:pPr>
              <w:pStyle w:val="TableTextCharCharChar"/>
              <w:numPr>
                <w:ilvl w:val="12"/>
                <w:numId w:val="0"/>
              </w:numPr>
              <w:rPr>
                <w:b/>
                <w:color w:val="000000"/>
              </w:rPr>
            </w:pPr>
          </w:p>
          <w:p w14:paraId="6B240942" w14:textId="77777777" w:rsidR="008715EB" w:rsidRPr="00D30A0B" w:rsidRDefault="008715EB" w:rsidP="008715EB">
            <w:pPr>
              <w:rPr>
                <w:b/>
                <w:color w:val="000000"/>
                <w:sz w:val="24"/>
              </w:rPr>
            </w:pPr>
            <w:r w:rsidRPr="00D30A0B">
              <w:rPr>
                <w:b/>
                <w:color w:val="000000"/>
                <w:sz w:val="24"/>
              </w:rPr>
              <w:t xml:space="preserve">Pre-service </w:t>
            </w:r>
            <w:r w:rsidRPr="00D30A0B">
              <w:rPr>
                <w:b/>
                <w:bCs/>
                <w:sz w:val="24"/>
              </w:rPr>
              <w:t>Notification</w:t>
            </w:r>
            <w:r w:rsidRPr="00D30A0B">
              <w:rPr>
                <w:b/>
                <w:bCs/>
                <w:color w:val="FF00FF"/>
                <w:sz w:val="24"/>
              </w:rPr>
              <w:t xml:space="preserve"> </w:t>
            </w:r>
            <w:r w:rsidRPr="00D30A0B">
              <w:rPr>
                <w:b/>
                <w:color w:val="000000"/>
                <w:sz w:val="24"/>
              </w:rPr>
              <w:t>Requirement</w:t>
            </w:r>
          </w:p>
          <w:p w14:paraId="316B6344" w14:textId="60840D4E" w:rsidR="008715EB" w:rsidRPr="00D30A0B" w:rsidRDefault="008715EB" w:rsidP="008715EB">
            <w:pPr>
              <w:pStyle w:val="TableTextCharCharChar"/>
              <w:numPr>
                <w:ilvl w:val="12"/>
                <w:numId w:val="0"/>
              </w:numPr>
              <w:rPr>
                <w:b/>
                <w:color w:val="000000"/>
              </w:rPr>
            </w:pPr>
            <w:r w:rsidRPr="00D30A0B">
              <w:t xml:space="preserve">In most cases, we will initiate and direct non-Emergency ambulance transportation. If you are requesting non-Emergency ambulance services, you must </w:t>
            </w:r>
            <w:r w:rsidRPr="00D30A0B">
              <w:rPr>
                <w:bCs/>
                <w:color w:val="000000"/>
              </w:rPr>
              <w:t>notify us as soon as possible prior to transport.</w:t>
            </w:r>
          </w:p>
        </w:tc>
      </w:tr>
      <w:tr w:rsidR="000901A1" w:rsidRPr="00D30A0B" w14:paraId="316B6348" w14:textId="77777777" w:rsidTr="000E69ED">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46" w14:textId="77777777" w:rsidR="000901A1" w:rsidRPr="00D30A0B" w:rsidRDefault="000901A1">
            <w:pPr>
              <w:pStyle w:val="TableText"/>
              <w:rPr>
                <w:b/>
                <w:bCs/>
              </w:rPr>
            </w:pPr>
            <w:bookmarkStart w:id="63" w:name="Ambulatory_Surgical_Center"/>
            <w:r w:rsidRPr="00D30A0B">
              <w:rPr>
                <w:b/>
                <w:bCs/>
              </w:rPr>
              <w:t>Ambulatory Surgical Center</w:t>
            </w:r>
            <w:bookmarkEnd w:id="6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47" w14:textId="77777777" w:rsidR="000901A1" w:rsidRPr="00D30A0B" w:rsidRDefault="000901A1" w:rsidP="005C0295">
            <w:pPr>
              <w:pStyle w:val="TableTextChar1"/>
              <w:numPr>
                <w:ilvl w:val="12"/>
                <w:numId w:val="0"/>
              </w:numPr>
              <w:rPr>
                <w:color w:val="000000"/>
              </w:rPr>
            </w:pPr>
            <w:r w:rsidRPr="00D30A0B">
              <w:rPr>
                <w:color w:val="000000"/>
              </w:rPr>
              <w:t xml:space="preserve">Refer to </w:t>
            </w:r>
            <w:r w:rsidRPr="00D30A0B">
              <w:rPr>
                <w:b/>
                <w:bCs/>
                <w:i/>
                <w:iCs/>
                <w:color w:val="000000"/>
              </w:rPr>
              <w:t>Surgery</w:t>
            </w:r>
            <w:r w:rsidRPr="00D30A0B">
              <w:rPr>
                <w:b/>
                <w:i/>
                <w:color w:val="000000"/>
              </w:rPr>
              <w:t xml:space="preserve"> - Outpatient</w:t>
            </w:r>
            <w:r w:rsidRPr="00D30A0B">
              <w:rPr>
                <w:color w:val="000000"/>
              </w:rPr>
              <w:t xml:space="preserve"> benefit below for a description of Covered Health Services.</w:t>
            </w:r>
          </w:p>
        </w:tc>
      </w:tr>
      <w:tr w:rsidR="005856EC" w:rsidRPr="00D30A0B" w14:paraId="316B636B" w14:textId="77777777" w:rsidTr="000E69ED">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49" w14:textId="77777777" w:rsidR="005856EC" w:rsidRPr="00D30A0B" w:rsidRDefault="005856EC" w:rsidP="00E12781">
            <w:pPr>
              <w:pStyle w:val="TableTextCharChar"/>
              <w:rPr>
                <w:b/>
                <w:bCs/>
              </w:rPr>
            </w:pPr>
            <w:bookmarkStart w:id="64" w:name="Surgery_Outpatient"/>
            <w:r w:rsidRPr="00D30A0B">
              <w:rPr>
                <w:b/>
                <w:bCs/>
              </w:rPr>
              <w:t>Surgery – Outpatient</w:t>
            </w:r>
            <w:bookmarkEnd w:id="64"/>
          </w:p>
          <w:p w14:paraId="316B634A" w14:textId="77777777" w:rsidR="005856EC" w:rsidRPr="00D30A0B" w:rsidRDefault="005856EC" w:rsidP="00E12781">
            <w:pPr>
              <w:pStyle w:val="TableTextCharChar"/>
              <w:rPr>
                <w:b/>
                <w:bCs/>
              </w:rPr>
            </w:pPr>
          </w:p>
          <w:p w14:paraId="316B634B" w14:textId="77777777" w:rsidR="005856EC" w:rsidRPr="00D30A0B" w:rsidRDefault="005856EC" w:rsidP="00E12781">
            <w:pPr>
              <w:pStyle w:val="TableTextCharChar"/>
              <w:rPr>
                <w:b/>
                <w:bCs/>
              </w:rPr>
            </w:pPr>
          </w:p>
          <w:p w14:paraId="316B634C" w14:textId="77777777" w:rsidR="005856EC" w:rsidRPr="00D30A0B" w:rsidRDefault="005856EC" w:rsidP="00E12781">
            <w:pPr>
              <w:pStyle w:val="TableTextCharChar"/>
            </w:pPr>
            <w:r w:rsidRPr="00D30A0B">
              <w:t>The Plan pays for surgery and related services received on an outpatient basis at a Hospital or Alternate Facility</w:t>
            </w:r>
          </w:p>
          <w:p w14:paraId="316B634D" w14:textId="77777777" w:rsidR="005856EC" w:rsidRPr="00D30A0B" w:rsidRDefault="005856EC" w:rsidP="00E12781">
            <w:pPr>
              <w:pStyle w:val="TableTextCharChar"/>
            </w:pPr>
            <w:r w:rsidRPr="00D30A0B">
              <w:t>Benefits under this section include:</w:t>
            </w:r>
          </w:p>
          <w:p w14:paraId="316B634E" w14:textId="32A0BBC3" w:rsidR="005856EC" w:rsidRPr="00D30A0B" w:rsidRDefault="005856EC" w:rsidP="00E12781">
            <w:pPr>
              <w:pStyle w:val="TableTextCharChar"/>
              <w:ind w:left="288" w:hanging="288"/>
              <w:rPr>
                <w:szCs w:val="24"/>
              </w:rPr>
            </w:pPr>
            <w:r w:rsidRPr="00D30A0B">
              <w:rPr>
                <w:szCs w:val="24"/>
              </w:rPr>
              <w:sym w:font="Symbol" w:char="F0B7"/>
            </w:r>
            <w:r w:rsidRPr="00D30A0B">
              <w:rPr>
                <w:szCs w:val="24"/>
              </w:rPr>
              <w:t xml:space="preserve">   The facility charge and the charge for supplies and equipment; and</w:t>
            </w:r>
          </w:p>
          <w:p w14:paraId="316B634F" w14:textId="77777777" w:rsidR="005856EC" w:rsidRPr="00D30A0B" w:rsidRDefault="005856EC" w:rsidP="00E12781">
            <w:pPr>
              <w:pStyle w:val="TableTextCharChar"/>
              <w:ind w:left="288" w:hanging="288"/>
              <w:rPr>
                <w:szCs w:val="24"/>
              </w:rPr>
            </w:pPr>
            <w:r w:rsidRPr="00D30A0B">
              <w:rPr>
                <w:szCs w:val="24"/>
              </w:rPr>
              <w:sym w:font="Symbol" w:char="F0B7"/>
            </w:r>
            <w:r w:rsidRPr="00D30A0B">
              <w:rPr>
                <w:szCs w:val="24"/>
              </w:rPr>
              <w:t xml:space="preserve">   Certain surgical scopic procedures (examples of surgical scopic procedures include arthroscopy, laparoscopy, bronchoscopy, hysteroscopy)</w:t>
            </w:r>
          </w:p>
          <w:p w14:paraId="316B6350" w14:textId="77777777" w:rsidR="005856EC" w:rsidRPr="00D30A0B" w:rsidRDefault="005856EC" w:rsidP="00E12781">
            <w:pPr>
              <w:pStyle w:val="TableTextCharChar"/>
              <w:rPr>
                <w:szCs w:val="24"/>
              </w:rPr>
            </w:pPr>
          </w:p>
          <w:p w14:paraId="316B6351" w14:textId="77777777" w:rsidR="005856EC" w:rsidRPr="00D30A0B" w:rsidRDefault="005856EC" w:rsidP="00E12781">
            <w:pPr>
              <w:pStyle w:val="TableTextCharChar"/>
            </w:pPr>
            <w:r w:rsidRPr="00D30A0B">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D30A0B">
              <w:rPr>
                <w:rStyle w:val="wdColorBlackBoldItalic"/>
              </w:rPr>
              <w:t>Professional Fees for Surgical and Medical Services</w:t>
            </w:r>
            <w:r w:rsidRPr="00D30A0B">
              <w:t xml:space="preserve">. </w:t>
            </w:r>
          </w:p>
          <w:p w14:paraId="316B6352" w14:textId="77777777" w:rsidR="005856EC" w:rsidRPr="00D30A0B" w:rsidRDefault="005856EC" w:rsidP="00E12781">
            <w:pPr>
              <w:pStyle w:val="TableTextCharChar"/>
            </w:pPr>
          </w:p>
          <w:p w14:paraId="316B6353" w14:textId="77777777" w:rsidR="005856EC" w:rsidRPr="00D30A0B" w:rsidRDefault="005856EC" w:rsidP="00E12781">
            <w:pPr>
              <w:pStyle w:val="TableTextCharChar"/>
            </w:pPr>
            <w:r w:rsidRPr="00D30A0B">
              <w:t xml:space="preserve">When these services are performed in a Physician's office, Benefits are described under </w:t>
            </w:r>
            <w:r w:rsidRPr="00D30A0B">
              <w:rPr>
                <w:rStyle w:val="wdColorBlackBoldItalic"/>
              </w:rPr>
              <w:t>Physician's Office Services.</w:t>
            </w:r>
          </w:p>
          <w:p w14:paraId="316B6354" w14:textId="77777777" w:rsidR="005856EC" w:rsidRPr="00D30A0B" w:rsidRDefault="005856EC" w:rsidP="00E12781">
            <w:pPr>
              <w:pStyle w:val="TableTextCharChar"/>
            </w:pPr>
          </w:p>
          <w:p w14:paraId="316B635C" w14:textId="77777777" w:rsidR="005856EC" w:rsidRPr="00D30A0B" w:rsidRDefault="005856EC" w:rsidP="00E12781">
            <w:pPr>
              <w:pStyle w:val="TableTextCharChar"/>
              <w:numPr>
                <w:ilvl w:val="12"/>
                <w:numId w:val="0"/>
              </w:numPr>
              <w:rPr>
                <w:rStyle w:val="wdColorBlackBoldNotItalic"/>
              </w:rPr>
            </w:pPr>
            <w:r w:rsidRPr="00D30A0B">
              <w:rPr>
                <w:rStyle w:val="wdColorBlackBoldNotItalic"/>
              </w:rPr>
              <w:lastRenderedPageBreak/>
              <w:t>Note:</w:t>
            </w:r>
          </w:p>
          <w:p w14:paraId="316B635D" w14:textId="20D10D3A" w:rsidR="005856EC" w:rsidRPr="00D30A0B" w:rsidRDefault="005856EC" w:rsidP="00E12781">
            <w:pPr>
              <w:pStyle w:val="TableTextCharChar"/>
              <w:numPr>
                <w:ilvl w:val="12"/>
                <w:numId w:val="0"/>
              </w:numPr>
              <w:rPr>
                <w:b/>
                <w:color w:val="000000"/>
              </w:rPr>
            </w:pPr>
            <w:r w:rsidRPr="00D30A0B">
              <w:rPr>
                <w:b/>
                <w:color w:val="000000"/>
              </w:rPr>
              <w:t xml:space="preserve">Radiology </w:t>
            </w:r>
            <w:r w:rsidR="00EF6F23" w:rsidRPr="00D30A0B">
              <w:rPr>
                <w:b/>
                <w:color w:val="000000"/>
                <w:szCs w:val="24"/>
              </w:rPr>
              <w:t xml:space="preserve">notification </w:t>
            </w:r>
            <w:r w:rsidRPr="00D30A0B">
              <w:rPr>
                <w:b/>
                <w:color w:val="000000"/>
              </w:rPr>
              <w:t xml:space="preserve">required for outpatient MRI/MRA </w:t>
            </w:r>
            <w:r w:rsidR="00B805DE" w:rsidRPr="00D30A0B">
              <w:rPr>
                <w:b/>
                <w:color w:val="000000"/>
              </w:rPr>
              <w:t>Scans, CT</w:t>
            </w:r>
            <w:r w:rsidRPr="00D30A0B">
              <w:rPr>
                <w:b/>
                <w:color w:val="000000"/>
              </w:rPr>
              <w:t xml:space="preserve"> Scans, PET Scans and Nuclear Medicine Studies for services rendered by a Network Provider. The Network Provider will be sanctioned for </w:t>
            </w:r>
            <w:r w:rsidR="00EF6F23" w:rsidRPr="00D30A0B">
              <w:rPr>
                <w:b/>
                <w:color w:val="000000"/>
                <w:szCs w:val="24"/>
              </w:rPr>
              <w:t xml:space="preserve">non-notification.  </w:t>
            </w:r>
            <w:r w:rsidRPr="00D30A0B">
              <w:rPr>
                <w:b/>
                <w:color w:val="000000"/>
              </w:rPr>
              <w:t>Network Providers Only - please select the "Radiology/ Notification prompt when confirming benefits for these services.</w:t>
            </w:r>
          </w:p>
          <w:p w14:paraId="316B635F" w14:textId="77777777" w:rsidR="005856EC" w:rsidRPr="00D30A0B" w:rsidRDefault="005856EC" w:rsidP="00C92A9E">
            <w:pPr>
              <w:pStyle w:val="TableText"/>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68" w14:textId="62594368" w:rsidR="005856EC" w:rsidRPr="00D30A0B" w:rsidRDefault="00614014" w:rsidP="00E12781">
            <w:pPr>
              <w:pStyle w:val="TableTextCharChar"/>
              <w:numPr>
                <w:ilvl w:val="12"/>
                <w:numId w:val="0"/>
              </w:numPr>
              <w:rPr>
                <w:color w:val="0000FF"/>
              </w:rPr>
            </w:pPr>
            <w:r w:rsidRPr="00D30A0B">
              <w:rPr>
                <w:b/>
                <w:color w:val="0000FF"/>
              </w:rPr>
              <w:lastRenderedPageBreak/>
              <w:t>$100</w:t>
            </w:r>
            <w:r w:rsidR="005856EC" w:rsidRPr="00D30A0B">
              <w:rPr>
                <w:b/>
                <w:color w:val="0000FF"/>
              </w:rPr>
              <w:t xml:space="preserve"> </w:t>
            </w:r>
            <w:r w:rsidR="005856EC" w:rsidRPr="00D30A0B">
              <w:rPr>
                <w:bCs/>
                <w:color w:val="000000"/>
              </w:rPr>
              <w:t>copay</w:t>
            </w:r>
            <w:r w:rsidR="005856EC" w:rsidRPr="00D30A0B">
              <w:rPr>
                <w:b/>
                <w:color w:val="0000FF"/>
              </w:rPr>
              <w:t xml:space="preserve"> </w:t>
            </w:r>
            <w:r w:rsidR="005856EC" w:rsidRPr="00D30A0B">
              <w:rPr>
                <w:bCs/>
              </w:rPr>
              <w:t xml:space="preserve">per visit, then </w:t>
            </w:r>
            <w:r w:rsidRPr="00D30A0B">
              <w:rPr>
                <w:b/>
                <w:color w:val="0000FF"/>
              </w:rPr>
              <w:t>100%</w:t>
            </w:r>
            <w:r w:rsidR="005856EC" w:rsidRPr="00D30A0B">
              <w:rPr>
                <w:bCs/>
              </w:rPr>
              <w:t xml:space="preserve"> of eligible expenses.</w:t>
            </w:r>
          </w:p>
          <w:p w14:paraId="316B6369" w14:textId="77777777" w:rsidR="005856EC" w:rsidRPr="00D30A0B" w:rsidRDefault="005856EC" w:rsidP="00E12781">
            <w:pPr>
              <w:pStyle w:val="TableTextCharChar"/>
              <w:numPr>
                <w:ilvl w:val="12"/>
                <w:numId w:val="0"/>
              </w:numPr>
              <w:rPr>
                <w:color w:val="0000FF"/>
              </w:rPr>
            </w:pPr>
          </w:p>
          <w:p w14:paraId="316B636A" w14:textId="77777777" w:rsidR="005856EC" w:rsidRPr="00D30A0B" w:rsidRDefault="005856EC" w:rsidP="00E12781">
            <w:pPr>
              <w:pStyle w:val="TableTextCharChar"/>
              <w:numPr>
                <w:ilvl w:val="12"/>
                <w:numId w:val="0"/>
              </w:numPr>
              <w:rPr>
                <w:b/>
                <w:color w:val="000000"/>
              </w:rPr>
            </w:pPr>
          </w:p>
        </w:tc>
      </w:tr>
      <w:tr w:rsidR="005856EC" w:rsidRPr="00D30A0B" w14:paraId="316B6387" w14:textId="77777777" w:rsidTr="000E69ED">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6C" w14:textId="77777777" w:rsidR="005856EC" w:rsidRPr="00D30A0B" w:rsidRDefault="005856EC" w:rsidP="00E12781">
            <w:pPr>
              <w:pStyle w:val="TableTextCharChar"/>
              <w:numPr>
                <w:ilvl w:val="12"/>
                <w:numId w:val="0"/>
              </w:numPr>
              <w:rPr>
                <w:b/>
              </w:rPr>
            </w:pPr>
            <w:bookmarkStart w:id="65" w:name="Emergency_Health_Services"/>
            <w:r w:rsidRPr="00D30A0B">
              <w:rPr>
                <w:b/>
              </w:rPr>
              <w:t>Emergency Health Services</w:t>
            </w:r>
            <w:bookmarkEnd w:id="65"/>
          </w:p>
          <w:p w14:paraId="316B636D" w14:textId="77777777" w:rsidR="005856EC" w:rsidRPr="00D30A0B" w:rsidRDefault="005856EC" w:rsidP="00E12781">
            <w:pPr>
              <w:pStyle w:val="TableTextCharChar"/>
              <w:numPr>
                <w:ilvl w:val="12"/>
                <w:numId w:val="0"/>
              </w:numPr>
              <w:rPr>
                <w:b/>
              </w:rPr>
            </w:pPr>
          </w:p>
          <w:p w14:paraId="316B636E" w14:textId="77777777" w:rsidR="005856EC" w:rsidRPr="00D30A0B" w:rsidRDefault="005856EC" w:rsidP="00E12781">
            <w:pPr>
              <w:pStyle w:val="TableTextCharChar"/>
              <w:numPr>
                <w:ilvl w:val="12"/>
                <w:numId w:val="0"/>
              </w:numPr>
            </w:pPr>
            <w:r w:rsidRPr="00D30A0B">
              <w:t>Services that are required to stabilize or initiate treatment in an Emergency. Emergency Health Services must be received on an outpatient basis at a Hospital or Alternate Facility.</w:t>
            </w:r>
          </w:p>
          <w:p w14:paraId="316B636F" w14:textId="77777777" w:rsidR="005856EC" w:rsidRPr="00D30A0B" w:rsidRDefault="005856EC" w:rsidP="00E12781">
            <w:pPr>
              <w:pStyle w:val="TableTextCharChar"/>
              <w:numPr>
                <w:ilvl w:val="12"/>
                <w:numId w:val="0"/>
              </w:numPr>
            </w:pPr>
          </w:p>
          <w:p w14:paraId="316B6370" w14:textId="1EAA0820" w:rsidR="005856EC" w:rsidRPr="00D30A0B" w:rsidRDefault="00C92A9E" w:rsidP="00E12781">
            <w:pPr>
              <w:pStyle w:val="TableTextCharChar"/>
              <w:numPr>
                <w:ilvl w:val="12"/>
                <w:numId w:val="0"/>
              </w:numPr>
              <w:rPr>
                <w:szCs w:val="24"/>
              </w:rPr>
            </w:pPr>
            <w:r w:rsidRPr="00D30A0B">
              <w:rPr>
                <w:szCs w:val="24"/>
              </w:rPr>
              <w:t>Do not apply R&amp;C to true out of network emergency services - billed charges should be payable in this scenario.</w:t>
            </w:r>
          </w:p>
          <w:p w14:paraId="316B6371" w14:textId="77777777" w:rsidR="005856EC" w:rsidRPr="00D30A0B" w:rsidRDefault="005856EC" w:rsidP="00E12781">
            <w:pPr>
              <w:pStyle w:val="TableTextCharChar"/>
              <w:numPr>
                <w:ilvl w:val="12"/>
                <w:numId w:val="0"/>
              </w:numPr>
            </w:pPr>
          </w:p>
          <w:p w14:paraId="316B6372" w14:textId="77777777" w:rsidR="005856EC" w:rsidRPr="00D30A0B" w:rsidRDefault="005856EC" w:rsidP="00E12781">
            <w:pPr>
              <w:pStyle w:val="TableTextCharCha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73" w14:textId="389C63E6" w:rsidR="005856EC" w:rsidRPr="00D30A0B" w:rsidRDefault="00C92A9E" w:rsidP="00E12781">
            <w:pPr>
              <w:pStyle w:val="TableTextCharChar"/>
              <w:numPr>
                <w:ilvl w:val="12"/>
                <w:numId w:val="0"/>
              </w:numPr>
              <w:rPr>
                <w:b/>
              </w:rPr>
            </w:pPr>
            <w:r w:rsidRPr="00D30A0B">
              <w:rPr>
                <w:b/>
                <w:color w:val="0000FF"/>
              </w:rPr>
              <w:t>$100</w:t>
            </w:r>
            <w:r w:rsidR="005856EC" w:rsidRPr="00D30A0B">
              <w:rPr>
                <w:b/>
                <w:color w:val="0000FF"/>
              </w:rPr>
              <w:t xml:space="preserve"> </w:t>
            </w:r>
            <w:r w:rsidR="005856EC" w:rsidRPr="00D30A0B">
              <w:rPr>
                <w:bCs/>
                <w:color w:val="000000"/>
              </w:rPr>
              <w:t xml:space="preserve">copay </w:t>
            </w:r>
            <w:r w:rsidR="005856EC" w:rsidRPr="00D30A0B">
              <w:rPr>
                <w:bCs/>
              </w:rPr>
              <w:t xml:space="preserve">then </w:t>
            </w:r>
            <w:r w:rsidR="00614014" w:rsidRPr="00D30A0B">
              <w:rPr>
                <w:b/>
                <w:color w:val="0000FF"/>
              </w:rPr>
              <w:t>100%</w:t>
            </w:r>
            <w:r w:rsidR="005856EC" w:rsidRPr="00D30A0B">
              <w:rPr>
                <w:b/>
              </w:rPr>
              <w:t xml:space="preserve"> </w:t>
            </w:r>
            <w:r w:rsidR="005856EC" w:rsidRPr="00D30A0B">
              <w:t>of eligible expenses.</w:t>
            </w:r>
          </w:p>
          <w:p w14:paraId="316B6374" w14:textId="77777777" w:rsidR="005856EC" w:rsidRPr="00D30A0B" w:rsidRDefault="005856EC" w:rsidP="00E12781">
            <w:pPr>
              <w:pStyle w:val="TableTextCharChar"/>
              <w:numPr>
                <w:ilvl w:val="12"/>
                <w:numId w:val="0"/>
              </w:numPr>
              <w:rPr>
                <w:b/>
              </w:rPr>
            </w:pPr>
          </w:p>
          <w:p w14:paraId="316B637C" w14:textId="77777777" w:rsidR="005856EC" w:rsidRPr="00D30A0B" w:rsidRDefault="005856EC" w:rsidP="00E12781">
            <w:pPr>
              <w:pStyle w:val="TableTextCharChar"/>
              <w:numPr>
                <w:ilvl w:val="12"/>
                <w:numId w:val="0"/>
              </w:numPr>
              <w:rPr>
                <w:b/>
                <w:color w:val="000000"/>
              </w:rPr>
            </w:pPr>
          </w:p>
          <w:p w14:paraId="316B637D" w14:textId="77777777" w:rsidR="005856EC" w:rsidRPr="00D30A0B" w:rsidRDefault="005856EC" w:rsidP="00E12781">
            <w:pPr>
              <w:pStyle w:val="TableTextCharChar"/>
              <w:numPr>
                <w:ilvl w:val="12"/>
                <w:numId w:val="0"/>
              </w:numPr>
              <w:rPr>
                <w:bCs/>
              </w:rPr>
            </w:pPr>
          </w:p>
          <w:p w14:paraId="316B637E" w14:textId="797DD1FE" w:rsidR="005856EC" w:rsidRPr="00D30A0B" w:rsidRDefault="005856EC" w:rsidP="00E12781">
            <w:pPr>
              <w:pStyle w:val="TableTextCharChar"/>
              <w:numPr>
                <w:ilvl w:val="12"/>
                <w:numId w:val="0"/>
              </w:numPr>
              <w:rPr>
                <w:color w:val="000000"/>
              </w:rPr>
            </w:pPr>
            <w:r w:rsidRPr="00D30A0B">
              <w:rPr>
                <w:color w:val="000000"/>
              </w:rPr>
              <w:t xml:space="preserve">If you are admitted as an inpatient to a network Hospital within </w:t>
            </w:r>
            <w:r w:rsidRPr="00D30A0B">
              <w:rPr>
                <w:b/>
                <w:color w:val="0000FF"/>
              </w:rPr>
              <w:t>24</w:t>
            </w:r>
            <w:r w:rsidRPr="00D30A0B">
              <w:rPr>
                <w:color w:val="000000"/>
              </w:rPr>
              <w:t xml:space="preserve"> hours of receiving treatment for an Emergency health service, you will not have to pay the Copay</w:t>
            </w:r>
            <w:r w:rsidRPr="00D30A0B">
              <w:rPr>
                <w:b/>
                <w:color w:val="FF00FF"/>
              </w:rPr>
              <w:t xml:space="preserve"> </w:t>
            </w:r>
            <w:r w:rsidRPr="00D30A0B">
              <w:rPr>
                <w:color w:val="000000"/>
              </w:rPr>
              <w:t>for Emergency health services. The Copay for an Inpatient Stay in a network</w:t>
            </w:r>
            <w:r w:rsidRPr="00D30A0B">
              <w:rPr>
                <w:b/>
                <w:color w:val="FF00FF"/>
              </w:rPr>
              <w:t xml:space="preserve"> </w:t>
            </w:r>
            <w:r w:rsidRPr="00D30A0B">
              <w:rPr>
                <w:color w:val="000000"/>
              </w:rPr>
              <w:t>Hospital will apply instead.</w:t>
            </w:r>
          </w:p>
          <w:p w14:paraId="316B637F" w14:textId="77777777" w:rsidR="005856EC" w:rsidRPr="00D30A0B" w:rsidRDefault="005856EC" w:rsidP="00E12781">
            <w:pPr>
              <w:pStyle w:val="TableTextCharChar"/>
              <w:numPr>
                <w:ilvl w:val="12"/>
                <w:numId w:val="0"/>
              </w:numPr>
            </w:pPr>
          </w:p>
          <w:p w14:paraId="709E50DA" w14:textId="3EA8D2DB" w:rsidR="00C92A9E" w:rsidRPr="00D30A0B" w:rsidRDefault="00C92A9E" w:rsidP="00C92A9E">
            <w:pPr>
              <w:pStyle w:val="TableTextCharChar"/>
              <w:numPr>
                <w:ilvl w:val="12"/>
                <w:numId w:val="0"/>
              </w:numPr>
              <w:rPr>
                <w:b/>
              </w:rPr>
            </w:pPr>
            <w:r w:rsidRPr="00D30A0B">
              <w:t xml:space="preserve">Non-emergency health services:  </w:t>
            </w:r>
            <w:r w:rsidRPr="00D30A0B">
              <w:rPr>
                <w:b/>
                <w:color w:val="0000FF"/>
              </w:rPr>
              <w:t xml:space="preserve">$100 </w:t>
            </w:r>
            <w:r w:rsidRPr="00D30A0B">
              <w:rPr>
                <w:bCs/>
                <w:color w:val="000000"/>
              </w:rPr>
              <w:t xml:space="preserve">copay </w:t>
            </w:r>
            <w:r w:rsidRPr="00D30A0B">
              <w:rPr>
                <w:bCs/>
              </w:rPr>
              <w:t xml:space="preserve">then </w:t>
            </w:r>
            <w:r w:rsidRPr="00D30A0B">
              <w:rPr>
                <w:b/>
                <w:color w:val="0000FF"/>
              </w:rPr>
              <w:t>50%</w:t>
            </w:r>
            <w:r w:rsidRPr="00D30A0B">
              <w:rPr>
                <w:b/>
              </w:rPr>
              <w:t xml:space="preserve"> </w:t>
            </w:r>
            <w:r w:rsidRPr="00D30A0B">
              <w:t>of eligible expenses.</w:t>
            </w:r>
          </w:p>
          <w:p w14:paraId="316B6382" w14:textId="6AEE0078" w:rsidR="005856EC" w:rsidRPr="00D30A0B" w:rsidRDefault="005856EC" w:rsidP="00E12781">
            <w:pPr>
              <w:pStyle w:val="TableTextCharChar"/>
              <w:numPr>
                <w:ilvl w:val="12"/>
                <w:numId w:val="0"/>
              </w:numPr>
            </w:pPr>
          </w:p>
          <w:p w14:paraId="316B6383" w14:textId="77777777" w:rsidR="005856EC" w:rsidRPr="00D30A0B" w:rsidRDefault="005856EC" w:rsidP="00E12781">
            <w:pPr>
              <w:pStyle w:val="TableTextCharChar"/>
              <w:numPr>
                <w:ilvl w:val="12"/>
                <w:numId w:val="0"/>
              </w:numPr>
            </w:pPr>
          </w:p>
          <w:p w14:paraId="316B6384" w14:textId="77777777" w:rsidR="005856EC" w:rsidRPr="00D30A0B" w:rsidRDefault="005856EC" w:rsidP="00E12781">
            <w:pPr>
              <w:pStyle w:val="TableTextCharChar"/>
              <w:numPr>
                <w:ilvl w:val="12"/>
                <w:numId w:val="0"/>
              </w:numPr>
            </w:pPr>
          </w:p>
          <w:p w14:paraId="316B6385" w14:textId="77777777" w:rsidR="005856EC" w:rsidRPr="00D30A0B" w:rsidRDefault="005856EC" w:rsidP="00E12781">
            <w:pPr>
              <w:pStyle w:val="TableTextCharChar"/>
              <w:numPr>
                <w:ilvl w:val="12"/>
                <w:numId w:val="0"/>
              </w:numPr>
            </w:pPr>
          </w:p>
          <w:p w14:paraId="316B6386" w14:textId="77777777" w:rsidR="005856EC" w:rsidRPr="00D30A0B" w:rsidRDefault="005856EC" w:rsidP="00E12781">
            <w:pPr>
              <w:pStyle w:val="TableTextCharChar"/>
              <w:numPr>
                <w:ilvl w:val="12"/>
                <w:numId w:val="0"/>
              </w:numPr>
            </w:pPr>
          </w:p>
        </w:tc>
      </w:tr>
      <w:tr w:rsidR="005856EC" w:rsidRPr="00D30A0B" w14:paraId="316B63B1" w14:textId="77777777" w:rsidTr="000E69ED">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88" w14:textId="77777777" w:rsidR="005856EC" w:rsidRPr="00D30A0B" w:rsidRDefault="005856EC" w:rsidP="00E12781">
            <w:pPr>
              <w:pStyle w:val="TableTextCharChar"/>
              <w:numPr>
                <w:ilvl w:val="12"/>
                <w:numId w:val="0"/>
              </w:numPr>
              <w:rPr>
                <w:b/>
              </w:rPr>
            </w:pPr>
            <w:bookmarkStart w:id="66" w:name="Hospital_Inpatient_Stay"/>
            <w:r w:rsidRPr="00D30A0B">
              <w:rPr>
                <w:b/>
              </w:rPr>
              <w:t>Hospital Inpatient Stay</w:t>
            </w:r>
            <w:bookmarkEnd w:id="66"/>
          </w:p>
          <w:p w14:paraId="316B6389" w14:textId="77777777" w:rsidR="005856EC" w:rsidRPr="00D30A0B" w:rsidRDefault="005856EC" w:rsidP="00E12781">
            <w:pPr>
              <w:pStyle w:val="TableTextCharChar"/>
              <w:numPr>
                <w:ilvl w:val="12"/>
                <w:numId w:val="0"/>
              </w:numPr>
              <w:rPr>
                <w:b/>
              </w:rPr>
            </w:pPr>
          </w:p>
          <w:p w14:paraId="316B638A" w14:textId="77777777" w:rsidR="005856EC" w:rsidRPr="00D30A0B" w:rsidRDefault="005856EC" w:rsidP="00E12781">
            <w:pPr>
              <w:pStyle w:val="TableTextCharChar"/>
            </w:pPr>
            <w:r w:rsidRPr="00D30A0B">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316B638B" w14:textId="77777777" w:rsidR="005856EC" w:rsidRPr="00D30A0B" w:rsidRDefault="005856EC" w:rsidP="00E12781">
            <w:pPr>
              <w:pStyle w:val="TableTextCharChar"/>
            </w:pPr>
          </w:p>
          <w:p w14:paraId="316B638C" w14:textId="77777777" w:rsidR="005856EC" w:rsidRPr="00D30A0B" w:rsidRDefault="005856EC" w:rsidP="00E12781">
            <w:pPr>
              <w:pStyle w:val="TableTextCharChar"/>
            </w:pPr>
            <w:r w:rsidRPr="00D30A0B">
              <w:t xml:space="preserve">Benefits for an Inpatient Stay in a Hospital are </w:t>
            </w:r>
            <w:r w:rsidRPr="00D30A0B">
              <w:lastRenderedPageBreak/>
              <w:t>available only when the Inpatient Stay is necessary to prevent, diagnose or treat a Sickness or Injury.</w:t>
            </w:r>
          </w:p>
          <w:p w14:paraId="316B638D" w14:textId="77777777" w:rsidR="005856EC" w:rsidRPr="00D30A0B" w:rsidRDefault="005856EC" w:rsidP="00E12781">
            <w:pPr>
              <w:pStyle w:val="TableTextCharChar"/>
            </w:pPr>
          </w:p>
          <w:p w14:paraId="316B638E" w14:textId="77777777" w:rsidR="005856EC" w:rsidRPr="00D30A0B" w:rsidRDefault="005856EC" w:rsidP="00E12781">
            <w:pPr>
              <w:pStyle w:val="TableTextCharChar"/>
              <w:numPr>
                <w:ilvl w:val="12"/>
                <w:numId w:val="0"/>
              </w:numPr>
            </w:pPr>
            <w:r w:rsidRPr="00D30A0B">
              <w:t>Inpatient Stay in a Hospital. Benefits are available for:</w:t>
            </w:r>
          </w:p>
          <w:p w14:paraId="316B638F" w14:textId="77777777" w:rsidR="005856EC" w:rsidRPr="00D30A0B" w:rsidRDefault="005856EC" w:rsidP="00E12781">
            <w:pPr>
              <w:pStyle w:val="TableTextCharChar"/>
              <w:tabs>
                <w:tab w:val="left" w:pos="360"/>
              </w:tabs>
              <w:ind w:left="288" w:hanging="288"/>
            </w:pPr>
            <w:r w:rsidRPr="00D30A0B">
              <w:rPr>
                <w:b/>
                <w:color w:val="000000"/>
              </w:rPr>
              <w:t xml:space="preserve">●   </w:t>
            </w:r>
            <w:r w:rsidRPr="00D30A0B">
              <w:t>Services and supplies received during the Inpatient Stay.</w:t>
            </w:r>
          </w:p>
          <w:p w14:paraId="316B6390" w14:textId="77777777" w:rsidR="005856EC" w:rsidRPr="00D30A0B" w:rsidRDefault="005856EC" w:rsidP="00E12781">
            <w:pPr>
              <w:pStyle w:val="TableTextCharChar"/>
              <w:tabs>
                <w:tab w:val="left" w:pos="360"/>
              </w:tabs>
              <w:ind w:left="288" w:hanging="288"/>
            </w:pPr>
            <w:r w:rsidRPr="00D30A0B">
              <w:rPr>
                <w:b/>
                <w:color w:val="000000"/>
              </w:rPr>
              <w:t xml:space="preserve">●   </w:t>
            </w:r>
            <w:r w:rsidRPr="00D30A0B">
              <w:t>Room and board in a Semi-private Room (a room with two or more beds).</w:t>
            </w:r>
          </w:p>
          <w:p w14:paraId="316B6391" w14:textId="77777777" w:rsidR="005856EC" w:rsidRPr="00D30A0B" w:rsidRDefault="005856EC" w:rsidP="00E12781">
            <w:pPr>
              <w:pStyle w:val="TableTextCharChar"/>
              <w:ind w:left="288"/>
            </w:pPr>
          </w:p>
          <w:p w14:paraId="316B6392" w14:textId="6723EE43" w:rsidR="005856EC" w:rsidRPr="00D30A0B" w:rsidRDefault="005856EC" w:rsidP="00E12781">
            <w:pPr>
              <w:pStyle w:val="TableTextCharChar"/>
              <w:rPr>
                <w:bCs/>
              </w:rPr>
            </w:pPr>
            <w:r w:rsidRPr="00D30A0B">
              <w:rPr>
                <w:bCs/>
              </w:rPr>
              <w:t xml:space="preserve">Benefits for an Inpatient Stay in a Hospital are available only when the Inpatient Stay is necessary to prevent, diagnose or treat a Sickness or Injury. Benefits </w:t>
            </w:r>
            <w:r w:rsidR="00A07020" w:rsidRPr="00D30A0B">
              <w:rPr>
                <w:bCs/>
              </w:rPr>
              <w:t>from</w:t>
            </w:r>
            <w:r w:rsidRPr="00D30A0B">
              <w:rPr>
                <w:bCs/>
              </w:rPr>
              <w:t xml:space="preserve"> non-Hospital-based Physician services are described un </w:t>
            </w:r>
            <w:r w:rsidRPr="00D30A0B">
              <w:rPr>
                <w:rStyle w:val="wdColorBlackBoldItalic"/>
              </w:rPr>
              <w:t>Professional Fess for Surgical and Medical Services</w:t>
            </w:r>
            <w:r w:rsidRPr="00D30A0B">
              <w:rPr>
                <w:bCs/>
              </w:rPr>
              <w:t>.</w:t>
            </w:r>
          </w:p>
          <w:p w14:paraId="316B6393" w14:textId="77777777" w:rsidR="005856EC" w:rsidRPr="00D30A0B" w:rsidRDefault="005856EC" w:rsidP="00E12781">
            <w:pPr>
              <w:pStyle w:val="TableTextCharChar"/>
              <w:rPr>
                <w:bCs/>
              </w:rPr>
            </w:pPr>
          </w:p>
          <w:p w14:paraId="316B6394" w14:textId="77777777" w:rsidR="000901A1" w:rsidRPr="00D30A0B" w:rsidRDefault="000901A1" w:rsidP="000901A1">
            <w:pPr>
              <w:pStyle w:val="TableTextChar1"/>
              <w:rPr>
                <w:bCs/>
                <w:szCs w:val="24"/>
              </w:rPr>
            </w:pPr>
            <w:r w:rsidRPr="00D30A0B">
              <w:rPr>
                <w:bCs/>
                <w:szCs w:val="24"/>
              </w:rPr>
              <w:t xml:space="preserve">Benefits for Emergency admissions and admissions of less than </w:t>
            </w:r>
            <w:r w:rsidRPr="00D30A0B">
              <w:rPr>
                <w:b/>
                <w:bCs/>
                <w:color w:val="0000FF"/>
                <w:szCs w:val="24"/>
              </w:rPr>
              <w:t>24</w:t>
            </w:r>
            <w:r w:rsidRPr="00D30A0B">
              <w:rPr>
                <w:bCs/>
                <w:szCs w:val="24"/>
              </w:rPr>
              <w:t xml:space="preserve"> hours are described under </w:t>
            </w:r>
            <w:r w:rsidRPr="00D30A0B">
              <w:rPr>
                <w:rStyle w:val="wdColorBlackBoldItalic"/>
              </w:rPr>
              <w:t>Emergency Health Services</w:t>
            </w:r>
            <w:r w:rsidRPr="00D30A0B">
              <w:rPr>
                <w:bCs/>
                <w:szCs w:val="24"/>
              </w:rPr>
              <w:t xml:space="preserve"> and </w:t>
            </w:r>
            <w:r w:rsidRPr="00D30A0B">
              <w:rPr>
                <w:rStyle w:val="wdColorBlackBoldItalic"/>
              </w:rPr>
              <w:t>Lab, X-Ray and Diagnostics - Outpatient,</w:t>
            </w:r>
            <w:r w:rsidRPr="00D30A0B">
              <w:rPr>
                <w:bCs/>
                <w:szCs w:val="24"/>
              </w:rPr>
              <w:t xml:space="preserve"> respectively.</w:t>
            </w:r>
          </w:p>
          <w:p w14:paraId="316B6395" w14:textId="77777777" w:rsidR="005856EC" w:rsidRPr="00D30A0B" w:rsidRDefault="005856EC" w:rsidP="00520FF0">
            <w:pPr>
              <w:pStyle w:val="TableTextCharChar"/>
              <w:rPr>
                <w:bCs/>
              </w:rPr>
            </w:pPr>
          </w:p>
          <w:p w14:paraId="316B639C" w14:textId="77777777" w:rsidR="009B43A0" w:rsidRPr="00D30A0B" w:rsidRDefault="009B43A0" w:rsidP="009A3DB3">
            <w:pPr>
              <w:pStyle w:val="TableTextCharChar"/>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A5" w14:textId="31C7361C" w:rsidR="005856EC" w:rsidRPr="00D30A0B" w:rsidRDefault="003B5AA1" w:rsidP="00E12781">
            <w:pPr>
              <w:pStyle w:val="TableTextCharChar"/>
              <w:numPr>
                <w:ilvl w:val="12"/>
                <w:numId w:val="0"/>
              </w:numPr>
            </w:pPr>
            <w:r w:rsidRPr="00D30A0B">
              <w:rPr>
                <w:b/>
                <w:color w:val="0000FF"/>
              </w:rPr>
              <w:lastRenderedPageBreak/>
              <w:t>$500</w:t>
            </w:r>
            <w:r w:rsidR="005856EC" w:rsidRPr="00D30A0B">
              <w:t xml:space="preserve"> copay per admission, then </w:t>
            </w:r>
            <w:r w:rsidR="00614014" w:rsidRPr="00D30A0B">
              <w:rPr>
                <w:b/>
                <w:bCs/>
                <w:color w:val="0000FF"/>
              </w:rPr>
              <w:t>100%</w:t>
            </w:r>
            <w:r w:rsidR="005856EC" w:rsidRPr="00D30A0B">
              <w:t xml:space="preserve"> of eligible expenses.</w:t>
            </w:r>
          </w:p>
          <w:p w14:paraId="316B63A6" w14:textId="77777777" w:rsidR="005856EC" w:rsidRPr="00D30A0B" w:rsidRDefault="005856EC" w:rsidP="00E12781">
            <w:pPr>
              <w:pStyle w:val="TableTextCharChar"/>
              <w:numPr>
                <w:ilvl w:val="12"/>
                <w:numId w:val="0"/>
              </w:numPr>
              <w:rPr>
                <w:b/>
                <w:i/>
                <w:iCs/>
                <w:color w:val="FF00FF"/>
              </w:rPr>
            </w:pPr>
          </w:p>
          <w:p w14:paraId="316B63A7" w14:textId="77777777" w:rsidR="005856EC" w:rsidRPr="00D30A0B" w:rsidRDefault="005856EC" w:rsidP="00E12781">
            <w:pPr>
              <w:pStyle w:val="TableTextCharChar"/>
              <w:numPr>
                <w:ilvl w:val="12"/>
                <w:numId w:val="0"/>
              </w:numPr>
            </w:pPr>
          </w:p>
          <w:p w14:paraId="316B63B0" w14:textId="401553B6" w:rsidR="00CB1867" w:rsidRPr="00D30A0B" w:rsidRDefault="00CB1867" w:rsidP="00CB1867">
            <w:pPr>
              <w:pStyle w:val="TableTextCharChar"/>
              <w:numPr>
                <w:ilvl w:val="12"/>
                <w:numId w:val="0"/>
              </w:numPr>
            </w:pPr>
          </w:p>
        </w:tc>
      </w:tr>
      <w:tr w:rsidR="005856EC" w:rsidRPr="00D30A0B" w14:paraId="316B63F3" w14:textId="77777777" w:rsidTr="000E69ED">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B2" w14:textId="77777777" w:rsidR="005856EC" w:rsidRPr="00D30A0B" w:rsidRDefault="005856EC" w:rsidP="00E12781">
            <w:pPr>
              <w:pStyle w:val="TableTextChar1"/>
              <w:shd w:val="pct5" w:color="auto" w:fill="auto"/>
              <w:rPr>
                <w:rFonts w:ascii="Arial Narrow" w:hAnsi="Arial Narrow"/>
                <w:b/>
                <w:color w:val="000000"/>
                <w:sz w:val="26"/>
              </w:rPr>
            </w:pPr>
            <w:bookmarkStart w:id="67" w:name="Lab_XRay_and_Diagnostics_Outpatient"/>
            <w:r w:rsidRPr="00D30A0B">
              <w:rPr>
                <w:b/>
                <w:color w:val="000000"/>
              </w:rPr>
              <w:t>Lab, X-Ray and Diagnostics - Outpatient</w:t>
            </w:r>
            <w:bookmarkEnd w:id="67"/>
            <w:r w:rsidRPr="00D30A0B">
              <w:rPr>
                <w:b/>
                <w:color w:val="000000"/>
                <w:szCs w:val="24"/>
              </w:rPr>
              <w:t xml:space="preserve"> </w:t>
            </w:r>
          </w:p>
          <w:p w14:paraId="316B63B3" w14:textId="77777777" w:rsidR="005856EC" w:rsidRPr="00D30A0B" w:rsidRDefault="005856EC" w:rsidP="00E12781">
            <w:pPr>
              <w:pStyle w:val="TableTextChar1"/>
              <w:shd w:val="pct5" w:color="auto" w:fill="auto"/>
              <w:rPr>
                <w:b/>
                <w:color w:val="000000"/>
                <w:szCs w:val="24"/>
              </w:rPr>
            </w:pPr>
          </w:p>
          <w:p w14:paraId="316B63B5" w14:textId="7829581F" w:rsidR="005856EC" w:rsidRPr="00D30A0B" w:rsidRDefault="005856EC" w:rsidP="00E12781">
            <w:pPr>
              <w:shd w:val="pct5" w:color="auto" w:fill="auto"/>
              <w:rPr>
                <w:sz w:val="24"/>
                <w:szCs w:val="24"/>
              </w:rPr>
            </w:pPr>
            <w:r w:rsidRPr="00D30A0B">
              <w:rPr>
                <w:sz w:val="24"/>
                <w:szCs w:val="24"/>
              </w:rPr>
              <w:t>Services for Sickness and Injury-related diagnostic purposes, received on an outpatient basis at a Hospital or Alternate Facility include, but are not limited to:</w:t>
            </w:r>
          </w:p>
          <w:p w14:paraId="316B63B6" w14:textId="77777777" w:rsidR="005856EC" w:rsidRPr="00D30A0B" w:rsidRDefault="005856EC" w:rsidP="00E12781">
            <w:pPr>
              <w:pStyle w:val="TableTextChar1"/>
              <w:ind w:left="288" w:hanging="288"/>
            </w:pPr>
            <w:r w:rsidRPr="00D30A0B">
              <w:rPr>
                <w:szCs w:val="24"/>
              </w:rPr>
              <w:sym w:font="Symbol" w:char="F0B7"/>
            </w:r>
            <w:r w:rsidRPr="00D30A0B">
              <w:rPr>
                <w:szCs w:val="24"/>
              </w:rPr>
              <w:t xml:space="preserve">   </w:t>
            </w:r>
            <w:r w:rsidRPr="00D30A0B">
              <w:t>lab and radiology/x-ray; and</w:t>
            </w:r>
          </w:p>
          <w:p w14:paraId="316B63B7" w14:textId="77777777" w:rsidR="005856EC" w:rsidRPr="00D30A0B" w:rsidRDefault="005856EC" w:rsidP="00E12781">
            <w:pPr>
              <w:pStyle w:val="TableTextChar1"/>
              <w:ind w:left="288" w:hanging="288"/>
            </w:pPr>
            <w:r w:rsidRPr="00D30A0B">
              <w:rPr>
                <w:szCs w:val="24"/>
              </w:rPr>
              <w:sym w:font="Symbol" w:char="F0B7"/>
            </w:r>
            <w:r w:rsidRPr="00D30A0B">
              <w:rPr>
                <w:szCs w:val="24"/>
              </w:rPr>
              <w:t xml:space="preserve">   </w:t>
            </w:r>
            <w:r w:rsidRPr="00D30A0B">
              <w:t>mammography</w:t>
            </w:r>
          </w:p>
          <w:p w14:paraId="316B63B8" w14:textId="77777777" w:rsidR="00BA377B" w:rsidRPr="00D30A0B" w:rsidRDefault="00BA377B" w:rsidP="00BA377B">
            <w:pPr>
              <w:pStyle w:val="TableText"/>
            </w:pPr>
          </w:p>
          <w:p w14:paraId="316B63BD" w14:textId="2D9DA8D6" w:rsidR="005856EC" w:rsidRPr="00D30A0B" w:rsidRDefault="005856EC" w:rsidP="00E12781">
            <w:pPr>
              <w:shd w:val="pct5" w:color="auto" w:fill="auto"/>
              <w:rPr>
                <w:sz w:val="24"/>
                <w:szCs w:val="24"/>
              </w:rPr>
            </w:pPr>
            <w:r w:rsidRPr="00D30A0B">
              <w:rPr>
                <w:sz w:val="24"/>
                <w:szCs w:val="24"/>
              </w:rPr>
              <w:t>Benefits under this section include:</w:t>
            </w:r>
          </w:p>
          <w:p w14:paraId="316B63BE" w14:textId="77777777" w:rsidR="005856EC" w:rsidRPr="00D30A0B" w:rsidRDefault="005856EC" w:rsidP="00E12781">
            <w:pPr>
              <w:shd w:val="pct5" w:color="auto" w:fill="auto"/>
              <w:ind w:left="288" w:hanging="288"/>
              <w:rPr>
                <w:sz w:val="24"/>
                <w:szCs w:val="24"/>
              </w:rPr>
            </w:pPr>
            <w:r w:rsidRPr="00D30A0B">
              <w:rPr>
                <w:sz w:val="24"/>
                <w:szCs w:val="24"/>
              </w:rPr>
              <w:sym w:font="Symbol" w:char="F0B7"/>
            </w:r>
            <w:r w:rsidRPr="00D30A0B">
              <w:rPr>
                <w:sz w:val="24"/>
                <w:szCs w:val="24"/>
              </w:rPr>
              <w:t xml:space="preserve">   the facility charge and </w:t>
            </w:r>
            <w:r w:rsidRPr="00D30A0B">
              <w:rPr>
                <w:sz w:val="24"/>
                <w:szCs w:val="24"/>
              </w:rPr>
              <w:lastRenderedPageBreak/>
              <w:t>the charge for supplies and equipment; and</w:t>
            </w:r>
          </w:p>
          <w:p w14:paraId="316B63BF" w14:textId="1462DCCE" w:rsidR="005856EC" w:rsidRPr="00D30A0B" w:rsidRDefault="005856EC" w:rsidP="00E12781">
            <w:pPr>
              <w:pStyle w:val="ListBullet1CharChar"/>
              <w:tabs>
                <w:tab w:val="clear" w:pos="360"/>
              </w:tabs>
              <w:ind w:left="288" w:hanging="288"/>
              <w:rPr>
                <w:rFonts w:ascii="Times New Roman" w:hAnsi="Times New Roman"/>
              </w:rPr>
            </w:pPr>
            <w:r w:rsidRPr="00D30A0B">
              <w:rPr>
                <w:rFonts w:ascii="Times New Roman" w:hAnsi="Times New Roman"/>
              </w:rPr>
              <w:sym w:font="Symbol" w:char="F0B7"/>
            </w:r>
            <w:r w:rsidRPr="00D30A0B">
              <w:rPr>
                <w:rFonts w:ascii="Times New Roman" w:hAnsi="Times New Roman"/>
              </w:rPr>
              <w:t xml:space="preserve">   Physician services for anesthesiologists, pathologists and radiologists.</w:t>
            </w:r>
          </w:p>
          <w:p w14:paraId="607608F5" w14:textId="77777777" w:rsidR="000E69ED" w:rsidRPr="00D30A0B" w:rsidRDefault="000E69ED" w:rsidP="000E69ED">
            <w:pPr>
              <w:pStyle w:val="Tabletext0"/>
              <w:ind w:left="288" w:hanging="288"/>
              <w:rPr>
                <w:b w:val="0"/>
              </w:rPr>
            </w:pPr>
            <w:r w:rsidRPr="00D30A0B">
              <w:rPr>
                <w:b w:val="0"/>
              </w:rPr>
              <w:sym w:font="Symbol" w:char="F0B7"/>
            </w:r>
            <w:r w:rsidRPr="00D30A0B">
              <w:rPr>
                <w:b w:val="0"/>
              </w:rPr>
              <w:t xml:space="preserve">   Drug tests, both presumptive and definitive</w:t>
            </w:r>
          </w:p>
          <w:p w14:paraId="2B4275D9" w14:textId="77777777" w:rsidR="000E69ED" w:rsidRPr="00D30A0B" w:rsidRDefault="000E69ED" w:rsidP="000E69ED">
            <w:pPr>
              <w:pStyle w:val="Tabletext0"/>
              <w:ind w:left="576" w:hanging="288"/>
              <w:rPr>
                <w:b w:val="0"/>
              </w:rPr>
            </w:pPr>
            <w:r w:rsidRPr="00D30A0B">
              <w:rPr>
                <w:b w:val="0"/>
              </w:rPr>
              <w:sym w:font="Symbol" w:char="F0B7"/>
            </w:r>
            <w:r w:rsidRPr="00D30A0B">
              <w:rPr>
                <w:b w:val="0"/>
              </w:rPr>
              <w:t xml:space="preserve">   Drug tests are limited each year to:</w:t>
            </w:r>
          </w:p>
          <w:p w14:paraId="2FAFCD51" w14:textId="657A00B7" w:rsidR="000E69ED" w:rsidRPr="00D30A0B" w:rsidRDefault="000E69ED" w:rsidP="000E69ED">
            <w:pPr>
              <w:ind w:left="576"/>
              <w:rPr>
                <w:color w:val="000000" w:themeColor="text1"/>
                <w:sz w:val="24"/>
                <w:szCs w:val="24"/>
              </w:rPr>
            </w:pPr>
            <w:r w:rsidRPr="00D30A0B">
              <w:rPr>
                <w:sz w:val="24"/>
                <w:szCs w:val="24"/>
              </w:rPr>
              <w:sym w:font="Symbol" w:char="F0B7"/>
            </w:r>
            <w:r w:rsidRPr="00D30A0B">
              <w:rPr>
                <w:sz w:val="24"/>
                <w:szCs w:val="24"/>
              </w:rPr>
              <w:t xml:space="preserve">  </w:t>
            </w:r>
            <w:r w:rsidRPr="00D30A0B">
              <w:rPr>
                <w:b/>
                <w:color w:val="0000FF"/>
                <w:sz w:val="24"/>
                <w:szCs w:val="24"/>
              </w:rPr>
              <w:t>18</w:t>
            </w:r>
            <w:r w:rsidRPr="00D30A0B">
              <w:rPr>
                <w:sz w:val="24"/>
                <w:szCs w:val="24"/>
              </w:rPr>
              <w:t xml:space="preserve"> presumptive</w:t>
            </w:r>
          </w:p>
          <w:p w14:paraId="06645AD8" w14:textId="147A4F50" w:rsidR="000E69ED" w:rsidRPr="00D30A0B" w:rsidRDefault="000E69ED" w:rsidP="000E69ED">
            <w:pPr>
              <w:pStyle w:val="TableText"/>
              <w:numPr>
                <w:ilvl w:val="12"/>
                <w:numId w:val="0"/>
              </w:numPr>
              <w:ind w:left="864" w:hanging="288"/>
              <w:rPr>
                <w:b/>
                <w:color w:val="FF00FF"/>
                <w:szCs w:val="24"/>
              </w:rPr>
            </w:pPr>
            <w:r w:rsidRPr="00D30A0B">
              <w:rPr>
                <w:szCs w:val="24"/>
              </w:rPr>
              <w:sym w:font="Symbol" w:char="F0B7"/>
            </w:r>
            <w:r w:rsidRPr="00D30A0B">
              <w:rPr>
                <w:b/>
                <w:szCs w:val="24"/>
              </w:rPr>
              <w:t xml:space="preserve">  </w:t>
            </w:r>
            <w:r w:rsidRPr="00D30A0B">
              <w:rPr>
                <w:b/>
                <w:color w:val="0000FF"/>
                <w:szCs w:val="24"/>
              </w:rPr>
              <w:t>18</w:t>
            </w:r>
            <w:r w:rsidRPr="00D30A0B">
              <w:rPr>
                <w:szCs w:val="24"/>
              </w:rPr>
              <w:t xml:space="preserve"> definitive</w:t>
            </w:r>
          </w:p>
          <w:p w14:paraId="6571DC35" w14:textId="77777777" w:rsidR="000E69ED" w:rsidRPr="00D30A0B" w:rsidRDefault="000E69ED" w:rsidP="00E12781">
            <w:pPr>
              <w:pStyle w:val="ListBullet1CharChar"/>
              <w:tabs>
                <w:tab w:val="clear" w:pos="360"/>
              </w:tabs>
              <w:ind w:left="288" w:hanging="288"/>
              <w:rPr>
                <w:rFonts w:ascii="Times New Roman" w:hAnsi="Times New Roman"/>
                <w:b/>
                <w:color w:val="FF00FF"/>
              </w:rPr>
            </w:pPr>
          </w:p>
          <w:p w14:paraId="316B63C3" w14:textId="2F2AB2D8" w:rsidR="005856EC" w:rsidRPr="00D30A0B" w:rsidRDefault="005856EC" w:rsidP="00E12781">
            <w:pPr>
              <w:pStyle w:val="ListBullet1CharChar"/>
              <w:tabs>
                <w:tab w:val="clear" w:pos="360"/>
              </w:tabs>
              <w:ind w:left="0" w:firstLine="0"/>
              <w:rPr>
                <w:rFonts w:ascii="Times New Roman" w:hAnsi="Times New Roman"/>
                <w:b/>
                <w:color w:val="FF00FF"/>
              </w:rPr>
            </w:pPr>
            <w:r w:rsidRPr="00D30A0B">
              <w:rPr>
                <w:rFonts w:ascii="Times New Roman" w:hAnsi="Times New Roman"/>
              </w:rPr>
              <w:t xml:space="preserve">When these services are performed in a Physician's office, Benefits are described under </w:t>
            </w:r>
            <w:r w:rsidRPr="00D30A0B">
              <w:rPr>
                <w:rFonts w:ascii="Times New Roman" w:hAnsi="Times New Roman"/>
                <w:b/>
                <w:i/>
              </w:rPr>
              <w:t>Physician's Office Services - Sickness and Injury</w:t>
            </w:r>
            <w:r w:rsidRPr="00D30A0B">
              <w:rPr>
                <w:rFonts w:ascii="Times New Roman" w:hAnsi="Times New Roman"/>
              </w:rPr>
              <w:t xml:space="preserve"> in this section</w:t>
            </w:r>
            <w:r w:rsidR="003B5AA1" w:rsidRPr="00D30A0B">
              <w:rPr>
                <w:rFonts w:ascii="Times New Roman" w:hAnsi="Times New Roman"/>
              </w:rPr>
              <w:t>.</w:t>
            </w:r>
          </w:p>
          <w:p w14:paraId="316B63C4" w14:textId="77777777" w:rsidR="005856EC" w:rsidRPr="00D30A0B" w:rsidRDefault="005856EC" w:rsidP="00E12781">
            <w:pPr>
              <w:pStyle w:val="ListBullet1CharChar"/>
              <w:tabs>
                <w:tab w:val="clear" w:pos="360"/>
              </w:tabs>
              <w:ind w:left="0" w:firstLine="0"/>
              <w:rPr>
                <w:rFonts w:ascii="Times New Roman" w:hAnsi="Times New Roman"/>
                <w:b/>
                <w:color w:val="FF00FF"/>
              </w:rPr>
            </w:pPr>
          </w:p>
          <w:p w14:paraId="316B63C7" w14:textId="141BCB02" w:rsidR="005856EC" w:rsidRPr="00D30A0B" w:rsidRDefault="005856EC" w:rsidP="00E12781">
            <w:pPr>
              <w:pStyle w:val="ListBullet1CharChar"/>
              <w:tabs>
                <w:tab w:val="clear" w:pos="360"/>
              </w:tabs>
              <w:ind w:left="0" w:firstLine="0"/>
              <w:rPr>
                <w:rFonts w:ascii="Times New Roman" w:hAnsi="Times New Roman"/>
                <w:color w:val="000000"/>
              </w:rPr>
            </w:pPr>
            <w:r w:rsidRPr="00D30A0B">
              <w:rPr>
                <w:rFonts w:ascii="Times New Roman" w:hAnsi="Times New Roman"/>
                <w:color w:val="000000"/>
              </w:rPr>
              <w:t xml:space="preserve">Benefits for other Physician services are described in this section under </w:t>
            </w:r>
            <w:r w:rsidRPr="00D30A0B">
              <w:rPr>
                <w:rStyle w:val="UHCSectionName"/>
                <w:rFonts w:ascii="Times New Roman" w:hAnsi="Times New Roman"/>
                <w:b/>
              </w:rPr>
              <w:t>Physician Fees for Surgical and Medical Services</w:t>
            </w:r>
            <w:r w:rsidRPr="00D30A0B">
              <w:rPr>
                <w:rFonts w:ascii="Times New Roman" w:hAnsi="Times New Roman"/>
              </w:rPr>
              <w:t xml:space="preserve">. </w:t>
            </w:r>
            <w:r w:rsidRPr="00D30A0B">
              <w:rPr>
                <w:rFonts w:ascii="Times New Roman" w:hAnsi="Times New Roman"/>
                <w:color w:val="000000"/>
              </w:rPr>
              <w:t xml:space="preserve">Lab, X-ray and diagnostic services for preventive care are described under </w:t>
            </w:r>
            <w:r w:rsidRPr="00D30A0B">
              <w:rPr>
                <w:rFonts w:ascii="Times New Roman" w:hAnsi="Times New Roman"/>
                <w:b/>
                <w:i/>
                <w:color w:val="000000"/>
              </w:rPr>
              <w:t>Preventive Care Services</w:t>
            </w:r>
            <w:r w:rsidRPr="00D30A0B">
              <w:rPr>
                <w:rFonts w:ascii="Times New Roman" w:hAnsi="Times New Roman"/>
                <w:color w:val="000000"/>
              </w:rPr>
              <w:t xml:space="preserve"> in this section.</w:t>
            </w:r>
          </w:p>
          <w:p w14:paraId="316B63C8" w14:textId="77777777" w:rsidR="005856EC" w:rsidRPr="00D30A0B" w:rsidRDefault="005856EC" w:rsidP="00E12781">
            <w:pPr>
              <w:shd w:val="pct5" w:color="auto" w:fill="auto"/>
              <w:rPr>
                <w:sz w:val="24"/>
                <w:szCs w:val="24"/>
              </w:rPr>
            </w:pPr>
          </w:p>
          <w:p w14:paraId="316B63C9" w14:textId="77777777" w:rsidR="005856EC" w:rsidRPr="00D30A0B" w:rsidRDefault="005856EC" w:rsidP="00E12781">
            <w:pPr>
              <w:pStyle w:val="Heading2"/>
              <w:shd w:val="pct5" w:color="auto" w:fill="auto"/>
              <w:rPr>
                <w:b/>
                <w:color w:val="000000"/>
              </w:rPr>
            </w:pPr>
            <w:r w:rsidRPr="00D30A0B">
              <w:rPr>
                <w:b/>
                <w:color w:val="000000"/>
              </w:rPr>
              <w:t>Lab, X-Ray and Major Diagnostics - CT, PET Scans, MRI, MRA and Nuclear Medicine – Outpatient</w:t>
            </w:r>
          </w:p>
          <w:p w14:paraId="316B63CA" w14:textId="77777777" w:rsidR="005856EC" w:rsidRPr="00D30A0B" w:rsidRDefault="005856EC" w:rsidP="00E12781">
            <w:pPr>
              <w:pStyle w:val="Instruction-GeneralCharChar"/>
              <w:shd w:val="pct5" w:color="auto" w:fill="auto"/>
              <w:rPr>
                <w:rFonts w:ascii="Times New Roman" w:hAnsi="Times New Roman"/>
                <w:szCs w:val="24"/>
              </w:rPr>
            </w:pPr>
          </w:p>
          <w:p w14:paraId="316B63CB" w14:textId="0947CA98" w:rsidR="005856EC" w:rsidRPr="00D30A0B" w:rsidRDefault="005856EC" w:rsidP="00E12781">
            <w:pPr>
              <w:shd w:val="pct5" w:color="auto" w:fill="auto"/>
              <w:rPr>
                <w:sz w:val="24"/>
                <w:szCs w:val="24"/>
              </w:rPr>
            </w:pPr>
            <w:r w:rsidRPr="00D30A0B">
              <w:rPr>
                <w:sz w:val="24"/>
                <w:szCs w:val="24"/>
              </w:rPr>
              <w:t xml:space="preserve">Services for CT scans, PET scans, MRI, MRA, nuclear medicine, and major diagnostic services received on an outpatient basis at a Hospital or Alternate </w:t>
            </w:r>
            <w:r w:rsidRPr="00D30A0B">
              <w:rPr>
                <w:color w:val="000000"/>
                <w:sz w:val="24"/>
                <w:szCs w:val="24"/>
              </w:rPr>
              <w:t>Facility.</w:t>
            </w:r>
          </w:p>
          <w:p w14:paraId="316B63CC" w14:textId="77777777" w:rsidR="005856EC" w:rsidRPr="00D30A0B" w:rsidRDefault="005856EC" w:rsidP="00E12781">
            <w:pPr>
              <w:rPr>
                <w:sz w:val="24"/>
              </w:rPr>
            </w:pPr>
          </w:p>
          <w:p w14:paraId="316B63CE" w14:textId="0F203671" w:rsidR="005856EC" w:rsidRPr="00D30A0B" w:rsidRDefault="005856EC" w:rsidP="00E12781">
            <w:pPr>
              <w:rPr>
                <w:color w:val="000000"/>
                <w:sz w:val="24"/>
                <w:szCs w:val="24"/>
              </w:rPr>
            </w:pPr>
            <w:r w:rsidRPr="00D30A0B">
              <w:rPr>
                <w:color w:val="000000"/>
                <w:sz w:val="24"/>
                <w:szCs w:val="24"/>
              </w:rPr>
              <w:t>Benefits under this section include:</w:t>
            </w:r>
          </w:p>
          <w:p w14:paraId="316B63CF" w14:textId="77777777" w:rsidR="005856EC" w:rsidRPr="00D30A0B" w:rsidRDefault="005856EC" w:rsidP="00E12781">
            <w:pPr>
              <w:pStyle w:val="ListBullet1CharChar"/>
              <w:tabs>
                <w:tab w:val="clear" w:pos="360"/>
              </w:tabs>
              <w:ind w:left="288" w:hanging="288"/>
              <w:rPr>
                <w:rStyle w:val="TableTextChar1Char"/>
                <w:rFonts w:ascii="Times New Roman" w:hAnsi="Times New Roman"/>
              </w:rPr>
            </w:pPr>
            <w:r w:rsidRPr="00D30A0B">
              <w:rPr>
                <w:rFonts w:ascii="Times New Roman" w:hAnsi="Times New Roman"/>
              </w:rPr>
              <w:sym w:font="Symbol" w:char="F0B7"/>
            </w:r>
            <w:r w:rsidRPr="00D30A0B">
              <w:rPr>
                <w:rFonts w:ascii="Times New Roman" w:hAnsi="Times New Roman"/>
              </w:rPr>
              <w:t xml:space="preserve">   the facility charge </w:t>
            </w:r>
            <w:r w:rsidRPr="00D30A0B">
              <w:rPr>
                <w:rStyle w:val="TableTextChar1Char"/>
                <w:rFonts w:ascii="Times New Roman" w:hAnsi="Times New Roman"/>
              </w:rPr>
              <w:t xml:space="preserve">and the charge for supplies </w:t>
            </w:r>
            <w:r w:rsidRPr="00D30A0B">
              <w:rPr>
                <w:rStyle w:val="TableTextChar1Char"/>
                <w:rFonts w:ascii="Times New Roman" w:hAnsi="Times New Roman"/>
              </w:rPr>
              <w:lastRenderedPageBreak/>
              <w:t>and equipment; and</w:t>
            </w:r>
          </w:p>
          <w:p w14:paraId="316B63D0" w14:textId="61D5343D" w:rsidR="005856EC" w:rsidRPr="00D30A0B" w:rsidRDefault="005856EC" w:rsidP="000C551A">
            <w:pPr>
              <w:pStyle w:val="TableTextChar1"/>
              <w:ind w:left="288" w:hanging="288"/>
              <w:rPr>
                <w:b/>
                <w:color w:val="FF00FF"/>
              </w:rPr>
            </w:pPr>
            <w:r w:rsidRPr="00D30A0B">
              <w:rPr>
                <w:szCs w:val="24"/>
              </w:rPr>
              <w:sym w:font="Symbol" w:char="F0B7"/>
            </w:r>
            <w:r w:rsidRPr="00D30A0B">
              <w:rPr>
                <w:szCs w:val="24"/>
              </w:rPr>
              <w:t xml:space="preserve">   </w:t>
            </w:r>
            <w:r w:rsidRPr="00D30A0B">
              <w:t>Physician services for anesthesiologists, pathologists and radiologists.</w:t>
            </w:r>
          </w:p>
          <w:p w14:paraId="316B63D1" w14:textId="77777777" w:rsidR="005856EC" w:rsidRPr="00D30A0B" w:rsidRDefault="005856EC" w:rsidP="00E12781">
            <w:pPr>
              <w:pStyle w:val="TableTextChar1"/>
            </w:pPr>
          </w:p>
          <w:p w14:paraId="316B63D6" w14:textId="39850BCD" w:rsidR="00146AF0" w:rsidRPr="00D30A0B" w:rsidRDefault="005856EC" w:rsidP="00E12781">
            <w:pPr>
              <w:rPr>
                <w:color w:val="000000"/>
                <w:sz w:val="24"/>
                <w:szCs w:val="24"/>
              </w:rPr>
            </w:pPr>
            <w:r w:rsidRPr="00D30A0B">
              <w:rPr>
                <w:color w:val="000000"/>
                <w:sz w:val="24"/>
                <w:szCs w:val="24"/>
              </w:rPr>
              <w:t xml:space="preserve">When these services are performed in a Physician's office, Benefits are described under </w:t>
            </w:r>
            <w:r w:rsidRPr="00D30A0B">
              <w:rPr>
                <w:b/>
                <w:i/>
                <w:color w:val="000000"/>
                <w:sz w:val="24"/>
                <w:szCs w:val="24"/>
              </w:rPr>
              <w:t>Physician's Office Services - Sickness and Injury</w:t>
            </w:r>
            <w:r w:rsidRPr="00D30A0B">
              <w:rPr>
                <w:color w:val="000000"/>
                <w:sz w:val="24"/>
                <w:szCs w:val="24"/>
              </w:rPr>
              <w:t xml:space="preserve"> in this section. </w:t>
            </w:r>
          </w:p>
          <w:p w14:paraId="316B63D7" w14:textId="77777777" w:rsidR="00146AF0" w:rsidRPr="00D30A0B" w:rsidRDefault="00146AF0" w:rsidP="00E12781">
            <w:pPr>
              <w:rPr>
                <w:color w:val="000000"/>
                <w:sz w:val="24"/>
                <w:szCs w:val="24"/>
              </w:rPr>
            </w:pPr>
          </w:p>
          <w:p w14:paraId="316B63DA" w14:textId="402294FC" w:rsidR="005856EC" w:rsidRPr="00D30A0B" w:rsidRDefault="005856EC" w:rsidP="00E12781">
            <w:pPr>
              <w:rPr>
                <w:color w:val="000000"/>
                <w:sz w:val="24"/>
                <w:szCs w:val="24"/>
              </w:rPr>
            </w:pPr>
            <w:r w:rsidRPr="00D30A0B">
              <w:rPr>
                <w:color w:val="000000"/>
                <w:sz w:val="24"/>
                <w:szCs w:val="24"/>
              </w:rPr>
              <w:t xml:space="preserve">Benefits for other Physician services are described in this section under </w:t>
            </w:r>
            <w:r w:rsidRPr="00D30A0B">
              <w:rPr>
                <w:rStyle w:val="UHCSectionName"/>
                <w:b/>
                <w:sz w:val="24"/>
                <w:szCs w:val="24"/>
              </w:rPr>
              <w:t>Physician Fees for Surgical and Medical Services</w:t>
            </w:r>
            <w:r w:rsidRPr="00D30A0B">
              <w:rPr>
                <w:sz w:val="24"/>
                <w:szCs w:val="24"/>
              </w:rPr>
              <w:t>.</w:t>
            </w:r>
          </w:p>
          <w:p w14:paraId="316B63DB" w14:textId="77777777" w:rsidR="005856EC" w:rsidRPr="00D30A0B" w:rsidRDefault="005856EC" w:rsidP="00E12781">
            <w:pPr>
              <w:pStyle w:val="TableTextCharChar"/>
              <w:numPr>
                <w:ilvl w:val="12"/>
                <w:numId w:val="0"/>
              </w:numPr>
              <w:rPr>
                <w:b/>
              </w:rPr>
            </w:pPr>
          </w:p>
          <w:p w14:paraId="316B63E3" w14:textId="77777777" w:rsidR="005856EC" w:rsidRPr="00D30A0B" w:rsidRDefault="005856EC" w:rsidP="00E12781">
            <w:pPr>
              <w:pStyle w:val="TableTextCharChar"/>
              <w:numPr>
                <w:ilvl w:val="12"/>
                <w:numId w:val="0"/>
              </w:numPr>
              <w:rPr>
                <w:rStyle w:val="wdColorBlackBoldNotItalic"/>
              </w:rPr>
            </w:pPr>
            <w:r w:rsidRPr="00D30A0B">
              <w:rPr>
                <w:rStyle w:val="wdColorBlackBoldNotItalic"/>
              </w:rPr>
              <w:t>Note:</w:t>
            </w:r>
          </w:p>
          <w:p w14:paraId="316B63E4" w14:textId="70153C3C" w:rsidR="005856EC" w:rsidRPr="00D30A0B" w:rsidRDefault="005856EC" w:rsidP="00E12781">
            <w:pPr>
              <w:pStyle w:val="TableTextCharChar"/>
              <w:numPr>
                <w:ilvl w:val="12"/>
                <w:numId w:val="0"/>
              </w:numPr>
              <w:rPr>
                <w:b/>
                <w:color w:val="000000"/>
              </w:rPr>
            </w:pPr>
            <w:r w:rsidRPr="00D30A0B">
              <w:rPr>
                <w:b/>
                <w:color w:val="000000"/>
              </w:rPr>
              <w:t xml:space="preserve">Radiology </w:t>
            </w:r>
            <w:r w:rsidR="00EF6F23" w:rsidRPr="00D30A0B">
              <w:rPr>
                <w:b/>
                <w:color w:val="000000"/>
                <w:szCs w:val="24"/>
              </w:rPr>
              <w:t xml:space="preserve">notification </w:t>
            </w:r>
            <w:r w:rsidRPr="00D30A0B">
              <w:rPr>
                <w:b/>
                <w:color w:val="000000"/>
              </w:rPr>
              <w:t xml:space="preserve">required for outpatient MRI/MRA </w:t>
            </w:r>
            <w:r w:rsidR="00B805DE" w:rsidRPr="00D30A0B">
              <w:rPr>
                <w:b/>
                <w:color w:val="000000"/>
              </w:rPr>
              <w:t>Scans, CT</w:t>
            </w:r>
            <w:r w:rsidRPr="00D30A0B">
              <w:rPr>
                <w:b/>
                <w:color w:val="000000"/>
              </w:rPr>
              <w:t xml:space="preserve"> Scans, PET Scans and Nuclear Medicine Studies for services rendered by a Network Provider. The Network Provider will be sanctioned for </w:t>
            </w:r>
            <w:r w:rsidR="00EF6F23" w:rsidRPr="00D30A0B">
              <w:rPr>
                <w:b/>
                <w:color w:val="000000"/>
                <w:szCs w:val="24"/>
              </w:rPr>
              <w:t xml:space="preserve">non-notification. </w:t>
            </w:r>
            <w:r w:rsidRPr="00D30A0B">
              <w:rPr>
                <w:b/>
                <w:color w:val="000000"/>
              </w:rPr>
              <w:t>Network Providers Only - please select the "Radiology/ Notification prompt when confirming benefits for these services.</w:t>
            </w:r>
          </w:p>
          <w:p w14:paraId="316B63E6" w14:textId="249CD771" w:rsidR="005856EC" w:rsidRPr="00D30A0B" w:rsidRDefault="005856EC" w:rsidP="003B5AA1">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EF" w14:textId="6FF28862" w:rsidR="005856EC" w:rsidRPr="00D30A0B" w:rsidRDefault="003B5AA1" w:rsidP="00E12781">
            <w:pPr>
              <w:pStyle w:val="TableTextCharChar"/>
              <w:numPr>
                <w:ilvl w:val="12"/>
                <w:numId w:val="0"/>
              </w:numPr>
              <w:rPr>
                <w:color w:val="0000FF"/>
              </w:rPr>
            </w:pPr>
            <w:r w:rsidRPr="00D30A0B">
              <w:rPr>
                <w:b/>
                <w:color w:val="0000FF"/>
              </w:rPr>
              <w:lastRenderedPageBreak/>
              <w:t>$100</w:t>
            </w:r>
            <w:r w:rsidR="005856EC" w:rsidRPr="00D30A0B">
              <w:rPr>
                <w:b/>
                <w:color w:val="0000FF"/>
              </w:rPr>
              <w:t xml:space="preserve"> </w:t>
            </w:r>
            <w:r w:rsidR="005856EC" w:rsidRPr="00D30A0B">
              <w:rPr>
                <w:bCs/>
                <w:color w:val="000000"/>
              </w:rPr>
              <w:t>copay</w:t>
            </w:r>
            <w:r w:rsidR="005856EC" w:rsidRPr="00D30A0B">
              <w:rPr>
                <w:b/>
                <w:color w:val="0000FF"/>
              </w:rPr>
              <w:t xml:space="preserve"> </w:t>
            </w:r>
            <w:r w:rsidR="005856EC" w:rsidRPr="00D30A0B">
              <w:rPr>
                <w:bCs/>
              </w:rPr>
              <w:t xml:space="preserve">per visit, then </w:t>
            </w:r>
            <w:r w:rsidR="00614014" w:rsidRPr="00D30A0B">
              <w:rPr>
                <w:b/>
                <w:color w:val="0000FF"/>
              </w:rPr>
              <w:t>100%</w:t>
            </w:r>
            <w:r w:rsidR="005856EC" w:rsidRPr="00D30A0B">
              <w:rPr>
                <w:bCs/>
              </w:rPr>
              <w:t xml:space="preserve"> of eligible expenses.</w:t>
            </w:r>
          </w:p>
          <w:p w14:paraId="316B63F0" w14:textId="77777777" w:rsidR="005856EC" w:rsidRPr="00D30A0B" w:rsidRDefault="005856EC" w:rsidP="00E12781">
            <w:pPr>
              <w:pStyle w:val="TableTextCharChar"/>
              <w:numPr>
                <w:ilvl w:val="12"/>
                <w:numId w:val="0"/>
              </w:numPr>
              <w:rPr>
                <w:color w:val="0000FF"/>
              </w:rPr>
            </w:pPr>
          </w:p>
          <w:p w14:paraId="316B63F2" w14:textId="65269F56" w:rsidR="005856EC" w:rsidRPr="00D30A0B" w:rsidRDefault="005856EC" w:rsidP="00F4776D">
            <w:pPr>
              <w:pStyle w:val="TableTextCharChar"/>
              <w:numPr>
                <w:ilvl w:val="12"/>
                <w:numId w:val="0"/>
              </w:numPr>
              <w:rPr>
                <w:b/>
                <w:color w:val="000000"/>
              </w:rPr>
            </w:pPr>
          </w:p>
        </w:tc>
      </w:tr>
      <w:tr w:rsidR="005856EC" w:rsidRPr="00D30A0B" w14:paraId="316B6402" w14:textId="77777777" w:rsidTr="000E69ED">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F4" w14:textId="77777777" w:rsidR="005856EC" w:rsidRPr="00D30A0B" w:rsidRDefault="005856EC" w:rsidP="00E12781">
            <w:pPr>
              <w:pStyle w:val="TableTextCharChar"/>
              <w:numPr>
                <w:ilvl w:val="12"/>
                <w:numId w:val="0"/>
              </w:numPr>
              <w:rPr>
                <w:b/>
              </w:rPr>
            </w:pPr>
            <w:bookmarkStart w:id="68" w:name="Scopic_Procedures_Outpatient_Diagnostic"/>
            <w:r w:rsidRPr="00D30A0B">
              <w:rPr>
                <w:b/>
              </w:rPr>
              <w:lastRenderedPageBreak/>
              <w:t>Scopic Procedures- Outpatient Diagnostic and Therapeutic</w:t>
            </w:r>
            <w:bookmarkEnd w:id="68"/>
          </w:p>
          <w:p w14:paraId="316B63F5" w14:textId="77777777" w:rsidR="005856EC" w:rsidRPr="00D30A0B" w:rsidRDefault="005856EC" w:rsidP="00E12781">
            <w:pPr>
              <w:pStyle w:val="TableTextCharChar"/>
              <w:numPr>
                <w:ilvl w:val="12"/>
                <w:numId w:val="0"/>
              </w:numPr>
              <w:rPr>
                <w:b/>
              </w:rPr>
            </w:pPr>
          </w:p>
          <w:p w14:paraId="316B63F6" w14:textId="345CA73E" w:rsidR="005856EC" w:rsidRPr="00D30A0B" w:rsidRDefault="005856EC" w:rsidP="00E12781">
            <w:pPr>
              <w:pStyle w:val="TableTextCharChar"/>
              <w:numPr>
                <w:ilvl w:val="12"/>
                <w:numId w:val="0"/>
              </w:numPr>
              <w:rPr>
                <w:b/>
                <w:color w:val="FF00FF"/>
              </w:rPr>
            </w:pPr>
            <w:r w:rsidRPr="00D30A0B">
              <w:t>The Plan pays for diagnostic and therapeutic scopic procedures and related services received on an outpatient basis at a Hospital or Alternate Facility</w:t>
            </w:r>
            <w:r w:rsidR="003B5AA1" w:rsidRPr="00D30A0B">
              <w:t>.</w:t>
            </w:r>
          </w:p>
          <w:p w14:paraId="316B63F7" w14:textId="77777777" w:rsidR="005856EC" w:rsidRPr="00D30A0B" w:rsidRDefault="005856EC" w:rsidP="00E12781">
            <w:pPr>
              <w:pStyle w:val="TableTextCharChar"/>
              <w:numPr>
                <w:ilvl w:val="12"/>
                <w:numId w:val="0"/>
              </w:numPr>
              <w:rPr>
                <w:b/>
                <w:color w:val="FF00FF"/>
              </w:rPr>
            </w:pPr>
          </w:p>
          <w:p w14:paraId="316B63F8" w14:textId="77777777" w:rsidR="005856EC" w:rsidRPr="00D30A0B" w:rsidRDefault="005856EC" w:rsidP="00E12781">
            <w:pPr>
              <w:pStyle w:val="TableTextCharChar"/>
              <w:numPr>
                <w:ilvl w:val="12"/>
                <w:numId w:val="0"/>
              </w:numPr>
            </w:pPr>
            <w:r w:rsidRPr="00D30A0B">
              <w:t xml:space="preserve">Diagnostic scopic procedures are those for visualization, biopsy and polyp removal. Examples of </w:t>
            </w:r>
            <w:r w:rsidRPr="00D30A0B">
              <w:lastRenderedPageBreak/>
              <w:t>diagnostic scopic procedures include colonoscopy, sigmoidoscopy, and endoscopy.</w:t>
            </w:r>
          </w:p>
          <w:p w14:paraId="316B63F9" w14:textId="77777777" w:rsidR="005856EC" w:rsidRPr="00D30A0B" w:rsidRDefault="005856EC" w:rsidP="00E12781">
            <w:pPr>
              <w:pStyle w:val="TableTextCharChar"/>
              <w:numPr>
                <w:ilvl w:val="12"/>
                <w:numId w:val="0"/>
              </w:numPr>
            </w:pPr>
          </w:p>
          <w:p w14:paraId="316B63FA" w14:textId="77777777" w:rsidR="005856EC" w:rsidRPr="00D30A0B" w:rsidRDefault="005856EC" w:rsidP="00E12781">
            <w:pPr>
              <w:pStyle w:val="TableTextCharChar"/>
              <w:numPr>
                <w:ilvl w:val="12"/>
                <w:numId w:val="0"/>
              </w:numPr>
            </w:pPr>
            <w:r w:rsidRPr="00D30A0B">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14:paraId="316B63FB" w14:textId="77777777" w:rsidR="000133F8" w:rsidRPr="00D30A0B" w:rsidRDefault="000133F8" w:rsidP="00E12781">
            <w:pPr>
              <w:pStyle w:val="TableTextCharChar"/>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874ED92" w14:textId="77777777" w:rsidR="003B5AA1" w:rsidRPr="00D30A0B" w:rsidRDefault="003B5AA1" w:rsidP="003B5AA1">
            <w:pPr>
              <w:pStyle w:val="TableTextCharChar"/>
              <w:numPr>
                <w:ilvl w:val="12"/>
                <w:numId w:val="0"/>
              </w:numPr>
              <w:rPr>
                <w:color w:val="0000FF"/>
              </w:rPr>
            </w:pPr>
            <w:r w:rsidRPr="00D30A0B">
              <w:rPr>
                <w:b/>
                <w:color w:val="0000FF"/>
              </w:rPr>
              <w:lastRenderedPageBreak/>
              <w:t xml:space="preserve">$100 </w:t>
            </w:r>
            <w:r w:rsidRPr="00D30A0B">
              <w:rPr>
                <w:bCs/>
                <w:color w:val="000000"/>
              </w:rPr>
              <w:t>copay</w:t>
            </w:r>
            <w:r w:rsidRPr="00D30A0B">
              <w:rPr>
                <w:b/>
                <w:color w:val="0000FF"/>
              </w:rPr>
              <w:t xml:space="preserve"> </w:t>
            </w:r>
            <w:r w:rsidRPr="00D30A0B">
              <w:rPr>
                <w:bCs/>
              </w:rPr>
              <w:t xml:space="preserve">per visit, then </w:t>
            </w:r>
            <w:r w:rsidRPr="00D30A0B">
              <w:rPr>
                <w:b/>
                <w:color w:val="0000FF"/>
              </w:rPr>
              <w:t>100%</w:t>
            </w:r>
            <w:r w:rsidRPr="00D30A0B">
              <w:rPr>
                <w:bCs/>
              </w:rPr>
              <w:t xml:space="preserve"> of eligible expenses.</w:t>
            </w:r>
          </w:p>
          <w:p w14:paraId="316B6401" w14:textId="77777777" w:rsidR="005856EC" w:rsidRPr="00D30A0B" w:rsidRDefault="005856EC" w:rsidP="00E12781">
            <w:pPr>
              <w:pStyle w:val="TableTextCharChar"/>
              <w:numPr>
                <w:ilvl w:val="12"/>
                <w:numId w:val="0"/>
              </w:numPr>
              <w:rPr>
                <w:b/>
                <w:color w:val="0000FF"/>
              </w:rPr>
            </w:pPr>
          </w:p>
        </w:tc>
      </w:tr>
      <w:tr w:rsidR="000133F8" w:rsidRPr="00D30A0B" w14:paraId="316B6424" w14:textId="77777777" w:rsidTr="000E69ED">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03" w14:textId="77777777" w:rsidR="000133F8" w:rsidRPr="00D30A0B" w:rsidRDefault="000133F8" w:rsidP="000133F8">
            <w:pPr>
              <w:pStyle w:val="TableText"/>
              <w:rPr>
                <w:b/>
                <w:color w:val="000000"/>
              </w:rPr>
            </w:pPr>
            <w:bookmarkStart w:id="69" w:name="Therapeutic_Treatments_Outpatient"/>
            <w:r w:rsidRPr="00D30A0B">
              <w:rPr>
                <w:b/>
                <w:color w:val="000000"/>
              </w:rPr>
              <w:t>Therapeutic Treatments – Outpatient</w:t>
            </w:r>
            <w:bookmarkEnd w:id="69"/>
          </w:p>
          <w:p w14:paraId="316B6404" w14:textId="77777777" w:rsidR="000133F8" w:rsidRPr="00D30A0B" w:rsidRDefault="000133F8" w:rsidP="000133F8">
            <w:pPr>
              <w:pStyle w:val="TableText"/>
              <w:rPr>
                <w:b/>
                <w:color w:val="000000"/>
              </w:rPr>
            </w:pPr>
          </w:p>
          <w:p w14:paraId="316B6407" w14:textId="77777777" w:rsidR="000133F8" w:rsidRPr="00D30A0B" w:rsidRDefault="000133F8" w:rsidP="000133F8">
            <w:pPr>
              <w:rPr>
                <w:b/>
                <w:bCs/>
                <w:sz w:val="24"/>
              </w:rPr>
            </w:pPr>
          </w:p>
          <w:p w14:paraId="316B6408" w14:textId="77777777" w:rsidR="000133F8" w:rsidRPr="00D30A0B" w:rsidRDefault="000133F8" w:rsidP="000133F8">
            <w:pPr>
              <w:pStyle w:val="TableText"/>
              <w:rPr>
                <w:color w:val="000000"/>
              </w:rPr>
            </w:pPr>
            <w:r w:rsidRPr="00D30A0B">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316B6409" w14:textId="77777777" w:rsidR="000133F8" w:rsidRPr="00D30A0B" w:rsidRDefault="000133F8" w:rsidP="000133F8">
            <w:pPr>
              <w:pStyle w:val="TableText"/>
              <w:rPr>
                <w:color w:val="000000"/>
              </w:rPr>
            </w:pPr>
          </w:p>
          <w:p w14:paraId="316B640A" w14:textId="77777777" w:rsidR="000133F8" w:rsidRPr="00D30A0B" w:rsidRDefault="000133F8" w:rsidP="000133F8">
            <w:pPr>
              <w:pStyle w:val="TableText"/>
              <w:rPr>
                <w:color w:val="000000"/>
              </w:rPr>
            </w:pPr>
            <w:r w:rsidRPr="00D30A0B">
              <w:t xml:space="preserve">Covered Health Services include medical education services that are provided on an outpatient basis at a Hospital or Alternate Facility by appropriately licensed or registered healthcare professionals </w:t>
            </w:r>
            <w:r w:rsidRPr="00D30A0B">
              <w:rPr>
                <w:color w:val="000000"/>
              </w:rPr>
              <w:t>when:</w:t>
            </w:r>
          </w:p>
          <w:p w14:paraId="316B640B" w14:textId="77777777" w:rsidR="000133F8" w:rsidRPr="00D30A0B" w:rsidRDefault="000133F8" w:rsidP="000133F8">
            <w:pPr>
              <w:pStyle w:val="TableText"/>
              <w:rPr>
                <w:color w:val="000000"/>
              </w:rPr>
            </w:pPr>
            <w:r w:rsidRPr="00D30A0B">
              <w:rPr>
                <w:color w:val="000000"/>
                <w:szCs w:val="24"/>
              </w:rPr>
              <w:sym w:font="Symbol" w:char="F0B7"/>
            </w:r>
            <w:r w:rsidRPr="00D30A0B">
              <w:rPr>
                <w:color w:val="000000"/>
                <w:szCs w:val="24"/>
              </w:rPr>
              <w:t xml:space="preserve">   </w:t>
            </w:r>
            <w:r w:rsidRPr="00D30A0B">
              <w:rPr>
                <w:color w:val="000000"/>
              </w:rPr>
              <w:t xml:space="preserve">education is required for </w:t>
            </w:r>
          </w:p>
          <w:p w14:paraId="316B640C" w14:textId="77777777" w:rsidR="000133F8" w:rsidRPr="00D30A0B" w:rsidRDefault="000133F8" w:rsidP="000133F8">
            <w:pPr>
              <w:pStyle w:val="TableText"/>
              <w:ind w:left="288"/>
              <w:rPr>
                <w:color w:val="000000"/>
              </w:rPr>
            </w:pPr>
            <w:r w:rsidRPr="00D30A0B">
              <w:rPr>
                <w:color w:val="000000"/>
              </w:rPr>
              <w:t>a disease in which patient self-management is an important component of treatment; and</w:t>
            </w:r>
          </w:p>
          <w:p w14:paraId="316B640D" w14:textId="77777777" w:rsidR="000133F8" w:rsidRPr="00D30A0B" w:rsidRDefault="000133F8" w:rsidP="000133F8">
            <w:pPr>
              <w:pStyle w:val="TableText"/>
              <w:rPr>
                <w:color w:val="000000"/>
              </w:rPr>
            </w:pPr>
            <w:r w:rsidRPr="00D30A0B">
              <w:rPr>
                <w:color w:val="000000"/>
                <w:szCs w:val="24"/>
              </w:rPr>
              <w:sym w:font="Symbol" w:char="F0B7"/>
            </w:r>
            <w:r w:rsidRPr="00D30A0B">
              <w:rPr>
                <w:color w:val="000000"/>
                <w:szCs w:val="24"/>
              </w:rPr>
              <w:t xml:space="preserve">   </w:t>
            </w:r>
            <w:r w:rsidRPr="00D30A0B">
              <w:rPr>
                <w:color w:val="000000"/>
              </w:rPr>
              <w:t xml:space="preserve">there exists a knowledge </w:t>
            </w:r>
          </w:p>
          <w:p w14:paraId="316B640E" w14:textId="77777777" w:rsidR="000133F8" w:rsidRPr="00D30A0B" w:rsidRDefault="000133F8" w:rsidP="000133F8">
            <w:pPr>
              <w:pStyle w:val="TableText"/>
              <w:ind w:left="288"/>
              <w:rPr>
                <w:color w:val="000000"/>
              </w:rPr>
            </w:pPr>
            <w:r w:rsidRPr="00D30A0B">
              <w:rPr>
                <w:color w:val="000000"/>
              </w:rPr>
              <w:lastRenderedPageBreak/>
              <w:t>deficit regarding the disease which requires the intervention of a trained health professional</w:t>
            </w:r>
          </w:p>
          <w:p w14:paraId="316B640F" w14:textId="77777777" w:rsidR="000133F8" w:rsidRPr="00D30A0B" w:rsidRDefault="000133F8" w:rsidP="000133F8">
            <w:pPr>
              <w:pStyle w:val="TableText"/>
              <w:rPr>
                <w:color w:val="000000"/>
              </w:rPr>
            </w:pPr>
          </w:p>
          <w:p w14:paraId="316B6410" w14:textId="77777777" w:rsidR="000133F8" w:rsidRPr="00D30A0B" w:rsidRDefault="000133F8" w:rsidP="000133F8">
            <w:pPr>
              <w:pStyle w:val="TableText"/>
              <w:rPr>
                <w:color w:val="000000"/>
              </w:rPr>
            </w:pPr>
          </w:p>
          <w:p w14:paraId="316B6411" w14:textId="77777777" w:rsidR="000133F8" w:rsidRPr="00D30A0B" w:rsidRDefault="000133F8" w:rsidP="000133F8">
            <w:pPr>
              <w:pStyle w:val="TableText"/>
              <w:rPr>
                <w:color w:val="000000"/>
              </w:rPr>
            </w:pPr>
            <w:r w:rsidRPr="00D30A0B">
              <w:rPr>
                <w:color w:val="000000"/>
              </w:rPr>
              <w:t>Benefits under this section include:</w:t>
            </w:r>
          </w:p>
          <w:p w14:paraId="316B6412" w14:textId="77777777" w:rsidR="000133F8" w:rsidRPr="00D30A0B" w:rsidRDefault="000133F8" w:rsidP="000133F8">
            <w:pPr>
              <w:pStyle w:val="TableText"/>
              <w:rPr>
                <w:color w:val="000000"/>
              </w:rPr>
            </w:pPr>
            <w:r w:rsidRPr="00D30A0B">
              <w:rPr>
                <w:color w:val="000000"/>
                <w:szCs w:val="24"/>
              </w:rPr>
              <w:sym w:font="Symbol" w:char="F0B7"/>
            </w:r>
            <w:r w:rsidRPr="00D30A0B">
              <w:rPr>
                <w:color w:val="000000"/>
                <w:szCs w:val="24"/>
              </w:rPr>
              <w:t xml:space="preserve">   </w:t>
            </w:r>
            <w:r w:rsidRPr="00D30A0B">
              <w:rPr>
                <w:color w:val="000000"/>
              </w:rPr>
              <w:t xml:space="preserve">the facility charge and </w:t>
            </w:r>
          </w:p>
          <w:p w14:paraId="316B6413" w14:textId="77777777" w:rsidR="000133F8" w:rsidRPr="00D30A0B" w:rsidRDefault="000133F8" w:rsidP="000133F8">
            <w:pPr>
              <w:pStyle w:val="TableText"/>
              <w:ind w:left="288"/>
              <w:rPr>
                <w:color w:val="000000"/>
              </w:rPr>
            </w:pPr>
            <w:r w:rsidRPr="00D30A0B">
              <w:rPr>
                <w:color w:val="000000"/>
              </w:rPr>
              <w:t>the charge for related supplies and equipment; and</w:t>
            </w:r>
          </w:p>
          <w:p w14:paraId="316B6414" w14:textId="77777777" w:rsidR="000133F8" w:rsidRPr="00D30A0B" w:rsidRDefault="000133F8" w:rsidP="000133F8">
            <w:pPr>
              <w:pStyle w:val="TableText"/>
              <w:rPr>
                <w:color w:val="000000"/>
              </w:rPr>
            </w:pPr>
            <w:r w:rsidRPr="00D30A0B">
              <w:rPr>
                <w:color w:val="000000"/>
                <w:szCs w:val="24"/>
              </w:rPr>
              <w:sym w:font="Symbol" w:char="F0B7"/>
            </w:r>
            <w:r w:rsidRPr="00D30A0B">
              <w:rPr>
                <w:color w:val="000000"/>
                <w:szCs w:val="24"/>
              </w:rPr>
              <w:t xml:space="preserve">   </w:t>
            </w:r>
            <w:r w:rsidRPr="00D30A0B">
              <w:rPr>
                <w:color w:val="000000"/>
              </w:rPr>
              <w:t xml:space="preserve">Physician services for </w:t>
            </w:r>
          </w:p>
          <w:p w14:paraId="316B6415" w14:textId="77777777" w:rsidR="000133F8" w:rsidRPr="00D30A0B" w:rsidRDefault="000133F8" w:rsidP="000133F8">
            <w:pPr>
              <w:pStyle w:val="TableText"/>
              <w:ind w:left="288"/>
              <w:rPr>
                <w:color w:val="000000"/>
              </w:rPr>
            </w:pPr>
            <w:r w:rsidRPr="00D30A0B">
              <w:rPr>
                <w:color w:val="000000"/>
              </w:rPr>
              <w:t xml:space="preserve">anesthesiologists, pathologists and radiologists. Benefits for other Physician services are described in this section under </w:t>
            </w:r>
            <w:r w:rsidRPr="00D30A0B">
              <w:rPr>
                <w:b/>
                <w:i/>
                <w:color w:val="000000"/>
                <w:u w:val="single"/>
              </w:rPr>
              <w:t>Physician Fees for Surgical and Medical Services</w:t>
            </w:r>
            <w:r w:rsidRPr="00D30A0B">
              <w:rPr>
                <w:color w:val="000000"/>
              </w:rPr>
              <w:t xml:space="preserve"> </w:t>
            </w:r>
          </w:p>
          <w:p w14:paraId="316B6416" w14:textId="77777777" w:rsidR="000133F8" w:rsidRPr="00D30A0B" w:rsidRDefault="000133F8" w:rsidP="000133F8">
            <w:pPr>
              <w:ind w:left="288" w:hanging="288"/>
              <w:rPr>
                <w:b/>
                <w:bCs/>
                <w:sz w:val="24"/>
              </w:rPr>
            </w:pPr>
          </w:p>
          <w:p w14:paraId="316B6418" w14:textId="77777777" w:rsidR="000133F8" w:rsidRPr="00D30A0B" w:rsidRDefault="000133F8" w:rsidP="000133F8">
            <w:pPr>
              <w:pStyle w:val="TableTextCharChar"/>
              <w:numPr>
                <w:ilvl w:val="12"/>
                <w:numId w:val="0"/>
              </w:numPr>
              <w:rPr>
                <w:b/>
                <w:i/>
                <w:color w:val="000000"/>
                <w:u w:val="single"/>
              </w:rPr>
            </w:pPr>
            <w:r w:rsidRPr="00D30A0B">
              <w:rPr>
                <w:color w:val="000000"/>
              </w:rPr>
              <w:t xml:space="preserve">When these services are performed in a Physician's office, Benefits are described under </w:t>
            </w:r>
            <w:r w:rsidRPr="00D30A0B">
              <w:rPr>
                <w:b/>
                <w:i/>
                <w:color w:val="000000"/>
                <w:u w:val="single"/>
              </w:rPr>
              <w:t>Physician's Office Services – Sickness and Injury</w:t>
            </w:r>
          </w:p>
          <w:p w14:paraId="316B6419" w14:textId="77777777" w:rsidR="000133F8" w:rsidRPr="00D30A0B" w:rsidRDefault="000133F8" w:rsidP="000133F8">
            <w:pPr>
              <w:pStyle w:val="TableTextCharCha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1A" w14:textId="6188D535" w:rsidR="000133F8" w:rsidRPr="00D30A0B" w:rsidRDefault="00614014" w:rsidP="000133F8">
            <w:pPr>
              <w:pStyle w:val="TableText"/>
              <w:rPr>
                <w:color w:val="000000"/>
              </w:rPr>
            </w:pPr>
            <w:r w:rsidRPr="00D30A0B">
              <w:rPr>
                <w:b/>
                <w:color w:val="0000FF"/>
              </w:rPr>
              <w:lastRenderedPageBreak/>
              <w:t>100%</w:t>
            </w:r>
            <w:r w:rsidR="000133F8" w:rsidRPr="00D30A0B">
              <w:rPr>
                <w:color w:val="000000"/>
              </w:rPr>
              <w:t xml:space="preserve"> of eligible expenses.</w:t>
            </w:r>
          </w:p>
          <w:p w14:paraId="316B641B" w14:textId="77777777" w:rsidR="000133F8" w:rsidRPr="00D30A0B" w:rsidRDefault="000133F8" w:rsidP="000133F8">
            <w:pPr>
              <w:pStyle w:val="TableText"/>
              <w:rPr>
                <w:color w:val="000000"/>
              </w:rPr>
            </w:pPr>
          </w:p>
          <w:p w14:paraId="316B6423" w14:textId="77777777" w:rsidR="000133F8" w:rsidRPr="00D30A0B" w:rsidRDefault="000133F8" w:rsidP="003B5AA1">
            <w:pPr>
              <w:pStyle w:val="TableText"/>
              <w:rPr>
                <w:b/>
                <w:color w:val="0000FF"/>
              </w:rPr>
            </w:pPr>
          </w:p>
        </w:tc>
      </w:tr>
      <w:tr w:rsidR="005856EC" w:rsidRPr="00D30A0B" w14:paraId="316B643A" w14:textId="77777777" w:rsidTr="000E69ED">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25" w14:textId="77777777" w:rsidR="005856EC" w:rsidRPr="00D30A0B" w:rsidRDefault="005856EC" w:rsidP="00E12781">
            <w:pPr>
              <w:pStyle w:val="TableTextCharChar"/>
              <w:numPr>
                <w:ilvl w:val="12"/>
                <w:numId w:val="0"/>
              </w:numPr>
              <w:rPr>
                <w:b/>
              </w:rPr>
            </w:pPr>
            <w:bookmarkStart w:id="70" w:name="Urgent_Care_Center_Services"/>
            <w:r w:rsidRPr="00D30A0B">
              <w:rPr>
                <w:b/>
              </w:rPr>
              <w:t>Urgent Care Center Services</w:t>
            </w:r>
            <w:bookmarkEnd w:id="70"/>
          </w:p>
          <w:p w14:paraId="316B6426" w14:textId="77777777" w:rsidR="005856EC" w:rsidRPr="00D30A0B" w:rsidRDefault="005856EC" w:rsidP="00E12781">
            <w:pPr>
              <w:pStyle w:val="TableTextCharChar"/>
              <w:numPr>
                <w:ilvl w:val="12"/>
                <w:numId w:val="0"/>
              </w:numPr>
              <w:rPr>
                <w:b/>
              </w:rPr>
            </w:pPr>
          </w:p>
          <w:p w14:paraId="316B6427" w14:textId="77777777" w:rsidR="005856EC" w:rsidRPr="00D30A0B" w:rsidRDefault="005856EC" w:rsidP="00E12781">
            <w:pPr>
              <w:pStyle w:val="TableTextCharChar"/>
              <w:numPr>
                <w:ilvl w:val="12"/>
                <w:numId w:val="0"/>
              </w:numPr>
              <w:rPr>
                <w:color w:val="000000"/>
              </w:rPr>
            </w:pPr>
            <w:r w:rsidRPr="00D30A0B">
              <w:t xml:space="preserve">Covered Health Services received at an Urgent Care Center. When services to treat urgent health care needs are provided in a Physician's office, Benefits are available as described under </w:t>
            </w:r>
            <w:r w:rsidRPr="00D30A0B">
              <w:rPr>
                <w:b/>
                <w:bCs/>
                <w:i/>
                <w:iCs/>
                <w:color w:val="000000"/>
              </w:rPr>
              <w:t>Physician's Office Services</w:t>
            </w:r>
            <w:r w:rsidRPr="00D30A0B">
              <w:rPr>
                <w:color w:val="000000"/>
              </w:rPr>
              <w:t>.</w:t>
            </w:r>
          </w:p>
          <w:p w14:paraId="316B6428" w14:textId="77777777" w:rsidR="0067032E" w:rsidRPr="00D30A0B" w:rsidRDefault="0067032E" w:rsidP="00E12781">
            <w:pPr>
              <w:pStyle w:val="TableTextCharChar"/>
              <w:numPr>
                <w:ilvl w:val="12"/>
                <w:numId w:val="0"/>
              </w:numPr>
              <w:rPr>
                <w:color w:val="000000"/>
              </w:rPr>
            </w:pPr>
          </w:p>
          <w:p w14:paraId="316B642F" w14:textId="77777777" w:rsidR="0067032E" w:rsidRPr="00D30A0B" w:rsidRDefault="0067032E" w:rsidP="003B5AA1">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30" w14:textId="3EAA9CCE" w:rsidR="005856EC" w:rsidRPr="00D30A0B" w:rsidRDefault="003B5AA1" w:rsidP="00E12781">
            <w:pPr>
              <w:pStyle w:val="TableTextCharChar"/>
              <w:numPr>
                <w:ilvl w:val="12"/>
                <w:numId w:val="0"/>
              </w:numPr>
              <w:rPr>
                <w:b/>
              </w:rPr>
            </w:pPr>
            <w:r w:rsidRPr="00D30A0B">
              <w:rPr>
                <w:b/>
                <w:color w:val="0000FF"/>
              </w:rPr>
              <w:t>$40</w:t>
            </w:r>
            <w:r w:rsidR="005856EC" w:rsidRPr="00D30A0B">
              <w:rPr>
                <w:b/>
                <w:color w:val="0000FF"/>
              </w:rPr>
              <w:t xml:space="preserve"> </w:t>
            </w:r>
            <w:r w:rsidR="005856EC" w:rsidRPr="00D30A0B">
              <w:rPr>
                <w:bCs/>
                <w:color w:val="000000"/>
              </w:rPr>
              <w:t>copay</w:t>
            </w:r>
            <w:r w:rsidR="005856EC" w:rsidRPr="00D30A0B">
              <w:rPr>
                <w:b/>
                <w:color w:val="0000FF"/>
              </w:rPr>
              <w:t xml:space="preserve"> </w:t>
            </w:r>
            <w:r w:rsidR="005856EC" w:rsidRPr="00D30A0B">
              <w:t xml:space="preserve">per visit, then </w:t>
            </w:r>
            <w:r w:rsidR="00614014" w:rsidRPr="00D30A0B">
              <w:rPr>
                <w:b/>
                <w:bCs/>
                <w:color w:val="0000FF"/>
              </w:rPr>
              <w:t>100%</w:t>
            </w:r>
            <w:r w:rsidR="005856EC" w:rsidRPr="00D30A0B">
              <w:t xml:space="preserve"> of eligible expenses.</w:t>
            </w:r>
          </w:p>
          <w:p w14:paraId="316B6431" w14:textId="77777777" w:rsidR="005856EC" w:rsidRPr="00D30A0B" w:rsidRDefault="005856EC" w:rsidP="00E12781">
            <w:pPr>
              <w:pStyle w:val="TableTextCharChar"/>
              <w:numPr>
                <w:ilvl w:val="12"/>
                <w:numId w:val="0"/>
              </w:numPr>
              <w:rPr>
                <w:bCs/>
              </w:rPr>
            </w:pPr>
          </w:p>
          <w:p w14:paraId="316B6439" w14:textId="77777777" w:rsidR="005856EC" w:rsidRPr="00D30A0B" w:rsidRDefault="005856EC" w:rsidP="003B5AA1">
            <w:pPr>
              <w:pStyle w:val="TableTextCharChar"/>
              <w:numPr>
                <w:ilvl w:val="12"/>
                <w:numId w:val="0"/>
              </w:numPr>
              <w:rPr>
                <w:b/>
                <w:color w:val="0000FF"/>
              </w:rPr>
            </w:pPr>
          </w:p>
        </w:tc>
      </w:tr>
    </w:tbl>
    <w:p w14:paraId="316B643B" w14:textId="77777777" w:rsidR="008D6A82" w:rsidRPr="00D30A0B" w:rsidRDefault="008D6A82">
      <w:pPr>
        <w:numPr>
          <w:ilvl w:val="12"/>
          <w:numId w:val="0"/>
        </w:numPr>
        <w:rPr>
          <w:sz w:val="24"/>
        </w:rPr>
      </w:pPr>
    </w:p>
    <w:p w14:paraId="316B643C" w14:textId="77777777" w:rsidR="008D6A82" w:rsidRPr="00D30A0B" w:rsidRDefault="008D6A82">
      <w:pPr>
        <w:numPr>
          <w:ilvl w:val="12"/>
          <w:numId w:val="0"/>
        </w:numPr>
        <w:rPr>
          <w:sz w:val="24"/>
        </w:rPr>
      </w:pPr>
    </w:p>
    <w:p w14:paraId="316B643D" w14:textId="77777777" w:rsidR="008D6A82" w:rsidRPr="00D30A0B" w:rsidRDefault="008D6A82" w:rsidP="00E04131">
      <w:r w:rsidRPr="00D30A0B">
        <w:t>&lt;!--ID=CSR--&gt;</w:t>
      </w:r>
    </w:p>
    <w:p w14:paraId="316B643E" w14:textId="77777777" w:rsidR="008D6A82" w:rsidRPr="00D30A0B" w:rsidRDefault="008D6A82">
      <w:pPr>
        <w:numPr>
          <w:ilvl w:val="12"/>
          <w:numId w:val="0"/>
        </w:numPr>
        <w:outlineLvl w:val="0"/>
        <w:rPr>
          <w:sz w:val="32"/>
        </w:rPr>
      </w:pPr>
      <w:r w:rsidRPr="00D30A0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44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3F" w14:textId="77777777" w:rsidR="008D6A82" w:rsidRPr="00D30A0B" w:rsidRDefault="008D6A82">
            <w:pPr>
              <w:pStyle w:val="TableHeaderText"/>
              <w:numPr>
                <w:ilvl w:val="12"/>
                <w:numId w:val="0"/>
              </w:numPr>
              <w:rPr>
                <w:color w:val="FF0000"/>
              </w:rPr>
            </w:pPr>
            <w:r w:rsidRPr="00D30A0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40" w14:textId="0E4EC068" w:rsidR="008D6A82" w:rsidRPr="00D30A0B" w:rsidRDefault="00A5564B">
            <w:pPr>
              <w:pStyle w:val="TableHeaderText"/>
              <w:rPr>
                <w:bCs/>
                <w:color w:val="FF0000"/>
              </w:rPr>
            </w:pPr>
            <w:r w:rsidRPr="00D30A0B">
              <w:rPr>
                <w:bCs/>
                <w:color w:val="FF0000"/>
              </w:rPr>
              <w:t>CHOICE</w:t>
            </w:r>
            <w:r w:rsidR="008D6A82" w:rsidRPr="00D30A0B">
              <w:rPr>
                <w:bCs/>
                <w:color w:val="FF0000"/>
              </w:rPr>
              <w:t xml:space="preserve"> </w:t>
            </w:r>
          </w:p>
          <w:p w14:paraId="316B6441" w14:textId="77777777" w:rsidR="008D6A82" w:rsidRPr="00D30A0B" w:rsidRDefault="008D6A82">
            <w:pPr>
              <w:pStyle w:val="TableHeaderText"/>
              <w:numPr>
                <w:ilvl w:val="12"/>
                <w:numId w:val="0"/>
              </w:numPr>
              <w:rPr>
                <w:color w:val="FF0000"/>
              </w:rPr>
            </w:pPr>
          </w:p>
        </w:tc>
      </w:tr>
      <w:tr w:rsidR="00CB1867" w:rsidRPr="00D30A0B" w14:paraId="316B645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43" w14:textId="77777777" w:rsidR="00CB1867" w:rsidRPr="00D30A0B" w:rsidRDefault="00CB1867" w:rsidP="00B60B92">
            <w:pPr>
              <w:pStyle w:val="TableTextCharCharChar1"/>
              <w:rPr>
                <w:b/>
                <w:bCs/>
                <w:color w:val="FF0000"/>
              </w:rPr>
            </w:pPr>
            <w:bookmarkStart w:id="71" w:name="Intensive_Care_Unit"/>
            <w:r w:rsidRPr="00D30A0B">
              <w:rPr>
                <w:b/>
                <w:bCs/>
                <w:color w:val="FF0000"/>
              </w:rPr>
              <w:t>Intensive Care Unit</w:t>
            </w:r>
            <w:bookmarkEnd w:id="71"/>
          </w:p>
          <w:p w14:paraId="316B6444" w14:textId="77777777" w:rsidR="00CB1867" w:rsidRPr="00D30A0B" w:rsidRDefault="00CB1867" w:rsidP="00B60B92">
            <w:pPr>
              <w:pStyle w:val="TableTextCharCharChar1"/>
              <w:rPr>
                <w:b/>
                <w:bCs/>
                <w:color w:val="FF0000"/>
              </w:rPr>
            </w:pPr>
          </w:p>
          <w:p w14:paraId="316B644B" w14:textId="77777777" w:rsidR="009B43A0" w:rsidRPr="00D30A0B" w:rsidRDefault="009B43A0" w:rsidP="009A3DB3">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53" w14:textId="7AAEAA24" w:rsidR="00CB1867" w:rsidRPr="00D30A0B" w:rsidRDefault="003B5AA1">
            <w:pPr>
              <w:pStyle w:val="TableTextCharCharChar1"/>
              <w:numPr>
                <w:ilvl w:val="12"/>
                <w:numId w:val="0"/>
              </w:numPr>
            </w:pPr>
            <w:r w:rsidRPr="00D30A0B">
              <w:rPr>
                <w:b/>
                <w:color w:val="0000FF"/>
              </w:rPr>
              <w:lastRenderedPageBreak/>
              <w:t>$500</w:t>
            </w:r>
            <w:r w:rsidR="00CB1867" w:rsidRPr="00D30A0B">
              <w:t xml:space="preserve"> </w:t>
            </w:r>
            <w:r w:rsidR="00CB1867" w:rsidRPr="00D30A0B">
              <w:rPr>
                <w:color w:val="FF0000"/>
              </w:rPr>
              <w:t>copay</w:t>
            </w:r>
            <w:r w:rsidR="00CB1867" w:rsidRPr="00D30A0B">
              <w:t xml:space="preserve"> </w:t>
            </w:r>
            <w:r w:rsidR="00CB1867" w:rsidRPr="00D30A0B">
              <w:rPr>
                <w:color w:val="FF0000"/>
              </w:rPr>
              <w:t xml:space="preserve">per admission, then </w:t>
            </w:r>
            <w:r w:rsidR="00614014" w:rsidRPr="00D30A0B">
              <w:rPr>
                <w:b/>
                <w:bCs/>
                <w:color w:val="0000FF"/>
              </w:rPr>
              <w:t>100%</w:t>
            </w:r>
            <w:r w:rsidR="00CB1867" w:rsidRPr="00D30A0B">
              <w:rPr>
                <w:color w:val="FF0000"/>
              </w:rPr>
              <w:t xml:space="preserve"> of eligible expenses.</w:t>
            </w:r>
          </w:p>
          <w:p w14:paraId="316B6454" w14:textId="77777777" w:rsidR="00CB1867" w:rsidRPr="00D30A0B" w:rsidRDefault="00CB1867">
            <w:pPr>
              <w:pStyle w:val="TableTextCharCharChar1"/>
              <w:numPr>
                <w:ilvl w:val="12"/>
                <w:numId w:val="0"/>
              </w:numPr>
              <w:rPr>
                <w:b/>
                <w:i/>
                <w:iCs/>
                <w:color w:val="FF00FF"/>
              </w:rPr>
            </w:pPr>
          </w:p>
          <w:p w14:paraId="316B645B" w14:textId="19C21A2C" w:rsidR="00CB1867" w:rsidRPr="00D30A0B" w:rsidRDefault="00CB1867" w:rsidP="00CB1867">
            <w:pPr>
              <w:pStyle w:val="TableTextCharCharChar1"/>
              <w:numPr>
                <w:ilvl w:val="12"/>
                <w:numId w:val="0"/>
              </w:numPr>
              <w:rPr>
                <w:color w:val="FF0000"/>
              </w:rPr>
            </w:pPr>
          </w:p>
        </w:tc>
      </w:tr>
      <w:tr w:rsidR="00547800" w:rsidRPr="00D30A0B" w14:paraId="316B646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5D" w14:textId="77777777" w:rsidR="00547800" w:rsidRPr="00D30A0B" w:rsidRDefault="00547800">
            <w:pPr>
              <w:pStyle w:val="TableText"/>
              <w:numPr>
                <w:ilvl w:val="12"/>
                <w:numId w:val="0"/>
              </w:numPr>
              <w:rPr>
                <w:rStyle w:val="Style1"/>
              </w:rPr>
            </w:pPr>
            <w:bookmarkStart w:id="72" w:name="PreAdmission_Testing"/>
            <w:r w:rsidRPr="00D30A0B">
              <w:rPr>
                <w:rStyle w:val="Style1"/>
              </w:rPr>
              <w:lastRenderedPageBreak/>
              <w:t>Pre-Admission Testing</w:t>
            </w:r>
            <w:bookmarkEnd w:id="7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5E" w14:textId="77777777" w:rsidR="00547800" w:rsidRPr="00D30A0B" w:rsidRDefault="00547800" w:rsidP="005C0295">
            <w:pPr>
              <w:pStyle w:val="TableText"/>
              <w:numPr>
                <w:ilvl w:val="12"/>
                <w:numId w:val="0"/>
              </w:numPr>
              <w:rPr>
                <w:color w:val="FF0000"/>
              </w:rPr>
            </w:pPr>
            <w:r w:rsidRPr="00D30A0B">
              <w:rPr>
                <w:color w:val="FF0000"/>
              </w:rPr>
              <w:t>Refer to the appropriate benefit category.</w:t>
            </w:r>
          </w:p>
          <w:p w14:paraId="316B645F" w14:textId="77777777" w:rsidR="00547800" w:rsidRPr="00D30A0B" w:rsidRDefault="00547800" w:rsidP="005C0295">
            <w:pPr>
              <w:pStyle w:val="TableText"/>
              <w:numPr>
                <w:ilvl w:val="12"/>
                <w:numId w:val="0"/>
              </w:numPr>
              <w:rPr>
                <w:color w:val="FF0000"/>
              </w:rPr>
            </w:pPr>
          </w:p>
          <w:p w14:paraId="316B6460" w14:textId="77777777" w:rsidR="00547800" w:rsidRPr="00D30A0B" w:rsidRDefault="00547800" w:rsidP="005C0295">
            <w:pPr>
              <w:pStyle w:val="TableText"/>
              <w:numPr>
                <w:ilvl w:val="12"/>
                <w:numId w:val="0"/>
              </w:numPr>
              <w:rPr>
                <w:color w:val="FF0000"/>
              </w:rPr>
            </w:pPr>
            <w:r w:rsidRPr="00D30A0B">
              <w:rPr>
                <w:color w:val="FF0000"/>
              </w:rPr>
              <w:t xml:space="preserve">If services are rendered in an outpatient facility refer to the Outpatient Diagnostic benefit, which is described in the </w:t>
            </w:r>
            <w:r w:rsidRPr="00D30A0B">
              <w:rPr>
                <w:b/>
                <w:i/>
                <w:color w:val="FF0000"/>
              </w:rPr>
              <w:t>Surgery – Outpatient</w:t>
            </w:r>
            <w:r w:rsidRPr="00D30A0B">
              <w:rPr>
                <w:color w:val="FF0000"/>
              </w:rPr>
              <w:t xml:space="preserve">, </w:t>
            </w:r>
            <w:r w:rsidRPr="00D30A0B">
              <w:rPr>
                <w:b/>
                <w:i/>
                <w:color w:val="FF0000"/>
              </w:rPr>
              <w:t>Lab, X-Ray and Diagnostic - Outpatient</w:t>
            </w:r>
            <w:r w:rsidRPr="00D30A0B">
              <w:rPr>
                <w:color w:val="FF0000"/>
              </w:rPr>
              <w:t xml:space="preserve"> benefit category.</w:t>
            </w:r>
          </w:p>
          <w:p w14:paraId="316B6461" w14:textId="77777777" w:rsidR="00547800" w:rsidRPr="00D30A0B" w:rsidRDefault="00547800" w:rsidP="005C0295">
            <w:pPr>
              <w:pStyle w:val="TableText"/>
              <w:numPr>
                <w:ilvl w:val="12"/>
                <w:numId w:val="0"/>
              </w:numPr>
              <w:rPr>
                <w:color w:val="FF0000"/>
              </w:rPr>
            </w:pPr>
          </w:p>
          <w:p w14:paraId="316B6462" w14:textId="77777777" w:rsidR="00547800" w:rsidRPr="00D30A0B" w:rsidRDefault="00547800" w:rsidP="005C0295">
            <w:pPr>
              <w:pStyle w:val="TableTextChar1"/>
              <w:numPr>
                <w:ilvl w:val="12"/>
                <w:numId w:val="0"/>
              </w:numPr>
              <w:rPr>
                <w:color w:val="FF0000"/>
              </w:rPr>
            </w:pPr>
            <w:r w:rsidRPr="00D30A0B">
              <w:rPr>
                <w:color w:val="FF0000"/>
              </w:rPr>
              <w:t xml:space="preserve">If services are rendered in an office setting refer to the </w:t>
            </w:r>
            <w:r w:rsidRPr="00D30A0B">
              <w:rPr>
                <w:b/>
                <w:bCs/>
                <w:i/>
                <w:iCs/>
                <w:color w:val="FF0000"/>
              </w:rPr>
              <w:t>Physician’s Office Services</w:t>
            </w:r>
            <w:r w:rsidRPr="00D30A0B">
              <w:rPr>
                <w:b/>
                <w:bCs/>
                <w:color w:val="FF0000"/>
              </w:rPr>
              <w:t xml:space="preserve"> </w:t>
            </w:r>
            <w:r w:rsidRPr="00D30A0B">
              <w:rPr>
                <w:color w:val="FF0000"/>
              </w:rPr>
              <w:t>benefit category.</w:t>
            </w:r>
          </w:p>
          <w:p w14:paraId="316B6463" w14:textId="77777777" w:rsidR="00547800" w:rsidRPr="00D30A0B" w:rsidRDefault="00547800" w:rsidP="005C0295">
            <w:pPr>
              <w:pStyle w:val="TableTextChar1"/>
              <w:numPr>
                <w:ilvl w:val="12"/>
                <w:numId w:val="0"/>
              </w:numPr>
              <w:rPr>
                <w:color w:val="FF0000"/>
              </w:rPr>
            </w:pPr>
          </w:p>
        </w:tc>
      </w:tr>
    </w:tbl>
    <w:p w14:paraId="316B6465" w14:textId="77777777" w:rsidR="008D6A82" w:rsidRPr="00D30A0B" w:rsidRDefault="008D6A82">
      <w:pPr>
        <w:numPr>
          <w:ilvl w:val="12"/>
          <w:numId w:val="0"/>
        </w:numPr>
        <w:rPr>
          <w:sz w:val="24"/>
        </w:rPr>
      </w:pPr>
    </w:p>
    <w:p w14:paraId="316B6466" w14:textId="77777777" w:rsidR="008D6A82" w:rsidRPr="00D30A0B" w:rsidRDefault="008D6A82">
      <w:pPr>
        <w:numPr>
          <w:ilvl w:val="12"/>
          <w:numId w:val="0"/>
        </w:numPr>
        <w:rPr>
          <w:sz w:val="24"/>
        </w:rPr>
      </w:pPr>
    </w:p>
    <w:p w14:paraId="316B6467" w14:textId="77777777" w:rsidR="008D6A82" w:rsidRPr="00D30A0B" w:rsidRDefault="008D6A82" w:rsidP="00E04131">
      <w:r w:rsidRPr="00D30A0B">
        <w:t>&lt;!--section=Maternity_Care--&gt;</w:t>
      </w:r>
    </w:p>
    <w:p w14:paraId="45CC782A" w14:textId="77777777" w:rsidR="00583BD9" w:rsidRPr="00D30A0B" w:rsidRDefault="00583BD9" w:rsidP="00E04131"/>
    <w:p w14:paraId="12C7B834"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12F27132"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30159313" w14:textId="77777777" w:rsidR="00D54A21" w:rsidRPr="00D30A0B" w:rsidRDefault="00583BD9" w:rsidP="00D54A21">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19" w:history="1">
        <w:r w:rsidR="00D54A21" w:rsidRPr="00D30A0B">
          <w:rPr>
            <w:i/>
            <w:iCs/>
            <w:color w:val="0000FF"/>
            <w:sz w:val="24"/>
            <w:szCs w:val="24"/>
            <w:u w:val="single"/>
          </w:rPr>
          <w:t>uhcprovider.com</w:t>
        </w:r>
      </w:hyperlink>
    </w:p>
    <w:p w14:paraId="79ED3785" w14:textId="0F96397E" w:rsidR="00583BD9" w:rsidRPr="00D30A0B" w:rsidRDefault="00583BD9" w:rsidP="00583BD9">
      <w:pPr>
        <w:overflowPunct/>
        <w:autoSpaceDE/>
        <w:autoSpaceDN/>
        <w:adjustRightInd/>
        <w:textAlignment w:val="auto"/>
        <w:rPr>
          <w:sz w:val="24"/>
          <w:szCs w:val="24"/>
        </w:rPr>
      </w:pPr>
    </w:p>
    <w:p w14:paraId="502ABDFF" w14:textId="77777777" w:rsidR="00583BD9" w:rsidRPr="00D30A0B" w:rsidRDefault="00583BD9" w:rsidP="00E04131"/>
    <w:p w14:paraId="316B6468" w14:textId="77777777" w:rsidR="008D6A82" w:rsidRPr="00D30A0B" w:rsidRDefault="008D6A82">
      <w:pPr>
        <w:pBdr>
          <w:top w:val="double" w:sz="6" w:space="1" w:color="auto"/>
          <w:bottom w:val="double" w:sz="6" w:space="1" w:color="auto"/>
        </w:pBdr>
        <w:jc w:val="center"/>
        <w:outlineLvl w:val="0"/>
        <w:rPr>
          <w:b/>
          <w:bCs/>
          <w:color w:val="0000FF"/>
          <w:sz w:val="28"/>
        </w:rPr>
      </w:pPr>
      <w:bookmarkStart w:id="73" w:name="Maternity_Care"/>
      <w:r w:rsidRPr="00D30A0B">
        <w:rPr>
          <w:b/>
          <w:bCs/>
          <w:color w:val="0000FF"/>
          <w:sz w:val="28"/>
        </w:rPr>
        <w:t>MATERNITY CARE</w:t>
      </w:r>
    </w:p>
    <w:bookmarkEnd w:id="73"/>
    <w:p w14:paraId="316B6469" w14:textId="77777777" w:rsidR="008D6A82" w:rsidRPr="00D30A0B"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46D" w14:textId="77777777" w:rsidTr="00EF101C">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46A" w14:textId="77777777" w:rsidR="008D6A82" w:rsidRPr="00D30A0B" w:rsidRDefault="008D6A82">
            <w:pPr>
              <w:pStyle w:val="TableHeaderText"/>
              <w:numPr>
                <w:ilvl w:val="12"/>
                <w:numId w:val="0"/>
              </w:numPr>
              <w:rPr>
                <w:color w:val="000000"/>
              </w:rPr>
            </w:pPr>
            <w:r w:rsidRPr="00D30A0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46B" w14:textId="45524B76" w:rsidR="008D6A82" w:rsidRPr="00D30A0B" w:rsidRDefault="00A5564B">
            <w:pPr>
              <w:pStyle w:val="TableHeaderText"/>
              <w:rPr>
                <w:bCs/>
                <w:color w:val="000000"/>
              </w:rPr>
            </w:pPr>
            <w:r w:rsidRPr="00D30A0B">
              <w:rPr>
                <w:bCs/>
                <w:color w:val="000000"/>
              </w:rPr>
              <w:t>CHOICE</w:t>
            </w:r>
            <w:r w:rsidR="008D6A82" w:rsidRPr="00D30A0B">
              <w:rPr>
                <w:bCs/>
                <w:color w:val="000000"/>
              </w:rPr>
              <w:t xml:space="preserve"> </w:t>
            </w:r>
          </w:p>
          <w:p w14:paraId="316B646C" w14:textId="77777777" w:rsidR="008D6A82" w:rsidRPr="00D30A0B" w:rsidRDefault="008D6A82">
            <w:pPr>
              <w:pStyle w:val="TableHeaderText"/>
              <w:numPr>
                <w:ilvl w:val="12"/>
                <w:numId w:val="0"/>
              </w:numPr>
              <w:rPr>
                <w:color w:val="000000"/>
              </w:rPr>
            </w:pPr>
          </w:p>
        </w:tc>
      </w:tr>
      <w:tr w:rsidR="005856EC" w:rsidRPr="00D30A0B" w14:paraId="316B649F"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6E" w14:textId="77777777" w:rsidR="005856EC" w:rsidRPr="00D30A0B" w:rsidRDefault="005856EC" w:rsidP="00E12781">
            <w:pPr>
              <w:pStyle w:val="TableTextCharChar"/>
              <w:numPr>
                <w:ilvl w:val="12"/>
                <w:numId w:val="0"/>
              </w:numPr>
              <w:rPr>
                <w:b/>
              </w:rPr>
            </w:pPr>
            <w:bookmarkStart w:id="74" w:name="Pregnancy_Maternity_Services"/>
            <w:r w:rsidRPr="00D30A0B">
              <w:rPr>
                <w:b/>
              </w:rPr>
              <w:t>Pregnancy - Maternity Services</w:t>
            </w:r>
            <w:bookmarkEnd w:id="74"/>
          </w:p>
          <w:p w14:paraId="316B646F" w14:textId="77777777" w:rsidR="005856EC" w:rsidRPr="00D30A0B" w:rsidRDefault="005856EC" w:rsidP="00E12781">
            <w:pPr>
              <w:pStyle w:val="TableTextCharChar"/>
              <w:numPr>
                <w:ilvl w:val="12"/>
                <w:numId w:val="0"/>
              </w:numPr>
              <w:rPr>
                <w:b/>
              </w:rPr>
            </w:pPr>
          </w:p>
          <w:p w14:paraId="316B6470" w14:textId="77777777" w:rsidR="005856EC" w:rsidRPr="00D30A0B" w:rsidRDefault="005856EC" w:rsidP="00E12781">
            <w:pPr>
              <w:pStyle w:val="TableTextCharChar"/>
              <w:numPr>
                <w:ilvl w:val="12"/>
                <w:numId w:val="0"/>
              </w:numPr>
              <w:rPr>
                <w:bCs/>
              </w:rPr>
            </w:pPr>
            <w:r w:rsidRPr="00D30A0B">
              <w:rPr>
                <w:bCs/>
              </w:rPr>
              <w:t>Includes prenatal care, delivery, postnatal care and any related complications.</w:t>
            </w:r>
          </w:p>
          <w:p w14:paraId="316B6471" w14:textId="77777777" w:rsidR="005856EC" w:rsidRPr="00D30A0B" w:rsidRDefault="005856EC" w:rsidP="00E12781">
            <w:pPr>
              <w:pStyle w:val="TableTextCharChar"/>
              <w:numPr>
                <w:ilvl w:val="12"/>
                <w:numId w:val="0"/>
              </w:numPr>
              <w:rPr>
                <w:bCs/>
              </w:rPr>
            </w:pPr>
          </w:p>
          <w:p w14:paraId="316B6472" w14:textId="77777777" w:rsidR="005856EC" w:rsidRPr="00D30A0B" w:rsidRDefault="005856EC" w:rsidP="00E12781">
            <w:pPr>
              <w:pStyle w:val="TableTextCharChar"/>
              <w:numPr>
                <w:ilvl w:val="12"/>
                <w:numId w:val="0"/>
              </w:numPr>
            </w:pPr>
            <w:r w:rsidRPr="00D30A0B">
              <w:t>We will pay Benefits for an Inpatient Stay of at least:</w:t>
            </w:r>
          </w:p>
          <w:p w14:paraId="316B6473" w14:textId="77777777" w:rsidR="005856EC" w:rsidRPr="00D30A0B" w:rsidRDefault="005856EC" w:rsidP="00E12781">
            <w:pPr>
              <w:pStyle w:val="TableTextCharChar"/>
              <w:tabs>
                <w:tab w:val="left" w:pos="360"/>
              </w:tabs>
            </w:pPr>
            <w:r w:rsidRPr="00D30A0B">
              <w:rPr>
                <w:b/>
                <w:color w:val="000000"/>
              </w:rPr>
              <w:t xml:space="preserve">●   </w:t>
            </w:r>
            <w:r w:rsidRPr="00D30A0B">
              <w:rPr>
                <w:b/>
                <w:bCs/>
                <w:color w:val="0000FF"/>
              </w:rPr>
              <w:t>48</w:t>
            </w:r>
            <w:r w:rsidRPr="00D30A0B">
              <w:t xml:space="preserve"> hours for the mother</w:t>
            </w:r>
          </w:p>
          <w:p w14:paraId="316B6474" w14:textId="77777777" w:rsidR="005856EC" w:rsidRPr="00D30A0B" w:rsidRDefault="005856EC" w:rsidP="00E12781">
            <w:pPr>
              <w:pStyle w:val="TableTextCharChar"/>
              <w:tabs>
                <w:tab w:val="left" w:pos="360"/>
              </w:tabs>
              <w:ind w:left="288"/>
            </w:pPr>
            <w:r w:rsidRPr="00D30A0B">
              <w:t>and newborn child following a normal vaginal delivery.</w:t>
            </w:r>
          </w:p>
          <w:p w14:paraId="316B6475" w14:textId="77777777" w:rsidR="005856EC" w:rsidRPr="00D30A0B" w:rsidRDefault="005856EC" w:rsidP="00E12781">
            <w:pPr>
              <w:pStyle w:val="TableTextCharChar"/>
              <w:tabs>
                <w:tab w:val="left" w:pos="360"/>
              </w:tabs>
            </w:pPr>
            <w:r w:rsidRPr="00D30A0B">
              <w:rPr>
                <w:b/>
                <w:color w:val="000000"/>
              </w:rPr>
              <w:t xml:space="preserve">●   </w:t>
            </w:r>
            <w:r w:rsidRPr="00D30A0B">
              <w:rPr>
                <w:b/>
                <w:bCs/>
                <w:color w:val="0000FF"/>
              </w:rPr>
              <w:t>96</w:t>
            </w:r>
            <w:r w:rsidRPr="00D30A0B">
              <w:t xml:space="preserve"> hours for the mother</w:t>
            </w:r>
          </w:p>
          <w:p w14:paraId="316B6476" w14:textId="77777777" w:rsidR="005856EC" w:rsidRPr="00D30A0B" w:rsidRDefault="005856EC" w:rsidP="00E12781">
            <w:pPr>
              <w:pStyle w:val="TableTextCharChar"/>
              <w:tabs>
                <w:tab w:val="left" w:pos="360"/>
              </w:tabs>
              <w:ind w:left="288"/>
            </w:pPr>
            <w:r w:rsidRPr="00D30A0B">
              <w:t>and newborn child following a cesarean section delivery.</w:t>
            </w:r>
          </w:p>
          <w:p w14:paraId="316B6477" w14:textId="77777777" w:rsidR="005856EC" w:rsidRPr="00D30A0B" w:rsidRDefault="005856EC" w:rsidP="00E12781">
            <w:pPr>
              <w:pStyle w:val="TableTextCharChar"/>
              <w:numPr>
                <w:ilvl w:val="12"/>
                <w:numId w:val="0"/>
              </w:numPr>
            </w:pPr>
          </w:p>
          <w:p w14:paraId="316B6478" w14:textId="77777777" w:rsidR="0067032E" w:rsidRPr="00D30A0B" w:rsidRDefault="0067032E" w:rsidP="0067032E">
            <w:pPr>
              <w:rPr>
                <w:bCs/>
                <w:sz w:val="24"/>
              </w:rPr>
            </w:pPr>
            <w:r w:rsidRPr="00D30A0B">
              <w:rPr>
                <w:bCs/>
                <w:sz w:val="24"/>
              </w:rPr>
              <w:t xml:space="preserve">These are federally mandated requirements under the Newborns' and Mothers' Health Protection Act of 1996 which apply to this Plan. The Hospital or other provider is not </w:t>
            </w:r>
            <w:r w:rsidRPr="00D30A0B">
              <w:rPr>
                <w:bCs/>
                <w:sz w:val="24"/>
              </w:rPr>
              <w:lastRenderedPageBreak/>
              <w:t>required to get authorization for the time periods stated above. Authorizations are required for longer lengths of stay.</w:t>
            </w:r>
          </w:p>
          <w:p w14:paraId="316B6479" w14:textId="77777777" w:rsidR="0067032E" w:rsidRPr="00D30A0B" w:rsidRDefault="0067032E" w:rsidP="00E12781">
            <w:pPr>
              <w:pStyle w:val="TableTextCharChar"/>
              <w:numPr>
                <w:ilvl w:val="12"/>
                <w:numId w:val="0"/>
              </w:numPr>
            </w:pPr>
          </w:p>
          <w:p w14:paraId="316B647A" w14:textId="77777777" w:rsidR="005856EC" w:rsidRPr="00D30A0B" w:rsidRDefault="005856EC" w:rsidP="00E12781">
            <w:pPr>
              <w:pStyle w:val="TableTextCharChar"/>
              <w:numPr>
                <w:ilvl w:val="12"/>
                <w:numId w:val="0"/>
              </w:numPr>
            </w:pPr>
            <w:r w:rsidRPr="00D30A0B">
              <w:t>If the mother agrees, the attending provider may discharge the mother and/or the newborn child earlier than these minimum time frames.</w:t>
            </w:r>
          </w:p>
          <w:p w14:paraId="316B647B" w14:textId="77777777" w:rsidR="005856EC" w:rsidRPr="00D30A0B" w:rsidRDefault="005856EC" w:rsidP="00E12781">
            <w:pPr>
              <w:pStyle w:val="TableTextCharChar"/>
              <w:numPr>
                <w:ilvl w:val="12"/>
                <w:numId w:val="0"/>
              </w:numPr>
            </w:pPr>
          </w:p>
          <w:p w14:paraId="316B647D" w14:textId="17876C82" w:rsidR="00E80E31" w:rsidRPr="00D30A0B" w:rsidRDefault="00E80E31" w:rsidP="00E80E31">
            <w:pPr>
              <w:pStyle w:val="TableText"/>
              <w:rPr>
                <w:color w:val="000000"/>
              </w:rPr>
            </w:pPr>
            <w:r w:rsidRPr="00D30A0B">
              <w:rPr>
                <w:color w:val="000000"/>
              </w:rPr>
              <w:t>Both before and during a Pregnancy, Benefits include the services of a genetic counselor when provided or referred by a Physician. These Benefits are available to all Covered Persons in the immediate family.</w:t>
            </w:r>
          </w:p>
          <w:p w14:paraId="316B647E" w14:textId="77777777" w:rsidR="00E80E31" w:rsidRPr="00D30A0B" w:rsidRDefault="00E80E31" w:rsidP="00E80E31">
            <w:pPr>
              <w:pStyle w:val="TableText"/>
              <w:rPr>
                <w:color w:val="000000"/>
              </w:rPr>
            </w:pPr>
          </w:p>
          <w:p w14:paraId="316B6480" w14:textId="783EDDB9" w:rsidR="00E80E31" w:rsidRPr="00D30A0B" w:rsidRDefault="00E80E31" w:rsidP="00E80E31">
            <w:pPr>
              <w:pStyle w:val="TableText"/>
              <w:rPr>
                <w:color w:val="000000"/>
              </w:rPr>
            </w:pPr>
            <w:r w:rsidRPr="00D30A0B">
              <w:rPr>
                <w:color w:val="000000"/>
              </w:rPr>
              <w:t>Covered Health Services include related tests and treatment.</w:t>
            </w:r>
          </w:p>
          <w:p w14:paraId="316B6481" w14:textId="77777777" w:rsidR="00E80E31" w:rsidRPr="00D30A0B" w:rsidRDefault="00E80E31" w:rsidP="00E12781">
            <w:pPr>
              <w:pStyle w:val="TableTextCharChar"/>
              <w:numPr>
                <w:ilvl w:val="12"/>
                <w:numId w:val="0"/>
              </w:numPr>
            </w:pPr>
          </w:p>
          <w:p w14:paraId="316B6482" w14:textId="77777777" w:rsidR="005856EC" w:rsidRPr="00D30A0B" w:rsidRDefault="005856EC" w:rsidP="00E12781">
            <w:pPr>
              <w:pStyle w:val="TableTextCharChar"/>
              <w:numPr>
                <w:ilvl w:val="12"/>
                <w:numId w:val="0"/>
              </w:numPr>
              <w:rPr>
                <w:b/>
                <w:bCs/>
              </w:rPr>
            </w:pPr>
            <w:r w:rsidRPr="00D30A0B">
              <w:rPr>
                <w:b/>
                <w:bCs/>
              </w:rPr>
              <w:t>The following services are not covered:</w:t>
            </w:r>
          </w:p>
          <w:p w14:paraId="316B6483" w14:textId="77777777" w:rsidR="005856EC" w:rsidRPr="00D30A0B" w:rsidRDefault="005856EC" w:rsidP="00E12781">
            <w:pPr>
              <w:pStyle w:val="TableTextCharChar"/>
            </w:pPr>
            <w:r w:rsidRPr="00D30A0B">
              <w:rPr>
                <w:b/>
                <w:color w:val="000000"/>
              </w:rPr>
              <w:t xml:space="preserve">●   </w:t>
            </w:r>
            <w:r w:rsidRPr="00D30A0B">
              <w:t>Services provided by a</w:t>
            </w:r>
          </w:p>
          <w:p w14:paraId="316B6484" w14:textId="77777777" w:rsidR="005856EC" w:rsidRPr="00D30A0B" w:rsidRDefault="005856EC" w:rsidP="00E12781">
            <w:pPr>
              <w:pStyle w:val="TableTextCharChar"/>
              <w:ind w:left="288"/>
            </w:pPr>
            <w:r w:rsidRPr="00D30A0B">
              <w:t>doula (labor aide);</w:t>
            </w:r>
          </w:p>
          <w:p w14:paraId="316B6485" w14:textId="77777777" w:rsidR="005856EC" w:rsidRPr="00D30A0B" w:rsidRDefault="005856EC" w:rsidP="00E12781">
            <w:pPr>
              <w:pStyle w:val="TableTextCharChar"/>
              <w:rPr>
                <w:bCs/>
              </w:rPr>
            </w:pPr>
            <w:r w:rsidRPr="00D30A0B">
              <w:rPr>
                <w:b/>
                <w:color w:val="000000"/>
              </w:rPr>
              <w:t xml:space="preserve">●   </w:t>
            </w:r>
            <w:r w:rsidRPr="00D30A0B">
              <w:rPr>
                <w:bCs/>
              </w:rPr>
              <w:t>Parenting, pre-natal or</w:t>
            </w:r>
          </w:p>
          <w:p w14:paraId="316B6489" w14:textId="1ECCECD5" w:rsidR="005856EC" w:rsidRPr="00D30A0B" w:rsidRDefault="005856EC" w:rsidP="005F18E7">
            <w:pPr>
              <w:pStyle w:val="TableTextCharChar"/>
              <w:ind w:left="288"/>
              <w:rPr>
                <w:bCs/>
              </w:rPr>
            </w:pPr>
            <w:r w:rsidRPr="00D30A0B">
              <w:rPr>
                <w:bCs/>
              </w:rPr>
              <w:t xml:space="preserve">birthing classes;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8A" w14:textId="77777777" w:rsidR="005856EC" w:rsidRPr="00D30A0B" w:rsidRDefault="005856EC" w:rsidP="00E12781">
            <w:pPr>
              <w:pStyle w:val="TableTextCharChar"/>
              <w:rPr>
                <w:b/>
              </w:rPr>
            </w:pPr>
            <w:r w:rsidRPr="00D30A0B">
              <w:rPr>
                <w:b/>
              </w:rPr>
              <w:lastRenderedPageBreak/>
              <w:t>Same as:</w:t>
            </w:r>
          </w:p>
          <w:p w14:paraId="316B648B" w14:textId="77777777" w:rsidR="00547800" w:rsidRPr="00D30A0B" w:rsidRDefault="00547800" w:rsidP="00547800">
            <w:pPr>
              <w:pStyle w:val="TableTextChar1"/>
              <w:rPr>
                <w:b/>
                <w:i/>
                <w:iCs/>
                <w:color w:val="000000"/>
                <w:szCs w:val="24"/>
              </w:rPr>
            </w:pPr>
            <w:r w:rsidRPr="00D30A0B">
              <w:rPr>
                <w:b/>
                <w:color w:val="000000"/>
                <w:szCs w:val="24"/>
              </w:rPr>
              <w:t xml:space="preserve">●  </w:t>
            </w:r>
            <w:r w:rsidRPr="00D30A0B">
              <w:rPr>
                <w:b/>
                <w:i/>
                <w:iCs/>
                <w:color w:val="000000"/>
                <w:szCs w:val="24"/>
              </w:rPr>
              <w:t>Physician's Office</w:t>
            </w:r>
          </w:p>
          <w:p w14:paraId="316B648C" w14:textId="77777777" w:rsidR="00547800" w:rsidRPr="00D30A0B" w:rsidRDefault="00547800" w:rsidP="00547800">
            <w:pPr>
              <w:pStyle w:val="TableTextChar1"/>
              <w:ind w:left="288"/>
              <w:rPr>
                <w:b/>
                <w:i/>
                <w:iCs/>
                <w:color w:val="000000"/>
                <w:szCs w:val="24"/>
              </w:rPr>
            </w:pPr>
            <w:r w:rsidRPr="00D30A0B">
              <w:rPr>
                <w:b/>
                <w:i/>
                <w:iCs/>
                <w:color w:val="000000"/>
                <w:szCs w:val="24"/>
              </w:rPr>
              <w:t>Services</w:t>
            </w:r>
          </w:p>
          <w:p w14:paraId="316B648D" w14:textId="77777777" w:rsidR="00547800" w:rsidRPr="00D30A0B" w:rsidRDefault="00547800" w:rsidP="00547800">
            <w:pPr>
              <w:pStyle w:val="TableTextChar1"/>
              <w:rPr>
                <w:b/>
                <w:i/>
                <w:iCs/>
                <w:color w:val="000000"/>
                <w:szCs w:val="24"/>
              </w:rPr>
            </w:pPr>
            <w:r w:rsidRPr="00D30A0B">
              <w:rPr>
                <w:b/>
                <w:iCs/>
                <w:color w:val="000000"/>
                <w:szCs w:val="24"/>
              </w:rPr>
              <w:t>●</w:t>
            </w:r>
            <w:r w:rsidRPr="00D30A0B">
              <w:rPr>
                <w:b/>
                <w:i/>
                <w:iCs/>
                <w:color w:val="000000"/>
                <w:szCs w:val="24"/>
              </w:rPr>
              <w:t xml:space="preserve">  Professional Fees</w:t>
            </w:r>
          </w:p>
          <w:p w14:paraId="316B648E" w14:textId="77777777" w:rsidR="00547800" w:rsidRPr="00D30A0B" w:rsidRDefault="00547800" w:rsidP="00547800">
            <w:pPr>
              <w:pStyle w:val="TableTextChar1"/>
              <w:rPr>
                <w:b/>
                <w:i/>
                <w:iCs/>
                <w:color w:val="000000"/>
                <w:szCs w:val="24"/>
              </w:rPr>
            </w:pPr>
            <w:r w:rsidRPr="00D30A0B">
              <w:rPr>
                <w:b/>
                <w:iCs/>
                <w:color w:val="000000"/>
                <w:szCs w:val="24"/>
              </w:rPr>
              <w:t>●</w:t>
            </w:r>
            <w:r w:rsidRPr="00D30A0B">
              <w:rPr>
                <w:b/>
                <w:i/>
                <w:iCs/>
                <w:color w:val="000000"/>
                <w:szCs w:val="24"/>
              </w:rPr>
              <w:t xml:space="preserve">  Hospital-Inpatient Stay</w:t>
            </w:r>
          </w:p>
          <w:p w14:paraId="316B648F" w14:textId="77777777" w:rsidR="00547800" w:rsidRPr="00D30A0B" w:rsidRDefault="00547800" w:rsidP="00547800">
            <w:pPr>
              <w:pStyle w:val="TableTextChar1"/>
              <w:numPr>
                <w:ilvl w:val="12"/>
                <w:numId w:val="0"/>
              </w:numPr>
              <w:ind w:left="288" w:hanging="288"/>
              <w:rPr>
                <w:b/>
                <w:i/>
                <w:color w:val="FF0000"/>
              </w:rPr>
            </w:pPr>
            <w:r w:rsidRPr="00D30A0B">
              <w:rPr>
                <w:b/>
                <w:iCs/>
                <w:color w:val="000000"/>
                <w:szCs w:val="24"/>
              </w:rPr>
              <w:t>●</w:t>
            </w:r>
            <w:r w:rsidRPr="00D30A0B">
              <w:rPr>
                <w:b/>
                <w:i/>
                <w:iCs/>
                <w:color w:val="000000"/>
                <w:szCs w:val="24"/>
              </w:rPr>
              <w:t xml:space="preserve">  </w:t>
            </w:r>
            <w:r w:rsidRPr="00D30A0B">
              <w:rPr>
                <w:b/>
                <w:i/>
              </w:rPr>
              <w:t>Lab, X-Ray and Diagnostic - Outpatient</w:t>
            </w:r>
          </w:p>
          <w:p w14:paraId="316B6490" w14:textId="77777777" w:rsidR="005856EC" w:rsidRPr="00D30A0B" w:rsidRDefault="005856EC" w:rsidP="00E12781">
            <w:pPr>
              <w:pStyle w:val="TableTextCharChar"/>
              <w:numPr>
                <w:ilvl w:val="12"/>
                <w:numId w:val="0"/>
              </w:numPr>
              <w:rPr>
                <w:b/>
                <w:color w:val="0000FF"/>
              </w:rPr>
            </w:pPr>
          </w:p>
          <w:p w14:paraId="04985FD4" w14:textId="77777777" w:rsidR="007E6404" w:rsidRPr="00D30A0B" w:rsidRDefault="007E6404" w:rsidP="007E6404">
            <w:pPr>
              <w:pStyle w:val="TableTextChar1"/>
              <w:numPr>
                <w:ilvl w:val="12"/>
                <w:numId w:val="0"/>
              </w:numPr>
              <w:ind w:left="288" w:hanging="288"/>
              <w:rPr>
                <w:b/>
                <w:i/>
                <w:color w:val="FF0000"/>
              </w:rPr>
            </w:pPr>
            <w:r w:rsidRPr="00D30A0B">
              <w:rPr>
                <w:b/>
                <w:color w:val="0000FF"/>
              </w:rPr>
              <w:t xml:space="preserve">$40 </w:t>
            </w:r>
            <w:r w:rsidRPr="00D30A0B">
              <w:t>Specialist</w:t>
            </w:r>
            <w:r w:rsidRPr="00D30A0B">
              <w:rPr>
                <w:b/>
                <w:color w:val="0000FF"/>
              </w:rPr>
              <w:t xml:space="preserve"> </w:t>
            </w:r>
            <w:r w:rsidRPr="00D30A0B">
              <w:rPr>
                <w:bCs/>
                <w:color w:val="000000"/>
              </w:rPr>
              <w:t>copay applies for OBGYN.</w:t>
            </w:r>
          </w:p>
          <w:p w14:paraId="64A10515" w14:textId="77777777" w:rsidR="007E6404" w:rsidRPr="00D30A0B" w:rsidRDefault="007E6404" w:rsidP="003B5AA1">
            <w:pPr>
              <w:overflowPunct/>
              <w:textAlignment w:val="auto"/>
              <w:rPr>
                <w:sz w:val="24"/>
                <w:szCs w:val="24"/>
              </w:rPr>
            </w:pPr>
          </w:p>
          <w:p w14:paraId="316B649D" w14:textId="2AD12216" w:rsidR="005856EC" w:rsidRPr="00D30A0B" w:rsidRDefault="003B5AA1" w:rsidP="003B5AA1">
            <w:pPr>
              <w:overflowPunct/>
              <w:textAlignment w:val="auto"/>
              <w:rPr>
                <w:sz w:val="24"/>
                <w:szCs w:val="24"/>
              </w:rPr>
            </w:pPr>
            <w:r w:rsidRPr="00D30A0B">
              <w:rPr>
                <w:sz w:val="24"/>
                <w:szCs w:val="24"/>
              </w:rPr>
              <w:t xml:space="preserve">Prenatal care and postnatal visit performed by an in-network provider covered at </w:t>
            </w:r>
            <w:r w:rsidRPr="00D30A0B">
              <w:rPr>
                <w:b/>
                <w:color w:val="0033CC"/>
                <w:sz w:val="24"/>
                <w:szCs w:val="24"/>
              </w:rPr>
              <w:t>100%</w:t>
            </w:r>
            <w:r w:rsidRPr="00D30A0B">
              <w:rPr>
                <w:sz w:val="24"/>
                <w:szCs w:val="24"/>
              </w:rPr>
              <w:t xml:space="preserve"> of eligible expenses.</w:t>
            </w:r>
          </w:p>
          <w:p w14:paraId="316B649E" w14:textId="77777777" w:rsidR="005856EC" w:rsidRPr="00D30A0B" w:rsidRDefault="005856EC" w:rsidP="00E12781">
            <w:pPr>
              <w:pStyle w:val="TableTextCharChar"/>
              <w:numPr>
                <w:ilvl w:val="12"/>
                <w:numId w:val="0"/>
              </w:numPr>
            </w:pPr>
          </w:p>
        </w:tc>
      </w:tr>
      <w:tr w:rsidR="006751A9" w:rsidRPr="00D30A0B" w14:paraId="316B64AC"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A0" w14:textId="77777777" w:rsidR="006751A9" w:rsidRPr="00D30A0B" w:rsidRDefault="006751A9" w:rsidP="008404D0">
            <w:pPr>
              <w:pStyle w:val="TableText"/>
              <w:rPr>
                <w:b/>
              </w:rPr>
            </w:pPr>
            <w:bookmarkStart w:id="75" w:name="Neonatal_Resource_Services_NRS"/>
            <w:r w:rsidRPr="00D30A0B">
              <w:rPr>
                <w:b/>
              </w:rPr>
              <w:t>Neonatal Resource Services (NRS)</w:t>
            </w:r>
            <w:bookmarkEnd w:id="75"/>
          </w:p>
          <w:p w14:paraId="4EDFDE86" w14:textId="77777777" w:rsidR="006751A9" w:rsidRPr="00D30A0B" w:rsidRDefault="006751A9" w:rsidP="00CF545B">
            <w:pPr>
              <w:pStyle w:val="TableTextChar1"/>
              <w:numPr>
                <w:ilvl w:val="12"/>
                <w:numId w:val="0"/>
              </w:numPr>
              <w:rPr>
                <w:b/>
              </w:rPr>
            </w:pPr>
          </w:p>
          <w:p w14:paraId="316B64A1" w14:textId="7D68AAEB" w:rsidR="005F18E7" w:rsidRPr="00D30A0B" w:rsidRDefault="005F18E7" w:rsidP="00CF545B">
            <w:pPr>
              <w:pStyle w:val="TableTextChar1"/>
              <w:numPr>
                <w:ilvl w:val="12"/>
                <w:numId w:val="0"/>
              </w:numPr>
              <w:rPr>
                <w:b/>
              </w:rPr>
            </w:pPr>
            <w:r w:rsidRPr="00D30A0B">
              <w:rPr>
                <w:szCs w:val="24"/>
              </w:rPr>
              <w:t>This is part of Mercer Health Advantage (MHA).</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CDB894C" w14:textId="77777777" w:rsidR="00EF101C" w:rsidRPr="00D30A0B" w:rsidRDefault="00EF101C" w:rsidP="00EF101C">
            <w:pPr>
              <w:rPr>
                <w:sz w:val="24"/>
                <w:szCs w:val="24"/>
              </w:rPr>
            </w:pPr>
            <w:r w:rsidRPr="00D30A0B">
              <w:rPr>
                <w:sz w:val="24"/>
                <w:szCs w:val="24"/>
              </w:rPr>
              <w:t xml:space="preserve">If you have a baby in the Neonatal Intensive Care Unit (NICU), nurses will be available to answer questions about your baby's care in the NICU and when you bring your baby home. </w:t>
            </w:r>
          </w:p>
          <w:p w14:paraId="0D2F2C90" w14:textId="77777777" w:rsidR="00EF101C" w:rsidRPr="00D30A0B" w:rsidRDefault="00EF101C" w:rsidP="00EF101C">
            <w:pPr>
              <w:rPr>
                <w:sz w:val="24"/>
                <w:szCs w:val="24"/>
              </w:rPr>
            </w:pPr>
            <w:r w:rsidRPr="00D30A0B">
              <w:rPr>
                <w:sz w:val="24"/>
                <w:szCs w:val="24"/>
              </w:rPr>
              <w:t> </w:t>
            </w:r>
          </w:p>
          <w:p w14:paraId="65CD3ED7" w14:textId="77777777" w:rsidR="00EF101C" w:rsidRPr="00D30A0B" w:rsidRDefault="00EF101C" w:rsidP="00EF101C">
            <w:pPr>
              <w:rPr>
                <w:sz w:val="24"/>
                <w:szCs w:val="24"/>
              </w:rPr>
            </w:pPr>
            <w:r w:rsidRPr="00D30A0B">
              <w:rPr>
                <w:sz w:val="24"/>
                <w:szCs w:val="24"/>
              </w:rPr>
              <w:t xml:space="preserve">For more information call toll-free at </w:t>
            </w:r>
            <w:r w:rsidRPr="00D30A0B">
              <w:rPr>
                <w:b/>
                <w:color w:val="0000FF"/>
                <w:sz w:val="24"/>
                <w:szCs w:val="24"/>
              </w:rPr>
              <w:t>1-888-936-7246</w:t>
            </w:r>
            <w:r w:rsidRPr="00D30A0B">
              <w:rPr>
                <w:sz w:val="24"/>
                <w:szCs w:val="24"/>
              </w:rPr>
              <w:t xml:space="preserve">. TTY users can dial </w:t>
            </w:r>
            <w:r w:rsidRPr="00D30A0B">
              <w:rPr>
                <w:b/>
                <w:color w:val="0000FF"/>
                <w:sz w:val="24"/>
                <w:szCs w:val="24"/>
              </w:rPr>
              <w:t>711</w:t>
            </w:r>
            <w:r w:rsidRPr="00D30A0B">
              <w:rPr>
                <w:sz w:val="24"/>
                <w:szCs w:val="24"/>
              </w:rPr>
              <w:t>.</w:t>
            </w:r>
          </w:p>
          <w:p w14:paraId="316B64AB" w14:textId="77777777" w:rsidR="006751A9" w:rsidRPr="00D30A0B" w:rsidRDefault="006751A9" w:rsidP="005F18E7">
            <w:pPr>
              <w:pStyle w:val="TableText"/>
            </w:pPr>
          </w:p>
        </w:tc>
      </w:tr>
      <w:tr w:rsidR="006751A9" w:rsidRPr="00D30A0B" w14:paraId="316B64B3"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AD" w14:textId="77777777" w:rsidR="006751A9" w:rsidRPr="00D30A0B" w:rsidRDefault="006751A9">
            <w:pPr>
              <w:pStyle w:val="TableTextChar1"/>
              <w:numPr>
                <w:ilvl w:val="12"/>
                <w:numId w:val="0"/>
              </w:numPr>
              <w:rPr>
                <w:b/>
              </w:rPr>
            </w:pPr>
            <w:bookmarkStart w:id="76" w:name="Newborn_Care"/>
            <w:r w:rsidRPr="00D30A0B">
              <w:rPr>
                <w:b/>
              </w:rPr>
              <w:t>Newborn Care</w:t>
            </w:r>
            <w:bookmarkEnd w:id="76"/>
          </w:p>
          <w:p w14:paraId="316B64AE" w14:textId="77777777" w:rsidR="009C4A68" w:rsidRPr="00D30A0B" w:rsidRDefault="009C4A68">
            <w:pPr>
              <w:pStyle w:val="TableTextChar1"/>
              <w:numPr>
                <w:ilvl w:val="12"/>
                <w:numId w:val="0"/>
              </w:numPr>
              <w:rPr>
                <w:b/>
              </w:rPr>
            </w:pPr>
          </w:p>
          <w:p w14:paraId="316B64AF" w14:textId="77777777" w:rsidR="009C4A68" w:rsidRPr="00D30A0B" w:rsidRDefault="009C4A68" w:rsidP="009C4A68">
            <w:pPr>
              <w:pStyle w:val="TableTextCharCharChar1"/>
            </w:pPr>
            <w:r w:rsidRPr="00D30A0B">
              <w:t>Non-wellness services for a newborn child whose length of stay in the hospital exceeds the mother’s length of stay.</w:t>
            </w:r>
          </w:p>
          <w:p w14:paraId="316B64B0" w14:textId="77777777" w:rsidR="009C4A68" w:rsidRPr="00D30A0B" w:rsidRDefault="009C4A68">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B1" w14:textId="66AF9F87" w:rsidR="006751A9" w:rsidRPr="00D30A0B" w:rsidRDefault="00614014">
            <w:pPr>
              <w:pStyle w:val="TableTextChar1"/>
              <w:numPr>
                <w:ilvl w:val="12"/>
                <w:numId w:val="0"/>
              </w:numPr>
            </w:pPr>
            <w:r w:rsidRPr="00D30A0B">
              <w:rPr>
                <w:b/>
                <w:color w:val="0000FF"/>
              </w:rPr>
              <w:t>100%</w:t>
            </w:r>
            <w:r w:rsidR="006751A9" w:rsidRPr="00D30A0B">
              <w:t xml:space="preserve"> of eligible expenses, including circumcision.</w:t>
            </w:r>
          </w:p>
          <w:p w14:paraId="316B64B2" w14:textId="77777777" w:rsidR="006751A9" w:rsidRPr="00D30A0B" w:rsidRDefault="006751A9">
            <w:pPr>
              <w:pStyle w:val="TableTextChar1"/>
              <w:numPr>
                <w:ilvl w:val="12"/>
                <w:numId w:val="0"/>
              </w:numPr>
            </w:pPr>
          </w:p>
        </w:tc>
      </w:tr>
      <w:tr w:rsidR="00547800" w:rsidRPr="00D30A0B" w14:paraId="316B64B7"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B4" w14:textId="77777777" w:rsidR="00547800" w:rsidRPr="00D30A0B" w:rsidRDefault="00547800">
            <w:pPr>
              <w:pStyle w:val="TableText"/>
              <w:numPr>
                <w:ilvl w:val="12"/>
                <w:numId w:val="0"/>
              </w:numPr>
              <w:rPr>
                <w:b/>
              </w:rPr>
            </w:pPr>
            <w:bookmarkStart w:id="77" w:name="Midwife"/>
            <w:r w:rsidRPr="00D30A0B">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B5" w14:textId="77777777" w:rsidR="00547800" w:rsidRPr="00D30A0B" w:rsidRDefault="00547800" w:rsidP="005C0295">
            <w:pPr>
              <w:numPr>
                <w:ilvl w:val="12"/>
                <w:numId w:val="0"/>
              </w:numPr>
              <w:rPr>
                <w:sz w:val="24"/>
                <w:szCs w:val="24"/>
              </w:rPr>
            </w:pPr>
            <w:r w:rsidRPr="00D30A0B">
              <w:rPr>
                <w:sz w:val="24"/>
                <w:szCs w:val="24"/>
              </w:rPr>
              <w:t xml:space="preserve">Covered same as </w:t>
            </w:r>
            <w:r w:rsidRPr="00D30A0B">
              <w:rPr>
                <w:b/>
                <w:i/>
                <w:sz w:val="24"/>
                <w:szCs w:val="24"/>
              </w:rPr>
              <w:t>Pregnancy - Maternity Services</w:t>
            </w:r>
            <w:r w:rsidRPr="00D30A0B">
              <w:rPr>
                <w:sz w:val="24"/>
                <w:szCs w:val="24"/>
              </w:rPr>
              <w:t xml:space="preserve"> </w:t>
            </w:r>
            <w:r w:rsidRPr="00D30A0B">
              <w:rPr>
                <w:bCs/>
                <w:sz w:val="24"/>
                <w:szCs w:val="24"/>
              </w:rPr>
              <w:t>and</w:t>
            </w:r>
            <w:r w:rsidRPr="00D30A0B">
              <w:rPr>
                <w:sz w:val="24"/>
                <w:szCs w:val="24"/>
              </w:rPr>
              <w:t xml:space="preserve"> </w:t>
            </w:r>
            <w:r w:rsidRPr="00D30A0B">
              <w:rPr>
                <w:b/>
                <w:i/>
                <w:iCs/>
                <w:sz w:val="24"/>
                <w:szCs w:val="24"/>
              </w:rPr>
              <w:t>Newborn</w:t>
            </w:r>
            <w:r w:rsidRPr="00D30A0B">
              <w:rPr>
                <w:i/>
                <w:iCs/>
                <w:sz w:val="24"/>
                <w:szCs w:val="24"/>
              </w:rPr>
              <w:t xml:space="preserve"> </w:t>
            </w:r>
            <w:r w:rsidRPr="00D30A0B">
              <w:rPr>
                <w:b/>
                <w:bCs/>
                <w:i/>
                <w:iCs/>
                <w:sz w:val="24"/>
                <w:szCs w:val="24"/>
              </w:rPr>
              <w:t>Care</w:t>
            </w:r>
            <w:r w:rsidRPr="00D30A0B">
              <w:rPr>
                <w:bCs/>
                <w:sz w:val="24"/>
                <w:szCs w:val="24"/>
              </w:rPr>
              <w:t xml:space="preserve"> </w:t>
            </w:r>
            <w:r w:rsidRPr="00D30A0B">
              <w:rPr>
                <w:sz w:val="24"/>
                <w:szCs w:val="24"/>
              </w:rPr>
              <w:t>sections above.</w:t>
            </w:r>
          </w:p>
          <w:p w14:paraId="316B64B6" w14:textId="77777777" w:rsidR="00547800" w:rsidRPr="00D30A0B" w:rsidRDefault="00547800" w:rsidP="005C0295">
            <w:pPr>
              <w:pStyle w:val="TableText"/>
              <w:numPr>
                <w:ilvl w:val="12"/>
                <w:numId w:val="0"/>
              </w:numPr>
              <w:rPr>
                <w:szCs w:val="24"/>
              </w:rPr>
            </w:pPr>
          </w:p>
        </w:tc>
      </w:tr>
      <w:tr w:rsidR="00547800" w:rsidRPr="00D30A0B" w14:paraId="316B64BB"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B8" w14:textId="77777777" w:rsidR="00547800" w:rsidRPr="00D30A0B" w:rsidRDefault="00547800">
            <w:pPr>
              <w:pStyle w:val="TableText"/>
              <w:numPr>
                <w:ilvl w:val="12"/>
                <w:numId w:val="0"/>
              </w:numPr>
              <w:rPr>
                <w:b/>
              </w:rPr>
            </w:pPr>
            <w:bookmarkStart w:id="78" w:name="Birthing_Center"/>
            <w:r w:rsidRPr="00D30A0B">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B9" w14:textId="77777777" w:rsidR="00547800" w:rsidRPr="00D30A0B" w:rsidRDefault="00547800" w:rsidP="005C0295">
            <w:pPr>
              <w:pStyle w:val="TableTextChar1"/>
              <w:numPr>
                <w:ilvl w:val="12"/>
                <w:numId w:val="0"/>
              </w:numPr>
            </w:pPr>
            <w:r w:rsidRPr="00D30A0B">
              <w:t xml:space="preserve">Covered same as </w:t>
            </w:r>
            <w:r w:rsidRPr="00D30A0B">
              <w:rPr>
                <w:b/>
                <w:i/>
                <w:szCs w:val="24"/>
              </w:rPr>
              <w:t>Pregnancy - Maternity Services</w:t>
            </w:r>
            <w:r w:rsidRPr="00D30A0B">
              <w:rPr>
                <w:b/>
              </w:rPr>
              <w:t xml:space="preserve"> </w:t>
            </w:r>
            <w:r w:rsidRPr="00D30A0B">
              <w:rPr>
                <w:bCs/>
              </w:rPr>
              <w:t>and</w:t>
            </w:r>
            <w:r w:rsidRPr="00D30A0B">
              <w:rPr>
                <w:b/>
              </w:rPr>
              <w:t xml:space="preserve"> </w:t>
            </w:r>
            <w:r w:rsidRPr="00D30A0B">
              <w:rPr>
                <w:b/>
                <w:i/>
                <w:iCs/>
              </w:rPr>
              <w:t>Newborn</w:t>
            </w:r>
            <w:r w:rsidRPr="00D30A0B">
              <w:rPr>
                <w:i/>
                <w:iCs/>
              </w:rPr>
              <w:t xml:space="preserve"> </w:t>
            </w:r>
            <w:r w:rsidRPr="00D30A0B">
              <w:rPr>
                <w:b/>
                <w:bCs/>
                <w:i/>
                <w:iCs/>
              </w:rPr>
              <w:t>Care</w:t>
            </w:r>
            <w:r w:rsidRPr="00D30A0B">
              <w:rPr>
                <w:b/>
                <w:bCs/>
              </w:rPr>
              <w:t xml:space="preserve"> </w:t>
            </w:r>
            <w:r w:rsidRPr="00D30A0B">
              <w:t>sections above.</w:t>
            </w:r>
          </w:p>
          <w:p w14:paraId="7439337A" w14:textId="77777777" w:rsidR="0075097F" w:rsidRPr="00D30A0B" w:rsidRDefault="0075097F" w:rsidP="005C0295">
            <w:pPr>
              <w:pStyle w:val="TableTextChar1"/>
              <w:numPr>
                <w:ilvl w:val="12"/>
                <w:numId w:val="0"/>
              </w:numPr>
            </w:pPr>
          </w:p>
          <w:p w14:paraId="5178B96B" w14:textId="1F6E1F81" w:rsidR="0075097F" w:rsidRPr="00D30A0B" w:rsidRDefault="0075097F" w:rsidP="005C0295">
            <w:pPr>
              <w:pStyle w:val="TableTextChar1"/>
              <w:numPr>
                <w:ilvl w:val="12"/>
                <w:numId w:val="0"/>
              </w:numPr>
              <w:rPr>
                <w:b/>
              </w:rPr>
            </w:pPr>
            <w:r w:rsidRPr="00D30A0B">
              <w:rPr>
                <w:b/>
              </w:rPr>
              <w:t>Outpatient Facility:</w:t>
            </w:r>
          </w:p>
          <w:p w14:paraId="5EBB6556" w14:textId="0CF0BEC5" w:rsidR="0075097F" w:rsidRPr="00D30A0B" w:rsidRDefault="0075097F" w:rsidP="005C0295">
            <w:pPr>
              <w:pStyle w:val="TableTextChar1"/>
              <w:numPr>
                <w:ilvl w:val="12"/>
                <w:numId w:val="0"/>
              </w:numPr>
            </w:pPr>
            <w:r w:rsidRPr="00D30A0B">
              <w:rPr>
                <w:b/>
                <w:color w:val="0000FF"/>
              </w:rPr>
              <w:t>$100</w:t>
            </w:r>
            <w:r w:rsidRPr="00D30A0B">
              <w:t xml:space="preserve"> copay then </w:t>
            </w:r>
            <w:r w:rsidRPr="00D30A0B">
              <w:rPr>
                <w:b/>
                <w:color w:val="0000FF"/>
              </w:rPr>
              <w:t>100%</w:t>
            </w:r>
            <w:r w:rsidRPr="00D30A0B">
              <w:t xml:space="preserve"> of eligible expenses</w:t>
            </w:r>
          </w:p>
          <w:p w14:paraId="316B64BA" w14:textId="77777777" w:rsidR="00547800" w:rsidRPr="00D30A0B" w:rsidRDefault="00547800" w:rsidP="005C0295">
            <w:pPr>
              <w:pStyle w:val="TableTextChar1"/>
              <w:numPr>
                <w:ilvl w:val="12"/>
                <w:numId w:val="0"/>
              </w:numPr>
            </w:pPr>
          </w:p>
        </w:tc>
      </w:tr>
      <w:tr w:rsidR="00A92709" w:rsidRPr="00D30A0B" w14:paraId="316B64ED"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02BB2B79" w14:textId="562B8D66" w:rsidR="00A92709" w:rsidRPr="00D30A0B" w:rsidRDefault="00A92709" w:rsidP="00FB246E">
            <w:pPr>
              <w:pStyle w:val="TableTextCharChar"/>
              <w:numPr>
                <w:ilvl w:val="12"/>
                <w:numId w:val="0"/>
              </w:numPr>
              <w:rPr>
                <w:b/>
              </w:rPr>
            </w:pPr>
            <w:bookmarkStart w:id="79" w:name="Maternity_Support_Program"/>
            <w:r w:rsidRPr="00D30A0B">
              <w:rPr>
                <w:b/>
              </w:rPr>
              <w:lastRenderedPageBreak/>
              <w:t>Maternity Support Program</w:t>
            </w:r>
            <w:bookmarkEnd w:id="79"/>
          </w:p>
          <w:p w14:paraId="617F648C" w14:textId="77777777" w:rsidR="00A92709" w:rsidRPr="00D30A0B" w:rsidRDefault="00A92709" w:rsidP="00FB246E">
            <w:pPr>
              <w:pStyle w:val="TableTextCharChar"/>
              <w:numPr>
                <w:ilvl w:val="12"/>
                <w:numId w:val="0"/>
              </w:numPr>
              <w:rPr>
                <w:b/>
              </w:rPr>
            </w:pPr>
          </w:p>
          <w:p w14:paraId="316B64CE" w14:textId="6F414A69" w:rsidR="00A92709" w:rsidRPr="00D30A0B" w:rsidRDefault="00A92709" w:rsidP="00CF545B">
            <w:pPr>
              <w:pStyle w:val="TableTextChar1"/>
              <w:numPr>
                <w:ilvl w:val="12"/>
                <w:numId w:val="0"/>
              </w:numPr>
              <w:rPr>
                <w:b/>
              </w:rPr>
            </w:pPr>
            <w:r w:rsidRPr="00D30A0B">
              <w:rPr>
                <w:szCs w:val="24"/>
              </w:rPr>
              <w:t>This is part of Mercer Health Advantage (MHA).</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877DA9E" w14:textId="77777777" w:rsidR="00A92709" w:rsidRPr="00D30A0B" w:rsidRDefault="00A92709" w:rsidP="00FB246E">
            <w:pPr>
              <w:pStyle w:val="TableText"/>
            </w:pPr>
            <w:r w:rsidRPr="00D30A0B">
              <w:t xml:space="preserve">If you are pregnant or thinking about becoming pregnant, and you are enrolled in the medical Plan, you can get valuable educational information, advice and comprehensive case management. Your enrollment in the program will be handled by an OB nurse who is assigned to you. </w:t>
            </w:r>
          </w:p>
          <w:p w14:paraId="290AE17A" w14:textId="77777777" w:rsidR="00A92709" w:rsidRPr="00D30A0B" w:rsidRDefault="00A92709" w:rsidP="00FB246E">
            <w:pPr>
              <w:pStyle w:val="TableText"/>
            </w:pPr>
          </w:p>
          <w:p w14:paraId="2178C563" w14:textId="77777777" w:rsidR="00A92709" w:rsidRPr="00D30A0B" w:rsidRDefault="00A92709" w:rsidP="00FB246E">
            <w:pPr>
              <w:pStyle w:val="TableText"/>
            </w:pPr>
            <w:r w:rsidRPr="00D30A0B">
              <w:t>This program offers:</w:t>
            </w:r>
          </w:p>
          <w:p w14:paraId="3139260E" w14:textId="77777777" w:rsidR="00A92709" w:rsidRPr="00D30A0B" w:rsidRDefault="00A92709" w:rsidP="00EB2AF9">
            <w:pPr>
              <w:pStyle w:val="TableText"/>
              <w:numPr>
                <w:ilvl w:val="0"/>
                <w:numId w:val="12"/>
              </w:numPr>
              <w:textAlignment w:val="auto"/>
            </w:pPr>
            <w:r w:rsidRPr="00D30A0B">
              <w:t>enrollment by an OB nurse;</w:t>
            </w:r>
          </w:p>
          <w:p w14:paraId="7875BEAD" w14:textId="77777777" w:rsidR="00A92709" w:rsidRPr="00D30A0B" w:rsidRDefault="00A92709" w:rsidP="00EB2AF9">
            <w:pPr>
              <w:pStyle w:val="TableText"/>
              <w:numPr>
                <w:ilvl w:val="0"/>
                <w:numId w:val="12"/>
              </w:numPr>
              <w:textAlignment w:val="auto"/>
            </w:pPr>
            <w:r w:rsidRPr="00D30A0B">
              <w:t>pre-conception health coaching;</w:t>
            </w:r>
          </w:p>
          <w:p w14:paraId="5820D9A6" w14:textId="77777777" w:rsidR="00A92709" w:rsidRPr="00D30A0B" w:rsidRDefault="00A92709" w:rsidP="00EB2AF9">
            <w:pPr>
              <w:pStyle w:val="TableText"/>
              <w:numPr>
                <w:ilvl w:val="0"/>
                <w:numId w:val="12"/>
              </w:numPr>
              <w:textAlignment w:val="auto"/>
            </w:pPr>
            <w:r w:rsidRPr="00D30A0B">
              <w:t xml:space="preserve">written and online educational resources covering a wide range of topics; </w:t>
            </w:r>
          </w:p>
          <w:p w14:paraId="7F4A973C" w14:textId="77777777" w:rsidR="00A92709" w:rsidRPr="00D30A0B" w:rsidRDefault="00A92709" w:rsidP="00EB2AF9">
            <w:pPr>
              <w:pStyle w:val="TableText"/>
              <w:numPr>
                <w:ilvl w:val="0"/>
                <w:numId w:val="12"/>
              </w:numPr>
              <w:textAlignment w:val="auto"/>
            </w:pPr>
            <w:r w:rsidRPr="00D30A0B">
              <w:t>first and second trimester risk screenings;</w:t>
            </w:r>
          </w:p>
          <w:p w14:paraId="6B98C225" w14:textId="77777777" w:rsidR="00A92709" w:rsidRPr="00D30A0B" w:rsidRDefault="00A92709" w:rsidP="00EB2AF9">
            <w:pPr>
              <w:pStyle w:val="TableText"/>
              <w:numPr>
                <w:ilvl w:val="0"/>
                <w:numId w:val="12"/>
              </w:numPr>
              <w:textAlignment w:val="auto"/>
            </w:pPr>
            <w:r w:rsidRPr="00D30A0B">
              <w:t>identification and management of at- or high-risk conditions that may impact pregnancy;</w:t>
            </w:r>
          </w:p>
          <w:p w14:paraId="5E5CEE1D" w14:textId="77777777" w:rsidR="00A92709" w:rsidRPr="00D30A0B" w:rsidRDefault="00A92709" w:rsidP="00EB2AF9">
            <w:pPr>
              <w:pStyle w:val="TableText"/>
              <w:numPr>
                <w:ilvl w:val="0"/>
                <w:numId w:val="12"/>
              </w:numPr>
              <w:textAlignment w:val="auto"/>
            </w:pPr>
            <w:r w:rsidRPr="00D30A0B">
              <w:t>pre-delivery consultation;</w:t>
            </w:r>
          </w:p>
          <w:p w14:paraId="2E27C54C" w14:textId="77777777" w:rsidR="00A92709" w:rsidRPr="00D30A0B" w:rsidRDefault="00A92709" w:rsidP="00EB2AF9">
            <w:pPr>
              <w:pStyle w:val="TableText"/>
              <w:numPr>
                <w:ilvl w:val="0"/>
                <w:numId w:val="12"/>
              </w:numPr>
              <w:textAlignment w:val="auto"/>
            </w:pPr>
            <w:r w:rsidRPr="00D30A0B">
              <w:t>coordination with and referrals to other benefits and programs available under the medical plan;</w:t>
            </w:r>
          </w:p>
          <w:p w14:paraId="46C8CAA1" w14:textId="77777777" w:rsidR="00A92709" w:rsidRPr="00D30A0B" w:rsidRDefault="00A92709" w:rsidP="00EB2AF9">
            <w:pPr>
              <w:pStyle w:val="TableText"/>
              <w:numPr>
                <w:ilvl w:val="0"/>
                <w:numId w:val="12"/>
              </w:numPr>
              <w:textAlignment w:val="auto"/>
            </w:pPr>
            <w:r w:rsidRPr="00D30A0B">
              <w:t xml:space="preserve">a phone call from a nurse approximately two weeks postpartum to provide information on postpartum and newborn care, feeding, nutrition, immunizations and more; </w:t>
            </w:r>
          </w:p>
          <w:p w14:paraId="20124A0C" w14:textId="77777777" w:rsidR="00A92709" w:rsidRPr="00D30A0B" w:rsidRDefault="00A92709" w:rsidP="00EB2AF9">
            <w:pPr>
              <w:pStyle w:val="TableText"/>
              <w:numPr>
                <w:ilvl w:val="0"/>
                <w:numId w:val="12"/>
              </w:numPr>
              <w:textAlignment w:val="auto"/>
            </w:pPr>
            <w:r w:rsidRPr="00D30A0B">
              <w:t>post-partum depression screening</w:t>
            </w:r>
          </w:p>
          <w:p w14:paraId="78AF73BD" w14:textId="77777777" w:rsidR="00A92709" w:rsidRPr="00D30A0B" w:rsidRDefault="00A92709" w:rsidP="00FB246E">
            <w:pPr>
              <w:pStyle w:val="TableText"/>
            </w:pPr>
          </w:p>
          <w:p w14:paraId="7DF82180" w14:textId="301BE824" w:rsidR="00A92709" w:rsidRPr="00D30A0B" w:rsidRDefault="00A92709" w:rsidP="00FB246E">
            <w:pPr>
              <w:pStyle w:val="TableText"/>
            </w:pPr>
            <w:r w:rsidRPr="00D30A0B">
              <w:t xml:space="preserve">Participation is completely voluntary and without extra charge. To take full advantage of the program, you are encouraged to enroll within the first trimester of Pregnancy. You can enroll any time, up to your </w:t>
            </w:r>
            <w:r w:rsidRPr="00D30A0B">
              <w:rPr>
                <w:b/>
                <w:color w:val="0000FF"/>
              </w:rPr>
              <w:t>34</w:t>
            </w:r>
            <w:r w:rsidRPr="00D30A0B">
              <w:t xml:space="preserve">th week. </w:t>
            </w:r>
          </w:p>
          <w:p w14:paraId="332A37D8" w14:textId="77777777" w:rsidR="00A92709" w:rsidRPr="00D30A0B" w:rsidRDefault="00A92709" w:rsidP="00FB246E">
            <w:pPr>
              <w:pStyle w:val="TableText"/>
            </w:pPr>
          </w:p>
          <w:p w14:paraId="75AD152F" w14:textId="77777777" w:rsidR="00A92709" w:rsidRPr="00D30A0B" w:rsidRDefault="00A92709" w:rsidP="00FB246E">
            <w:pPr>
              <w:pStyle w:val="TableTextCharCharChar1"/>
              <w:numPr>
                <w:ilvl w:val="12"/>
                <w:numId w:val="0"/>
              </w:numPr>
            </w:pPr>
            <w:r w:rsidRPr="00D30A0B">
              <w:t>As a program participant, you can always call your nurse with any questions or concerns you might have.</w:t>
            </w:r>
          </w:p>
          <w:p w14:paraId="58D40250" w14:textId="77777777" w:rsidR="000D6911" w:rsidRPr="00D30A0B" w:rsidRDefault="000D6911" w:rsidP="00FB246E">
            <w:pPr>
              <w:pStyle w:val="TableTextCharCharChar1"/>
              <w:numPr>
                <w:ilvl w:val="12"/>
                <w:numId w:val="0"/>
              </w:numPr>
            </w:pPr>
          </w:p>
          <w:p w14:paraId="09E6F379" w14:textId="77777777" w:rsidR="000D6911" w:rsidRPr="00D30A0B" w:rsidRDefault="000D6911" w:rsidP="000D6911">
            <w:pPr>
              <w:pStyle w:val="TableTextCharCharChar1"/>
            </w:pPr>
            <w:r w:rsidRPr="00D30A0B">
              <w:t>For more information and to enroll, call us toll-free at the number on your health plan ID card.</w:t>
            </w:r>
          </w:p>
          <w:p w14:paraId="5869AF65" w14:textId="77777777" w:rsidR="000D6911" w:rsidRPr="00D30A0B" w:rsidRDefault="000D6911" w:rsidP="00FB246E">
            <w:pPr>
              <w:pStyle w:val="TableTextCharCharChar1"/>
              <w:numPr>
                <w:ilvl w:val="12"/>
                <w:numId w:val="0"/>
              </w:numPr>
            </w:pPr>
          </w:p>
          <w:p w14:paraId="316B64EC" w14:textId="36D0847F" w:rsidR="00A92709" w:rsidRPr="00D30A0B" w:rsidRDefault="00A92709" w:rsidP="009C4A68">
            <w:pPr>
              <w:pStyle w:val="TableTextChar1"/>
              <w:numPr>
                <w:ilvl w:val="12"/>
                <w:numId w:val="0"/>
              </w:numPr>
            </w:pPr>
          </w:p>
        </w:tc>
      </w:tr>
    </w:tbl>
    <w:p w14:paraId="316B64EE" w14:textId="77777777" w:rsidR="008D6A82" w:rsidRPr="00D30A0B" w:rsidRDefault="008D6A82">
      <w:pPr>
        <w:numPr>
          <w:ilvl w:val="12"/>
          <w:numId w:val="0"/>
        </w:numPr>
        <w:rPr>
          <w:sz w:val="24"/>
        </w:rPr>
      </w:pPr>
    </w:p>
    <w:p w14:paraId="316B64EF" w14:textId="77777777" w:rsidR="008D6A82" w:rsidRPr="00D30A0B" w:rsidRDefault="008D6A82">
      <w:pPr>
        <w:numPr>
          <w:ilvl w:val="12"/>
          <w:numId w:val="0"/>
        </w:numPr>
        <w:rPr>
          <w:sz w:val="24"/>
        </w:rPr>
      </w:pPr>
    </w:p>
    <w:p w14:paraId="316B64F0" w14:textId="77777777" w:rsidR="008D6A82" w:rsidRPr="00D30A0B" w:rsidRDefault="008D6A82" w:rsidP="00E04131">
      <w:r w:rsidRPr="00D30A0B">
        <w:t>&lt;!--ID=CSR--&gt;</w:t>
      </w:r>
    </w:p>
    <w:p w14:paraId="316B64F1" w14:textId="77777777" w:rsidR="008D6A82" w:rsidRPr="00D30A0B" w:rsidRDefault="008D6A82">
      <w:pPr>
        <w:numPr>
          <w:ilvl w:val="12"/>
          <w:numId w:val="0"/>
        </w:numPr>
        <w:outlineLvl w:val="0"/>
        <w:rPr>
          <w:b/>
          <w:color w:val="FF0000"/>
          <w:sz w:val="32"/>
        </w:rPr>
      </w:pPr>
      <w:r w:rsidRPr="00D30A0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4F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F2" w14:textId="77777777" w:rsidR="008D6A82" w:rsidRPr="00D30A0B" w:rsidRDefault="008D6A82">
            <w:pPr>
              <w:pStyle w:val="TableHeaderText"/>
              <w:numPr>
                <w:ilvl w:val="12"/>
                <w:numId w:val="0"/>
              </w:numPr>
              <w:rPr>
                <w:color w:val="FF0000"/>
              </w:rPr>
            </w:pPr>
            <w:r w:rsidRPr="00D30A0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F3" w14:textId="21263F88" w:rsidR="008D6A82" w:rsidRPr="00D30A0B" w:rsidRDefault="00A5564B">
            <w:pPr>
              <w:pStyle w:val="TableHeaderText"/>
              <w:rPr>
                <w:bCs/>
                <w:color w:val="FF0000"/>
              </w:rPr>
            </w:pPr>
            <w:r w:rsidRPr="00D30A0B">
              <w:rPr>
                <w:bCs/>
                <w:color w:val="FF0000"/>
              </w:rPr>
              <w:t>CHOICE</w:t>
            </w:r>
            <w:r w:rsidR="008D6A82" w:rsidRPr="00D30A0B">
              <w:rPr>
                <w:bCs/>
                <w:color w:val="FF0000"/>
              </w:rPr>
              <w:t xml:space="preserve"> </w:t>
            </w:r>
          </w:p>
          <w:p w14:paraId="316B64F4" w14:textId="77777777" w:rsidR="008D6A82" w:rsidRPr="00D30A0B" w:rsidRDefault="008D6A82">
            <w:pPr>
              <w:pStyle w:val="TableHeaderText"/>
              <w:numPr>
                <w:ilvl w:val="12"/>
                <w:numId w:val="0"/>
              </w:numPr>
              <w:rPr>
                <w:color w:val="FF0000"/>
              </w:rPr>
            </w:pPr>
          </w:p>
        </w:tc>
      </w:tr>
      <w:tr w:rsidR="008D6A82" w:rsidRPr="00D30A0B" w14:paraId="316B64FB"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F6" w14:textId="77777777" w:rsidR="008D6A82" w:rsidRPr="00D30A0B" w:rsidRDefault="008D6A82">
            <w:pPr>
              <w:pStyle w:val="TableTextChar1"/>
              <w:rPr>
                <w:b/>
                <w:bCs/>
                <w:color w:val="FF0000"/>
              </w:rPr>
            </w:pPr>
            <w:bookmarkStart w:id="80" w:name="Newborn_Process"/>
            <w:r w:rsidRPr="00D30A0B">
              <w:rPr>
                <w:b/>
                <w:bCs/>
                <w:color w:val="FF0000"/>
              </w:rPr>
              <w:lastRenderedPageBreak/>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F9" w14:textId="77777777" w:rsidR="008D6A82" w:rsidRPr="00D30A0B" w:rsidRDefault="008D6A82">
            <w:pPr>
              <w:pStyle w:val="TableHeaderText"/>
              <w:numPr>
                <w:ilvl w:val="12"/>
                <w:numId w:val="0"/>
              </w:numPr>
              <w:jc w:val="left"/>
              <w:rPr>
                <w:b w:val="0"/>
                <w:bCs/>
                <w:color w:val="FF0000"/>
              </w:rPr>
            </w:pPr>
            <w:r w:rsidRPr="00D30A0B">
              <w:rPr>
                <w:b w:val="0"/>
                <w:bCs/>
                <w:color w:val="FF0000"/>
              </w:rPr>
              <w:t xml:space="preserve">The child is automatically covered for a </w:t>
            </w:r>
            <w:r w:rsidRPr="00D30A0B">
              <w:rPr>
                <w:color w:val="0000FF"/>
              </w:rPr>
              <w:t>31-</w:t>
            </w:r>
            <w:r w:rsidRPr="00D30A0B">
              <w:rPr>
                <w:b w:val="0"/>
                <w:bCs/>
                <w:color w:val="FF0000"/>
              </w:rPr>
              <w:t xml:space="preserve">day period under the employees SSN as "Baby Boy or Baby Girl." Claims incurred/submitted during this period of time will be paid. Any claims received after the </w:t>
            </w:r>
            <w:r w:rsidRPr="00D30A0B">
              <w:rPr>
                <w:color w:val="0000FF"/>
              </w:rPr>
              <w:t>31-</w:t>
            </w:r>
            <w:r w:rsidRPr="00D30A0B">
              <w:rPr>
                <w:b w:val="0"/>
                <w:bCs/>
                <w:color w:val="FF0000"/>
              </w:rPr>
              <w:t xml:space="preserve">day period, (for DOS after the </w:t>
            </w:r>
            <w:r w:rsidRPr="00D30A0B">
              <w:rPr>
                <w:color w:val="0000FF"/>
              </w:rPr>
              <w:t>31</w:t>
            </w:r>
            <w:r w:rsidRPr="00D30A0B">
              <w:rPr>
                <w:b w:val="0"/>
                <w:bCs/>
                <w:color w:val="FF0000"/>
              </w:rPr>
              <w:t xml:space="preserve"> days post-birth), will be denied unless child has already been added as a dependent.</w:t>
            </w:r>
          </w:p>
          <w:p w14:paraId="316B64FA" w14:textId="77777777" w:rsidR="008D6A82" w:rsidRPr="00D30A0B" w:rsidRDefault="008D6A82">
            <w:pPr>
              <w:pStyle w:val="TableHeaderText"/>
              <w:numPr>
                <w:ilvl w:val="12"/>
                <w:numId w:val="0"/>
              </w:numPr>
              <w:jc w:val="left"/>
              <w:rPr>
                <w:color w:val="FF0000"/>
              </w:rPr>
            </w:pPr>
          </w:p>
        </w:tc>
      </w:tr>
    </w:tbl>
    <w:p w14:paraId="316B64FC" w14:textId="77777777" w:rsidR="008D6A82" w:rsidRPr="00D30A0B" w:rsidRDefault="008D6A82">
      <w:pPr>
        <w:numPr>
          <w:ilvl w:val="12"/>
          <w:numId w:val="0"/>
        </w:numPr>
        <w:rPr>
          <w:sz w:val="24"/>
        </w:rPr>
      </w:pPr>
    </w:p>
    <w:p w14:paraId="316B64FD" w14:textId="77777777" w:rsidR="008D6A82" w:rsidRPr="00D30A0B" w:rsidRDefault="008D6A82">
      <w:pPr>
        <w:numPr>
          <w:ilvl w:val="12"/>
          <w:numId w:val="0"/>
        </w:numPr>
        <w:rPr>
          <w:sz w:val="24"/>
        </w:rPr>
      </w:pPr>
    </w:p>
    <w:p w14:paraId="316B64FE" w14:textId="77777777" w:rsidR="008D6A82" w:rsidRPr="00D30A0B" w:rsidRDefault="008D6A82" w:rsidP="00E04131">
      <w:r w:rsidRPr="00D30A0B">
        <w:t>&lt;!--section=Physician_Services--&gt;</w:t>
      </w:r>
    </w:p>
    <w:p w14:paraId="1C77D78A" w14:textId="77777777" w:rsidR="00583BD9" w:rsidRPr="00D30A0B" w:rsidRDefault="00583BD9" w:rsidP="00E04131"/>
    <w:p w14:paraId="289CB16A"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1E4EEC6D"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4B7F9DD2" w14:textId="77777777" w:rsidR="00D54A21" w:rsidRPr="00D30A0B" w:rsidRDefault="00583BD9" w:rsidP="00D54A21">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20" w:history="1">
        <w:r w:rsidR="00D54A21" w:rsidRPr="00D30A0B">
          <w:rPr>
            <w:i/>
            <w:iCs/>
            <w:color w:val="0000FF"/>
            <w:sz w:val="24"/>
            <w:szCs w:val="24"/>
            <w:u w:val="single"/>
          </w:rPr>
          <w:t>uhcprovider.com</w:t>
        </w:r>
      </w:hyperlink>
    </w:p>
    <w:p w14:paraId="54D0DEEC" w14:textId="11286022" w:rsidR="00583BD9" w:rsidRPr="00D30A0B" w:rsidRDefault="00583BD9" w:rsidP="00583BD9">
      <w:pPr>
        <w:overflowPunct/>
        <w:autoSpaceDE/>
        <w:autoSpaceDN/>
        <w:adjustRightInd/>
        <w:textAlignment w:val="auto"/>
        <w:rPr>
          <w:sz w:val="24"/>
          <w:szCs w:val="24"/>
        </w:rPr>
      </w:pPr>
    </w:p>
    <w:p w14:paraId="3C94841A" w14:textId="77777777" w:rsidR="00583BD9" w:rsidRPr="00D30A0B" w:rsidRDefault="00583BD9" w:rsidP="00E04131"/>
    <w:p w14:paraId="316B64FF" w14:textId="77777777" w:rsidR="008D6A82" w:rsidRPr="00D30A0B" w:rsidRDefault="008D6A82">
      <w:pPr>
        <w:pBdr>
          <w:top w:val="double" w:sz="6" w:space="1" w:color="auto"/>
          <w:bottom w:val="double" w:sz="6" w:space="1" w:color="auto"/>
        </w:pBdr>
        <w:jc w:val="center"/>
        <w:outlineLvl w:val="0"/>
        <w:rPr>
          <w:b/>
          <w:bCs/>
          <w:color w:val="0000FF"/>
          <w:sz w:val="28"/>
        </w:rPr>
      </w:pPr>
      <w:bookmarkStart w:id="81" w:name="Physician_Services"/>
      <w:r w:rsidRPr="00D30A0B">
        <w:rPr>
          <w:b/>
          <w:bCs/>
          <w:color w:val="0000FF"/>
          <w:sz w:val="28"/>
        </w:rPr>
        <w:t>PHYSICIAN SERVICES</w:t>
      </w:r>
    </w:p>
    <w:bookmarkEnd w:id="81"/>
    <w:p w14:paraId="316B6500" w14:textId="77777777" w:rsidR="008D6A82" w:rsidRPr="00D30A0B"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504" w14:textId="77777777" w:rsidTr="00EF101C">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501" w14:textId="77777777" w:rsidR="008D6A82" w:rsidRPr="00D30A0B" w:rsidRDefault="008D6A82">
            <w:pPr>
              <w:pStyle w:val="TableHeaderText"/>
              <w:numPr>
                <w:ilvl w:val="12"/>
                <w:numId w:val="0"/>
              </w:numPr>
              <w:rPr>
                <w:color w:val="000000"/>
              </w:rPr>
            </w:pPr>
            <w:r w:rsidRPr="00D30A0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502" w14:textId="26F710C6" w:rsidR="008D6A82" w:rsidRPr="00D30A0B" w:rsidRDefault="00A5564B">
            <w:pPr>
              <w:pStyle w:val="TableHeaderText"/>
              <w:rPr>
                <w:bCs/>
                <w:color w:val="000000"/>
              </w:rPr>
            </w:pPr>
            <w:r w:rsidRPr="00D30A0B">
              <w:rPr>
                <w:bCs/>
                <w:color w:val="000000"/>
              </w:rPr>
              <w:t>CHOICE</w:t>
            </w:r>
            <w:r w:rsidR="008D6A82" w:rsidRPr="00D30A0B">
              <w:rPr>
                <w:bCs/>
                <w:color w:val="000000"/>
              </w:rPr>
              <w:t xml:space="preserve"> </w:t>
            </w:r>
          </w:p>
          <w:p w14:paraId="316B6503" w14:textId="77777777" w:rsidR="008D6A82" w:rsidRPr="00D30A0B" w:rsidRDefault="008D6A82">
            <w:pPr>
              <w:pStyle w:val="TableHeaderText"/>
              <w:numPr>
                <w:ilvl w:val="12"/>
                <w:numId w:val="0"/>
              </w:numPr>
              <w:rPr>
                <w:color w:val="000000"/>
              </w:rPr>
            </w:pPr>
          </w:p>
        </w:tc>
      </w:tr>
      <w:tr w:rsidR="00547800" w:rsidRPr="00D30A0B" w14:paraId="316B650F"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505" w14:textId="77777777" w:rsidR="00547800" w:rsidRPr="00D30A0B" w:rsidRDefault="00547800">
            <w:pPr>
              <w:pStyle w:val="TableText"/>
              <w:numPr>
                <w:ilvl w:val="12"/>
                <w:numId w:val="0"/>
              </w:numPr>
              <w:rPr>
                <w:b/>
              </w:rPr>
            </w:pPr>
            <w:bookmarkStart w:id="82" w:name="Anesthesia"/>
            <w:r w:rsidRPr="00D30A0B">
              <w:rPr>
                <w:b/>
              </w:rPr>
              <w:t>Anesthesia</w:t>
            </w:r>
            <w:bookmarkEnd w:id="82"/>
          </w:p>
          <w:p w14:paraId="316B6506" w14:textId="77777777" w:rsidR="00547800" w:rsidRPr="00D30A0B" w:rsidRDefault="00547800">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509" w14:textId="77777777" w:rsidR="00547800" w:rsidRPr="00D30A0B" w:rsidRDefault="00547800" w:rsidP="005C0295">
            <w:pPr>
              <w:pStyle w:val="TableTextChar1"/>
            </w:pPr>
            <w:r w:rsidRPr="00D30A0B">
              <w:t xml:space="preserve">Services provided by facility based RAPLEs (i.e., radiologists, anesthesiologists, pathologists, labs, emergency room physicians) are covered as part of the facility benefit as described under </w:t>
            </w:r>
            <w:r w:rsidRPr="00D30A0B">
              <w:rPr>
                <w:b/>
                <w:bCs/>
                <w:i/>
              </w:rPr>
              <w:t>Hospital Inpatient Stay</w:t>
            </w:r>
            <w:r w:rsidRPr="00D30A0B">
              <w:t xml:space="preserve">, </w:t>
            </w:r>
            <w:r w:rsidRPr="00D30A0B">
              <w:rPr>
                <w:b/>
                <w:bCs/>
                <w:i/>
              </w:rPr>
              <w:t>Emergency Health Services</w:t>
            </w:r>
            <w:r w:rsidRPr="00D30A0B">
              <w:t xml:space="preserve"> or </w:t>
            </w:r>
            <w:r w:rsidRPr="00D30A0B">
              <w:rPr>
                <w:b/>
                <w:bCs/>
                <w:i/>
              </w:rPr>
              <w:t>Surgery - Outpatient</w:t>
            </w:r>
            <w:r w:rsidRPr="00D30A0B">
              <w:rPr>
                <w:b/>
                <w:bCs/>
              </w:rPr>
              <w:t xml:space="preserve"> </w:t>
            </w:r>
            <w:r w:rsidRPr="00D30A0B">
              <w:t xml:space="preserve">categories. RAPL services associated with outpatient lab/diagnostics are described under the </w:t>
            </w:r>
            <w:r w:rsidRPr="00D30A0B">
              <w:rPr>
                <w:b/>
                <w:i/>
              </w:rPr>
              <w:t>Lab, X-Ray and Diagnostic - Outpatient</w:t>
            </w:r>
            <w:r w:rsidRPr="00D30A0B">
              <w:t xml:space="preserve"> benefit.</w:t>
            </w:r>
          </w:p>
          <w:p w14:paraId="316B650E" w14:textId="732DC8DB" w:rsidR="00547800" w:rsidRPr="00D30A0B" w:rsidRDefault="00547800" w:rsidP="00547800">
            <w:pPr>
              <w:pStyle w:val="ListBullet1CharChar"/>
              <w:ind w:left="0" w:firstLine="0"/>
              <w:rPr>
                <w:rFonts w:ascii="Times New Roman" w:hAnsi="Times New Roman"/>
                <w:color w:val="FF00FF"/>
              </w:rPr>
            </w:pPr>
          </w:p>
        </w:tc>
      </w:tr>
      <w:tr w:rsidR="00AB59CB" w:rsidRPr="00D30A0B" w14:paraId="316B6543"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510" w14:textId="77777777" w:rsidR="00AB59CB" w:rsidRPr="00D30A0B" w:rsidRDefault="00AB59CB" w:rsidP="00DF61BF">
            <w:pPr>
              <w:pStyle w:val="TableText"/>
              <w:rPr>
                <w:b/>
                <w:color w:val="000000"/>
              </w:rPr>
            </w:pPr>
            <w:bookmarkStart w:id="83" w:name="Hemophilia_Program"/>
            <w:r w:rsidRPr="00D30A0B">
              <w:rPr>
                <w:b/>
                <w:color w:val="000000"/>
              </w:rPr>
              <w:t>Hemophilia Program</w:t>
            </w:r>
            <w:bookmarkEnd w:id="83"/>
          </w:p>
          <w:p w14:paraId="316B6511" w14:textId="77777777" w:rsidR="00AB59CB" w:rsidRPr="00D30A0B" w:rsidRDefault="00AB59CB" w:rsidP="00DF61BF">
            <w:pPr>
              <w:pStyle w:val="TableText"/>
              <w:rPr>
                <w:color w:val="000000"/>
              </w:rPr>
            </w:pPr>
          </w:p>
          <w:p w14:paraId="316B6515" w14:textId="77777777" w:rsidR="00AB59CB" w:rsidRPr="00D30A0B" w:rsidRDefault="00AB59CB" w:rsidP="00DF61BF">
            <w:pPr>
              <w:pStyle w:val="TableText"/>
              <w:rPr>
                <w:color w:val="000000"/>
              </w:rPr>
            </w:pPr>
          </w:p>
          <w:p w14:paraId="316B6516" w14:textId="5332C0AE" w:rsidR="00AB59CB" w:rsidRPr="00D30A0B" w:rsidRDefault="00D30A0B" w:rsidP="00DF61BF">
            <w:pPr>
              <w:pStyle w:val="TableText"/>
              <w:rPr>
                <w:b/>
                <w:color w:val="000000"/>
              </w:rPr>
            </w:pPr>
            <w:r w:rsidRPr="00D30A0B">
              <w:rPr>
                <w:b/>
                <w:color w:val="000000"/>
                <w:u w:val="single"/>
              </w:rPr>
              <w:t>Self-Administration</w:t>
            </w:r>
            <w:r w:rsidR="00AB59CB" w:rsidRPr="00D30A0B">
              <w:rPr>
                <w:b/>
                <w:color w:val="000000"/>
                <w:u w:val="single"/>
              </w:rPr>
              <w:t>/</w:t>
            </w:r>
            <w:r w:rsidRPr="00D30A0B">
              <w:rPr>
                <w:b/>
                <w:color w:val="000000"/>
                <w:u w:val="single"/>
              </w:rPr>
              <w:t>Self-Infusing</w:t>
            </w:r>
            <w:r w:rsidR="00AB59CB" w:rsidRPr="00D30A0B">
              <w:rPr>
                <w:b/>
                <w:color w:val="000000"/>
              </w:rPr>
              <w:t xml:space="preserve">: </w:t>
            </w:r>
          </w:p>
          <w:p w14:paraId="316B6517" w14:textId="5D16C5B3" w:rsidR="00AB59CB" w:rsidRPr="00D30A0B" w:rsidRDefault="00B70F89" w:rsidP="00DF61BF">
            <w:pPr>
              <w:pStyle w:val="TableText"/>
              <w:rPr>
                <w:color w:val="000000"/>
              </w:rPr>
            </w:pPr>
            <w:r w:rsidRPr="00D30A0B">
              <w:rPr>
                <w:noProof/>
                <w:color w:val="000000"/>
              </w:rPr>
              <w:drawing>
                <wp:anchor distT="0" distB="0" distL="114300" distR="114300" simplePos="0" relativeHeight="251656704" behindDoc="0" locked="0" layoutInCell="1" allowOverlap="0" wp14:anchorId="316B714E" wp14:editId="316B714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11" name="Picture 11"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munizati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AB59CB" w:rsidRPr="00D30A0B">
              <w:rPr>
                <w:color w:val="000000"/>
              </w:rPr>
              <w:t xml:space="preserve">Your medications are covered under the pharmacy benefit only if you are </w:t>
            </w:r>
            <w:r w:rsidR="00D30A0B" w:rsidRPr="00D30A0B">
              <w:rPr>
                <w:color w:val="000000"/>
              </w:rPr>
              <w:t>self-administering</w:t>
            </w:r>
            <w:r w:rsidR="00AB59CB" w:rsidRPr="00D30A0B">
              <w:rPr>
                <w:color w:val="000000"/>
              </w:rPr>
              <w:t xml:space="preserve"> or infusing your Hemophilia Factor medications. A designated specialty pharmacy network provider must be used to receive in-network benefits</w:t>
            </w:r>
          </w:p>
          <w:p w14:paraId="316B6518" w14:textId="77777777" w:rsidR="00AB59CB" w:rsidRPr="00D30A0B" w:rsidRDefault="00AB59CB" w:rsidP="00DF61BF">
            <w:pPr>
              <w:pStyle w:val="TableText"/>
              <w:rPr>
                <w:color w:val="000000"/>
              </w:rPr>
            </w:pPr>
          </w:p>
          <w:p w14:paraId="316B6519" w14:textId="77777777" w:rsidR="00AB59CB" w:rsidRPr="00D30A0B" w:rsidRDefault="00AB59CB" w:rsidP="00DF61BF">
            <w:pPr>
              <w:pStyle w:val="TableText"/>
              <w:rPr>
                <w:color w:val="000000"/>
              </w:rPr>
            </w:pPr>
          </w:p>
          <w:p w14:paraId="316B651A" w14:textId="77777777" w:rsidR="00AB59CB" w:rsidRPr="00D30A0B" w:rsidRDefault="00AB59CB" w:rsidP="00DF61BF">
            <w:pPr>
              <w:pStyle w:val="TableText"/>
              <w:rPr>
                <w:b/>
                <w:color w:val="000000"/>
              </w:rPr>
            </w:pPr>
            <w:r w:rsidRPr="00D30A0B">
              <w:rPr>
                <w:b/>
                <w:color w:val="000000"/>
                <w:u w:val="single"/>
              </w:rPr>
              <w:t>Assisted Administration / Nursing Assistance</w:t>
            </w:r>
            <w:r w:rsidRPr="00D30A0B">
              <w:rPr>
                <w:b/>
                <w:color w:val="000000"/>
              </w:rPr>
              <w:t>:</w:t>
            </w:r>
          </w:p>
          <w:p w14:paraId="316B651B" w14:textId="77777777" w:rsidR="00AB59CB" w:rsidRPr="00D30A0B" w:rsidRDefault="00B70F89" w:rsidP="00DF61BF">
            <w:pPr>
              <w:pStyle w:val="TableTextChar"/>
              <w:numPr>
                <w:ilvl w:val="12"/>
                <w:numId w:val="0"/>
              </w:numPr>
              <w:rPr>
                <w:b/>
              </w:rPr>
            </w:pPr>
            <w:r w:rsidRPr="00D30A0B">
              <w:rPr>
                <w:noProof/>
                <w:color w:val="000000"/>
              </w:rPr>
              <w:lastRenderedPageBreak/>
              <w:drawing>
                <wp:anchor distT="0" distB="0" distL="114300" distR="114300" simplePos="0" relativeHeight="251657728" behindDoc="0" locked="0" layoutInCell="1" allowOverlap="1" wp14:anchorId="316B7150" wp14:editId="316B715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12" name="Picture 1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octor_75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AB59CB" w:rsidRPr="00D30A0B">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525" w14:textId="10A485D9" w:rsidR="00F6027C" w:rsidRPr="00D30A0B" w:rsidRDefault="00F6027C" w:rsidP="00F6027C">
            <w:pPr>
              <w:pStyle w:val="TableText"/>
              <w:rPr>
                <w:color w:val="000000"/>
              </w:rPr>
            </w:pPr>
            <w:r w:rsidRPr="00D30A0B">
              <w:rPr>
                <w:b/>
                <w:color w:val="000000"/>
              </w:rPr>
              <w:lastRenderedPageBreak/>
              <w:t>Pharmacy benefit administration is through:</w:t>
            </w:r>
            <w:r w:rsidR="00A92709" w:rsidRPr="00D30A0B">
              <w:rPr>
                <w:b/>
                <w:color w:val="000000"/>
              </w:rPr>
              <w:t xml:space="preserve"> Caremark</w:t>
            </w:r>
            <w:r w:rsidRPr="00D30A0B">
              <w:rPr>
                <w:b/>
                <w:color w:val="000000"/>
              </w:rPr>
              <w:t xml:space="preserve">, Call </w:t>
            </w:r>
            <w:r w:rsidRPr="00D30A0B">
              <w:rPr>
                <w:b/>
                <w:color w:val="0000FF"/>
              </w:rPr>
              <w:t>1-</w:t>
            </w:r>
            <w:r w:rsidR="00A92709" w:rsidRPr="00D30A0B">
              <w:rPr>
                <w:b/>
                <w:color w:val="0000FF"/>
              </w:rPr>
              <w:t>855-383-9421</w:t>
            </w:r>
          </w:p>
          <w:p w14:paraId="316B6526" w14:textId="77777777" w:rsidR="00F6027C" w:rsidRPr="00D30A0B" w:rsidRDefault="00F6027C" w:rsidP="00F6027C">
            <w:pPr>
              <w:pStyle w:val="TableText"/>
              <w:rPr>
                <w:color w:val="000000"/>
              </w:rPr>
            </w:pPr>
          </w:p>
          <w:p w14:paraId="316B6542" w14:textId="77777777" w:rsidR="00AB59CB" w:rsidRPr="00D30A0B" w:rsidRDefault="00F6027C" w:rsidP="00DF61BF">
            <w:pPr>
              <w:pStyle w:val="TableTextChar"/>
            </w:pPr>
            <w:r w:rsidRPr="00D30A0B">
              <w:t xml:space="preserve">    </w:t>
            </w:r>
          </w:p>
        </w:tc>
      </w:tr>
      <w:tr w:rsidR="008D6A82" w:rsidRPr="00D30A0B" w14:paraId="316B6550"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544" w14:textId="77777777" w:rsidR="008D6A82" w:rsidRPr="00D30A0B" w:rsidRDefault="008D6A82">
            <w:pPr>
              <w:pStyle w:val="TableTextChar1"/>
              <w:numPr>
                <w:ilvl w:val="12"/>
                <w:numId w:val="0"/>
              </w:numPr>
              <w:rPr>
                <w:b/>
              </w:rPr>
            </w:pPr>
            <w:bookmarkStart w:id="84" w:name="Injections_received_in_a_Physicians_Offi"/>
            <w:r w:rsidRPr="00D30A0B">
              <w:rPr>
                <w:b/>
              </w:rPr>
              <w:t>Injections received in a Physician's Office</w:t>
            </w:r>
            <w:bookmarkEnd w:id="84"/>
          </w:p>
          <w:p w14:paraId="316B6545" w14:textId="77777777" w:rsidR="008D6A82" w:rsidRPr="00D30A0B" w:rsidRDefault="008D6A82">
            <w:pPr>
              <w:pStyle w:val="TableTextChar1"/>
              <w:numPr>
                <w:ilvl w:val="12"/>
                <w:numId w:val="0"/>
              </w:numPr>
              <w:rPr>
                <w:b/>
              </w:rPr>
            </w:pPr>
          </w:p>
          <w:p w14:paraId="316B6546" w14:textId="77777777" w:rsidR="008D6A82" w:rsidRPr="00D30A0B" w:rsidRDefault="008D6A82">
            <w:pPr>
              <w:pStyle w:val="TableTextChar1"/>
              <w:numPr>
                <w:ilvl w:val="12"/>
                <w:numId w:val="0"/>
              </w:numPr>
              <w:rPr>
                <w:bCs/>
              </w:rPr>
            </w:pPr>
            <w:r w:rsidRPr="00D30A0B">
              <w:rPr>
                <w:bCs/>
              </w:rPr>
              <w:t>Benefits are available for injections received in a Physician’s office when no other health service is received.</w:t>
            </w:r>
          </w:p>
          <w:p w14:paraId="74613FCA" w14:textId="77777777" w:rsidR="00A92709" w:rsidRPr="00D30A0B" w:rsidRDefault="00A92709">
            <w:pPr>
              <w:pStyle w:val="TableTextChar1"/>
              <w:numPr>
                <w:ilvl w:val="12"/>
                <w:numId w:val="0"/>
              </w:numPr>
              <w:rPr>
                <w:bCs/>
              </w:rPr>
            </w:pPr>
          </w:p>
          <w:p w14:paraId="51D91D6C" w14:textId="114A8770" w:rsidR="00A92709" w:rsidRPr="00D30A0B" w:rsidRDefault="00A92709">
            <w:pPr>
              <w:pStyle w:val="TableTextChar1"/>
              <w:numPr>
                <w:ilvl w:val="12"/>
                <w:numId w:val="0"/>
              </w:numPr>
              <w:rPr>
                <w:bCs/>
              </w:rPr>
            </w:pPr>
            <w:bookmarkStart w:id="85" w:name="Travel_Immunizations"/>
            <w:r w:rsidRPr="00D30A0B">
              <w:rPr>
                <w:bCs/>
              </w:rPr>
              <w:t xml:space="preserve">Travel immunizations </w:t>
            </w:r>
            <w:bookmarkEnd w:id="85"/>
            <w:r w:rsidRPr="00D30A0B">
              <w:rPr>
                <w:bCs/>
              </w:rPr>
              <w:t>are covered.</w:t>
            </w:r>
          </w:p>
          <w:p w14:paraId="316B6547" w14:textId="77777777" w:rsidR="008D6A82" w:rsidRPr="00D30A0B" w:rsidRDefault="008D6A82">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54D" w14:textId="12AF912E" w:rsidR="008D6A82" w:rsidRPr="00D30A0B" w:rsidRDefault="00614014">
            <w:pPr>
              <w:pStyle w:val="TableTextChar1"/>
              <w:numPr>
                <w:ilvl w:val="12"/>
                <w:numId w:val="0"/>
              </w:numPr>
              <w:rPr>
                <w:bCs/>
              </w:rPr>
            </w:pPr>
            <w:r w:rsidRPr="00D30A0B">
              <w:rPr>
                <w:b/>
                <w:color w:val="0000FF"/>
              </w:rPr>
              <w:t>100%</w:t>
            </w:r>
            <w:r w:rsidR="008D6A82" w:rsidRPr="00D30A0B">
              <w:rPr>
                <w:b/>
                <w:color w:val="0000FF"/>
              </w:rPr>
              <w:t xml:space="preserve"> </w:t>
            </w:r>
            <w:r w:rsidR="008D6A82" w:rsidRPr="00D30A0B">
              <w:rPr>
                <w:bCs/>
                <w:color w:val="000000"/>
              </w:rPr>
              <w:t>of eligible expenses</w:t>
            </w:r>
            <w:r w:rsidR="008D6A82" w:rsidRPr="00D30A0B">
              <w:rPr>
                <w:bCs/>
              </w:rPr>
              <w:t>.</w:t>
            </w:r>
          </w:p>
          <w:p w14:paraId="316B654E" w14:textId="77777777" w:rsidR="008D6A82" w:rsidRPr="00D30A0B" w:rsidRDefault="008D6A82">
            <w:pPr>
              <w:pStyle w:val="TableTextChar1"/>
              <w:numPr>
                <w:ilvl w:val="12"/>
                <w:numId w:val="0"/>
              </w:numPr>
            </w:pPr>
          </w:p>
          <w:p w14:paraId="316B654F" w14:textId="77777777" w:rsidR="008D6A82" w:rsidRPr="00D30A0B" w:rsidRDefault="008D6A82">
            <w:pPr>
              <w:pStyle w:val="TableTextChar1"/>
              <w:numPr>
                <w:ilvl w:val="12"/>
                <w:numId w:val="0"/>
              </w:numPr>
            </w:pPr>
          </w:p>
        </w:tc>
      </w:tr>
      <w:tr w:rsidR="005856EC" w:rsidRPr="00D30A0B" w14:paraId="316B6580"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551" w14:textId="77777777" w:rsidR="005856EC" w:rsidRPr="00D30A0B" w:rsidRDefault="005856EC" w:rsidP="00E12781">
            <w:pPr>
              <w:pStyle w:val="TableTextCharChar"/>
              <w:numPr>
                <w:ilvl w:val="12"/>
                <w:numId w:val="0"/>
              </w:numPr>
              <w:rPr>
                <w:b/>
              </w:rPr>
            </w:pPr>
            <w:bookmarkStart w:id="86" w:name="Nutritional_Counseling"/>
            <w:r w:rsidRPr="00D30A0B">
              <w:rPr>
                <w:b/>
              </w:rPr>
              <w:t>Nutritional Counseling</w:t>
            </w:r>
            <w:bookmarkEnd w:id="86"/>
          </w:p>
          <w:p w14:paraId="316B6552" w14:textId="77777777" w:rsidR="005856EC" w:rsidRPr="00D30A0B" w:rsidRDefault="005856EC" w:rsidP="00E12781">
            <w:pPr>
              <w:pStyle w:val="TableTextCharChar"/>
              <w:numPr>
                <w:ilvl w:val="12"/>
                <w:numId w:val="0"/>
              </w:numPr>
              <w:rPr>
                <w:b/>
              </w:rPr>
            </w:pPr>
          </w:p>
          <w:p w14:paraId="316B6553" w14:textId="77777777" w:rsidR="005856EC" w:rsidRPr="00D30A0B" w:rsidRDefault="005856EC" w:rsidP="00E12781">
            <w:pPr>
              <w:pStyle w:val="TableTextCharChar"/>
            </w:pPr>
            <w:r w:rsidRPr="00D30A0B">
              <w:t>Nutritional education when required for a disease in which patient self-management is an important component of treatment or there exists a knowledge deficit regarding the disease which requires the intervention of a trained health professional.</w:t>
            </w:r>
          </w:p>
          <w:p w14:paraId="316B6554" w14:textId="77777777" w:rsidR="005856EC" w:rsidRPr="00D30A0B" w:rsidRDefault="005856EC" w:rsidP="00E12781">
            <w:pPr>
              <w:pStyle w:val="TableTextCharChar"/>
            </w:pPr>
          </w:p>
          <w:p w14:paraId="316B6555" w14:textId="77777777" w:rsidR="005856EC" w:rsidRPr="00D30A0B" w:rsidRDefault="005856EC" w:rsidP="00E12781">
            <w:pPr>
              <w:pStyle w:val="TableTextCharChar"/>
            </w:pPr>
            <w:r w:rsidRPr="00D30A0B">
              <w:t>Some examples of such medical conditions include:</w:t>
            </w:r>
          </w:p>
          <w:p w14:paraId="316B6556" w14:textId="77777777" w:rsidR="005856EC" w:rsidRPr="00D30A0B" w:rsidRDefault="005856EC" w:rsidP="00E12781">
            <w:pPr>
              <w:pStyle w:val="TableTextCharChar"/>
            </w:pPr>
            <w:r w:rsidRPr="00D30A0B">
              <w:rPr>
                <w:color w:val="000000"/>
              </w:rPr>
              <w:t xml:space="preserve">●   </w:t>
            </w:r>
            <w:r w:rsidRPr="00D30A0B">
              <w:t>Coronary artery disease;</w:t>
            </w:r>
          </w:p>
          <w:p w14:paraId="316B6557" w14:textId="77777777" w:rsidR="005856EC" w:rsidRPr="00D30A0B" w:rsidRDefault="005856EC" w:rsidP="00E12781">
            <w:pPr>
              <w:pStyle w:val="TableTextCharChar"/>
            </w:pPr>
            <w:r w:rsidRPr="00D30A0B">
              <w:rPr>
                <w:color w:val="000000"/>
              </w:rPr>
              <w:t xml:space="preserve">●   </w:t>
            </w:r>
            <w:r w:rsidRPr="00D30A0B">
              <w:t>Congestive heart failure;</w:t>
            </w:r>
          </w:p>
          <w:p w14:paraId="316B6558" w14:textId="77777777" w:rsidR="005856EC" w:rsidRPr="00D30A0B" w:rsidRDefault="005856EC" w:rsidP="00E12781">
            <w:pPr>
              <w:pStyle w:val="TableTextCharChar"/>
              <w:ind w:left="288" w:hanging="288"/>
            </w:pPr>
            <w:r w:rsidRPr="00D30A0B">
              <w:rPr>
                <w:color w:val="000000"/>
              </w:rPr>
              <w:t xml:space="preserve">●   </w:t>
            </w:r>
            <w:r w:rsidRPr="00D30A0B">
              <w:t>Severe obstructive airway disease;</w:t>
            </w:r>
          </w:p>
          <w:p w14:paraId="316B6559" w14:textId="77777777" w:rsidR="005856EC" w:rsidRPr="00D30A0B" w:rsidRDefault="005856EC" w:rsidP="00E12781">
            <w:pPr>
              <w:pStyle w:val="TableTextCharChar"/>
            </w:pPr>
            <w:r w:rsidRPr="00D30A0B">
              <w:rPr>
                <w:color w:val="000000"/>
              </w:rPr>
              <w:t xml:space="preserve">●   </w:t>
            </w:r>
            <w:r w:rsidRPr="00D30A0B">
              <w:t>Gout;</w:t>
            </w:r>
          </w:p>
          <w:p w14:paraId="316B655A" w14:textId="77777777" w:rsidR="005856EC" w:rsidRPr="00D30A0B" w:rsidRDefault="005856EC" w:rsidP="00E12781">
            <w:pPr>
              <w:pStyle w:val="TableTextCharChar"/>
            </w:pPr>
            <w:r w:rsidRPr="00D30A0B">
              <w:rPr>
                <w:color w:val="000000"/>
              </w:rPr>
              <w:t xml:space="preserve">●   </w:t>
            </w:r>
            <w:r w:rsidRPr="00D30A0B">
              <w:t>Renal failure;</w:t>
            </w:r>
          </w:p>
          <w:p w14:paraId="316B655B" w14:textId="77777777" w:rsidR="005856EC" w:rsidRPr="00D30A0B" w:rsidRDefault="005856EC" w:rsidP="00E12781">
            <w:pPr>
              <w:pStyle w:val="TableTextCharChar"/>
            </w:pPr>
            <w:r w:rsidRPr="00D30A0B">
              <w:rPr>
                <w:color w:val="000000"/>
              </w:rPr>
              <w:t xml:space="preserve">●   </w:t>
            </w:r>
            <w:r w:rsidRPr="00D30A0B">
              <w:t>Phenylketonuria; and</w:t>
            </w:r>
          </w:p>
          <w:p w14:paraId="316B655C" w14:textId="77777777" w:rsidR="005856EC" w:rsidRPr="00D30A0B" w:rsidRDefault="005856EC" w:rsidP="00E12781">
            <w:pPr>
              <w:pStyle w:val="TableTextCharChar"/>
            </w:pPr>
            <w:r w:rsidRPr="00D30A0B">
              <w:rPr>
                <w:color w:val="000000"/>
              </w:rPr>
              <w:t xml:space="preserve">●   </w:t>
            </w:r>
            <w:r w:rsidRPr="00D30A0B">
              <w:t>Hyperlipidemias.</w:t>
            </w:r>
          </w:p>
          <w:p w14:paraId="316B655D" w14:textId="77777777" w:rsidR="005856EC" w:rsidRPr="00D30A0B" w:rsidRDefault="005856EC" w:rsidP="00E12781">
            <w:pPr>
              <w:pStyle w:val="TableTextCharChar"/>
            </w:pPr>
          </w:p>
          <w:p w14:paraId="316B655F" w14:textId="77777777" w:rsidR="005856EC" w:rsidRPr="00D30A0B" w:rsidRDefault="005856EC" w:rsidP="00E12781">
            <w:pPr>
              <w:pStyle w:val="TableTextCharChar"/>
              <w:numPr>
                <w:ilvl w:val="12"/>
                <w:numId w:val="0"/>
              </w:numPr>
            </w:pPr>
            <w:r w:rsidRPr="00D30A0B">
              <w:t>The following services are not covered:</w:t>
            </w:r>
          </w:p>
          <w:p w14:paraId="316B6560" w14:textId="77777777" w:rsidR="005856EC" w:rsidRPr="00D30A0B" w:rsidRDefault="005856EC" w:rsidP="00E12781">
            <w:pPr>
              <w:pStyle w:val="TableTextCharChar"/>
              <w:ind w:left="288" w:hanging="288"/>
            </w:pPr>
            <w:r w:rsidRPr="00D30A0B">
              <w:rPr>
                <w:color w:val="000000"/>
              </w:rPr>
              <w:t xml:space="preserve">●   </w:t>
            </w:r>
            <w:r w:rsidRPr="00D30A0B">
              <w:t xml:space="preserve">Nutritional counseling for either individuals or groups, except as </w:t>
            </w:r>
            <w:r w:rsidR="0067032E" w:rsidRPr="00D30A0B">
              <w:t xml:space="preserve">identified under Diabetes Services and except as </w:t>
            </w:r>
            <w:r w:rsidR="0067032E" w:rsidRPr="00D30A0B">
              <w:lastRenderedPageBreak/>
              <w:t>defined in this category;</w:t>
            </w:r>
          </w:p>
          <w:p w14:paraId="316B6561" w14:textId="77777777" w:rsidR="005856EC" w:rsidRPr="00D30A0B" w:rsidRDefault="005856EC" w:rsidP="00E12781">
            <w:pPr>
              <w:pStyle w:val="TableTextCharChar"/>
              <w:ind w:left="288" w:hanging="288"/>
            </w:pPr>
            <w:r w:rsidRPr="00D30A0B">
              <w:rPr>
                <w:color w:val="000000"/>
              </w:rPr>
              <w:t xml:space="preserve">●   </w:t>
            </w:r>
            <w:r w:rsidRPr="00D30A0B">
              <w:t>Nutritional or cosmetic therapy using high dose or mega quantities of vitamins, minerals or elements, and other nutrition based therapy,</w:t>
            </w:r>
          </w:p>
          <w:p w14:paraId="316B6562" w14:textId="1E42748A" w:rsidR="005856EC" w:rsidRPr="00D30A0B" w:rsidRDefault="005856EC" w:rsidP="00E12781">
            <w:pPr>
              <w:pStyle w:val="TableTextCharChar"/>
            </w:pPr>
            <w:r w:rsidRPr="00D30A0B">
              <w:rPr>
                <w:color w:val="000000"/>
              </w:rPr>
              <w:t xml:space="preserve">●   </w:t>
            </w:r>
            <w:r w:rsidRPr="00D30A0B">
              <w:t xml:space="preserve">Food of any kind unless </w:t>
            </w:r>
          </w:p>
          <w:p w14:paraId="316B6563" w14:textId="4CF44BC9" w:rsidR="005856EC" w:rsidRPr="00D30A0B" w:rsidRDefault="005856EC" w:rsidP="00E12781">
            <w:pPr>
              <w:pStyle w:val="TableTextCharChar"/>
              <w:ind w:left="288"/>
            </w:pPr>
            <w:r w:rsidRPr="00D30A0B">
              <w:t>it is the only source of nutrition and unless</w:t>
            </w:r>
            <w:r w:rsidRPr="00D30A0B">
              <w:rPr>
                <w:b/>
                <w:bCs/>
              </w:rPr>
              <w:t xml:space="preserve"> </w:t>
            </w:r>
            <w:r w:rsidRPr="00D30A0B">
              <w:t>it is specifically created to treat inborn errors of metabolism such as phenylketonuria (PKU).  Foods that are not covered include:</w:t>
            </w:r>
          </w:p>
          <w:p w14:paraId="316B6564" w14:textId="77777777" w:rsidR="005856EC" w:rsidRPr="00D30A0B" w:rsidRDefault="005856EC" w:rsidP="00E12781">
            <w:pPr>
              <w:pStyle w:val="TableTextCharChar"/>
              <w:ind w:left="360"/>
            </w:pPr>
            <w:r w:rsidRPr="00D30A0B">
              <w:rPr>
                <w:color w:val="000000"/>
              </w:rPr>
              <w:t xml:space="preserve">●   </w:t>
            </w:r>
            <w:r w:rsidRPr="00D30A0B">
              <w:t xml:space="preserve">Enteral feedings and </w:t>
            </w:r>
          </w:p>
          <w:p w14:paraId="316B6565" w14:textId="77777777" w:rsidR="005856EC" w:rsidRPr="00D30A0B" w:rsidRDefault="005856EC" w:rsidP="00E12781">
            <w:pPr>
              <w:pStyle w:val="TableTextCharChar"/>
              <w:ind w:left="648"/>
            </w:pPr>
            <w:r w:rsidRPr="00D30A0B">
              <w:t>other nutritional and electrolyte formulas, including infant formula and donor breast milk;</w:t>
            </w:r>
          </w:p>
          <w:p w14:paraId="316B6566" w14:textId="77777777" w:rsidR="005856EC" w:rsidRPr="00D30A0B" w:rsidRDefault="005856EC" w:rsidP="00E12781">
            <w:pPr>
              <w:pStyle w:val="TableTextCharChar"/>
              <w:ind w:left="648" w:hanging="288"/>
            </w:pPr>
            <w:r w:rsidRPr="00D30A0B">
              <w:rPr>
                <w:color w:val="000000"/>
              </w:rPr>
              <w:t xml:space="preserve">●   </w:t>
            </w:r>
            <w:r w:rsidRPr="00D30A0B">
              <w:t>Foods to control weight, treat obesity (including liquid diets), lower cholesterol or control diabetes;</w:t>
            </w:r>
          </w:p>
          <w:p w14:paraId="316B6567" w14:textId="77777777" w:rsidR="005856EC" w:rsidRPr="00D30A0B" w:rsidRDefault="005856EC" w:rsidP="00E12781">
            <w:pPr>
              <w:pStyle w:val="TableTextCharChar"/>
              <w:ind w:left="360"/>
            </w:pPr>
            <w:r w:rsidRPr="00D30A0B">
              <w:rPr>
                <w:color w:val="000000"/>
              </w:rPr>
              <w:t xml:space="preserve">●   </w:t>
            </w:r>
            <w:r w:rsidRPr="00D30A0B">
              <w:t xml:space="preserve">Oral vitamins and </w:t>
            </w:r>
          </w:p>
          <w:p w14:paraId="316B6568" w14:textId="77777777" w:rsidR="005856EC" w:rsidRPr="00D30A0B" w:rsidRDefault="005856EC" w:rsidP="00E12781">
            <w:pPr>
              <w:pStyle w:val="TableTextCharChar"/>
              <w:ind w:left="648"/>
            </w:pPr>
            <w:r w:rsidRPr="00D30A0B">
              <w:t>minerals;</w:t>
            </w:r>
          </w:p>
          <w:p w14:paraId="316B6569" w14:textId="77777777" w:rsidR="005856EC" w:rsidRPr="00D30A0B" w:rsidRDefault="005856EC" w:rsidP="00E12781">
            <w:pPr>
              <w:pStyle w:val="TableTextCharChar"/>
              <w:ind w:left="360"/>
            </w:pPr>
            <w:r w:rsidRPr="00D30A0B">
              <w:rPr>
                <w:color w:val="000000"/>
              </w:rPr>
              <w:t xml:space="preserve">●   </w:t>
            </w:r>
            <w:r w:rsidRPr="00D30A0B">
              <w:t xml:space="preserve">Meals you can order </w:t>
            </w:r>
          </w:p>
          <w:p w14:paraId="316B656A" w14:textId="77777777" w:rsidR="005856EC" w:rsidRPr="00D30A0B" w:rsidRDefault="005856EC" w:rsidP="00E12781">
            <w:pPr>
              <w:pStyle w:val="TableTextCharChar"/>
              <w:ind w:left="648"/>
            </w:pPr>
            <w:r w:rsidRPr="00D30A0B">
              <w:t>from a menu, for an additional charge, during an Inpatient Stay; and</w:t>
            </w:r>
          </w:p>
          <w:p w14:paraId="316B656B" w14:textId="77777777" w:rsidR="005856EC" w:rsidRPr="00D30A0B" w:rsidRDefault="005856EC" w:rsidP="00E12781">
            <w:pPr>
              <w:pStyle w:val="TableTextCharChar"/>
              <w:ind w:left="360"/>
            </w:pPr>
            <w:r w:rsidRPr="00D30A0B">
              <w:rPr>
                <w:color w:val="000000"/>
              </w:rPr>
              <w:t xml:space="preserve">●   </w:t>
            </w:r>
            <w:r w:rsidRPr="00D30A0B">
              <w:t xml:space="preserve">Other dietary and </w:t>
            </w:r>
          </w:p>
          <w:p w14:paraId="316B656C" w14:textId="77777777" w:rsidR="005856EC" w:rsidRPr="00D30A0B" w:rsidRDefault="005856EC" w:rsidP="00E12781">
            <w:pPr>
              <w:pStyle w:val="TableTextCharChar"/>
              <w:ind w:left="648"/>
            </w:pPr>
            <w:r w:rsidRPr="00D30A0B">
              <w:rPr>
                <w:bCs/>
                <w:color w:val="000000"/>
              </w:rPr>
              <w:t>e</w:t>
            </w:r>
            <w:r w:rsidRPr="00D30A0B">
              <w:t>lectrolyte supplements; and</w:t>
            </w:r>
          </w:p>
          <w:p w14:paraId="316B656D" w14:textId="77777777" w:rsidR="005856EC" w:rsidRPr="00D30A0B" w:rsidRDefault="005856EC" w:rsidP="005856EC">
            <w:pPr>
              <w:pStyle w:val="TableTextCharChar"/>
              <w:ind w:left="288" w:hanging="288"/>
            </w:pPr>
            <w:r w:rsidRPr="00D30A0B">
              <w:rPr>
                <w:color w:val="000000"/>
              </w:rPr>
              <w:t xml:space="preserve">●   </w:t>
            </w:r>
            <w:r w:rsidRPr="00D30A0B">
              <w:t>Health club memberships and programs, and spa treatments; and</w:t>
            </w:r>
          </w:p>
          <w:p w14:paraId="316B656E" w14:textId="77777777" w:rsidR="005856EC" w:rsidRPr="00D30A0B" w:rsidRDefault="005856EC" w:rsidP="00E12781">
            <w:pPr>
              <w:pStyle w:val="TableTextCharChar"/>
            </w:pPr>
            <w:r w:rsidRPr="00D30A0B">
              <w:rPr>
                <w:color w:val="000000"/>
              </w:rPr>
              <w:t xml:space="preserve">●   </w:t>
            </w:r>
            <w:r w:rsidRPr="00D30A0B">
              <w:t xml:space="preserve">Health education classes </w:t>
            </w:r>
          </w:p>
          <w:p w14:paraId="316B656F" w14:textId="77777777" w:rsidR="005856EC" w:rsidRPr="00D30A0B" w:rsidRDefault="005856EC" w:rsidP="00E12781">
            <w:pPr>
              <w:pStyle w:val="TableTextCharChar"/>
              <w:ind w:left="288"/>
            </w:pPr>
            <w:r w:rsidRPr="00D30A0B">
              <w:t>unless offered by UnitedHealthcare or its affiliates, including but not limited to asthma, smoking cessation, and weight control classes.</w:t>
            </w:r>
          </w:p>
          <w:p w14:paraId="316B6570" w14:textId="77777777" w:rsidR="005856EC" w:rsidRPr="00D30A0B" w:rsidRDefault="005856EC" w:rsidP="00E12781">
            <w:pPr>
              <w:pStyle w:val="TableTextCharChar"/>
              <w:rPr>
                <w:b/>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88AC208" w14:textId="77777777" w:rsidR="0084722C" w:rsidRPr="00D30A0B" w:rsidRDefault="0084722C" w:rsidP="0084722C">
            <w:pPr>
              <w:rPr>
                <w:color w:val="000000"/>
                <w:sz w:val="24"/>
              </w:rPr>
            </w:pPr>
            <w:r w:rsidRPr="00D30A0B">
              <w:rPr>
                <w:b/>
                <w:color w:val="0000FF"/>
                <w:sz w:val="24"/>
              </w:rPr>
              <w:lastRenderedPageBreak/>
              <w:t xml:space="preserve">$20 </w:t>
            </w:r>
            <w:r w:rsidRPr="00D30A0B">
              <w:rPr>
                <w:sz w:val="24"/>
              </w:rPr>
              <w:t>PCP</w:t>
            </w:r>
            <w:r w:rsidRPr="00D30A0B">
              <w:rPr>
                <w:b/>
                <w:color w:val="0000FF"/>
                <w:sz w:val="24"/>
              </w:rPr>
              <w:t xml:space="preserve"> </w:t>
            </w:r>
            <w:r w:rsidRPr="00D30A0B">
              <w:rPr>
                <w:sz w:val="24"/>
              </w:rPr>
              <w:t>or</w:t>
            </w:r>
            <w:r w:rsidRPr="00D30A0B">
              <w:rPr>
                <w:b/>
                <w:color w:val="0000FF"/>
                <w:sz w:val="24"/>
              </w:rPr>
              <w:t xml:space="preserve"> $40 </w:t>
            </w:r>
            <w:r w:rsidRPr="00D30A0B">
              <w:rPr>
                <w:sz w:val="24"/>
              </w:rPr>
              <w:t xml:space="preserve">Specialist </w:t>
            </w:r>
            <w:r w:rsidRPr="00D30A0B">
              <w:rPr>
                <w:color w:val="000000"/>
                <w:sz w:val="24"/>
              </w:rPr>
              <w:t xml:space="preserve">copay per visit then </w:t>
            </w:r>
            <w:r w:rsidRPr="00D30A0B">
              <w:rPr>
                <w:b/>
                <w:color w:val="0000FF"/>
                <w:sz w:val="24"/>
              </w:rPr>
              <w:t>100%</w:t>
            </w:r>
            <w:r w:rsidRPr="00D30A0B">
              <w:rPr>
                <w:color w:val="000000"/>
                <w:sz w:val="24"/>
              </w:rPr>
              <w:t xml:space="preserve"> of eligible expenses.</w:t>
            </w:r>
          </w:p>
          <w:p w14:paraId="316B6572" w14:textId="77777777" w:rsidR="005856EC" w:rsidRPr="00D30A0B" w:rsidRDefault="005856EC" w:rsidP="00E12781">
            <w:pPr>
              <w:pStyle w:val="TableTextCharChar"/>
              <w:numPr>
                <w:ilvl w:val="12"/>
                <w:numId w:val="0"/>
              </w:numPr>
            </w:pPr>
          </w:p>
          <w:p w14:paraId="58819D5D" w14:textId="56CB9812" w:rsidR="0084722C" w:rsidRPr="00D30A0B" w:rsidRDefault="0084722C" w:rsidP="0084722C">
            <w:pPr>
              <w:rPr>
                <w:color w:val="000000"/>
                <w:sz w:val="24"/>
                <w:szCs w:val="24"/>
              </w:rPr>
            </w:pPr>
            <w:r w:rsidRPr="00D30A0B">
              <w:rPr>
                <w:color w:val="000000"/>
                <w:sz w:val="24"/>
                <w:szCs w:val="24"/>
              </w:rPr>
              <w:t xml:space="preserve">Benefits are limited to </w:t>
            </w:r>
            <w:r w:rsidRPr="00D30A0B">
              <w:rPr>
                <w:b/>
                <w:color w:val="0000FF"/>
                <w:sz w:val="24"/>
                <w:szCs w:val="24"/>
              </w:rPr>
              <w:t>5</w:t>
            </w:r>
            <w:r w:rsidRPr="00D30A0B">
              <w:rPr>
                <w:color w:val="000000"/>
                <w:sz w:val="24"/>
                <w:szCs w:val="24"/>
              </w:rPr>
              <w:t xml:space="preserve"> individual sessions per year for any medical condition.</w:t>
            </w:r>
          </w:p>
          <w:p w14:paraId="316B657D" w14:textId="77777777" w:rsidR="005856EC" w:rsidRPr="00D30A0B" w:rsidRDefault="005856EC" w:rsidP="00E12781">
            <w:pPr>
              <w:pStyle w:val="TableTextCharChar"/>
              <w:numPr>
                <w:ilvl w:val="12"/>
                <w:numId w:val="0"/>
              </w:numPr>
            </w:pPr>
          </w:p>
          <w:p w14:paraId="316B657F" w14:textId="749A24C5" w:rsidR="00C041F7" w:rsidRPr="00D30A0B" w:rsidRDefault="00C041F7" w:rsidP="0084722C">
            <w:pPr>
              <w:pStyle w:val="TableTextCharChar"/>
              <w:numPr>
                <w:ilvl w:val="12"/>
                <w:numId w:val="0"/>
              </w:numPr>
            </w:pPr>
            <w:r w:rsidRPr="00D30A0B">
              <w:t xml:space="preserve">This limit applies to non-preventive nutritional counseling services only.  When nutritional counseling services are billed as a preventive care service, these services will be paid as described under </w:t>
            </w:r>
            <w:r w:rsidRPr="00D30A0B">
              <w:rPr>
                <w:b/>
                <w:i/>
              </w:rPr>
              <w:t>Preventive Care Services</w:t>
            </w:r>
            <w:r w:rsidRPr="00D30A0B">
              <w:t>.</w:t>
            </w:r>
          </w:p>
        </w:tc>
      </w:tr>
      <w:tr w:rsidR="008D6A82" w:rsidRPr="00D30A0B" w14:paraId="316B65E0"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581" w14:textId="77777777" w:rsidR="0067032E" w:rsidRPr="00D30A0B" w:rsidRDefault="0067032E" w:rsidP="0067032E">
            <w:pPr>
              <w:pStyle w:val="TableTextCharChar"/>
              <w:numPr>
                <w:ilvl w:val="12"/>
                <w:numId w:val="0"/>
              </w:numPr>
              <w:rPr>
                <w:b/>
              </w:rPr>
            </w:pPr>
            <w:bookmarkStart w:id="87" w:name="Physicians_Office_Services_Sickness_and_"/>
            <w:r w:rsidRPr="00D30A0B">
              <w:rPr>
                <w:b/>
              </w:rPr>
              <w:t>Physician's Office Services – Sickness and Injury</w:t>
            </w:r>
          </w:p>
          <w:bookmarkEnd w:id="87"/>
          <w:p w14:paraId="316B6582" w14:textId="77777777" w:rsidR="0067032E" w:rsidRPr="00D30A0B" w:rsidRDefault="0067032E" w:rsidP="0067032E">
            <w:pPr>
              <w:pStyle w:val="TableTextCharChar"/>
              <w:numPr>
                <w:ilvl w:val="12"/>
                <w:numId w:val="0"/>
              </w:numPr>
              <w:rPr>
                <w:b/>
              </w:rPr>
            </w:pPr>
          </w:p>
          <w:p w14:paraId="316B6583" w14:textId="77777777" w:rsidR="0067032E" w:rsidRPr="00D30A0B" w:rsidRDefault="0067032E" w:rsidP="0067032E">
            <w:pPr>
              <w:rPr>
                <w:bCs/>
                <w:sz w:val="24"/>
              </w:rPr>
            </w:pPr>
            <w:r w:rsidRPr="00D30A0B">
              <w:rPr>
                <w:bCs/>
                <w:sz w:val="24"/>
              </w:rPr>
              <w:lastRenderedPageBreak/>
              <w:t xml:space="preserve">Services provided in a Physician's office for the diagnosis and treatment of a Sickness or Injury. Benefits are provided under this section regardless of whether the Physician's office is free-standing, located in a clinic or located in a Hospital. </w:t>
            </w:r>
          </w:p>
          <w:p w14:paraId="316B6584" w14:textId="77777777" w:rsidR="0067032E" w:rsidRPr="00D30A0B" w:rsidRDefault="0067032E" w:rsidP="0067032E">
            <w:pPr>
              <w:rPr>
                <w:bCs/>
                <w:sz w:val="24"/>
              </w:rPr>
            </w:pPr>
          </w:p>
          <w:p w14:paraId="316B6586" w14:textId="43CE603C" w:rsidR="0067032E" w:rsidRPr="00D30A0B" w:rsidRDefault="0067032E" w:rsidP="0067032E">
            <w:pPr>
              <w:pStyle w:val="TableText"/>
              <w:rPr>
                <w:rStyle w:val="CDBlack"/>
                <w:bCs w:val="0"/>
                <w:szCs w:val="24"/>
              </w:rPr>
            </w:pPr>
            <w:r w:rsidRPr="00D30A0B">
              <w:rPr>
                <w:color w:val="000000"/>
              </w:rPr>
              <w:t>Benefits under this section include allergy injections and hearing exams in case of Injury or Sickness.</w:t>
            </w:r>
          </w:p>
          <w:p w14:paraId="316B6587" w14:textId="77777777" w:rsidR="0067032E" w:rsidRPr="00D30A0B" w:rsidRDefault="0067032E" w:rsidP="0067032E">
            <w:pPr>
              <w:rPr>
                <w:rStyle w:val="CDBlack"/>
                <w:szCs w:val="24"/>
              </w:rPr>
            </w:pPr>
          </w:p>
          <w:p w14:paraId="316B658D" w14:textId="77777777" w:rsidR="0067032E" w:rsidRPr="00D30A0B" w:rsidRDefault="0067032E" w:rsidP="0067032E">
            <w:pPr>
              <w:pStyle w:val="TableText"/>
              <w:rPr>
                <w:rStyle w:val="CDBlack"/>
                <w:rFonts w:ascii="Times New Roman" w:hAnsi="Times New Roman"/>
                <w:b/>
                <w:bCs w:val="0"/>
                <w:szCs w:val="24"/>
              </w:rPr>
            </w:pPr>
            <w:r w:rsidRPr="00D30A0B">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14:paraId="316B658E" w14:textId="77777777" w:rsidR="0067032E" w:rsidRPr="00D30A0B" w:rsidRDefault="0067032E" w:rsidP="0067032E">
            <w:pPr>
              <w:rPr>
                <w:rStyle w:val="CDBlack"/>
                <w:szCs w:val="24"/>
              </w:rPr>
            </w:pPr>
          </w:p>
          <w:p w14:paraId="316B6592" w14:textId="77777777" w:rsidR="0067032E" w:rsidRPr="00D30A0B" w:rsidRDefault="0067032E" w:rsidP="0067032E">
            <w:pPr>
              <w:rPr>
                <w:rStyle w:val="CDBlack"/>
                <w:szCs w:val="24"/>
              </w:rPr>
            </w:pPr>
          </w:p>
          <w:p w14:paraId="316B6593" w14:textId="77777777" w:rsidR="0067032E" w:rsidRPr="00D30A0B" w:rsidRDefault="0067032E" w:rsidP="0067032E">
            <w:pPr>
              <w:pStyle w:val="TableText"/>
              <w:rPr>
                <w:rStyle w:val="CDItalic"/>
                <w:rFonts w:ascii="Times New Roman" w:hAnsi="Times New Roman"/>
                <w:bCs/>
                <w:szCs w:val="24"/>
              </w:rPr>
            </w:pPr>
            <w:r w:rsidRPr="00D30A0B">
              <w:rPr>
                <w:rStyle w:val="CDBlack"/>
                <w:rFonts w:ascii="Times New Roman" w:hAnsi="Times New Roman"/>
                <w:bCs w:val="0"/>
                <w:szCs w:val="24"/>
              </w:rPr>
              <w:t xml:space="preserve">Covered Health Services for Preventive Care provided in a Physician's office are described under </w:t>
            </w:r>
            <w:r w:rsidRPr="00D30A0B">
              <w:rPr>
                <w:rStyle w:val="CDItalic"/>
                <w:rFonts w:ascii="Times New Roman" w:hAnsi="Times New Roman"/>
                <w:b/>
                <w:bCs/>
                <w:szCs w:val="24"/>
              </w:rPr>
              <w:t>Preventive Care Services</w:t>
            </w:r>
            <w:r w:rsidRPr="00D30A0B">
              <w:rPr>
                <w:rStyle w:val="CDItalic"/>
                <w:rFonts w:ascii="Times New Roman" w:hAnsi="Times New Roman"/>
                <w:bCs/>
                <w:szCs w:val="24"/>
              </w:rPr>
              <w:t>.</w:t>
            </w:r>
          </w:p>
          <w:p w14:paraId="316B6594" w14:textId="77777777" w:rsidR="0067032E" w:rsidRPr="00D30A0B" w:rsidRDefault="0067032E" w:rsidP="0067032E">
            <w:pPr>
              <w:rPr>
                <w:rStyle w:val="CDItalic"/>
                <w:b/>
                <w:i w:val="0"/>
                <w:szCs w:val="24"/>
              </w:rPr>
            </w:pPr>
          </w:p>
          <w:p w14:paraId="316B6596" w14:textId="45F142E8" w:rsidR="0067032E" w:rsidRPr="00D30A0B" w:rsidRDefault="0067032E" w:rsidP="0067032E">
            <w:pPr>
              <w:rPr>
                <w:b/>
                <w:color w:val="FF00FF"/>
                <w:sz w:val="24"/>
                <w:szCs w:val="24"/>
              </w:rPr>
            </w:pPr>
            <w:r w:rsidRPr="00D30A0B">
              <w:rPr>
                <w:sz w:val="24"/>
                <w:szCs w:val="24"/>
              </w:rPr>
              <w:t>Benefits under this section include lab, radiology/x-ray or other diagnostic services performed in the Physician's office.</w:t>
            </w:r>
          </w:p>
          <w:p w14:paraId="316B6597" w14:textId="77777777" w:rsidR="0067032E" w:rsidRPr="00D30A0B" w:rsidRDefault="0067032E" w:rsidP="0067032E">
            <w:pPr>
              <w:rPr>
                <w:b/>
                <w:color w:val="FF00FF"/>
                <w:sz w:val="24"/>
                <w:szCs w:val="24"/>
              </w:rPr>
            </w:pPr>
          </w:p>
          <w:p w14:paraId="316B6599" w14:textId="267D2ED7" w:rsidR="0067032E" w:rsidRPr="00D30A0B" w:rsidRDefault="0067032E" w:rsidP="0067032E">
            <w:pPr>
              <w:pStyle w:val="TableTextCharChar"/>
              <w:numPr>
                <w:ilvl w:val="12"/>
                <w:numId w:val="0"/>
              </w:numPr>
              <w:rPr>
                <w:bCs/>
              </w:rPr>
            </w:pPr>
            <w:r w:rsidRPr="00D30A0B">
              <w:rPr>
                <w:color w:val="000000"/>
              </w:rPr>
              <w:t>Benefits under this section do include CT scans, PET scans, MRI, MRA, nuclear medicine and major diagnostic services.</w:t>
            </w:r>
          </w:p>
          <w:p w14:paraId="316B659A" w14:textId="77777777" w:rsidR="0067032E" w:rsidRPr="00D30A0B" w:rsidRDefault="0067032E" w:rsidP="0067032E">
            <w:pPr>
              <w:pStyle w:val="TableTextCharChar"/>
              <w:ind w:left="288"/>
            </w:pPr>
          </w:p>
          <w:p w14:paraId="316B65A3" w14:textId="77777777" w:rsidR="0067032E" w:rsidRPr="00D30A0B" w:rsidRDefault="0067032E" w:rsidP="0067032E">
            <w:pPr>
              <w:rPr>
                <w:rStyle w:val="CDBlack"/>
                <w:bCs w:val="0"/>
                <w:szCs w:val="24"/>
              </w:rPr>
            </w:pPr>
          </w:p>
          <w:p w14:paraId="316B65A4" w14:textId="77777777" w:rsidR="0067032E" w:rsidRPr="00D30A0B" w:rsidRDefault="0067032E" w:rsidP="0067032E">
            <w:pPr>
              <w:pStyle w:val="TableText"/>
              <w:rPr>
                <w:bCs/>
                <w:color w:val="000000"/>
              </w:rPr>
            </w:pPr>
            <w:r w:rsidRPr="00D30A0B">
              <w:rPr>
                <w:rStyle w:val="CDBlack"/>
                <w:rFonts w:ascii="Times New Roman" w:hAnsi="Times New Roman"/>
                <w:bCs w:val="0"/>
                <w:szCs w:val="24"/>
              </w:rPr>
              <w:t>R</w:t>
            </w:r>
            <w:r w:rsidRPr="00D30A0B">
              <w:rPr>
                <w:bCs/>
                <w:color w:val="000000"/>
              </w:rPr>
              <w:t>efer to Rehabilitation Therapy for a description of benefit coverage.</w:t>
            </w:r>
          </w:p>
          <w:p w14:paraId="316B65A5" w14:textId="77777777" w:rsidR="0067032E" w:rsidRPr="00D30A0B" w:rsidRDefault="0067032E" w:rsidP="0067032E">
            <w:pPr>
              <w:rPr>
                <w:sz w:val="24"/>
              </w:rPr>
            </w:pPr>
          </w:p>
          <w:p w14:paraId="316B65C7" w14:textId="1E0AFAF9" w:rsidR="00CB1867" w:rsidRPr="00D30A0B" w:rsidRDefault="00CB1867" w:rsidP="009A3DB3">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30C3ADB" w14:textId="77777777" w:rsidR="0084722C" w:rsidRPr="00D30A0B" w:rsidRDefault="0084722C" w:rsidP="0084722C">
            <w:pPr>
              <w:rPr>
                <w:color w:val="000000"/>
                <w:sz w:val="24"/>
              </w:rPr>
            </w:pPr>
            <w:r w:rsidRPr="00D30A0B">
              <w:rPr>
                <w:b/>
                <w:color w:val="0000FF"/>
                <w:sz w:val="24"/>
              </w:rPr>
              <w:lastRenderedPageBreak/>
              <w:t xml:space="preserve">$20 </w:t>
            </w:r>
            <w:r w:rsidRPr="00D30A0B">
              <w:rPr>
                <w:sz w:val="24"/>
              </w:rPr>
              <w:t>PCP</w:t>
            </w:r>
            <w:r w:rsidRPr="00D30A0B">
              <w:rPr>
                <w:b/>
                <w:color w:val="0000FF"/>
                <w:sz w:val="24"/>
              </w:rPr>
              <w:t xml:space="preserve"> </w:t>
            </w:r>
            <w:r w:rsidRPr="00D30A0B">
              <w:rPr>
                <w:sz w:val="24"/>
              </w:rPr>
              <w:t>or</w:t>
            </w:r>
            <w:r w:rsidRPr="00D30A0B">
              <w:rPr>
                <w:b/>
                <w:color w:val="0000FF"/>
                <w:sz w:val="24"/>
              </w:rPr>
              <w:t xml:space="preserve"> $40 </w:t>
            </w:r>
            <w:r w:rsidRPr="00D30A0B">
              <w:rPr>
                <w:sz w:val="24"/>
              </w:rPr>
              <w:t xml:space="preserve">Specialist </w:t>
            </w:r>
            <w:r w:rsidRPr="00D30A0B">
              <w:rPr>
                <w:color w:val="000000"/>
                <w:sz w:val="24"/>
              </w:rPr>
              <w:t xml:space="preserve">copay per visit then </w:t>
            </w:r>
            <w:r w:rsidRPr="00D30A0B">
              <w:rPr>
                <w:b/>
                <w:color w:val="0000FF"/>
                <w:sz w:val="24"/>
              </w:rPr>
              <w:t>100%</w:t>
            </w:r>
            <w:r w:rsidRPr="00D30A0B">
              <w:rPr>
                <w:color w:val="000000"/>
                <w:sz w:val="24"/>
              </w:rPr>
              <w:t xml:space="preserve"> of eligible expenses.</w:t>
            </w:r>
          </w:p>
          <w:p w14:paraId="316B65CD" w14:textId="77777777" w:rsidR="008D6A82" w:rsidRPr="00D30A0B" w:rsidRDefault="008D6A82">
            <w:pPr>
              <w:pStyle w:val="TableTextChar1"/>
              <w:numPr>
                <w:ilvl w:val="12"/>
                <w:numId w:val="0"/>
              </w:numPr>
              <w:rPr>
                <w:b/>
                <w:color w:val="0000FF"/>
              </w:rPr>
            </w:pPr>
          </w:p>
          <w:p w14:paraId="316B65CE" w14:textId="77777777" w:rsidR="008D6A82" w:rsidRPr="00D30A0B" w:rsidRDefault="008D6A82">
            <w:pPr>
              <w:pStyle w:val="TableTextChar1"/>
              <w:rPr>
                <w:b/>
                <w:bCs/>
              </w:rPr>
            </w:pPr>
          </w:p>
          <w:p w14:paraId="316B65CF" w14:textId="77777777" w:rsidR="008D6A82" w:rsidRPr="00D30A0B" w:rsidRDefault="008D6A82">
            <w:pPr>
              <w:pStyle w:val="TableTextChar1"/>
              <w:rPr>
                <w:bCs/>
                <w:color w:val="000000"/>
                <w:szCs w:val="24"/>
              </w:rPr>
            </w:pPr>
            <w:r w:rsidRPr="00D30A0B">
              <w:rPr>
                <w:bCs/>
                <w:color w:val="000000"/>
                <w:szCs w:val="24"/>
              </w:rPr>
              <w:t xml:space="preserve">No copayment applies when no Physician charge is assessed. </w:t>
            </w:r>
          </w:p>
          <w:p w14:paraId="316B65D0" w14:textId="77777777" w:rsidR="008D6A82" w:rsidRPr="00D30A0B" w:rsidRDefault="008D6A82">
            <w:pPr>
              <w:pStyle w:val="TableTextChar1"/>
            </w:pPr>
          </w:p>
          <w:p w14:paraId="316B65D1" w14:textId="77777777" w:rsidR="008D6A82" w:rsidRPr="00D30A0B" w:rsidRDefault="008D6A82">
            <w:pPr>
              <w:pStyle w:val="TableTextChar1"/>
            </w:pPr>
          </w:p>
          <w:p w14:paraId="24BBC833" w14:textId="77777777" w:rsidR="00A95A33" w:rsidRPr="00D30A0B" w:rsidRDefault="00A95A33" w:rsidP="00A95A33">
            <w:pPr>
              <w:pStyle w:val="TableTextChar1"/>
              <w:numPr>
                <w:ilvl w:val="12"/>
                <w:numId w:val="0"/>
              </w:numPr>
              <w:rPr>
                <w:b/>
              </w:rPr>
            </w:pPr>
            <w:r w:rsidRPr="00D30A0B">
              <w:rPr>
                <w:b/>
              </w:rPr>
              <w:t>Lab and X-ray services in office setting:</w:t>
            </w:r>
          </w:p>
          <w:p w14:paraId="3B63D1BA" w14:textId="5D72CE31" w:rsidR="00481198" w:rsidRPr="00D30A0B" w:rsidRDefault="00A95A33" w:rsidP="00481198">
            <w:pPr>
              <w:pStyle w:val="TableTextChar1"/>
              <w:numPr>
                <w:ilvl w:val="12"/>
                <w:numId w:val="0"/>
              </w:numPr>
            </w:pPr>
            <w:r w:rsidRPr="00D30A0B">
              <w:rPr>
                <w:b/>
                <w:color w:val="0000FF"/>
              </w:rPr>
              <w:t xml:space="preserve">$40 </w:t>
            </w:r>
            <w:r w:rsidRPr="00D30A0B">
              <w:t xml:space="preserve">Specialist </w:t>
            </w:r>
            <w:r w:rsidRPr="00D30A0B">
              <w:rPr>
                <w:color w:val="000000"/>
              </w:rPr>
              <w:t xml:space="preserve">copay per visit then </w:t>
            </w:r>
            <w:r w:rsidRPr="00D30A0B">
              <w:rPr>
                <w:b/>
                <w:color w:val="0000FF"/>
              </w:rPr>
              <w:t>100%</w:t>
            </w:r>
            <w:r w:rsidRPr="00D30A0B">
              <w:rPr>
                <w:color w:val="000000"/>
              </w:rPr>
              <w:t xml:space="preserve"> of eligible expenses</w:t>
            </w:r>
            <w:r w:rsidR="00481198" w:rsidRPr="00D30A0B">
              <w:rPr>
                <w:color w:val="000000"/>
              </w:rPr>
              <w:t>, copay will always apply for these services.</w:t>
            </w:r>
          </w:p>
          <w:p w14:paraId="52FC18E1" w14:textId="78F3C89B" w:rsidR="00A95A33" w:rsidRPr="00D30A0B" w:rsidRDefault="00481198" w:rsidP="00A95A33">
            <w:pPr>
              <w:pStyle w:val="TableTextChar1"/>
              <w:numPr>
                <w:ilvl w:val="12"/>
                <w:numId w:val="0"/>
              </w:numPr>
            </w:pPr>
            <w:r w:rsidRPr="00D30A0B">
              <w:rPr>
                <w:color w:val="000000"/>
              </w:rPr>
              <w:t xml:space="preserve">  </w:t>
            </w:r>
          </w:p>
          <w:p w14:paraId="316B65DF" w14:textId="77777777" w:rsidR="008D6A82" w:rsidRPr="00D30A0B" w:rsidRDefault="008D6A82" w:rsidP="0084722C">
            <w:pPr>
              <w:pStyle w:val="TableTextChar1"/>
              <w:numPr>
                <w:ilvl w:val="12"/>
                <w:numId w:val="0"/>
              </w:numPr>
            </w:pPr>
          </w:p>
        </w:tc>
      </w:tr>
      <w:tr w:rsidR="005856EC" w:rsidRPr="00D30A0B" w14:paraId="316B662A"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5E1" w14:textId="77777777" w:rsidR="005856EC" w:rsidRPr="00D30A0B" w:rsidRDefault="005856EC" w:rsidP="00E12781">
            <w:pPr>
              <w:pStyle w:val="TableTextCharChar"/>
              <w:rPr>
                <w:b/>
                <w:bCs/>
              </w:rPr>
            </w:pPr>
            <w:bookmarkStart w:id="88" w:name="Preventive_Care"/>
            <w:r w:rsidRPr="00D30A0B">
              <w:rPr>
                <w:b/>
                <w:bCs/>
              </w:rPr>
              <w:lastRenderedPageBreak/>
              <w:t>Preventive Care</w:t>
            </w:r>
            <w:bookmarkEnd w:id="88"/>
          </w:p>
          <w:p w14:paraId="316B65E2" w14:textId="77777777" w:rsidR="005856EC" w:rsidRPr="00D30A0B" w:rsidRDefault="005856EC" w:rsidP="00E12781">
            <w:pPr>
              <w:pStyle w:val="TableTextCharChar"/>
              <w:rPr>
                <w:b/>
                <w:bCs/>
              </w:rPr>
            </w:pPr>
          </w:p>
          <w:p w14:paraId="316B65E4" w14:textId="651849FE" w:rsidR="00BD64C9" w:rsidRPr="00D30A0B" w:rsidRDefault="00BD64C9" w:rsidP="00C041F7">
            <w:pPr>
              <w:pStyle w:val="TableText"/>
              <w:rPr>
                <w:color w:val="000000"/>
              </w:rPr>
            </w:pPr>
            <w:r w:rsidRPr="00D30A0B">
              <w:rPr>
                <w:color w:val="000000"/>
              </w:rPr>
              <w:t xml:space="preserve">Preventive care services </w:t>
            </w:r>
            <w:r w:rsidRPr="00D30A0B">
              <w:rPr>
                <w:color w:val="000000"/>
              </w:rPr>
              <w:lastRenderedPageBreak/>
              <w:t>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316B65E5" w14:textId="77777777" w:rsidR="00BD64C9" w:rsidRPr="00D30A0B" w:rsidRDefault="00BD64C9" w:rsidP="00BD64C9">
            <w:pPr>
              <w:pStyle w:val="TableText"/>
              <w:rPr>
                <w:color w:val="000000"/>
              </w:rPr>
            </w:pPr>
            <w:r w:rsidRPr="00D30A0B">
              <w:sym w:font="Symbol" w:char="00B7"/>
            </w:r>
            <w:r w:rsidRPr="00D30A0B">
              <w:t xml:space="preserve">   </w:t>
            </w:r>
            <w:r w:rsidRPr="00D30A0B">
              <w:rPr>
                <w:color w:val="000000"/>
              </w:rPr>
              <w:t xml:space="preserve">evidence-based items or </w:t>
            </w:r>
          </w:p>
          <w:p w14:paraId="316B65E6" w14:textId="77777777" w:rsidR="00BD64C9" w:rsidRPr="00D30A0B" w:rsidRDefault="00BD64C9" w:rsidP="00BD64C9">
            <w:pPr>
              <w:pStyle w:val="TableText"/>
              <w:ind w:left="288"/>
              <w:rPr>
                <w:color w:val="000000"/>
              </w:rPr>
            </w:pPr>
            <w:r w:rsidRPr="00D30A0B">
              <w:rPr>
                <w:color w:val="000000"/>
              </w:rPr>
              <w:t>services that have in effect a rating of "A" or "B" in the current recommendations of the United States Preventive Services Task Force;</w:t>
            </w:r>
          </w:p>
          <w:p w14:paraId="316B65E7" w14:textId="77777777" w:rsidR="00BD64C9" w:rsidRPr="00D30A0B" w:rsidRDefault="00BD64C9" w:rsidP="00BD64C9">
            <w:pPr>
              <w:pStyle w:val="TableText"/>
              <w:rPr>
                <w:color w:val="000000"/>
              </w:rPr>
            </w:pPr>
            <w:r w:rsidRPr="00D30A0B">
              <w:sym w:font="Symbol" w:char="00B7"/>
            </w:r>
            <w:r w:rsidRPr="00D30A0B">
              <w:t xml:space="preserve">   </w:t>
            </w:r>
            <w:r w:rsidRPr="00D30A0B">
              <w:rPr>
                <w:color w:val="000000"/>
              </w:rPr>
              <w:t xml:space="preserve">immunizations that have </w:t>
            </w:r>
          </w:p>
          <w:p w14:paraId="316B65E8" w14:textId="77777777" w:rsidR="00BD64C9" w:rsidRPr="00D30A0B" w:rsidRDefault="00BD64C9" w:rsidP="00BD64C9">
            <w:pPr>
              <w:pStyle w:val="TableText"/>
              <w:ind w:left="288"/>
              <w:rPr>
                <w:color w:val="000000"/>
              </w:rPr>
            </w:pPr>
            <w:r w:rsidRPr="00D30A0B">
              <w:rPr>
                <w:color w:val="000000"/>
              </w:rPr>
              <w:t>in effect a recommendation from the Advisory Committee on Immunization Practices of the Centers for Disease Control and Prevention;</w:t>
            </w:r>
          </w:p>
          <w:p w14:paraId="316B65E9" w14:textId="77777777" w:rsidR="00BD64C9" w:rsidRPr="00D30A0B" w:rsidRDefault="00BD64C9" w:rsidP="00BD64C9">
            <w:pPr>
              <w:pStyle w:val="TableText"/>
              <w:rPr>
                <w:color w:val="000000"/>
              </w:rPr>
            </w:pPr>
            <w:r w:rsidRPr="00D30A0B">
              <w:sym w:font="Symbol" w:char="00B7"/>
            </w:r>
            <w:r w:rsidRPr="00D30A0B">
              <w:t xml:space="preserve">   </w:t>
            </w:r>
            <w:r w:rsidRPr="00D30A0B">
              <w:rPr>
                <w:color w:val="000000"/>
              </w:rPr>
              <w:t xml:space="preserve">with respect to infants, </w:t>
            </w:r>
          </w:p>
          <w:p w14:paraId="316B65EA" w14:textId="77777777" w:rsidR="00BD64C9" w:rsidRPr="00D30A0B" w:rsidRDefault="00BD64C9" w:rsidP="00BD64C9">
            <w:pPr>
              <w:pStyle w:val="TableText"/>
              <w:ind w:left="288"/>
              <w:rPr>
                <w:color w:val="000000"/>
              </w:rPr>
            </w:pPr>
            <w:r w:rsidRPr="00D30A0B">
              <w:rPr>
                <w:color w:val="000000"/>
              </w:rPr>
              <w:t>children and adolescents, evidence-informed preventive care and screenings provided for in the comprehensive guidelines supported by the Health Resources and Services Administration; and</w:t>
            </w:r>
          </w:p>
          <w:p w14:paraId="316B65EB" w14:textId="77777777" w:rsidR="00BD64C9" w:rsidRPr="00D30A0B" w:rsidRDefault="00BD64C9" w:rsidP="00BD64C9">
            <w:pPr>
              <w:pStyle w:val="TableText"/>
              <w:rPr>
                <w:color w:val="000000"/>
              </w:rPr>
            </w:pPr>
            <w:r w:rsidRPr="00D30A0B">
              <w:sym w:font="Symbol" w:char="00B7"/>
            </w:r>
            <w:r w:rsidRPr="00D30A0B">
              <w:t xml:space="preserve">   </w:t>
            </w:r>
            <w:r w:rsidRPr="00D30A0B">
              <w:rPr>
                <w:rFonts w:eastAsia="Symbol"/>
                <w:color w:val="000000"/>
              </w:rPr>
              <w:t>w</w:t>
            </w:r>
            <w:r w:rsidRPr="00D30A0B">
              <w:rPr>
                <w:color w:val="000000"/>
              </w:rPr>
              <w:t xml:space="preserve">ith respect to women, </w:t>
            </w:r>
          </w:p>
          <w:p w14:paraId="316B65EC" w14:textId="6FDB7721" w:rsidR="00BD64C9" w:rsidRPr="00D30A0B" w:rsidRDefault="00BD64C9" w:rsidP="00BD64C9">
            <w:pPr>
              <w:pStyle w:val="TableText"/>
              <w:ind w:left="288"/>
              <w:rPr>
                <w:color w:val="000000"/>
              </w:rPr>
            </w:pPr>
            <w:r w:rsidRPr="00D30A0B">
              <w:rPr>
                <w:color w:val="000000"/>
              </w:rPr>
              <w:t>such additional preventive care and screenings as provided for in comprehensive guidelines supported by the Health Resources and Services Administration.</w:t>
            </w:r>
          </w:p>
          <w:p w14:paraId="316B65ED" w14:textId="77777777" w:rsidR="00BD64C9" w:rsidRPr="00D30A0B" w:rsidRDefault="00BD64C9" w:rsidP="00BD64C9">
            <w:pPr>
              <w:rPr>
                <w:b/>
                <w:bCs/>
                <w:sz w:val="24"/>
                <w:szCs w:val="24"/>
              </w:rPr>
            </w:pPr>
          </w:p>
          <w:p w14:paraId="316B65EF" w14:textId="461474BC" w:rsidR="008C3520" w:rsidRPr="00D30A0B" w:rsidRDefault="008C3520" w:rsidP="008C3520">
            <w:pPr>
              <w:pStyle w:val="TableText"/>
              <w:rPr>
                <w:color w:val="000000"/>
                <w:szCs w:val="24"/>
              </w:rPr>
            </w:pPr>
            <w:r w:rsidRPr="00D30A0B">
              <w:rPr>
                <w:color w:val="000000"/>
              </w:rPr>
              <w:t>In addition to the services listed above, this preventive care benefit includes certain:</w:t>
            </w:r>
          </w:p>
          <w:p w14:paraId="316B65F0" w14:textId="77777777" w:rsidR="008C3520" w:rsidRPr="00D30A0B" w:rsidRDefault="008C3520" w:rsidP="00EB2AF9">
            <w:pPr>
              <w:pStyle w:val="TableText"/>
              <w:numPr>
                <w:ilvl w:val="0"/>
                <w:numId w:val="6"/>
              </w:numPr>
              <w:textAlignment w:val="auto"/>
              <w:rPr>
                <w:color w:val="000000"/>
                <w:szCs w:val="24"/>
              </w:rPr>
            </w:pPr>
            <w:r w:rsidRPr="00D30A0B">
              <w:rPr>
                <w:color w:val="000000"/>
              </w:rPr>
              <w:lastRenderedPageBreak/>
              <w:t>routine lab tests;</w:t>
            </w:r>
          </w:p>
          <w:p w14:paraId="316B65F1" w14:textId="77777777" w:rsidR="008C3520" w:rsidRPr="00D30A0B" w:rsidRDefault="008C3520" w:rsidP="00EB2AF9">
            <w:pPr>
              <w:pStyle w:val="TableText"/>
              <w:numPr>
                <w:ilvl w:val="0"/>
                <w:numId w:val="6"/>
              </w:numPr>
              <w:textAlignment w:val="auto"/>
              <w:rPr>
                <w:color w:val="000000"/>
                <w:szCs w:val="24"/>
              </w:rPr>
            </w:pPr>
            <w:r w:rsidRPr="00D30A0B">
              <w:rPr>
                <w:color w:val="000000"/>
              </w:rPr>
              <w:t>diagnostic consults to prevent disease and detect abnormalities;</w:t>
            </w:r>
          </w:p>
          <w:p w14:paraId="316B65F2" w14:textId="77777777" w:rsidR="008C3520" w:rsidRPr="00D30A0B" w:rsidRDefault="008C3520" w:rsidP="00EB2AF9">
            <w:pPr>
              <w:pStyle w:val="TableText"/>
              <w:numPr>
                <w:ilvl w:val="0"/>
                <w:numId w:val="6"/>
              </w:numPr>
              <w:textAlignment w:val="auto"/>
              <w:rPr>
                <w:color w:val="000000"/>
                <w:szCs w:val="24"/>
              </w:rPr>
            </w:pPr>
            <w:r w:rsidRPr="00D30A0B">
              <w:rPr>
                <w:color w:val="000000"/>
              </w:rPr>
              <w:t>diagnostic radiology and nuclear imaging procedures to screen for abnormalities;</w:t>
            </w:r>
          </w:p>
          <w:p w14:paraId="316B65F3" w14:textId="77777777" w:rsidR="008C3520" w:rsidRPr="00D30A0B" w:rsidRDefault="008C3520" w:rsidP="00EB2AF9">
            <w:pPr>
              <w:pStyle w:val="TableText"/>
              <w:numPr>
                <w:ilvl w:val="0"/>
                <w:numId w:val="6"/>
              </w:numPr>
              <w:textAlignment w:val="auto"/>
              <w:rPr>
                <w:color w:val="000000"/>
              </w:rPr>
            </w:pPr>
            <w:r w:rsidRPr="00D30A0B">
              <w:rPr>
                <w:color w:val="000000"/>
              </w:rPr>
              <w:t>breast cancer screening and genetic testing; and</w:t>
            </w:r>
          </w:p>
          <w:p w14:paraId="316B65F4" w14:textId="77777777" w:rsidR="008C3520" w:rsidRPr="00D30A0B" w:rsidRDefault="008C3520" w:rsidP="00EB2AF9">
            <w:pPr>
              <w:pStyle w:val="TableText"/>
              <w:numPr>
                <w:ilvl w:val="0"/>
                <w:numId w:val="6"/>
              </w:numPr>
              <w:textAlignment w:val="auto"/>
              <w:rPr>
                <w:color w:val="000000"/>
              </w:rPr>
            </w:pPr>
            <w:r w:rsidRPr="00D30A0B">
              <w:rPr>
                <w:color w:val="000000"/>
              </w:rPr>
              <w:t>tests to support cardiovascular health.</w:t>
            </w:r>
          </w:p>
          <w:p w14:paraId="316B65F5" w14:textId="77777777" w:rsidR="008C3520" w:rsidRPr="00D30A0B" w:rsidRDefault="008C3520" w:rsidP="008C3520">
            <w:pPr>
              <w:pStyle w:val="TableText"/>
              <w:rPr>
                <w:color w:val="000000"/>
                <w:szCs w:val="24"/>
              </w:rPr>
            </w:pPr>
          </w:p>
          <w:p w14:paraId="316B65F6" w14:textId="19CF1EC0" w:rsidR="008C3520" w:rsidRPr="00D30A0B" w:rsidRDefault="008C3520" w:rsidP="008C3520">
            <w:pPr>
              <w:pStyle w:val="TableText"/>
              <w:rPr>
                <w:b/>
                <w:bCs/>
              </w:rPr>
            </w:pPr>
            <w:r w:rsidRPr="00D30A0B">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14:paraId="316B660B" w14:textId="77777777" w:rsidR="005856EC" w:rsidRPr="00D30A0B" w:rsidRDefault="005856EC" w:rsidP="00335F1B">
            <w:pPr>
              <w:pStyle w:val="TableTextCharChar"/>
              <w:ind w:left="288" w:hanging="288"/>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0E" w14:textId="77777777" w:rsidR="00BD64C9" w:rsidRPr="00D30A0B" w:rsidRDefault="00BD64C9" w:rsidP="00BD64C9">
            <w:pPr>
              <w:pStyle w:val="TableTextCharChar"/>
              <w:numPr>
                <w:ilvl w:val="12"/>
                <w:numId w:val="0"/>
              </w:numPr>
              <w:rPr>
                <w:bCs/>
                <w:color w:val="0000FF"/>
              </w:rPr>
            </w:pPr>
            <w:r w:rsidRPr="00D30A0B">
              <w:rPr>
                <w:b/>
                <w:color w:val="0000FF"/>
              </w:rPr>
              <w:lastRenderedPageBreak/>
              <w:t xml:space="preserve">100% </w:t>
            </w:r>
            <w:r w:rsidRPr="00D30A0B">
              <w:rPr>
                <w:bCs/>
              </w:rPr>
              <w:t>of eligible expenses</w:t>
            </w:r>
            <w:r w:rsidRPr="00D30A0B">
              <w:rPr>
                <w:bCs/>
                <w:color w:val="0000FF"/>
              </w:rPr>
              <w:t>.</w:t>
            </w:r>
          </w:p>
          <w:p w14:paraId="316B660F" w14:textId="77777777" w:rsidR="00BD64C9" w:rsidRPr="00D30A0B" w:rsidRDefault="00BD64C9" w:rsidP="00BD64C9">
            <w:pPr>
              <w:pStyle w:val="TableTextCharChar"/>
              <w:numPr>
                <w:ilvl w:val="12"/>
                <w:numId w:val="0"/>
              </w:numPr>
              <w:rPr>
                <w:b/>
                <w:color w:val="0000FF"/>
              </w:rPr>
            </w:pPr>
          </w:p>
          <w:p w14:paraId="316B661A" w14:textId="77777777" w:rsidR="005856EC" w:rsidRPr="00D30A0B" w:rsidRDefault="005856EC" w:rsidP="00E12781">
            <w:pPr>
              <w:pStyle w:val="TableTextCharChar"/>
              <w:rPr>
                <w:bCs/>
              </w:rPr>
            </w:pPr>
          </w:p>
          <w:p w14:paraId="316B6629" w14:textId="77777777" w:rsidR="00304F21" w:rsidRPr="00D30A0B" w:rsidRDefault="00304F21" w:rsidP="0084722C">
            <w:pPr>
              <w:pStyle w:val="TableTextCharCharChar1"/>
              <w:numPr>
                <w:ilvl w:val="12"/>
                <w:numId w:val="0"/>
              </w:numPr>
              <w:rPr>
                <w:b/>
                <w:color w:val="0000FF"/>
              </w:rPr>
            </w:pPr>
          </w:p>
        </w:tc>
      </w:tr>
      <w:tr w:rsidR="005856EC" w:rsidRPr="00D30A0B" w14:paraId="316B6658"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2B" w14:textId="77777777" w:rsidR="005856EC" w:rsidRPr="00D30A0B" w:rsidRDefault="005856EC" w:rsidP="00E12781">
            <w:pPr>
              <w:pStyle w:val="TableTextCharChar"/>
              <w:numPr>
                <w:ilvl w:val="12"/>
                <w:numId w:val="0"/>
              </w:numPr>
              <w:rPr>
                <w:b/>
              </w:rPr>
            </w:pPr>
            <w:bookmarkStart w:id="89" w:name="Professional_Fees_for_Surgical_and_Medic"/>
            <w:r w:rsidRPr="00D30A0B">
              <w:rPr>
                <w:b/>
              </w:rPr>
              <w:lastRenderedPageBreak/>
              <w:t>Professional Fees for Surgical and Medical Services</w:t>
            </w:r>
            <w:bookmarkEnd w:id="89"/>
          </w:p>
          <w:p w14:paraId="316B662C" w14:textId="77777777" w:rsidR="005856EC" w:rsidRPr="00D30A0B" w:rsidRDefault="005856EC" w:rsidP="00E12781">
            <w:pPr>
              <w:pStyle w:val="TableTextCharChar"/>
              <w:numPr>
                <w:ilvl w:val="12"/>
                <w:numId w:val="0"/>
              </w:numPr>
              <w:rPr>
                <w:b/>
              </w:rPr>
            </w:pPr>
          </w:p>
          <w:p w14:paraId="316B662D" w14:textId="77777777" w:rsidR="005856EC" w:rsidRPr="00D30A0B" w:rsidRDefault="005856EC" w:rsidP="00E12781">
            <w:pPr>
              <w:pStyle w:val="TableTextCharChar"/>
              <w:numPr>
                <w:ilvl w:val="12"/>
                <w:numId w:val="0"/>
              </w:numPr>
            </w:pPr>
            <w:r w:rsidRPr="00D30A0B">
              <w:t>Professional fees for surgical procedures and other medical care received in a Hospital, Skilled Nursing Facility, Inpatient Rehabilitation Facility or Alternate Facility.</w:t>
            </w:r>
          </w:p>
          <w:p w14:paraId="316B662E" w14:textId="77777777" w:rsidR="005856EC" w:rsidRPr="00D30A0B" w:rsidRDefault="005856EC" w:rsidP="00E12781">
            <w:pPr>
              <w:pStyle w:val="TableTextCharChar"/>
              <w:numPr>
                <w:ilvl w:val="12"/>
                <w:numId w:val="0"/>
              </w:numPr>
            </w:pPr>
          </w:p>
          <w:p w14:paraId="316B662F" w14:textId="77777777" w:rsidR="005856EC" w:rsidRPr="00D30A0B" w:rsidRDefault="005856EC" w:rsidP="00E12781">
            <w:pPr>
              <w:pStyle w:val="TableTextCharChar"/>
              <w:numPr>
                <w:ilvl w:val="12"/>
                <w:numId w:val="0"/>
              </w:numPr>
              <w:rPr>
                <w:i/>
                <w:color w:val="000000"/>
              </w:rPr>
            </w:pPr>
            <w:r w:rsidRPr="00D30A0B">
              <w:t xml:space="preserve">When these services are performed in a Physician's office, </w:t>
            </w:r>
            <w:r w:rsidRPr="00D30A0B">
              <w:rPr>
                <w:color w:val="000000"/>
              </w:rPr>
              <w:t xml:space="preserve">Benefits are described under </w:t>
            </w:r>
            <w:r w:rsidRPr="00D30A0B">
              <w:rPr>
                <w:b/>
                <w:i/>
                <w:color w:val="000000"/>
              </w:rPr>
              <w:t>Physician's Office Services</w:t>
            </w:r>
            <w:r w:rsidRPr="00D30A0B">
              <w:rPr>
                <w:i/>
                <w:color w:val="000000"/>
              </w:rPr>
              <w:t>.</w:t>
            </w:r>
          </w:p>
          <w:p w14:paraId="316B6652" w14:textId="77777777" w:rsidR="00CB1867" w:rsidRPr="00D30A0B" w:rsidRDefault="00CB1867" w:rsidP="00335F1B">
            <w:pPr>
              <w:pStyle w:val="TableTextChar1CharCha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53" w14:textId="6BF8C1A5" w:rsidR="005856EC" w:rsidRPr="00D30A0B" w:rsidRDefault="00614014" w:rsidP="00E12781">
            <w:pPr>
              <w:pStyle w:val="TableTextCharChar"/>
              <w:numPr>
                <w:ilvl w:val="12"/>
                <w:numId w:val="0"/>
              </w:numPr>
            </w:pPr>
            <w:r w:rsidRPr="00D30A0B">
              <w:rPr>
                <w:b/>
                <w:color w:val="0000FF"/>
              </w:rPr>
              <w:t>100%</w:t>
            </w:r>
            <w:r w:rsidR="005856EC" w:rsidRPr="00D30A0B">
              <w:rPr>
                <w:b/>
                <w:color w:val="0000FF"/>
              </w:rPr>
              <w:t xml:space="preserve"> </w:t>
            </w:r>
            <w:r w:rsidR="005856EC" w:rsidRPr="00D30A0B">
              <w:rPr>
                <w:bCs/>
              </w:rPr>
              <w:t>of eligible expenses</w:t>
            </w:r>
            <w:r w:rsidR="005856EC" w:rsidRPr="00D30A0B">
              <w:t>.</w:t>
            </w:r>
          </w:p>
          <w:p w14:paraId="316B6654" w14:textId="77777777" w:rsidR="005856EC" w:rsidRPr="00D30A0B" w:rsidRDefault="005856EC" w:rsidP="00E12781">
            <w:pPr>
              <w:pStyle w:val="TableTextCharChar"/>
              <w:numPr>
                <w:ilvl w:val="12"/>
                <w:numId w:val="0"/>
              </w:numPr>
            </w:pPr>
          </w:p>
          <w:p w14:paraId="316B6655" w14:textId="77777777" w:rsidR="005856EC" w:rsidRPr="00D30A0B" w:rsidRDefault="005856EC" w:rsidP="00E12781">
            <w:pPr>
              <w:pStyle w:val="TableTextCharChar"/>
              <w:numPr>
                <w:ilvl w:val="12"/>
                <w:numId w:val="0"/>
              </w:numPr>
            </w:pPr>
          </w:p>
          <w:p w14:paraId="316B6656" w14:textId="77777777" w:rsidR="005856EC" w:rsidRPr="00D30A0B" w:rsidRDefault="005856EC" w:rsidP="00E12781">
            <w:pPr>
              <w:pStyle w:val="TableTextCharChar"/>
              <w:numPr>
                <w:ilvl w:val="12"/>
                <w:numId w:val="0"/>
              </w:numPr>
              <w:rPr>
                <w:b/>
                <w:bCs/>
                <w:snapToGrid w:val="0"/>
                <w:color w:val="FF00FF"/>
              </w:rPr>
            </w:pPr>
          </w:p>
          <w:p w14:paraId="316B6657" w14:textId="77777777" w:rsidR="005856EC" w:rsidRPr="00D30A0B" w:rsidRDefault="005856EC" w:rsidP="00E12781">
            <w:pPr>
              <w:pStyle w:val="TableTextCharChar"/>
              <w:numPr>
                <w:ilvl w:val="12"/>
                <w:numId w:val="0"/>
              </w:numPr>
              <w:rPr>
                <w:b/>
                <w:color w:val="0000FF"/>
              </w:rPr>
            </w:pPr>
          </w:p>
        </w:tc>
      </w:tr>
      <w:tr w:rsidR="00FC01E2" w:rsidRPr="00D30A0B" w14:paraId="6AD5FF02"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245E699B" w14:textId="77777777" w:rsidR="00FC01E2" w:rsidRPr="00D30A0B" w:rsidRDefault="00FC01E2" w:rsidP="00551008">
            <w:pPr>
              <w:pStyle w:val="TableText"/>
              <w:numPr>
                <w:ilvl w:val="12"/>
                <w:numId w:val="0"/>
              </w:numPr>
              <w:spacing w:line="276" w:lineRule="auto"/>
              <w:rPr>
                <w:b/>
                <w:szCs w:val="24"/>
              </w:rPr>
            </w:pPr>
            <w:bookmarkStart w:id="90" w:name="Virtual_Visit"/>
            <w:r w:rsidRPr="00D30A0B">
              <w:rPr>
                <w:b/>
                <w:szCs w:val="24"/>
              </w:rPr>
              <w:t>Virtual Visit</w:t>
            </w:r>
          </w:p>
          <w:bookmarkEnd w:id="90"/>
          <w:p w14:paraId="550625F7" w14:textId="77777777" w:rsidR="00FC01E2" w:rsidRPr="00D30A0B" w:rsidRDefault="00FC01E2" w:rsidP="00551008">
            <w:pPr>
              <w:pStyle w:val="TableText"/>
              <w:numPr>
                <w:ilvl w:val="12"/>
                <w:numId w:val="0"/>
              </w:numPr>
              <w:spacing w:line="276" w:lineRule="auto"/>
              <w:rPr>
                <w:b/>
                <w:szCs w:val="24"/>
              </w:rPr>
            </w:pPr>
          </w:p>
          <w:p w14:paraId="67EB5995" w14:textId="77777777" w:rsidR="00FC01E2" w:rsidRPr="00D30A0B" w:rsidRDefault="00FC01E2" w:rsidP="00551008">
            <w:pPr>
              <w:numPr>
                <w:ilvl w:val="12"/>
                <w:numId w:val="0"/>
              </w:numPr>
              <w:spacing w:line="276" w:lineRule="auto"/>
              <w:rPr>
                <w:b/>
                <w:bCs/>
                <w:sz w:val="24"/>
                <w:szCs w:val="24"/>
              </w:rPr>
            </w:pPr>
            <w:r w:rsidRPr="00D30A0B">
              <w:rPr>
                <w:b/>
                <w:bCs/>
                <w:sz w:val="24"/>
                <w:szCs w:val="24"/>
              </w:rPr>
              <w:t>What is a virtual visit?</w:t>
            </w:r>
          </w:p>
          <w:p w14:paraId="4AD895B3" w14:textId="77777777" w:rsidR="00FC01E2" w:rsidRPr="00D30A0B" w:rsidRDefault="00FC01E2" w:rsidP="00551008">
            <w:pPr>
              <w:rPr>
                <w:sz w:val="24"/>
                <w:szCs w:val="24"/>
              </w:rPr>
            </w:pPr>
            <w:r w:rsidRPr="00D30A0B">
              <w:rPr>
                <w:sz w:val="24"/>
                <w:szCs w:val="24"/>
              </w:rPr>
              <w:t xml:space="preserve">Virtual </w:t>
            </w:r>
            <w:r w:rsidRPr="00D30A0B">
              <w:rPr>
                <w:bCs/>
                <w:sz w:val="24"/>
                <w:szCs w:val="24"/>
              </w:rPr>
              <w:t>visits</w:t>
            </w:r>
            <w:r w:rsidRPr="00D30A0B">
              <w:rPr>
                <w:sz w:val="24"/>
                <w:szCs w:val="24"/>
              </w:rPr>
              <w:t xml:space="preserve"> are medical visits delivered to you outside of medical facilities by virtual provider clinics that use online technology and live audio/video </w:t>
            </w:r>
            <w:r w:rsidRPr="00D30A0B">
              <w:rPr>
                <w:sz w:val="24"/>
                <w:szCs w:val="24"/>
              </w:rPr>
              <w:lastRenderedPageBreak/>
              <w:t>capabilities.</w:t>
            </w:r>
            <w:r w:rsidRPr="00D30A0B">
              <w:t xml:space="preserve">  </w:t>
            </w:r>
            <w:r w:rsidRPr="00D30A0B">
              <w:rPr>
                <w:sz w:val="24"/>
                <w:szCs w:val="24"/>
              </w:rPr>
              <w:t>You must pay with a major credit card or debit card at the time of your virtual visit.</w:t>
            </w:r>
          </w:p>
          <w:p w14:paraId="71F3D56E" w14:textId="77777777" w:rsidR="00FC01E2" w:rsidRPr="00D30A0B" w:rsidRDefault="00FC01E2" w:rsidP="00551008">
            <w:pPr>
              <w:rPr>
                <w:sz w:val="24"/>
                <w:szCs w:val="24"/>
              </w:rPr>
            </w:pPr>
          </w:p>
          <w:p w14:paraId="324FE242" w14:textId="77777777" w:rsidR="00FC01E2" w:rsidRPr="00D30A0B" w:rsidRDefault="00FC01E2" w:rsidP="00551008">
            <w:pPr>
              <w:rPr>
                <w:sz w:val="24"/>
                <w:szCs w:val="24"/>
              </w:rPr>
            </w:pPr>
            <w:r w:rsidRPr="00D30A0B">
              <w:rPr>
                <w:sz w:val="24"/>
                <w:szCs w:val="24"/>
              </w:rPr>
              <w:t xml:space="preserve">Not all medical conditions can be treated through virtual visits. The virtual </w:t>
            </w:r>
            <w:r w:rsidRPr="00D30A0B">
              <w:rPr>
                <w:bCs/>
                <w:sz w:val="24"/>
                <w:szCs w:val="24"/>
              </w:rPr>
              <w:t>visit</w:t>
            </w:r>
            <w:r w:rsidRPr="00D30A0B">
              <w:rPr>
                <w:sz w:val="24"/>
                <w:szCs w:val="24"/>
              </w:rPr>
              <w:t xml:space="preserve"> doctor will identify if you need to see an in-person doctor for treatment.</w:t>
            </w:r>
          </w:p>
          <w:p w14:paraId="3DA7DD36" w14:textId="77777777" w:rsidR="00FC01E2" w:rsidRPr="00D30A0B" w:rsidRDefault="00FC01E2" w:rsidP="00551008">
            <w:pPr>
              <w:rPr>
                <w:b/>
                <w:bCs/>
                <w:sz w:val="24"/>
                <w:szCs w:val="24"/>
              </w:rPr>
            </w:pPr>
          </w:p>
          <w:p w14:paraId="6BDE3549" w14:textId="77777777" w:rsidR="00FC01E2" w:rsidRPr="00D30A0B" w:rsidRDefault="00FC01E2" w:rsidP="00551008">
            <w:pPr>
              <w:rPr>
                <w:b/>
                <w:bCs/>
                <w:sz w:val="24"/>
                <w:szCs w:val="24"/>
              </w:rPr>
            </w:pPr>
            <w:r w:rsidRPr="00D30A0B">
              <w:rPr>
                <w:b/>
                <w:bCs/>
                <w:sz w:val="24"/>
                <w:szCs w:val="24"/>
              </w:rPr>
              <w:t>When is virtual visit care available?</w:t>
            </w:r>
          </w:p>
          <w:p w14:paraId="46AF1519" w14:textId="77777777" w:rsidR="00FC01E2" w:rsidRPr="00D30A0B" w:rsidRDefault="00FC01E2" w:rsidP="00551008">
            <w:pPr>
              <w:rPr>
                <w:sz w:val="24"/>
                <w:szCs w:val="24"/>
              </w:rPr>
            </w:pPr>
            <w:r w:rsidRPr="00D30A0B">
              <w:rPr>
                <w:sz w:val="24"/>
                <w:szCs w:val="24"/>
              </w:rPr>
              <w:t xml:space="preserve">Virtual </w:t>
            </w:r>
            <w:r w:rsidRPr="00D30A0B">
              <w:rPr>
                <w:bCs/>
                <w:sz w:val="24"/>
                <w:szCs w:val="24"/>
              </w:rPr>
              <w:t>visit</w:t>
            </w:r>
            <w:r w:rsidRPr="00D30A0B">
              <w:rPr>
                <w:sz w:val="24"/>
                <w:szCs w:val="24"/>
              </w:rPr>
              <w:t xml:space="preserve"> is available 24 hours a day, 7 days a week. </w:t>
            </w:r>
          </w:p>
          <w:p w14:paraId="45C9495B" w14:textId="77777777" w:rsidR="00FC01E2" w:rsidRPr="00D30A0B" w:rsidRDefault="00FC01E2" w:rsidP="00551008">
            <w:pPr>
              <w:rPr>
                <w:sz w:val="24"/>
                <w:szCs w:val="24"/>
              </w:rPr>
            </w:pPr>
          </w:p>
          <w:p w14:paraId="5F2DEBB7" w14:textId="0A59715B" w:rsidR="00FC01E2" w:rsidRPr="00D30A0B" w:rsidRDefault="00FC01E2" w:rsidP="000D609B">
            <w:pPr>
              <w:spacing w:line="276" w:lineRule="auto"/>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8D7DA62" w14:textId="77777777" w:rsidR="00FC01E2" w:rsidRPr="00D30A0B" w:rsidRDefault="00FC01E2" w:rsidP="00551008">
            <w:pPr>
              <w:pStyle w:val="TableText"/>
              <w:spacing w:line="276" w:lineRule="auto"/>
              <w:rPr>
                <w:color w:val="000000"/>
                <w:szCs w:val="24"/>
              </w:rPr>
            </w:pPr>
            <w:r w:rsidRPr="00D30A0B">
              <w:rPr>
                <w:b/>
                <w:color w:val="0000FF"/>
                <w:szCs w:val="24"/>
              </w:rPr>
              <w:lastRenderedPageBreak/>
              <w:t>$15</w:t>
            </w:r>
            <w:r w:rsidRPr="00D30A0B">
              <w:rPr>
                <w:color w:val="000000"/>
                <w:szCs w:val="24"/>
              </w:rPr>
              <w:t xml:space="preserve"> copay per visit then </w:t>
            </w:r>
            <w:r w:rsidRPr="00D30A0B">
              <w:rPr>
                <w:b/>
                <w:color w:val="0000FF"/>
                <w:szCs w:val="24"/>
              </w:rPr>
              <w:t>100%</w:t>
            </w:r>
            <w:r w:rsidRPr="00D30A0B">
              <w:rPr>
                <w:color w:val="000000"/>
                <w:szCs w:val="24"/>
              </w:rPr>
              <w:t xml:space="preserve"> of eligible expenses.</w:t>
            </w:r>
          </w:p>
          <w:p w14:paraId="4BE1BB37" w14:textId="77777777" w:rsidR="00FC01E2" w:rsidRPr="00D30A0B" w:rsidRDefault="00FC01E2" w:rsidP="00551008">
            <w:pPr>
              <w:pStyle w:val="TableTextCharCharChar1"/>
              <w:numPr>
                <w:ilvl w:val="12"/>
                <w:numId w:val="0"/>
              </w:numPr>
              <w:spacing w:line="276" w:lineRule="auto"/>
              <w:jc w:val="center"/>
              <w:rPr>
                <w:rStyle w:val="wdColorPinkBoldItalic"/>
              </w:rPr>
            </w:pPr>
          </w:p>
          <w:p w14:paraId="7FB8AD1C" w14:textId="5D4846FA" w:rsidR="00FC01E2" w:rsidRPr="00D30A0B" w:rsidRDefault="00FC01E2" w:rsidP="00F4776D">
            <w:pPr>
              <w:pStyle w:val="TableTextCharChar"/>
              <w:numPr>
                <w:ilvl w:val="12"/>
                <w:numId w:val="0"/>
              </w:numPr>
            </w:pPr>
          </w:p>
        </w:tc>
      </w:tr>
      <w:tr w:rsidR="00D71191" w:rsidRPr="00D30A0B" w14:paraId="316B6683"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7AE4EAC2" w14:textId="77777777" w:rsidR="00D71191" w:rsidRPr="00D30A0B" w:rsidRDefault="00D71191" w:rsidP="003269A5">
            <w:pPr>
              <w:rPr>
                <w:b/>
                <w:sz w:val="24"/>
                <w:szCs w:val="24"/>
              </w:rPr>
            </w:pPr>
            <w:bookmarkStart w:id="91" w:name="Vision_Examinations"/>
            <w:r w:rsidRPr="00D30A0B">
              <w:rPr>
                <w:b/>
                <w:sz w:val="24"/>
                <w:szCs w:val="24"/>
              </w:rPr>
              <w:t>Vision Examinations</w:t>
            </w:r>
            <w:bookmarkEnd w:id="91"/>
          </w:p>
          <w:p w14:paraId="3B0F0638" w14:textId="77777777" w:rsidR="00D71191" w:rsidRPr="00D30A0B" w:rsidRDefault="00D71191" w:rsidP="003269A5">
            <w:pPr>
              <w:rPr>
                <w:b/>
                <w:sz w:val="24"/>
                <w:szCs w:val="24"/>
              </w:rPr>
            </w:pPr>
          </w:p>
          <w:p w14:paraId="4A6E61D8" w14:textId="7C7AAF40" w:rsidR="00D71191" w:rsidRPr="00D30A0B" w:rsidRDefault="00D71191" w:rsidP="003269A5">
            <w:pPr>
              <w:overflowPunct/>
              <w:textAlignment w:val="auto"/>
              <w:rPr>
                <w:sz w:val="24"/>
                <w:szCs w:val="24"/>
              </w:rPr>
            </w:pPr>
            <w:r w:rsidRPr="00D30A0B">
              <w:rPr>
                <w:sz w:val="24"/>
                <w:szCs w:val="24"/>
              </w:rPr>
              <w:t xml:space="preserve">Note: Only </w:t>
            </w:r>
            <w:bookmarkStart w:id="92" w:name="Cataract_surgery_glasses"/>
            <w:r w:rsidRPr="00D30A0B">
              <w:rPr>
                <w:sz w:val="24"/>
                <w:szCs w:val="24"/>
              </w:rPr>
              <w:t xml:space="preserve">Cataract </w:t>
            </w:r>
            <w:bookmarkEnd w:id="92"/>
            <w:r w:rsidRPr="00D30A0B">
              <w:rPr>
                <w:sz w:val="24"/>
                <w:szCs w:val="24"/>
              </w:rPr>
              <w:t xml:space="preserve">surgery glasses and lenses are covered through UHC. </w:t>
            </w:r>
            <w:r w:rsidR="005C208A" w:rsidRPr="00D30A0B">
              <w:rPr>
                <w:sz w:val="24"/>
                <w:szCs w:val="24"/>
              </w:rPr>
              <w:t xml:space="preserve">Maximum of one pair of glasses or lenses following Cataract surgery. </w:t>
            </w:r>
            <w:r w:rsidRPr="00D30A0B">
              <w:rPr>
                <w:sz w:val="24"/>
                <w:szCs w:val="24"/>
              </w:rPr>
              <w:t>Subject to plan provisions.</w:t>
            </w:r>
          </w:p>
          <w:p w14:paraId="07AC6A99" w14:textId="77777777" w:rsidR="00D71191" w:rsidRPr="00D30A0B" w:rsidRDefault="00D71191" w:rsidP="003269A5">
            <w:pPr>
              <w:overflowPunct/>
              <w:textAlignment w:val="auto"/>
              <w:rPr>
                <w:sz w:val="24"/>
                <w:szCs w:val="24"/>
              </w:rPr>
            </w:pPr>
          </w:p>
          <w:p w14:paraId="7C821BDC" w14:textId="77777777" w:rsidR="00D71191" w:rsidRPr="00D30A0B" w:rsidRDefault="00D71191" w:rsidP="003269A5">
            <w:pPr>
              <w:overflowPunct/>
              <w:textAlignment w:val="auto"/>
              <w:rPr>
                <w:sz w:val="24"/>
                <w:szCs w:val="24"/>
              </w:rPr>
            </w:pPr>
            <w:r w:rsidRPr="00D30A0B">
              <w:rPr>
                <w:sz w:val="24"/>
                <w:szCs w:val="24"/>
              </w:rPr>
              <w:t>If the office visit is not medically based, then</w:t>
            </w:r>
          </w:p>
          <w:p w14:paraId="2673D48A" w14:textId="77777777" w:rsidR="00D71191" w:rsidRPr="00D30A0B" w:rsidRDefault="00D71191" w:rsidP="003269A5">
            <w:pPr>
              <w:overflowPunct/>
              <w:textAlignment w:val="auto"/>
              <w:rPr>
                <w:sz w:val="24"/>
                <w:szCs w:val="24"/>
              </w:rPr>
            </w:pPr>
            <w:r w:rsidRPr="00D30A0B">
              <w:rPr>
                <w:sz w:val="24"/>
                <w:szCs w:val="24"/>
              </w:rPr>
              <w:t xml:space="preserve">the services would be covered by UnitedHealthcare Vision. </w:t>
            </w:r>
          </w:p>
          <w:p w14:paraId="44AD7126" w14:textId="77777777" w:rsidR="00D71191" w:rsidRPr="00D30A0B" w:rsidRDefault="00D71191" w:rsidP="003269A5">
            <w:pPr>
              <w:overflowPunct/>
              <w:textAlignment w:val="auto"/>
              <w:rPr>
                <w:sz w:val="24"/>
                <w:szCs w:val="24"/>
              </w:rPr>
            </w:pPr>
          </w:p>
          <w:p w14:paraId="4CDA8F6D" w14:textId="77777777" w:rsidR="00D71191" w:rsidRPr="00D30A0B" w:rsidRDefault="00D71191" w:rsidP="003269A5">
            <w:pPr>
              <w:overflowPunct/>
              <w:textAlignment w:val="auto"/>
              <w:rPr>
                <w:sz w:val="24"/>
                <w:szCs w:val="24"/>
              </w:rPr>
            </w:pPr>
            <w:r w:rsidRPr="00D30A0B">
              <w:rPr>
                <w:sz w:val="24"/>
                <w:szCs w:val="24"/>
              </w:rPr>
              <w:t>Vision Care for accident, injury, cataract surgery covered through UHC.</w:t>
            </w:r>
          </w:p>
          <w:p w14:paraId="77BD3384" w14:textId="77777777" w:rsidR="00D71191" w:rsidRPr="00D30A0B" w:rsidRDefault="00D71191" w:rsidP="003269A5">
            <w:pPr>
              <w:rPr>
                <w:b/>
                <w:sz w:val="24"/>
                <w:szCs w:val="24"/>
              </w:rPr>
            </w:pPr>
            <w:r w:rsidRPr="00D30A0B">
              <w:rPr>
                <w:sz w:val="24"/>
                <w:szCs w:val="24"/>
              </w:rPr>
              <w:t xml:space="preserve"> Refractions are not covered.</w:t>
            </w:r>
          </w:p>
          <w:p w14:paraId="306E56E0" w14:textId="77777777" w:rsidR="00D71191" w:rsidRPr="00D30A0B" w:rsidRDefault="00D71191" w:rsidP="003269A5">
            <w:pPr>
              <w:rPr>
                <w:sz w:val="24"/>
                <w:szCs w:val="24"/>
              </w:rPr>
            </w:pPr>
          </w:p>
          <w:p w14:paraId="316B667D" w14:textId="77777777" w:rsidR="00D71191" w:rsidRPr="00D30A0B" w:rsidRDefault="00D71191" w:rsidP="00BB13AC">
            <w:pPr>
              <w:pStyle w:val="TableTextCharCharChar1"/>
              <w:numPr>
                <w:ilvl w:val="12"/>
                <w:numId w:val="0"/>
              </w:numPr>
              <w:ind w:left="288" w:hanging="288"/>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82" w14:textId="1FAB8678" w:rsidR="00D71191" w:rsidRPr="00D30A0B" w:rsidRDefault="00D71191" w:rsidP="00F4776D">
            <w:pPr>
              <w:pStyle w:val="TableTextCharChar"/>
              <w:numPr>
                <w:ilvl w:val="12"/>
                <w:numId w:val="0"/>
              </w:numPr>
              <w:rPr>
                <w:b/>
                <w:color w:val="000000"/>
              </w:rPr>
            </w:pPr>
            <w:r w:rsidRPr="00D30A0B">
              <w:t>Routine vision exams are not covered.</w:t>
            </w:r>
          </w:p>
        </w:tc>
      </w:tr>
    </w:tbl>
    <w:p w14:paraId="316B6684" w14:textId="77777777" w:rsidR="008D6A82" w:rsidRPr="00D30A0B" w:rsidRDefault="008D6A82">
      <w:pPr>
        <w:numPr>
          <w:ilvl w:val="12"/>
          <w:numId w:val="0"/>
        </w:numPr>
        <w:rPr>
          <w:sz w:val="24"/>
        </w:rPr>
      </w:pPr>
    </w:p>
    <w:p w14:paraId="316B6685" w14:textId="77777777" w:rsidR="008D6A82" w:rsidRPr="00D30A0B" w:rsidRDefault="008D6A82">
      <w:pPr>
        <w:numPr>
          <w:ilvl w:val="12"/>
          <w:numId w:val="0"/>
        </w:numPr>
        <w:rPr>
          <w:sz w:val="24"/>
        </w:rPr>
      </w:pPr>
    </w:p>
    <w:p w14:paraId="316B6686" w14:textId="77777777" w:rsidR="008D6A82" w:rsidRPr="00D30A0B" w:rsidRDefault="008D6A82" w:rsidP="00E04131">
      <w:r w:rsidRPr="00D30A0B">
        <w:t>&lt;!--ID=CSR--&gt;</w:t>
      </w:r>
    </w:p>
    <w:p w14:paraId="316B6687" w14:textId="77777777" w:rsidR="008D6A82" w:rsidRPr="00D30A0B" w:rsidRDefault="008D6A82">
      <w:pPr>
        <w:numPr>
          <w:ilvl w:val="12"/>
          <w:numId w:val="0"/>
        </w:numPr>
        <w:outlineLvl w:val="0"/>
        <w:rPr>
          <w:b/>
          <w:color w:val="FF0000"/>
          <w:sz w:val="32"/>
        </w:rPr>
      </w:pPr>
      <w:r w:rsidRPr="00D30A0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68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88" w14:textId="77777777" w:rsidR="008D6A82" w:rsidRPr="00D30A0B" w:rsidRDefault="008D6A82">
            <w:pPr>
              <w:pStyle w:val="TableHeaderText"/>
              <w:numPr>
                <w:ilvl w:val="12"/>
                <w:numId w:val="0"/>
              </w:numPr>
              <w:rPr>
                <w:color w:val="FF0000"/>
              </w:rPr>
            </w:pPr>
            <w:r w:rsidRPr="00D30A0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89" w14:textId="33A86BF8" w:rsidR="008D6A82" w:rsidRPr="00D30A0B" w:rsidRDefault="00A5564B">
            <w:pPr>
              <w:pStyle w:val="TableHeaderText"/>
              <w:rPr>
                <w:bCs/>
                <w:color w:val="FF0000"/>
              </w:rPr>
            </w:pPr>
            <w:r w:rsidRPr="00D30A0B">
              <w:rPr>
                <w:bCs/>
                <w:color w:val="FF0000"/>
              </w:rPr>
              <w:t>CHOICE</w:t>
            </w:r>
            <w:r w:rsidR="008D6A82" w:rsidRPr="00D30A0B">
              <w:rPr>
                <w:bCs/>
                <w:color w:val="FF0000"/>
              </w:rPr>
              <w:t xml:space="preserve"> </w:t>
            </w:r>
          </w:p>
          <w:p w14:paraId="316B668A" w14:textId="77777777" w:rsidR="008D6A82" w:rsidRPr="00D30A0B" w:rsidRDefault="008D6A82">
            <w:pPr>
              <w:pStyle w:val="TableHeaderText"/>
              <w:numPr>
                <w:ilvl w:val="12"/>
                <w:numId w:val="0"/>
              </w:numPr>
              <w:rPr>
                <w:b w:val="0"/>
                <w:color w:val="FF0000"/>
              </w:rPr>
            </w:pPr>
          </w:p>
        </w:tc>
      </w:tr>
      <w:tr w:rsidR="008D6A82" w:rsidRPr="00D30A0B" w14:paraId="316B66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8C" w14:textId="77777777" w:rsidR="008D6A82" w:rsidRPr="00D30A0B" w:rsidRDefault="008D6A82">
            <w:pPr>
              <w:pStyle w:val="TableTextChar1"/>
              <w:numPr>
                <w:ilvl w:val="12"/>
                <w:numId w:val="0"/>
              </w:numPr>
              <w:rPr>
                <w:b/>
                <w:color w:val="FF0000"/>
              </w:rPr>
            </w:pPr>
            <w:bookmarkStart w:id="93" w:name="Assistant_Surgeon"/>
            <w:r w:rsidRPr="00D30A0B">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8D" w14:textId="125273ED" w:rsidR="008D6A82" w:rsidRPr="00D30A0B" w:rsidRDefault="00614014">
            <w:pPr>
              <w:pStyle w:val="TableTextChar1"/>
              <w:rPr>
                <w:color w:val="FF0000"/>
              </w:rPr>
            </w:pPr>
            <w:r w:rsidRPr="00D30A0B">
              <w:rPr>
                <w:b/>
                <w:color w:val="0000FF"/>
              </w:rPr>
              <w:t>100%</w:t>
            </w:r>
            <w:r w:rsidR="008D6A82" w:rsidRPr="00D30A0B">
              <w:rPr>
                <w:b/>
                <w:color w:val="FF0000"/>
              </w:rPr>
              <w:t xml:space="preserve"> </w:t>
            </w:r>
            <w:r w:rsidR="008D6A82" w:rsidRPr="00D30A0B">
              <w:rPr>
                <w:color w:val="FF0000"/>
              </w:rPr>
              <w:t>of eligible expenses.</w:t>
            </w:r>
          </w:p>
          <w:p w14:paraId="316B668E" w14:textId="77777777" w:rsidR="008D6A82" w:rsidRPr="00D30A0B" w:rsidRDefault="008D6A82">
            <w:pPr>
              <w:pStyle w:val="TableTextChar1"/>
              <w:rPr>
                <w:b/>
                <w:bCs/>
                <w:color w:val="0000FF"/>
              </w:rPr>
            </w:pPr>
          </w:p>
        </w:tc>
      </w:tr>
      <w:tr w:rsidR="00FA2707" w:rsidRPr="00D30A0B" w14:paraId="55B8B4E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F43B9FF" w14:textId="3CB722F1" w:rsidR="00FA2707" w:rsidRPr="00D30A0B" w:rsidRDefault="00FA2707">
            <w:pPr>
              <w:pStyle w:val="TableTextChar1"/>
              <w:numPr>
                <w:ilvl w:val="12"/>
                <w:numId w:val="0"/>
              </w:numPr>
              <w:rPr>
                <w:b/>
                <w:color w:val="FF0000"/>
              </w:rPr>
            </w:pPr>
            <w:bookmarkStart w:id="94" w:name="BRACA_Testing"/>
            <w:r w:rsidRPr="00D30A0B">
              <w:rPr>
                <w:b/>
                <w:bCs/>
                <w:color w:val="FF0000"/>
              </w:rPr>
              <w:t>BRCA Testing</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8C44B3F" w14:textId="77777777" w:rsidR="00FA2707" w:rsidRPr="00D30A0B" w:rsidRDefault="00FA2707" w:rsidP="00CA387F">
            <w:pPr>
              <w:pStyle w:val="TableText"/>
              <w:rPr>
                <w:bCs/>
                <w:color w:val="FF0000"/>
              </w:rPr>
            </w:pPr>
            <w:r w:rsidRPr="00D30A0B">
              <w:rPr>
                <w:bCs/>
                <w:color w:val="FF0000"/>
              </w:rPr>
              <w:t xml:space="preserve">BRCA Testing covered without cost share. Zoetis currently covers BRCA genetic counseling and evaluation. </w:t>
            </w:r>
          </w:p>
          <w:p w14:paraId="74435249" w14:textId="77777777" w:rsidR="00FA2707" w:rsidRPr="00D30A0B" w:rsidRDefault="00FA2707">
            <w:pPr>
              <w:pStyle w:val="TableTextChar1"/>
              <w:rPr>
                <w:b/>
                <w:color w:val="0000FF"/>
              </w:rPr>
            </w:pPr>
          </w:p>
        </w:tc>
      </w:tr>
      <w:tr w:rsidR="008D6A82" w:rsidRPr="00D30A0B" w14:paraId="316B669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90" w14:textId="77777777" w:rsidR="008D6A82" w:rsidRPr="00D30A0B" w:rsidRDefault="008D6A82">
            <w:pPr>
              <w:pStyle w:val="TableTextChar1"/>
              <w:numPr>
                <w:ilvl w:val="12"/>
                <w:numId w:val="0"/>
              </w:numPr>
              <w:rPr>
                <w:b/>
                <w:color w:val="FF0000"/>
              </w:rPr>
            </w:pPr>
            <w:bookmarkStart w:id="95" w:name="Cochlear_Implants"/>
            <w:r w:rsidRPr="00D30A0B">
              <w:rPr>
                <w:b/>
                <w:color w:val="FF0000"/>
              </w:rPr>
              <w:lastRenderedPageBreak/>
              <w:t>Cochlear Implants</w:t>
            </w:r>
            <w:bookmarkEnd w:id="95"/>
          </w:p>
          <w:p w14:paraId="316B6691" w14:textId="77777777" w:rsidR="00827E45" w:rsidRPr="00D30A0B" w:rsidRDefault="00827E45">
            <w:pPr>
              <w:pStyle w:val="TableTextChar1"/>
              <w:numPr>
                <w:ilvl w:val="12"/>
                <w:numId w:val="0"/>
              </w:numPr>
              <w:rPr>
                <w:b/>
                <w:color w:val="FF0000"/>
              </w:rPr>
            </w:pPr>
          </w:p>
          <w:p w14:paraId="316B6692" w14:textId="682EF44D" w:rsidR="00827E45" w:rsidRPr="00D30A0B" w:rsidRDefault="00BB13AC">
            <w:pPr>
              <w:pStyle w:val="TableTextChar1"/>
              <w:numPr>
                <w:ilvl w:val="12"/>
                <w:numId w:val="0"/>
              </w:numPr>
              <w:rPr>
                <w:b/>
                <w:color w:val="FF0000"/>
              </w:rPr>
            </w:pPr>
            <w:r w:rsidRPr="00D30A0B">
              <w:rPr>
                <w:color w:val="FF0000"/>
                <w:szCs w:val="24"/>
              </w:rPr>
              <w:t>Cochlear implants are only covered if required due to an accidental injury or illness.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93" w14:textId="77777777" w:rsidR="00827E45" w:rsidRPr="00D30A0B" w:rsidRDefault="00827E45" w:rsidP="00827E45">
            <w:pPr>
              <w:pStyle w:val="TableText"/>
              <w:rPr>
                <w:b/>
                <w:bCs/>
                <w:color w:val="FF0000"/>
              </w:rPr>
            </w:pPr>
            <w:r w:rsidRPr="00D30A0B">
              <w:rPr>
                <w:b/>
                <w:bCs/>
                <w:color w:val="FF0000"/>
              </w:rPr>
              <w:t xml:space="preserve">Same as </w:t>
            </w:r>
          </w:p>
          <w:p w14:paraId="316B6694" w14:textId="77777777" w:rsidR="00827E45" w:rsidRPr="00D30A0B" w:rsidRDefault="00827E45" w:rsidP="00827E45">
            <w:pPr>
              <w:pStyle w:val="TableText"/>
              <w:rPr>
                <w:b/>
                <w:bCs/>
                <w:i/>
                <w:iCs/>
                <w:color w:val="FF0000"/>
              </w:rPr>
            </w:pPr>
            <w:r w:rsidRPr="00D30A0B">
              <w:rPr>
                <w:b/>
                <w:bCs/>
                <w:i/>
                <w:iCs/>
                <w:color w:val="FF0000"/>
              </w:rPr>
              <w:t>●  Physician's Office Services</w:t>
            </w:r>
          </w:p>
          <w:p w14:paraId="316B6695" w14:textId="77777777" w:rsidR="00827E45" w:rsidRPr="00D30A0B" w:rsidRDefault="00827E45" w:rsidP="00827E45">
            <w:pPr>
              <w:pStyle w:val="TableText"/>
              <w:rPr>
                <w:bCs/>
                <w:iCs/>
                <w:color w:val="FF0000"/>
              </w:rPr>
            </w:pPr>
            <w:r w:rsidRPr="00D30A0B">
              <w:rPr>
                <w:bCs/>
                <w:iCs/>
                <w:color w:val="FF0000"/>
              </w:rPr>
              <w:t xml:space="preserve">●  </w:t>
            </w:r>
            <w:r w:rsidRPr="00D30A0B">
              <w:rPr>
                <w:rStyle w:val="Style2Char"/>
                <w:bCs/>
                <w:iCs/>
              </w:rPr>
              <w:t>Professional Fees</w:t>
            </w:r>
          </w:p>
          <w:p w14:paraId="316B6696" w14:textId="77777777" w:rsidR="00827E45" w:rsidRPr="00D30A0B" w:rsidRDefault="00827E45" w:rsidP="00827E45">
            <w:pPr>
              <w:pStyle w:val="TableText"/>
              <w:rPr>
                <w:bCs/>
                <w:iCs/>
                <w:color w:val="FF0000"/>
              </w:rPr>
            </w:pPr>
            <w:r w:rsidRPr="00D30A0B">
              <w:rPr>
                <w:bCs/>
                <w:iCs/>
                <w:color w:val="FF0000"/>
              </w:rPr>
              <w:t xml:space="preserve">●  </w:t>
            </w:r>
            <w:r w:rsidRPr="00D30A0B">
              <w:rPr>
                <w:rStyle w:val="Style2Char"/>
                <w:bCs/>
                <w:iCs/>
              </w:rPr>
              <w:t>Hospital-Inpatient Stay</w:t>
            </w:r>
          </w:p>
          <w:p w14:paraId="316B6697" w14:textId="77777777" w:rsidR="00827E45" w:rsidRPr="00D30A0B" w:rsidRDefault="00827E45" w:rsidP="00827E45">
            <w:pPr>
              <w:pStyle w:val="TableText"/>
              <w:rPr>
                <w:rStyle w:val="Style2Char"/>
              </w:rPr>
            </w:pPr>
            <w:r w:rsidRPr="00D30A0B">
              <w:rPr>
                <w:bCs/>
                <w:iCs/>
                <w:color w:val="FF0000"/>
              </w:rPr>
              <w:t xml:space="preserve">●  </w:t>
            </w:r>
            <w:r w:rsidRPr="00D30A0B">
              <w:rPr>
                <w:rStyle w:val="Style2Char"/>
                <w:bCs/>
                <w:iCs/>
              </w:rPr>
              <w:t>Surgery-Outpatient</w:t>
            </w:r>
          </w:p>
          <w:p w14:paraId="316B6698" w14:textId="77777777" w:rsidR="00827E45" w:rsidRPr="00D30A0B" w:rsidRDefault="00827E45" w:rsidP="00827E45">
            <w:pPr>
              <w:pStyle w:val="TableText"/>
              <w:rPr>
                <w:rStyle w:val="Style2Char"/>
                <w:bCs/>
                <w:iCs/>
              </w:rPr>
            </w:pPr>
            <w:r w:rsidRPr="00D30A0B">
              <w:rPr>
                <w:bCs/>
                <w:iCs/>
                <w:color w:val="FF0000"/>
              </w:rPr>
              <w:t xml:space="preserve">●  </w:t>
            </w:r>
            <w:r w:rsidRPr="00D30A0B">
              <w:rPr>
                <w:rStyle w:val="Style2Char"/>
                <w:bCs/>
                <w:iCs/>
              </w:rPr>
              <w:t>Durable Medical Equipment</w:t>
            </w:r>
          </w:p>
          <w:p w14:paraId="316B669C" w14:textId="338812A9" w:rsidR="008D6A82" w:rsidRPr="00D30A0B" w:rsidRDefault="008D6A82" w:rsidP="00827E45">
            <w:pPr>
              <w:pStyle w:val="TableTextChar1"/>
              <w:rPr>
                <w:b/>
                <w:bCs/>
                <w:color w:val="0000FF"/>
              </w:rPr>
            </w:pPr>
          </w:p>
        </w:tc>
      </w:tr>
      <w:tr w:rsidR="00E81257" w:rsidRPr="00D30A0B" w14:paraId="316B66B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9E" w14:textId="77777777" w:rsidR="00E81257" w:rsidRPr="00D30A0B" w:rsidRDefault="00E81257" w:rsidP="00BC1E9E">
            <w:pPr>
              <w:pStyle w:val="TableTextChar"/>
              <w:rPr>
                <w:b/>
                <w:color w:val="FF0000"/>
              </w:rPr>
            </w:pPr>
            <w:bookmarkStart w:id="96" w:name="Hemophilia_Quick_Tip"/>
            <w:r w:rsidRPr="00D30A0B">
              <w:rPr>
                <w:b/>
                <w:color w:val="FF0000"/>
              </w:rPr>
              <w:t>Hemophilia Quick Tip</w:t>
            </w:r>
            <w:bookmarkEnd w:id="96"/>
          </w:p>
          <w:p w14:paraId="316B669F" w14:textId="77777777" w:rsidR="00E81257" w:rsidRPr="00D30A0B" w:rsidRDefault="00E81257" w:rsidP="00BC1E9E">
            <w:pPr>
              <w:pStyle w:val="TableTextChar"/>
              <w:rPr>
                <w:b/>
                <w:color w:val="FF0000"/>
              </w:rPr>
            </w:pPr>
          </w:p>
          <w:p w14:paraId="316B66A0" w14:textId="77777777" w:rsidR="00E81257" w:rsidRPr="00D30A0B" w:rsidRDefault="00E81257" w:rsidP="00BC1E9E">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A1" w14:textId="77777777" w:rsidR="00E81257" w:rsidRPr="00D30A0B" w:rsidRDefault="00E81257" w:rsidP="00BC1E9E">
            <w:pPr>
              <w:pStyle w:val="TableTextChar"/>
              <w:rPr>
                <w:color w:val="FF0000"/>
              </w:rPr>
            </w:pPr>
            <w:r w:rsidRPr="00D30A0B">
              <w:rPr>
                <w:color w:val="FF0000"/>
              </w:rPr>
              <w:t xml:space="preserve">This program only supports obtaining medications from a specific provider. Depending on the place of service, benefit information can be located within several applicable benefit categories. </w:t>
            </w:r>
          </w:p>
          <w:p w14:paraId="316B66A2" w14:textId="77777777" w:rsidR="00E81257" w:rsidRPr="00D30A0B" w:rsidRDefault="00E81257" w:rsidP="00BC1E9E">
            <w:pPr>
              <w:pStyle w:val="TableTextChar"/>
              <w:rPr>
                <w:color w:val="FF0000"/>
              </w:rPr>
            </w:pPr>
          </w:p>
          <w:p w14:paraId="316B66A3" w14:textId="77777777" w:rsidR="00E81257" w:rsidRPr="00D30A0B" w:rsidRDefault="00E81257" w:rsidP="00EB2AF9">
            <w:pPr>
              <w:pStyle w:val="TableTextChar"/>
              <w:numPr>
                <w:ilvl w:val="0"/>
                <w:numId w:val="9"/>
              </w:numPr>
              <w:rPr>
                <w:color w:val="FF0000"/>
              </w:rPr>
            </w:pPr>
            <w:r w:rsidRPr="00D30A0B">
              <w:rPr>
                <w:color w:val="FF0000"/>
              </w:rPr>
              <w:t>If Hemophilia Factor is a part of a carve-out situation, the carve-out Pharmacy Benefit Manager and/or Specialty Pharmacy vendor should be contacted to confirm coverage.</w:t>
            </w:r>
          </w:p>
          <w:p w14:paraId="316B66A4" w14:textId="77777777" w:rsidR="00E81257" w:rsidRPr="00D30A0B" w:rsidRDefault="00E81257" w:rsidP="00BC1E9E">
            <w:pPr>
              <w:pStyle w:val="TableTextChar"/>
              <w:ind w:left="72"/>
              <w:rPr>
                <w:color w:val="FF0000"/>
              </w:rPr>
            </w:pPr>
          </w:p>
          <w:p w14:paraId="316B66A5" w14:textId="77777777" w:rsidR="00E81257" w:rsidRPr="00D30A0B" w:rsidRDefault="00E81257" w:rsidP="00EB2AF9">
            <w:pPr>
              <w:pStyle w:val="TableTextChar"/>
              <w:numPr>
                <w:ilvl w:val="0"/>
                <w:numId w:val="9"/>
              </w:numPr>
              <w:rPr>
                <w:color w:val="FF0000"/>
              </w:rPr>
            </w:pPr>
            <w:r w:rsidRPr="00D30A0B">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D30A0B">
              <w:rPr>
                <w:b/>
                <w:i/>
                <w:color w:val="FF0000"/>
              </w:rPr>
              <w:t>Pharmaceutical Products – Outpatient.</w:t>
            </w:r>
            <w:r w:rsidRPr="00D30A0B">
              <w:rPr>
                <w:color w:val="FF0000"/>
              </w:rPr>
              <w:t xml:space="preserve"> </w:t>
            </w:r>
          </w:p>
          <w:p w14:paraId="316B66A6" w14:textId="77777777" w:rsidR="00E81257" w:rsidRPr="00D30A0B" w:rsidRDefault="00E81257" w:rsidP="00BC1E9E">
            <w:pPr>
              <w:pStyle w:val="TableTextChar"/>
              <w:rPr>
                <w:color w:val="FF0000"/>
              </w:rPr>
            </w:pPr>
          </w:p>
          <w:p w14:paraId="316B66A7" w14:textId="77777777" w:rsidR="00E81257" w:rsidRPr="00D30A0B" w:rsidRDefault="00E81257" w:rsidP="00EB2AF9">
            <w:pPr>
              <w:pStyle w:val="TableTextChar"/>
              <w:numPr>
                <w:ilvl w:val="0"/>
                <w:numId w:val="9"/>
              </w:numPr>
              <w:rPr>
                <w:color w:val="FF0000"/>
              </w:rPr>
            </w:pPr>
            <w:r w:rsidRPr="00D30A0B">
              <w:rPr>
                <w:color w:val="FF0000"/>
              </w:rPr>
              <w:t xml:space="preserve">If administered during an Emergency room visit, refer to </w:t>
            </w:r>
            <w:r w:rsidRPr="00D30A0B">
              <w:rPr>
                <w:b/>
                <w:i/>
                <w:color w:val="FF0000"/>
              </w:rPr>
              <w:t>Emergency Health Services – Outpatient</w:t>
            </w:r>
            <w:r w:rsidRPr="00D30A0B">
              <w:rPr>
                <w:color w:val="FF0000"/>
              </w:rPr>
              <w:t xml:space="preserve"> for more information. </w:t>
            </w:r>
          </w:p>
          <w:p w14:paraId="316B66A8" w14:textId="77777777" w:rsidR="00E81257" w:rsidRPr="00D30A0B" w:rsidRDefault="00E81257" w:rsidP="00BC1E9E">
            <w:pPr>
              <w:pStyle w:val="TableTextChar"/>
              <w:rPr>
                <w:color w:val="FF0000"/>
              </w:rPr>
            </w:pPr>
          </w:p>
          <w:p w14:paraId="316B66A9" w14:textId="77777777" w:rsidR="00E81257" w:rsidRPr="00D30A0B" w:rsidRDefault="00E81257" w:rsidP="00EB2AF9">
            <w:pPr>
              <w:pStyle w:val="TableTextChar"/>
              <w:numPr>
                <w:ilvl w:val="0"/>
                <w:numId w:val="9"/>
              </w:numPr>
              <w:rPr>
                <w:color w:val="FF0000"/>
              </w:rPr>
            </w:pPr>
            <w:r w:rsidRPr="00D30A0B">
              <w:rPr>
                <w:color w:val="FF0000"/>
              </w:rPr>
              <w:t xml:space="preserve">If self-administered (self-injected, self-infused, etc), refer to </w:t>
            </w:r>
            <w:r w:rsidRPr="00D30A0B">
              <w:rPr>
                <w:b/>
                <w:i/>
                <w:color w:val="FF0000"/>
              </w:rPr>
              <w:t>Prescription Drugs</w:t>
            </w:r>
            <w:r w:rsidRPr="00D30A0B">
              <w:rPr>
                <w:color w:val="FF0000"/>
              </w:rPr>
              <w:t xml:space="preserve"> for more information. </w:t>
            </w:r>
          </w:p>
          <w:p w14:paraId="316B66AA" w14:textId="77777777" w:rsidR="00E81257" w:rsidRPr="00D30A0B" w:rsidRDefault="00E81257" w:rsidP="00BC1E9E">
            <w:pPr>
              <w:pStyle w:val="TableTextChar"/>
              <w:rPr>
                <w:color w:val="FF0000"/>
              </w:rPr>
            </w:pPr>
          </w:p>
          <w:p w14:paraId="316B66B2" w14:textId="71DDAAED" w:rsidR="00E81257" w:rsidRPr="00D30A0B" w:rsidRDefault="00E81257" w:rsidP="000D609B">
            <w:pPr>
              <w:pStyle w:val="TableTextChar"/>
              <w:rPr>
                <w:color w:val="FF0000"/>
                <w:u w:val="double"/>
              </w:rPr>
            </w:pPr>
          </w:p>
        </w:tc>
      </w:tr>
      <w:tr w:rsidR="008D6A82" w:rsidRPr="00D30A0B" w14:paraId="316B66B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B4" w14:textId="77777777" w:rsidR="008D6A82" w:rsidRPr="00D30A0B" w:rsidRDefault="008D6A82">
            <w:pPr>
              <w:pStyle w:val="TableTextChar1"/>
              <w:numPr>
                <w:ilvl w:val="12"/>
                <w:numId w:val="0"/>
              </w:numPr>
              <w:rPr>
                <w:b/>
                <w:color w:val="FF0000"/>
              </w:rPr>
            </w:pPr>
            <w:bookmarkStart w:id="97" w:name="Multiple_Surgical_Procedures"/>
            <w:r w:rsidRPr="00D30A0B">
              <w:rPr>
                <w:b/>
                <w:color w:val="FF0000"/>
              </w:rPr>
              <w:t>Multiple Surgical Procedures</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B5" w14:textId="77777777" w:rsidR="008D6A82" w:rsidRPr="00D30A0B" w:rsidRDefault="008D6A82">
            <w:pPr>
              <w:pStyle w:val="TableTextChar1"/>
              <w:numPr>
                <w:ilvl w:val="12"/>
                <w:numId w:val="0"/>
              </w:numPr>
              <w:rPr>
                <w:b/>
                <w:bCs/>
                <w:color w:val="0000FF"/>
              </w:rPr>
            </w:pPr>
            <w:r w:rsidRPr="00D30A0B">
              <w:rPr>
                <w:b/>
                <w:bCs/>
                <w:color w:val="0000FF"/>
              </w:rPr>
              <w:t>100/50/50</w:t>
            </w:r>
          </w:p>
          <w:p w14:paraId="316B66B6" w14:textId="77777777" w:rsidR="008D6A82" w:rsidRPr="00D30A0B" w:rsidRDefault="008D6A82">
            <w:pPr>
              <w:pStyle w:val="TableTextChar1"/>
              <w:numPr>
                <w:ilvl w:val="12"/>
                <w:numId w:val="0"/>
              </w:numPr>
              <w:rPr>
                <w:b/>
                <w:color w:val="0000FF"/>
              </w:rPr>
            </w:pPr>
          </w:p>
        </w:tc>
      </w:tr>
      <w:tr w:rsidR="008D6A82" w:rsidRPr="00D30A0B" w14:paraId="316B66B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B8" w14:textId="77777777" w:rsidR="008D6A82" w:rsidRPr="00D30A0B" w:rsidRDefault="008D6A82">
            <w:pPr>
              <w:rPr>
                <w:b/>
                <w:color w:val="FF0000"/>
                <w:sz w:val="24"/>
              </w:rPr>
            </w:pPr>
            <w:bookmarkStart w:id="98" w:name="Network_Gap_Exception_No_PhysicianSpecia"/>
            <w:r w:rsidRPr="00D30A0B">
              <w:rPr>
                <w:b/>
                <w:bCs/>
                <w:color w:val="FF0000"/>
                <w:sz w:val="24"/>
              </w:rPr>
              <w:t xml:space="preserve">Network Gap Exception - No Physician/Specialist within </w:t>
            </w:r>
            <w:r w:rsidRPr="00D30A0B">
              <w:rPr>
                <w:b/>
                <w:bCs/>
                <w:color w:val="0000FF"/>
                <w:sz w:val="24"/>
              </w:rPr>
              <w:t>30</w:t>
            </w:r>
            <w:r w:rsidRPr="00D30A0B">
              <w:rPr>
                <w:b/>
                <w:bCs/>
                <w:color w:val="FF0000"/>
                <w:sz w:val="24"/>
              </w:rPr>
              <w:t xml:space="preserve"> miles of their home zip code</w:t>
            </w:r>
            <w:r w:rsidRPr="00D30A0B">
              <w:rPr>
                <w:b/>
                <w:color w:val="FF0000"/>
                <w:sz w:val="24"/>
              </w:rPr>
              <w:t>.</w:t>
            </w:r>
            <w:bookmarkEnd w:id="98"/>
            <w:r w:rsidRPr="00D30A0B">
              <w:rPr>
                <w:b/>
                <w:color w:val="FF0000"/>
                <w:sz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B9" w14:textId="77777777" w:rsidR="001820FB" w:rsidRPr="00D30A0B" w:rsidRDefault="001820FB" w:rsidP="001820FB">
            <w:pPr>
              <w:pStyle w:val="TableText"/>
              <w:rPr>
                <w:color w:val="FF0000"/>
              </w:rPr>
            </w:pPr>
            <w:r w:rsidRPr="00D30A0B">
              <w:rPr>
                <w:color w:val="FF0000"/>
              </w:rPr>
              <w:t>Exception granted through care coordination ONLY prior to receipt of care. Exception will be documented in the CCS View/ARI screens if approved by Care Coordination.</w:t>
            </w:r>
          </w:p>
          <w:p w14:paraId="316B66BA" w14:textId="77777777" w:rsidR="008D6A82" w:rsidRPr="00D30A0B" w:rsidRDefault="008D6A82" w:rsidP="001820FB">
            <w:pPr>
              <w:pStyle w:val="TableText"/>
              <w:rPr>
                <w:color w:val="FF0000"/>
              </w:rPr>
            </w:pPr>
          </w:p>
        </w:tc>
      </w:tr>
      <w:tr w:rsidR="008D6A82" w:rsidRPr="00D30A0B" w14:paraId="316B66D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BC" w14:textId="77777777" w:rsidR="008D6A82" w:rsidRPr="00D30A0B" w:rsidRDefault="009637B0" w:rsidP="00EA3786">
            <w:pPr>
              <w:pStyle w:val="TableText"/>
              <w:rPr>
                <w:b/>
                <w:color w:val="FF0000"/>
              </w:rPr>
            </w:pPr>
            <w:bookmarkStart w:id="99" w:name="NonNetwork_Office_Based_Lab_and_Diagn"/>
            <w:r w:rsidRPr="00D30A0B">
              <w:rPr>
                <w:b/>
                <w:color w:val="FF0000"/>
              </w:rPr>
              <w:t>Non-Network Office Based Lab and Diagnostic Processing</w:t>
            </w:r>
            <w:bookmarkEnd w:id="9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D5" w14:textId="77777777" w:rsidR="009637B0" w:rsidRPr="00D30A0B" w:rsidRDefault="009637B0" w:rsidP="009637B0">
            <w:pPr>
              <w:pStyle w:val="TableText"/>
              <w:rPr>
                <w:color w:val="FF0000"/>
              </w:rPr>
            </w:pPr>
            <w:r w:rsidRPr="00D30A0B">
              <w:rPr>
                <w:color w:val="FF0000"/>
              </w:rPr>
              <w:t xml:space="preserve">New Processing does not apply. </w:t>
            </w:r>
          </w:p>
          <w:p w14:paraId="6C5F1931" w14:textId="77777777" w:rsidR="00BB13AC" w:rsidRPr="00D30A0B" w:rsidRDefault="00BB13AC" w:rsidP="009637B0">
            <w:pPr>
              <w:pStyle w:val="TableText"/>
              <w:rPr>
                <w:color w:val="FF0000"/>
              </w:rPr>
            </w:pPr>
          </w:p>
          <w:p w14:paraId="316B66D7" w14:textId="77777777" w:rsidR="009637B0" w:rsidRPr="00D30A0B" w:rsidRDefault="009637B0" w:rsidP="009637B0">
            <w:pPr>
              <w:pStyle w:val="TableText"/>
              <w:rPr>
                <w:color w:val="FF0000"/>
              </w:rPr>
            </w:pPr>
            <w:r w:rsidRPr="00D30A0B">
              <w:rPr>
                <w:color w:val="FF0000"/>
              </w:rPr>
              <w:t xml:space="preserve">Explanation:  </w:t>
            </w:r>
          </w:p>
          <w:p w14:paraId="316B66D8" w14:textId="77777777" w:rsidR="009637B0" w:rsidRPr="00D30A0B" w:rsidRDefault="009637B0" w:rsidP="009637B0">
            <w:pPr>
              <w:pStyle w:val="TableText"/>
              <w:rPr>
                <w:color w:val="FF0000"/>
              </w:rPr>
            </w:pPr>
            <w:r w:rsidRPr="00D30A0B">
              <w:rPr>
                <w:color w:val="FF0000"/>
              </w:rPr>
              <w:t>Old NOBLX logic applies</w:t>
            </w:r>
          </w:p>
          <w:p w14:paraId="316B66D9" w14:textId="77777777" w:rsidR="009637B0" w:rsidRPr="00D30A0B" w:rsidRDefault="009637B0" w:rsidP="009637B0">
            <w:pPr>
              <w:pStyle w:val="TableText"/>
              <w:rPr>
                <w:color w:val="FF0000"/>
              </w:rPr>
            </w:pPr>
            <w:r w:rsidRPr="00D30A0B">
              <w:rPr>
                <w:color w:val="FF0000"/>
              </w:rPr>
              <w:t>Benefits for lab and diagnostic services will be based on the network status of the ordering physician.</w:t>
            </w:r>
          </w:p>
          <w:p w14:paraId="316B66DA" w14:textId="77777777" w:rsidR="00811031" w:rsidRPr="00D30A0B" w:rsidRDefault="00811031" w:rsidP="00811031">
            <w:pPr>
              <w:overflowPunct/>
              <w:spacing w:line="240" w:lineRule="atLeast"/>
              <w:textAlignment w:val="auto"/>
              <w:rPr>
                <w:color w:val="FF0000"/>
                <w:sz w:val="24"/>
                <w:szCs w:val="24"/>
              </w:rPr>
            </w:pPr>
          </w:p>
        </w:tc>
      </w:tr>
      <w:tr w:rsidR="008C3520" w:rsidRPr="00D30A0B" w14:paraId="316B66F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DD" w14:textId="77777777" w:rsidR="008C3520" w:rsidRPr="00D30A0B" w:rsidRDefault="008C3520">
            <w:pPr>
              <w:pStyle w:val="TableText"/>
              <w:rPr>
                <w:b/>
                <w:color w:val="FF0000"/>
              </w:rPr>
            </w:pPr>
            <w:bookmarkStart w:id="100" w:name="Preventive_Care_SPI_Bundle"/>
            <w:r w:rsidRPr="00D30A0B">
              <w:rPr>
                <w:b/>
                <w:color w:val="FF0000"/>
              </w:rPr>
              <w:t>Preventive Care SPI Bundle</w:t>
            </w:r>
            <w:bookmarkEnd w:id="100"/>
          </w:p>
          <w:p w14:paraId="316B66DE" w14:textId="77777777" w:rsidR="005B44AB" w:rsidRPr="00D30A0B" w:rsidRDefault="005B44AB">
            <w:pPr>
              <w:pStyle w:val="TableText"/>
              <w:rPr>
                <w:b/>
                <w:color w:val="FF0000"/>
              </w:rPr>
            </w:pPr>
          </w:p>
          <w:p w14:paraId="316B66E3" w14:textId="17566A3C" w:rsidR="005B44AB" w:rsidRPr="00D30A0B" w:rsidRDefault="005B44AB" w:rsidP="005B44AB">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E4" w14:textId="77777777" w:rsidR="005B44AB" w:rsidRPr="00D30A0B" w:rsidRDefault="005B44AB" w:rsidP="005B44AB">
            <w:pPr>
              <w:pStyle w:val="TableText"/>
              <w:rPr>
                <w:color w:val="FF0000"/>
              </w:rPr>
            </w:pPr>
            <w:r w:rsidRPr="00D30A0B">
              <w:rPr>
                <w:color w:val="FF0000"/>
              </w:rPr>
              <w:t xml:space="preserve">This plan has elected coverage for additional services under the preventive care benefit beyond what is required by the federal health reform law (a/k/a PPACA or the Affordable Care Act).  Refer to the </w:t>
            </w:r>
            <w:hyperlink r:id="rId23" w:history="1">
              <w:r w:rsidRPr="00D30A0B">
                <w:rPr>
                  <w:rStyle w:val="Hyperlink"/>
                  <w:rFonts w:cs="Arial"/>
                </w:rPr>
                <w:t>Preventive SPI Bundle Job Aid</w:t>
              </w:r>
            </w:hyperlink>
            <w:r w:rsidRPr="00D30A0B">
              <w:rPr>
                <w:color w:val="FF0000"/>
              </w:rPr>
              <w:t xml:space="preserve"> in Knowledge Library for a list of the additional services covered by this plan as preventive.  </w:t>
            </w:r>
          </w:p>
          <w:p w14:paraId="316B66F4" w14:textId="693635D1" w:rsidR="008C3520" w:rsidRPr="00D30A0B" w:rsidRDefault="008C3520" w:rsidP="005B44AB">
            <w:pPr>
              <w:pStyle w:val="TableText"/>
              <w:rPr>
                <w:color w:val="FF0000"/>
              </w:rPr>
            </w:pPr>
          </w:p>
        </w:tc>
      </w:tr>
      <w:tr w:rsidR="00BC3B84" w:rsidRPr="00D30A0B" w14:paraId="316B66F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F6" w14:textId="77777777" w:rsidR="00BC3B84" w:rsidRPr="00D30A0B" w:rsidRDefault="00BC3B84" w:rsidP="00C5117B">
            <w:pPr>
              <w:pStyle w:val="TableText"/>
              <w:numPr>
                <w:ilvl w:val="12"/>
                <w:numId w:val="0"/>
              </w:numPr>
              <w:rPr>
                <w:b/>
                <w:color w:val="FF0000"/>
              </w:rPr>
            </w:pPr>
            <w:bookmarkStart w:id="101" w:name="RAPS_Processing"/>
            <w:r w:rsidRPr="00D30A0B">
              <w:rPr>
                <w:b/>
                <w:color w:val="FF0000"/>
              </w:rPr>
              <w:lastRenderedPageBreak/>
              <w:t>RAPS Processing</w:t>
            </w:r>
            <w:bookmarkEnd w:id="10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F7" w14:textId="77777777" w:rsidR="00BC3B84" w:rsidRPr="00D30A0B" w:rsidRDefault="00BC3B84" w:rsidP="00C5117B">
            <w:pPr>
              <w:pStyle w:val="TableText"/>
              <w:rPr>
                <w:color w:val="FF0000"/>
                <w:szCs w:val="24"/>
              </w:rPr>
            </w:pPr>
            <w:r w:rsidRPr="00D30A0B">
              <w:rPr>
                <w:b/>
                <w:bCs/>
                <w:color w:val="FF0000"/>
                <w:szCs w:val="24"/>
              </w:rPr>
              <w:t>RAPLE =</w:t>
            </w:r>
            <w:r w:rsidRPr="00D30A0B">
              <w:rPr>
                <w:color w:val="FF0000"/>
                <w:szCs w:val="24"/>
              </w:rPr>
              <w:t xml:space="preserve"> Radiologist, Anesthesiologist, Pathologist, Laboratory and Emergency Room Physician.</w:t>
            </w:r>
          </w:p>
          <w:p w14:paraId="316B66F8" w14:textId="77777777" w:rsidR="00BC3B84" w:rsidRPr="00D30A0B" w:rsidRDefault="00BC3B84" w:rsidP="00C5117B">
            <w:pPr>
              <w:pStyle w:val="TableText"/>
              <w:rPr>
                <w:color w:val="FF0000"/>
                <w:szCs w:val="24"/>
              </w:rPr>
            </w:pPr>
          </w:p>
          <w:p w14:paraId="316B66FA" w14:textId="4DAB52D9" w:rsidR="00BC3B84" w:rsidRPr="00D30A0B" w:rsidRDefault="00D30A0B" w:rsidP="00C5117B">
            <w:pPr>
              <w:pStyle w:val="TableText"/>
              <w:rPr>
                <w:color w:val="FF0000"/>
                <w:szCs w:val="24"/>
              </w:rPr>
            </w:pPr>
            <w:r w:rsidRPr="00D30A0B">
              <w:rPr>
                <w:color w:val="FF0000"/>
                <w:szCs w:val="24"/>
              </w:rPr>
              <w:t xml:space="preserve">RAPLE- Reimbursement of Out-of-network RAPLE providers is determined by the network status of the inpatient hospital or outpatient surgical facility.  </w:t>
            </w:r>
            <w:r w:rsidR="00BC3B84" w:rsidRPr="00D30A0B">
              <w:rPr>
                <w:color w:val="FF0000"/>
                <w:szCs w:val="24"/>
              </w:rPr>
              <w:t xml:space="preserve">In network benefits follow the Inpatient Hospital or Outpatient Surgery benefit category.  </w:t>
            </w:r>
          </w:p>
          <w:p w14:paraId="316B66FD" w14:textId="5FBB91B4" w:rsidR="00BC3B84" w:rsidRPr="00D30A0B" w:rsidRDefault="00BC3B84" w:rsidP="00C5117B">
            <w:pPr>
              <w:pStyle w:val="TableText"/>
              <w:rPr>
                <w:color w:val="FF0000"/>
                <w:szCs w:val="24"/>
              </w:rPr>
            </w:pPr>
          </w:p>
        </w:tc>
      </w:tr>
    </w:tbl>
    <w:p w14:paraId="316B66FF" w14:textId="77777777" w:rsidR="008D6A82" w:rsidRPr="00D30A0B" w:rsidRDefault="008D6A82">
      <w:pPr>
        <w:numPr>
          <w:ilvl w:val="12"/>
          <w:numId w:val="0"/>
        </w:numPr>
        <w:rPr>
          <w:sz w:val="24"/>
        </w:rPr>
      </w:pPr>
    </w:p>
    <w:p w14:paraId="316B6700" w14:textId="77777777" w:rsidR="008D6A82" w:rsidRPr="00D30A0B" w:rsidRDefault="008D6A82">
      <w:pPr>
        <w:numPr>
          <w:ilvl w:val="12"/>
          <w:numId w:val="0"/>
        </w:numPr>
        <w:rPr>
          <w:sz w:val="24"/>
        </w:rPr>
      </w:pPr>
    </w:p>
    <w:p w14:paraId="316B6701" w14:textId="77777777" w:rsidR="008D6A82" w:rsidRPr="00D30A0B" w:rsidRDefault="008D6A82" w:rsidP="00E04131">
      <w:r w:rsidRPr="00D30A0B">
        <w:t>&lt;!--section=Family_Planning--&gt;</w:t>
      </w:r>
    </w:p>
    <w:p w14:paraId="6C04EEF4" w14:textId="77777777" w:rsidR="00583BD9" w:rsidRPr="00D30A0B" w:rsidRDefault="00583BD9" w:rsidP="00E04131"/>
    <w:p w14:paraId="5CB902ED"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40B21683"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7670FE91" w14:textId="77777777" w:rsidR="00891D60" w:rsidRPr="00D30A0B" w:rsidRDefault="00583BD9" w:rsidP="00891D60">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24" w:history="1">
        <w:r w:rsidR="00891D60" w:rsidRPr="00D30A0B">
          <w:rPr>
            <w:i/>
            <w:iCs/>
            <w:color w:val="0000FF"/>
            <w:sz w:val="24"/>
            <w:szCs w:val="24"/>
            <w:u w:val="single"/>
          </w:rPr>
          <w:t>uhcprovider.com</w:t>
        </w:r>
      </w:hyperlink>
    </w:p>
    <w:p w14:paraId="0B168652" w14:textId="5FF343E7" w:rsidR="00583BD9" w:rsidRPr="00D30A0B" w:rsidRDefault="00583BD9" w:rsidP="00583BD9">
      <w:pPr>
        <w:overflowPunct/>
        <w:autoSpaceDE/>
        <w:autoSpaceDN/>
        <w:adjustRightInd/>
        <w:textAlignment w:val="auto"/>
        <w:rPr>
          <w:sz w:val="24"/>
          <w:szCs w:val="24"/>
        </w:rPr>
      </w:pPr>
    </w:p>
    <w:p w14:paraId="14500413" w14:textId="77777777" w:rsidR="00583BD9" w:rsidRPr="00D30A0B" w:rsidRDefault="00583BD9" w:rsidP="00E04131"/>
    <w:p w14:paraId="316B6702" w14:textId="77777777" w:rsidR="008D6A82" w:rsidRPr="00D30A0B" w:rsidRDefault="008D6A82">
      <w:pPr>
        <w:pBdr>
          <w:top w:val="double" w:sz="6" w:space="1" w:color="auto"/>
          <w:bottom w:val="double" w:sz="6" w:space="1" w:color="auto"/>
        </w:pBdr>
        <w:jc w:val="center"/>
        <w:outlineLvl w:val="0"/>
        <w:rPr>
          <w:b/>
          <w:bCs/>
          <w:color w:val="0000FF"/>
          <w:sz w:val="28"/>
        </w:rPr>
      </w:pPr>
      <w:bookmarkStart w:id="102" w:name="Family_Planning"/>
      <w:r w:rsidRPr="00D30A0B">
        <w:rPr>
          <w:b/>
          <w:bCs/>
          <w:color w:val="0000FF"/>
          <w:sz w:val="28"/>
        </w:rPr>
        <w:t>FAMILY PLANNING</w:t>
      </w:r>
    </w:p>
    <w:bookmarkEnd w:id="102"/>
    <w:p w14:paraId="316B6703" w14:textId="77777777" w:rsidR="008D6A82" w:rsidRPr="00D30A0B"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707" w14:textId="77777777" w:rsidTr="00EF101C">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704" w14:textId="77777777" w:rsidR="008D6A82" w:rsidRPr="00D30A0B" w:rsidRDefault="008D6A82">
            <w:pPr>
              <w:pStyle w:val="TableHeaderText"/>
              <w:numPr>
                <w:ilvl w:val="12"/>
                <w:numId w:val="0"/>
              </w:numPr>
              <w:rPr>
                <w:color w:val="000000"/>
              </w:rPr>
            </w:pPr>
            <w:r w:rsidRPr="00D30A0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705" w14:textId="23C97F58" w:rsidR="008D6A82" w:rsidRPr="00D30A0B" w:rsidRDefault="00A5564B">
            <w:pPr>
              <w:pStyle w:val="TableHeaderText"/>
              <w:rPr>
                <w:bCs/>
                <w:color w:val="000000"/>
              </w:rPr>
            </w:pPr>
            <w:r w:rsidRPr="00D30A0B">
              <w:rPr>
                <w:bCs/>
                <w:color w:val="000000"/>
              </w:rPr>
              <w:t>CHOICE</w:t>
            </w:r>
            <w:r w:rsidR="008D6A82" w:rsidRPr="00D30A0B">
              <w:rPr>
                <w:bCs/>
                <w:color w:val="000000"/>
              </w:rPr>
              <w:t xml:space="preserve"> </w:t>
            </w:r>
          </w:p>
          <w:p w14:paraId="316B6706" w14:textId="77777777" w:rsidR="008D6A82" w:rsidRPr="00D30A0B" w:rsidRDefault="008D6A82">
            <w:pPr>
              <w:pStyle w:val="TableHeaderText"/>
              <w:numPr>
                <w:ilvl w:val="12"/>
                <w:numId w:val="0"/>
              </w:numPr>
              <w:rPr>
                <w:color w:val="000000"/>
              </w:rPr>
            </w:pPr>
          </w:p>
        </w:tc>
      </w:tr>
      <w:tr w:rsidR="008D6A82" w:rsidRPr="00D30A0B" w14:paraId="316B670D"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08" w14:textId="77777777" w:rsidR="008D6A82" w:rsidRPr="00D30A0B" w:rsidRDefault="008D6A82">
            <w:pPr>
              <w:pStyle w:val="TableTextChar1"/>
              <w:numPr>
                <w:ilvl w:val="12"/>
                <w:numId w:val="0"/>
              </w:numPr>
              <w:rPr>
                <w:b/>
              </w:rPr>
            </w:pPr>
            <w:bookmarkStart w:id="103" w:name="Birth_Control_Pills"/>
            <w:r w:rsidRPr="00D30A0B">
              <w:rPr>
                <w:b/>
              </w:rPr>
              <w:t>Birth Control Pills</w:t>
            </w:r>
            <w:bookmarkEnd w:id="103"/>
          </w:p>
          <w:p w14:paraId="316B6709" w14:textId="77777777" w:rsidR="008D6A82" w:rsidRPr="00D30A0B" w:rsidRDefault="008D6A82">
            <w:pPr>
              <w:pStyle w:val="TableTextChar1"/>
              <w:numPr>
                <w:ilvl w:val="12"/>
                <w:numId w:val="0"/>
              </w:numPr>
              <w:rPr>
                <w:b/>
              </w:rPr>
            </w:pPr>
          </w:p>
          <w:p w14:paraId="316B670A" w14:textId="77777777" w:rsidR="008D6A82" w:rsidRPr="00D30A0B" w:rsidRDefault="008D6A82">
            <w:pPr>
              <w:pStyle w:val="TableTextChar1"/>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70B" w14:textId="77777777" w:rsidR="008D6A82" w:rsidRPr="00D30A0B" w:rsidRDefault="008D6A82">
            <w:pPr>
              <w:pStyle w:val="TableTextChar1"/>
              <w:numPr>
                <w:ilvl w:val="12"/>
                <w:numId w:val="0"/>
              </w:numPr>
            </w:pPr>
            <w:r w:rsidRPr="00D30A0B">
              <w:t xml:space="preserve">See </w:t>
            </w:r>
            <w:r w:rsidRPr="00D30A0B">
              <w:rPr>
                <w:b/>
                <w:i/>
                <w:iCs/>
              </w:rPr>
              <w:t>Prescription Drug Section</w:t>
            </w:r>
            <w:r w:rsidRPr="00D30A0B">
              <w:t xml:space="preserve"> for pharmacy benefits.</w:t>
            </w:r>
          </w:p>
          <w:p w14:paraId="316B670C" w14:textId="77777777" w:rsidR="008D6A82" w:rsidRPr="00D30A0B" w:rsidRDefault="008D6A82">
            <w:pPr>
              <w:pStyle w:val="TableTextChar1"/>
              <w:numPr>
                <w:ilvl w:val="12"/>
                <w:numId w:val="0"/>
              </w:numPr>
            </w:pPr>
          </w:p>
        </w:tc>
      </w:tr>
      <w:tr w:rsidR="001743FA" w:rsidRPr="00D30A0B" w14:paraId="316B672E"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7B87E688" w14:textId="77777777" w:rsidR="00C83184" w:rsidRPr="00D30A0B" w:rsidRDefault="00C83184" w:rsidP="00C83184">
            <w:pPr>
              <w:rPr>
                <w:b/>
                <w:sz w:val="24"/>
              </w:rPr>
            </w:pPr>
            <w:bookmarkStart w:id="104" w:name="Fertility_Solutions"/>
            <w:r w:rsidRPr="00D30A0B">
              <w:rPr>
                <w:b/>
                <w:sz w:val="24"/>
              </w:rPr>
              <w:t xml:space="preserve">Fertility Solutions </w:t>
            </w:r>
          </w:p>
          <w:bookmarkEnd w:id="104"/>
          <w:p w14:paraId="3AE181E8" w14:textId="77777777" w:rsidR="001743FA" w:rsidRPr="00D30A0B" w:rsidRDefault="001743FA" w:rsidP="00DF6100">
            <w:pPr>
              <w:pStyle w:val="TableText"/>
              <w:rPr>
                <w:b/>
              </w:rPr>
            </w:pPr>
          </w:p>
          <w:p w14:paraId="316B671E" w14:textId="77777777" w:rsidR="001743FA" w:rsidRPr="00D30A0B" w:rsidRDefault="001743FA" w:rsidP="00EE6B47">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C766550" w14:textId="77777777" w:rsidR="00C83184" w:rsidRPr="00D30A0B" w:rsidRDefault="00C83184" w:rsidP="00C83184">
            <w:pPr>
              <w:rPr>
                <w:color w:val="000000"/>
                <w:sz w:val="24"/>
                <w:szCs w:val="24"/>
              </w:rPr>
            </w:pPr>
            <w:r w:rsidRPr="00D30A0B">
              <w:rPr>
                <w:color w:val="000000"/>
                <w:sz w:val="24"/>
                <w:szCs w:val="24"/>
              </w:rPr>
              <w:t>Fertility Solutions provides education, counseling, infertility management and access to a national Centers of Excellence Network of premier infertility treatment clinics.</w:t>
            </w:r>
          </w:p>
          <w:p w14:paraId="6519B53B" w14:textId="77777777" w:rsidR="00C83184" w:rsidRPr="00D30A0B" w:rsidRDefault="00C83184" w:rsidP="00C83184">
            <w:pPr>
              <w:rPr>
                <w:color w:val="000000"/>
                <w:sz w:val="24"/>
                <w:szCs w:val="24"/>
              </w:rPr>
            </w:pPr>
          </w:p>
          <w:p w14:paraId="264A8C59" w14:textId="40961B1C" w:rsidR="00C83184" w:rsidRPr="00D30A0B" w:rsidRDefault="00C83184" w:rsidP="00C83184">
            <w:pPr>
              <w:rPr>
                <w:color w:val="000000"/>
                <w:sz w:val="24"/>
                <w:szCs w:val="24"/>
              </w:rPr>
            </w:pPr>
            <w:r w:rsidRPr="00D30A0B">
              <w:rPr>
                <w:color w:val="000000"/>
                <w:sz w:val="24"/>
                <w:szCs w:val="24"/>
              </w:rPr>
              <w:t xml:space="preserve">You will have access to a certain Network of Fertility </w:t>
            </w:r>
            <w:r w:rsidR="00D30A0B" w:rsidRPr="00D30A0B">
              <w:rPr>
                <w:color w:val="000000"/>
                <w:sz w:val="24"/>
                <w:szCs w:val="24"/>
              </w:rPr>
              <w:t>Solutions Designated</w:t>
            </w:r>
            <w:r w:rsidRPr="00D30A0B">
              <w:rPr>
                <w:color w:val="000000"/>
                <w:sz w:val="24"/>
                <w:szCs w:val="24"/>
              </w:rPr>
              <w:t xml:space="preserve"> Facilities and Physicians participating in the Fertility Solutions program for infertility services. To enroll in the program and obtain information concerning infertility treatment, please contact Fertility Solutions at </w:t>
            </w:r>
            <w:r w:rsidRPr="00D30A0B">
              <w:rPr>
                <w:b/>
                <w:color w:val="0000FF"/>
                <w:sz w:val="24"/>
                <w:szCs w:val="24"/>
              </w:rPr>
              <w:t>1-866-774-4626</w:t>
            </w:r>
            <w:r w:rsidRPr="00D30A0B">
              <w:rPr>
                <w:color w:val="000000"/>
                <w:sz w:val="24"/>
                <w:szCs w:val="24"/>
              </w:rPr>
              <w:t xml:space="preserve">. </w:t>
            </w:r>
          </w:p>
          <w:p w14:paraId="14F70C19" w14:textId="77777777" w:rsidR="00C83184" w:rsidRPr="00D30A0B" w:rsidRDefault="00C83184" w:rsidP="00C83184">
            <w:pPr>
              <w:rPr>
                <w:color w:val="000000"/>
                <w:sz w:val="24"/>
                <w:szCs w:val="24"/>
              </w:rPr>
            </w:pPr>
          </w:p>
          <w:p w14:paraId="6497E5C9" w14:textId="77777777" w:rsidR="00C83184" w:rsidRPr="00D30A0B" w:rsidRDefault="00C83184" w:rsidP="00C83184">
            <w:pPr>
              <w:rPr>
                <w:sz w:val="24"/>
                <w:szCs w:val="24"/>
              </w:rPr>
            </w:pPr>
            <w:r w:rsidRPr="00D30A0B">
              <w:rPr>
                <w:sz w:val="24"/>
                <w:szCs w:val="24"/>
              </w:rPr>
              <w:t xml:space="preserve">Covered Persons who do not live within a </w:t>
            </w:r>
            <w:r w:rsidRPr="00D30A0B">
              <w:rPr>
                <w:b/>
                <w:color w:val="0000FF"/>
                <w:sz w:val="24"/>
                <w:szCs w:val="24"/>
              </w:rPr>
              <w:t>60</w:t>
            </w:r>
            <w:r w:rsidRPr="00D30A0B">
              <w:rPr>
                <w:sz w:val="24"/>
                <w:szCs w:val="24"/>
              </w:rPr>
              <w:t xml:space="preserve"> mile radius of a Fertility Solutions Designated Facility will need to contact a Fertility Solutions case manager to determine a Network facility prior to starting treatment.</w:t>
            </w:r>
          </w:p>
          <w:p w14:paraId="0B436E8D" w14:textId="77777777" w:rsidR="001743FA" w:rsidRPr="00D30A0B" w:rsidRDefault="001743FA" w:rsidP="00DF6100">
            <w:pPr>
              <w:pStyle w:val="TableText"/>
              <w:rPr>
                <w:b/>
                <w:color w:val="000000"/>
                <w:szCs w:val="24"/>
              </w:rPr>
            </w:pPr>
          </w:p>
          <w:p w14:paraId="316B672D" w14:textId="48DF5B7D" w:rsidR="001743FA" w:rsidRPr="00D30A0B" w:rsidRDefault="001743FA">
            <w:pPr>
              <w:pStyle w:val="TableText"/>
              <w:rPr>
                <w:b/>
                <w:color w:val="000000"/>
                <w:szCs w:val="24"/>
              </w:rPr>
            </w:pPr>
          </w:p>
        </w:tc>
      </w:tr>
      <w:tr w:rsidR="001743FA" w:rsidRPr="00D30A0B" w14:paraId="316B67A5"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6A6FE291" w14:textId="77777777" w:rsidR="001224F8" w:rsidRPr="00D30A0B" w:rsidRDefault="001224F8" w:rsidP="001224F8">
            <w:pPr>
              <w:rPr>
                <w:b/>
                <w:bCs/>
                <w:sz w:val="24"/>
                <w:szCs w:val="24"/>
              </w:rPr>
            </w:pPr>
            <w:bookmarkStart w:id="105" w:name="Infertility_Services_and_Reproductive_Re"/>
            <w:bookmarkStart w:id="106" w:name="Infertility_Services_and_Fertility_Solut"/>
            <w:r w:rsidRPr="00D30A0B">
              <w:rPr>
                <w:b/>
                <w:bCs/>
                <w:sz w:val="24"/>
                <w:szCs w:val="24"/>
              </w:rPr>
              <w:t>Infertility Services and Fertility Solutions</w:t>
            </w:r>
          </w:p>
          <w:bookmarkEnd w:id="105"/>
          <w:bookmarkEnd w:id="106"/>
          <w:p w14:paraId="4BA5E86E" w14:textId="77777777" w:rsidR="001743FA" w:rsidRPr="00D30A0B" w:rsidRDefault="001743FA" w:rsidP="00DF6100">
            <w:pPr>
              <w:numPr>
                <w:ilvl w:val="12"/>
                <w:numId w:val="0"/>
              </w:numPr>
              <w:rPr>
                <w:b/>
                <w:sz w:val="24"/>
                <w:szCs w:val="24"/>
              </w:rPr>
            </w:pPr>
          </w:p>
          <w:p w14:paraId="36D2A49F" w14:textId="77777777" w:rsidR="001743FA" w:rsidRPr="00D30A0B" w:rsidRDefault="001743FA" w:rsidP="00DF6100">
            <w:pPr>
              <w:pStyle w:val="TableText"/>
              <w:rPr>
                <w:color w:val="000000"/>
                <w:szCs w:val="24"/>
              </w:rPr>
            </w:pPr>
            <w:r w:rsidRPr="00D30A0B">
              <w:rPr>
                <w:color w:val="000000"/>
                <w:szCs w:val="24"/>
              </w:rPr>
              <w:t>Benefits are limited to the following procedures:</w:t>
            </w:r>
          </w:p>
          <w:p w14:paraId="4A022760" w14:textId="77777777" w:rsidR="001743FA" w:rsidRPr="00D30A0B" w:rsidRDefault="001743FA" w:rsidP="001743FA">
            <w:pPr>
              <w:pStyle w:val="TableText"/>
              <w:numPr>
                <w:ilvl w:val="0"/>
                <w:numId w:val="10"/>
              </w:numPr>
              <w:rPr>
                <w:color w:val="000000"/>
                <w:szCs w:val="24"/>
              </w:rPr>
            </w:pPr>
            <w:r w:rsidRPr="00D30A0B">
              <w:rPr>
                <w:color w:val="000000"/>
                <w:szCs w:val="24"/>
              </w:rPr>
              <w:lastRenderedPageBreak/>
              <w:t>ovulation induction and controlled ovarian stimulation</w:t>
            </w:r>
          </w:p>
          <w:p w14:paraId="4FAD6FE1" w14:textId="77777777" w:rsidR="001743FA" w:rsidRPr="00D30A0B" w:rsidRDefault="001743FA" w:rsidP="001743FA">
            <w:pPr>
              <w:pStyle w:val="TableText"/>
              <w:numPr>
                <w:ilvl w:val="0"/>
                <w:numId w:val="10"/>
              </w:numPr>
              <w:rPr>
                <w:color w:val="000000"/>
                <w:szCs w:val="24"/>
              </w:rPr>
            </w:pPr>
            <w:r w:rsidRPr="00D30A0B">
              <w:rPr>
                <w:color w:val="000000"/>
                <w:szCs w:val="24"/>
              </w:rPr>
              <w:t>insemination procedures: Artificial Insemination (AI) and Intrauterine Insemination (IUI)</w:t>
            </w:r>
          </w:p>
          <w:p w14:paraId="4BA9FB0E" w14:textId="77777777" w:rsidR="001743FA" w:rsidRPr="00D30A0B" w:rsidRDefault="001743FA" w:rsidP="001743FA">
            <w:pPr>
              <w:pStyle w:val="TableText"/>
              <w:numPr>
                <w:ilvl w:val="0"/>
                <w:numId w:val="10"/>
              </w:numPr>
              <w:rPr>
                <w:color w:val="000000"/>
                <w:szCs w:val="24"/>
              </w:rPr>
            </w:pPr>
            <w:r w:rsidRPr="00D30A0B">
              <w:rPr>
                <w:color w:val="000000"/>
                <w:szCs w:val="24"/>
              </w:rPr>
              <w:t>Assisted Reproductive Technologies (ART): in vitro fertilization (IVF), gamete intrafallopian transfer (GIFT), Intra Cytoplasmic Sperm Injection (ICSI)</w:t>
            </w:r>
          </w:p>
          <w:p w14:paraId="53112CA4" w14:textId="77777777" w:rsidR="001743FA" w:rsidRPr="00D30A0B" w:rsidRDefault="001743FA" w:rsidP="001743FA">
            <w:pPr>
              <w:pStyle w:val="TableText"/>
              <w:numPr>
                <w:ilvl w:val="0"/>
                <w:numId w:val="10"/>
              </w:numPr>
              <w:rPr>
                <w:color w:val="000000"/>
                <w:szCs w:val="24"/>
              </w:rPr>
            </w:pPr>
            <w:r w:rsidRPr="00D30A0B">
              <w:rPr>
                <w:color w:val="000000"/>
                <w:szCs w:val="24"/>
              </w:rPr>
              <w:t>Testicular Sperm Aspiration/ Microsurgical Epididymal Sperm Aspiration (TESA/MESA) - male factor associated surgical procedures for retrieval of sperm</w:t>
            </w:r>
          </w:p>
          <w:p w14:paraId="54EA6046" w14:textId="77777777" w:rsidR="001743FA" w:rsidRPr="00D30A0B" w:rsidRDefault="001743FA" w:rsidP="001743FA">
            <w:pPr>
              <w:pStyle w:val="TableText"/>
              <w:numPr>
                <w:ilvl w:val="0"/>
                <w:numId w:val="10"/>
              </w:numPr>
              <w:rPr>
                <w:color w:val="000000"/>
                <w:szCs w:val="24"/>
              </w:rPr>
            </w:pPr>
            <w:r w:rsidRPr="00D30A0B">
              <w:rPr>
                <w:color w:val="000000"/>
                <w:szCs w:val="24"/>
              </w:rPr>
              <w:t>cryopreservation - embryo’s (storage is limited to 12 months)</w:t>
            </w:r>
          </w:p>
          <w:p w14:paraId="3E7C4F52" w14:textId="77777777" w:rsidR="001743FA" w:rsidRPr="00D30A0B" w:rsidRDefault="001743FA" w:rsidP="001743FA">
            <w:pPr>
              <w:pStyle w:val="TableText"/>
              <w:numPr>
                <w:ilvl w:val="0"/>
                <w:numId w:val="10"/>
              </w:numPr>
              <w:rPr>
                <w:color w:val="000000"/>
                <w:szCs w:val="24"/>
              </w:rPr>
            </w:pPr>
            <w:r w:rsidRPr="00D30A0B">
              <w:rPr>
                <w:color w:val="000000"/>
                <w:szCs w:val="24"/>
              </w:rPr>
              <w:t>pre-implantation genetic diagnosis (PGD) for diagnosis of genetic disorders only (for example, cystic fibrosis).  Age is not an indication for PGD</w:t>
            </w:r>
          </w:p>
          <w:p w14:paraId="41FBDA3A" w14:textId="77777777" w:rsidR="001743FA" w:rsidRPr="00D30A0B" w:rsidRDefault="001743FA" w:rsidP="001743FA">
            <w:pPr>
              <w:pStyle w:val="TableText"/>
              <w:numPr>
                <w:ilvl w:val="0"/>
                <w:numId w:val="10"/>
              </w:numPr>
              <w:rPr>
                <w:color w:val="000000"/>
                <w:szCs w:val="24"/>
              </w:rPr>
            </w:pPr>
            <w:r w:rsidRPr="00D30A0B">
              <w:rPr>
                <w:color w:val="000000"/>
                <w:szCs w:val="24"/>
              </w:rPr>
              <w:t>embryo transportation related network disruption</w:t>
            </w:r>
          </w:p>
          <w:p w14:paraId="75EFA9F3" w14:textId="77777777" w:rsidR="001743FA" w:rsidRPr="00D30A0B" w:rsidRDefault="001743FA" w:rsidP="001743FA">
            <w:pPr>
              <w:pStyle w:val="TableText"/>
              <w:numPr>
                <w:ilvl w:val="0"/>
                <w:numId w:val="10"/>
              </w:numPr>
              <w:rPr>
                <w:color w:val="000000"/>
                <w:szCs w:val="24"/>
              </w:rPr>
            </w:pPr>
            <w:r w:rsidRPr="00D30A0B">
              <w:rPr>
                <w:szCs w:val="24"/>
              </w:rPr>
              <w:t>Donor coverage –associated donor medical expenses, including collection and preparation of oocyte (egg) and/or sperm, and the medications associated with the collection and preparation of ovum and/or sperm</w:t>
            </w:r>
          </w:p>
          <w:p w14:paraId="0657C90A" w14:textId="77777777" w:rsidR="001743FA" w:rsidRPr="00D30A0B" w:rsidRDefault="001743FA" w:rsidP="001743FA">
            <w:pPr>
              <w:pStyle w:val="TableText"/>
              <w:numPr>
                <w:ilvl w:val="0"/>
                <w:numId w:val="10"/>
              </w:numPr>
              <w:rPr>
                <w:color w:val="000000"/>
                <w:szCs w:val="24"/>
              </w:rPr>
            </w:pPr>
            <w:r w:rsidRPr="00D30A0B">
              <w:rPr>
                <w:szCs w:val="24"/>
              </w:rPr>
              <w:t xml:space="preserve">Fertility Preservation - when planned cancer or other medical treatment is likely to produce </w:t>
            </w:r>
            <w:r w:rsidRPr="00D30A0B">
              <w:rPr>
                <w:szCs w:val="24"/>
              </w:rPr>
              <w:lastRenderedPageBreak/>
              <w:t>infertility/sterility, the plan covers the collection of sperm, cryopreservation of sperm, ovulation induction and retrieval of oocyte (egg), oocyte cryopreservation, ovarian tissue cryopreservation, in vitro fertilization, and embryo cryopreservation.</w:t>
            </w:r>
          </w:p>
          <w:p w14:paraId="70C83E8D" w14:textId="77777777" w:rsidR="001743FA" w:rsidRPr="00D30A0B" w:rsidRDefault="001743FA" w:rsidP="00DF6100">
            <w:pPr>
              <w:rPr>
                <w:sz w:val="24"/>
                <w:szCs w:val="24"/>
              </w:rPr>
            </w:pPr>
          </w:p>
          <w:p w14:paraId="4D1490B9" w14:textId="77777777" w:rsidR="001743FA" w:rsidRPr="00D30A0B" w:rsidRDefault="001743FA" w:rsidP="00DF6100">
            <w:pPr>
              <w:pStyle w:val="TableText"/>
              <w:rPr>
                <w:color w:val="000000"/>
                <w:szCs w:val="24"/>
              </w:rPr>
            </w:pPr>
            <w:r w:rsidRPr="00D30A0B">
              <w:rPr>
                <w:color w:val="000000"/>
                <w:szCs w:val="24"/>
              </w:rPr>
              <w:t>To be eligible for Benefits, the Covered Person must:</w:t>
            </w:r>
          </w:p>
          <w:p w14:paraId="2900D975" w14:textId="77777777" w:rsidR="001743FA" w:rsidRPr="00D30A0B" w:rsidRDefault="001743FA" w:rsidP="001743FA">
            <w:pPr>
              <w:pStyle w:val="TableText"/>
              <w:numPr>
                <w:ilvl w:val="0"/>
                <w:numId w:val="11"/>
              </w:numPr>
              <w:rPr>
                <w:color w:val="000000"/>
                <w:szCs w:val="24"/>
              </w:rPr>
            </w:pPr>
            <w:r w:rsidRPr="00D30A0B">
              <w:rPr>
                <w:color w:val="000000"/>
                <w:szCs w:val="24"/>
              </w:rPr>
              <w:t xml:space="preserve">have failed to achieve a Pregnancy after a year of regular, unprotected intercourse if the woman is under age </w:t>
            </w:r>
            <w:r w:rsidRPr="00D30A0B">
              <w:rPr>
                <w:b/>
                <w:color w:val="0000FF"/>
                <w:szCs w:val="24"/>
              </w:rPr>
              <w:t>35</w:t>
            </w:r>
            <w:r w:rsidRPr="00D30A0B">
              <w:rPr>
                <w:color w:val="000000"/>
                <w:szCs w:val="24"/>
              </w:rPr>
              <w:t xml:space="preserve">, or after </w:t>
            </w:r>
            <w:r w:rsidRPr="00D30A0B">
              <w:rPr>
                <w:b/>
                <w:color w:val="0000FF"/>
                <w:szCs w:val="24"/>
              </w:rPr>
              <w:t>6</w:t>
            </w:r>
            <w:r w:rsidRPr="00D30A0B">
              <w:rPr>
                <w:color w:val="000000"/>
                <w:szCs w:val="24"/>
              </w:rPr>
              <w:t xml:space="preserve"> months, if the woman is over age </w:t>
            </w:r>
            <w:r w:rsidRPr="00D30A0B">
              <w:rPr>
                <w:b/>
                <w:color w:val="0000FF"/>
                <w:szCs w:val="24"/>
              </w:rPr>
              <w:t>35</w:t>
            </w:r>
          </w:p>
          <w:p w14:paraId="20A32596" w14:textId="77777777" w:rsidR="001743FA" w:rsidRPr="00D30A0B" w:rsidRDefault="001743FA" w:rsidP="001743FA">
            <w:pPr>
              <w:pStyle w:val="TableText"/>
              <w:numPr>
                <w:ilvl w:val="0"/>
                <w:numId w:val="11"/>
              </w:numPr>
              <w:rPr>
                <w:color w:val="000000"/>
                <w:szCs w:val="24"/>
              </w:rPr>
            </w:pPr>
            <w:r w:rsidRPr="00D30A0B">
              <w:rPr>
                <w:color w:val="000000"/>
                <w:szCs w:val="24"/>
              </w:rPr>
              <w:t xml:space="preserve">have failed to achieve Pregnancy following </w:t>
            </w:r>
            <w:r w:rsidRPr="00D30A0B">
              <w:rPr>
                <w:b/>
                <w:color w:val="0000FF"/>
                <w:szCs w:val="24"/>
              </w:rPr>
              <w:t>12</w:t>
            </w:r>
            <w:r w:rsidRPr="00D30A0B">
              <w:rPr>
                <w:color w:val="000000"/>
                <w:szCs w:val="24"/>
              </w:rPr>
              <w:t xml:space="preserve"> cycles (under age </w:t>
            </w:r>
            <w:r w:rsidRPr="00D30A0B">
              <w:rPr>
                <w:b/>
                <w:color w:val="0000FF"/>
                <w:szCs w:val="24"/>
              </w:rPr>
              <w:t>35</w:t>
            </w:r>
            <w:r w:rsidRPr="00D30A0B">
              <w:rPr>
                <w:color w:val="000000"/>
                <w:szCs w:val="24"/>
              </w:rPr>
              <w:t xml:space="preserve">) or </w:t>
            </w:r>
            <w:r w:rsidRPr="00D30A0B">
              <w:rPr>
                <w:b/>
                <w:color w:val="0000FF"/>
                <w:szCs w:val="24"/>
              </w:rPr>
              <w:t>6</w:t>
            </w:r>
            <w:r w:rsidRPr="00D30A0B">
              <w:rPr>
                <w:color w:val="000000"/>
                <w:szCs w:val="24"/>
              </w:rPr>
              <w:t xml:space="preserve"> cycles (age </w:t>
            </w:r>
            <w:r w:rsidRPr="00D30A0B">
              <w:rPr>
                <w:b/>
                <w:color w:val="0000FF"/>
                <w:szCs w:val="24"/>
              </w:rPr>
              <w:t>35</w:t>
            </w:r>
            <w:r w:rsidRPr="00D30A0B">
              <w:rPr>
                <w:color w:val="000000"/>
                <w:szCs w:val="24"/>
              </w:rPr>
              <w:t xml:space="preserve"> or over) of donor insemination</w:t>
            </w:r>
          </w:p>
          <w:p w14:paraId="2DE5BB4B" w14:textId="77777777" w:rsidR="001743FA" w:rsidRPr="00D30A0B" w:rsidRDefault="001743FA" w:rsidP="001743FA">
            <w:pPr>
              <w:pStyle w:val="TableText"/>
              <w:numPr>
                <w:ilvl w:val="0"/>
                <w:numId w:val="11"/>
              </w:numPr>
              <w:rPr>
                <w:color w:val="000000"/>
                <w:szCs w:val="24"/>
              </w:rPr>
            </w:pPr>
            <w:r w:rsidRPr="00D30A0B">
              <w:rPr>
                <w:color w:val="000000"/>
                <w:szCs w:val="24"/>
              </w:rPr>
              <w:t xml:space="preserve">have failed to achieve Pregnancy due to impotence/sexual dysfunction; </w:t>
            </w:r>
          </w:p>
          <w:p w14:paraId="614EF0E1" w14:textId="77777777" w:rsidR="001743FA" w:rsidRPr="00D30A0B" w:rsidRDefault="001743FA" w:rsidP="001743FA">
            <w:pPr>
              <w:pStyle w:val="TableText"/>
              <w:numPr>
                <w:ilvl w:val="0"/>
                <w:numId w:val="11"/>
              </w:numPr>
              <w:rPr>
                <w:color w:val="000000"/>
                <w:szCs w:val="24"/>
              </w:rPr>
            </w:pPr>
            <w:r w:rsidRPr="00D30A0B">
              <w:rPr>
                <w:color w:val="000000"/>
                <w:szCs w:val="24"/>
              </w:rPr>
              <w:t>have infertility that is not related to voluntary sterilization</w:t>
            </w:r>
          </w:p>
          <w:p w14:paraId="2C7BD044" w14:textId="77777777" w:rsidR="001743FA" w:rsidRPr="00D30A0B" w:rsidRDefault="001743FA" w:rsidP="001743FA">
            <w:pPr>
              <w:pStyle w:val="TableText"/>
              <w:numPr>
                <w:ilvl w:val="0"/>
                <w:numId w:val="11"/>
              </w:numPr>
              <w:rPr>
                <w:color w:val="000000"/>
                <w:szCs w:val="24"/>
              </w:rPr>
            </w:pPr>
            <w:r w:rsidRPr="00D30A0B">
              <w:rPr>
                <w:color w:val="000000"/>
                <w:szCs w:val="24"/>
              </w:rPr>
              <w:t xml:space="preserve">months of unsuccessful donor insemination; </w:t>
            </w:r>
          </w:p>
          <w:p w14:paraId="24F18317" w14:textId="77777777" w:rsidR="001743FA" w:rsidRPr="00D30A0B" w:rsidRDefault="001743FA" w:rsidP="001743FA">
            <w:pPr>
              <w:pStyle w:val="TableText"/>
              <w:numPr>
                <w:ilvl w:val="0"/>
                <w:numId w:val="11"/>
              </w:numPr>
              <w:rPr>
                <w:color w:val="000000"/>
                <w:szCs w:val="24"/>
              </w:rPr>
            </w:pPr>
            <w:r w:rsidRPr="00D30A0B">
              <w:rPr>
                <w:color w:val="000000"/>
                <w:szCs w:val="24"/>
              </w:rPr>
              <w:t xml:space="preserve">be under age </w:t>
            </w:r>
            <w:r w:rsidRPr="00D30A0B">
              <w:rPr>
                <w:b/>
                <w:color w:val="0000FF"/>
                <w:szCs w:val="24"/>
              </w:rPr>
              <w:t>44</w:t>
            </w:r>
            <w:r w:rsidRPr="00D30A0B">
              <w:rPr>
                <w:color w:val="000000"/>
                <w:szCs w:val="24"/>
              </w:rPr>
              <w:t>, if female and using own oocytes (eggs)</w:t>
            </w:r>
          </w:p>
          <w:p w14:paraId="603EE0A5" w14:textId="77777777" w:rsidR="001743FA" w:rsidRPr="00D30A0B" w:rsidRDefault="001743FA" w:rsidP="001743FA">
            <w:pPr>
              <w:pStyle w:val="TableText"/>
              <w:numPr>
                <w:ilvl w:val="0"/>
                <w:numId w:val="11"/>
              </w:numPr>
              <w:rPr>
                <w:color w:val="000000"/>
                <w:szCs w:val="24"/>
              </w:rPr>
            </w:pPr>
            <w:r w:rsidRPr="00D30A0B">
              <w:rPr>
                <w:color w:val="000000"/>
                <w:szCs w:val="24"/>
              </w:rPr>
              <w:t xml:space="preserve">be under age </w:t>
            </w:r>
            <w:r w:rsidRPr="00D30A0B">
              <w:rPr>
                <w:b/>
                <w:color w:val="0000FF"/>
                <w:szCs w:val="24"/>
              </w:rPr>
              <w:t>50</w:t>
            </w:r>
            <w:r w:rsidRPr="00D30A0B">
              <w:rPr>
                <w:color w:val="000000"/>
                <w:szCs w:val="24"/>
              </w:rPr>
              <w:t>, if female and using donor oocytes (eggs)</w:t>
            </w:r>
          </w:p>
          <w:p w14:paraId="316B678F" w14:textId="68FF823B" w:rsidR="001743FA" w:rsidRPr="00D30A0B" w:rsidRDefault="001743FA" w:rsidP="00B17089">
            <w:pPr>
              <w:pStyle w:val="TableText"/>
              <w:rPr>
                <w:b/>
                <w:szCs w:val="24"/>
              </w:rPr>
            </w:pPr>
            <w:r w:rsidRPr="00D30A0B">
              <w:rPr>
                <w:szCs w:val="24"/>
              </w:rPr>
              <w:t>have diagnosis of a male factor causing infertility (e.g. treatment of sperm abnormalities including the surgical recovery of sperm).</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FDF970B" w14:textId="599AD790" w:rsidR="001743FA" w:rsidRPr="00D30A0B" w:rsidRDefault="001743FA" w:rsidP="00DF6100">
            <w:pPr>
              <w:pStyle w:val="TableTextCharCharChar1"/>
              <w:rPr>
                <w:color w:val="000000"/>
                <w:szCs w:val="24"/>
              </w:rPr>
            </w:pPr>
            <w:r w:rsidRPr="00D30A0B">
              <w:rPr>
                <w:color w:val="000000"/>
                <w:szCs w:val="24"/>
              </w:rPr>
              <w:lastRenderedPageBreak/>
              <w:t xml:space="preserve">To take part in the </w:t>
            </w:r>
            <w:r w:rsidR="001224F8" w:rsidRPr="00D30A0B">
              <w:rPr>
                <w:color w:val="000000"/>
                <w:szCs w:val="24"/>
              </w:rPr>
              <w:t>Fertility Solutions</w:t>
            </w:r>
            <w:r w:rsidRPr="00D30A0B">
              <w:rPr>
                <w:color w:val="000000"/>
                <w:szCs w:val="24"/>
              </w:rPr>
              <w:t xml:space="preserve"> program, call a nurse at </w:t>
            </w:r>
            <w:r w:rsidRPr="00D30A0B">
              <w:rPr>
                <w:b/>
                <w:color w:val="0000FF"/>
                <w:szCs w:val="24"/>
              </w:rPr>
              <w:t>1-866-774-4626</w:t>
            </w:r>
            <w:r w:rsidRPr="00D30A0B">
              <w:rPr>
                <w:color w:val="000000"/>
                <w:szCs w:val="24"/>
              </w:rPr>
              <w:t xml:space="preserve">. The Plan will only pay Benefits if </w:t>
            </w:r>
            <w:r w:rsidR="001224F8" w:rsidRPr="00D30A0B">
              <w:rPr>
                <w:color w:val="000000"/>
                <w:szCs w:val="24"/>
              </w:rPr>
              <w:t>Fertility Solutions</w:t>
            </w:r>
            <w:r w:rsidRPr="00D30A0B">
              <w:rPr>
                <w:color w:val="000000"/>
                <w:szCs w:val="24"/>
              </w:rPr>
              <w:t xml:space="preserve"> provides the proper notification to the Designated Facility provider performing the services (even if you </w:t>
            </w:r>
            <w:r w:rsidR="00D30A0B" w:rsidRPr="00D30A0B">
              <w:rPr>
                <w:color w:val="000000"/>
                <w:szCs w:val="24"/>
              </w:rPr>
              <w:t>self-refer</w:t>
            </w:r>
            <w:r w:rsidRPr="00D30A0B">
              <w:rPr>
                <w:color w:val="000000"/>
                <w:szCs w:val="24"/>
              </w:rPr>
              <w:t xml:space="preserve"> to a provider in that Network).</w:t>
            </w:r>
          </w:p>
          <w:p w14:paraId="1FB278CF" w14:textId="77777777" w:rsidR="001743FA" w:rsidRPr="00D30A0B" w:rsidRDefault="001743FA" w:rsidP="00DF6100">
            <w:pPr>
              <w:pStyle w:val="TableTextCharCharChar1"/>
              <w:rPr>
                <w:color w:val="000000"/>
                <w:szCs w:val="24"/>
              </w:rPr>
            </w:pPr>
          </w:p>
          <w:p w14:paraId="1CD161B0" w14:textId="77777777" w:rsidR="001743FA" w:rsidRPr="00D30A0B" w:rsidRDefault="001743FA" w:rsidP="00DF6100">
            <w:pPr>
              <w:pStyle w:val="TableTextCharCharChar1"/>
              <w:rPr>
                <w:b/>
                <w:szCs w:val="24"/>
              </w:rPr>
            </w:pPr>
            <w:r w:rsidRPr="00D30A0B">
              <w:rPr>
                <w:b/>
                <w:szCs w:val="24"/>
              </w:rPr>
              <w:t>Same as:</w:t>
            </w:r>
          </w:p>
          <w:p w14:paraId="279D512A" w14:textId="77777777" w:rsidR="001743FA" w:rsidRPr="00D30A0B" w:rsidRDefault="001743FA" w:rsidP="00DF6100">
            <w:pPr>
              <w:rPr>
                <w:rStyle w:val="Style16"/>
                <w:szCs w:val="24"/>
              </w:rPr>
            </w:pPr>
            <w:r w:rsidRPr="00D30A0B">
              <w:rPr>
                <w:b/>
                <w:i/>
                <w:color w:val="000000"/>
                <w:sz w:val="24"/>
                <w:szCs w:val="24"/>
              </w:rPr>
              <w:t xml:space="preserve">●  </w:t>
            </w:r>
            <w:r w:rsidRPr="00D30A0B">
              <w:rPr>
                <w:rStyle w:val="Style16"/>
                <w:szCs w:val="24"/>
              </w:rPr>
              <w:t>Physician's Office</w:t>
            </w:r>
          </w:p>
          <w:p w14:paraId="593F82E3" w14:textId="77777777" w:rsidR="001743FA" w:rsidRPr="00D30A0B" w:rsidRDefault="001743FA" w:rsidP="00DF6100">
            <w:pPr>
              <w:ind w:left="288"/>
              <w:rPr>
                <w:b/>
                <w:i/>
                <w:iCs/>
                <w:color w:val="0000FF"/>
                <w:sz w:val="24"/>
                <w:szCs w:val="24"/>
                <w:u w:val="single"/>
              </w:rPr>
            </w:pPr>
            <w:r w:rsidRPr="00D30A0B">
              <w:rPr>
                <w:rStyle w:val="Style16"/>
                <w:szCs w:val="24"/>
              </w:rPr>
              <w:t>Services – Sickness and Injury</w:t>
            </w:r>
          </w:p>
          <w:p w14:paraId="748D1501" w14:textId="77777777" w:rsidR="001743FA" w:rsidRPr="00D30A0B" w:rsidRDefault="001743FA" w:rsidP="00DF6100">
            <w:pPr>
              <w:rPr>
                <w:b/>
                <w:i/>
                <w:iCs/>
                <w:color w:val="000000"/>
                <w:sz w:val="24"/>
                <w:szCs w:val="24"/>
              </w:rPr>
            </w:pPr>
            <w:r w:rsidRPr="00D30A0B">
              <w:rPr>
                <w:b/>
                <w:i/>
                <w:color w:val="000000"/>
                <w:sz w:val="24"/>
                <w:szCs w:val="24"/>
              </w:rPr>
              <w:t xml:space="preserve">●  </w:t>
            </w:r>
            <w:r w:rsidRPr="00D30A0B">
              <w:rPr>
                <w:rStyle w:val="Style16"/>
                <w:szCs w:val="24"/>
              </w:rPr>
              <w:t>Physician Fees</w:t>
            </w:r>
          </w:p>
          <w:p w14:paraId="636BBFB2" w14:textId="77777777" w:rsidR="001743FA" w:rsidRPr="00D30A0B" w:rsidRDefault="001743FA" w:rsidP="00DF6100">
            <w:pPr>
              <w:rPr>
                <w:b/>
                <w:i/>
                <w:iCs/>
                <w:color w:val="000000"/>
                <w:sz w:val="24"/>
                <w:szCs w:val="24"/>
              </w:rPr>
            </w:pPr>
            <w:r w:rsidRPr="00D30A0B">
              <w:rPr>
                <w:b/>
                <w:i/>
                <w:color w:val="000000"/>
                <w:sz w:val="24"/>
                <w:szCs w:val="24"/>
              </w:rPr>
              <w:t xml:space="preserve">●  </w:t>
            </w:r>
            <w:r w:rsidRPr="00D30A0B">
              <w:rPr>
                <w:b/>
                <w:i/>
                <w:iCs/>
                <w:color w:val="000000"/>
                <w:sz w:val="24"/>
                <w:szCs w:val="24"/>
              </w:rPr>
              <w:t>Hospital-Inpatient Stay</w:t>
            </w:r>
          </w:p>
          <w:p w14:paraId="37A60514" w14:textId="77777777" w:rsidR="001743FA" w:rsidRPr="00D30A0B" w:rsidRDefault="001743FA" w:rsidP="00DF6100">
            <w:pPr>
              <w:ind w:left="288" w:hanging="288"/>
              <w:rPr>
                <w:b/>
                <w:i/>
                <w:iCs/>
                <w:color w:val="000000"/>
                <w:sz w:val="24"/>
                <w:szCs w:val="24"/>
              </w:rPr>
            </w:pPr>
            <w:r w:rsidRPr="00D30A0B">
              <w:rPr>
                <w:b/>
                <w:i/>
                <w:color w:val="000000"/>
                <w:sz w:val="24"/>
                <w:szCs w:val="24"/>
              </w:rPr>
              <w:t xml:space="preserve">●  </w:t>
            </w:r>
            <w:r w:rsidRPr="00D30A0B">
              <w:rPr>
                <w:rStyle w:val="Style16"/>
                <w:szCs w:val="24"/>
              </w:rPr>
              <w:t>Lab, X-ray and Diagnostics – Outpatient</w:t>
            </w:r>
          </w:p>
          <w:p w14:paraId="771D9BF1" w14:textId="77777777" w:rsidR="001743FA" w:rsidRPr="00D30A0B" w:rsidRDefault="001743FA" w:rsidP="00DF6100">
            <w:pPr>
              <w:ind w:left="288" w:hanging="288"/>
              <w:rPr>
                <w:b/>
                <w:i/>
                <w:iCs/>
                <w:color w:val="000000"/>
                <w:sz w:val="24"/>
                <w:szCs w:val="24"/>
              </w:rPr>
            </w:pPr>
            <w:r w:rsidRPr="00D30A0B">
              <w:rPr>
                <w:b/>
                <w:i/>
                <w:color w:val="000000"/>
                <w:sz w:val="24"/>
                <w:szCs w:val="24"/>
              </w:rPr>
              <w:t xml:space="preserve">●  </w:t>
            </w:r>
            <w:r w:rsidRPr="00D30A0B">
              <w:rPr>
                <w:b/>
                <w:i/>
                <w:sz w:val="24"/>
                <w:szCs w:val="24"/>
              </w:rPr>
              <w:t>S</w:t>
            </w:r>
            <w:r w:rsidRPr="00D30A0B">
              <w:rPr>
                <w:b/>
                <w:i/>
                <w:iCs/>
                <w:sz w:val="24"/>
                <w:szCs w:val="24"/>
              </w:rPr>
              <w:t>urgery - Outpatient</w:t>
            </w:r>
          </w:p>
          <w:p w14:paraId="45F457EC" w14:textId="77777777" w:rsidR="001743FA" w:rsidRPr="00D30A0B" w:rsidRDefault="001743FA" w:rsidP="00DF6100">
            <w:pPr>
              <w:pStyle w:val="TableText"/>
              <w:numPr>
                <w:ilvl w:val="12"/>
                <w:numId w:val="0"/>
              </w:numPr>
              <w:rPr>
                <w:b/>
                <w:szCs w:val="24"/>
              </w:rPr>
            </w:pPr>
          </w:p>
          <w:p w14:paraId="49DDDDD0" w14:textId="3402ED9C" w:rsidR="001743FA" w:rsidRPr="00D30A0B" w:rsidRDefault="001743FA" w:rsidP="00DF6100">
            <w:pPr>
              <w:pStyle w:val="TableText"/>
              <w:rPr>
                <w:szCs w:val="24"/>
              </w:rPr>
            </w:pPr>
            <w:r w:rsidRPr="00D30A0B">
              <w:t xml:space="preserve">Participation in the </w:t>
            </w:r>
            <w:r w:rsidR="002F314C" w:rsidRPr="00D30A0B">
              <w:t>Fertility Solutions</w:t>
            </w:r>
            <w:r w:rsidRPr="00D30A0B">
              <w:t xml:space="preserve"> Program will be mandatory in order to receive infertility benefits. Services provided at Centers of Excellence are payable at </w:t>
            </w:r>
            <w:r w:rsidRPr="00D30A0B">
              <w:rPr>
                <w:b/>
                <w:color w:val="0000FF"/>
              </w:rPr>
              <w:t>100%</w:t>
            </w:r>
            <w:r w:rsidRPr="00D30A0B">
              <w:t xml:space="preserve"> coinsurance.  </w:t>
            </w:r>
          </w:p>
          <w:p w14:paraId="5F934FAC" w14:textId="77777777" w:rsidR="001743FA" w:rsidRPr="00D30A0B" w:rsidRDefault="001743FA" w:rsidP="00DF6100">
            <w:pPr>
              <w:pStyle w:val="TableText"/>
              <w:rPr>
                <w:szCs w:val="24"/>
              </w:rPr>
            </w:pPr>
          </w:p>
          <w:p w14:paraId="316474E4" w14:textId="77777777" w:rsidR="001743FA" w:rsidRPr="00D30A0B" w:rsidRDefault="001743FA" w:rsidP="00DF6100">
            <w:pPr>
              <w:pStyle w:val="TableText"/>
              <w:rPr>
                <w:szCs w:val="24"/>
              </w:rPr>
            </w:pPr>
          </w:p>
          <w:p w14:paraId="316B67A4" w14:textId="6BB0FF7B" w:rsidR="001743FA" w:rsidRPr="00D30A0B" w:rsidRDefault="0044042A" w:rsidP="00B17089">
            <w:pPr>
              <w:pStyle w:val="TableText"/>
              <w:rPr>
                <w:szCs w:val="24"/>
              </w:rPr>
            </w:pPr>
            <w:r w:rsidRPr="0044042A">
              <w:t xml:space="preserve">Lifetime infertility maximum benefit </w:t>
            </w:r>
            <w:r w:rsidRPr="0044042A">
              <w:rPr>
                <w:b/>
                <w:bCs/>
                <w:color w:val="0000FF"/>
              </w:rPr>
              <w:t>$20,000</w:t>
            </w:r>
            <w:r w:rsidRPr="0044042A">
              <w:rPr>
                <w:color w:val="0000FF"/>
              </w:rPr>
              <w:t xml:space="preserve"> </w:t>
            </w:r>
            <w:r w:rsidRPr="0044042A">
              <w:t xml:space="preserve">for medical expenses and at </w:t>
            </w:r>
            <w:r w:rsidRPr="0044042A">
              <w:rPr>
                <w:b/>
                <w:bCs/>
                <w:color w:val="0000FF"/>
              </w:rPr>
              <w:t>$10,000</w:t>
            </w:r>
            <w:r w:rsidRPr="0044042A">
              <w:t xml:space="preserve"> for prescription drugs.</w:t>
            </w:r>
            <w:r w:rsidR="001743FA" w:rsidRPr="00D30A0B">
              <w:t xml:space="preserve"> </w:t>
            </w:r>
            <w:r w:rsidR="00FC01E2" w:rsidRPr="00D30A0B">
              <w:t xml:space="preserve"> Certain services are considered</w:t>
            </w:r>
            <w:bookmarkStart w:id="107" w:name="_GoBack"/>
            <w:bookmarkEnd w:id="107"/>
            <w:r w:rsidR="00FC01E2" w:rsidRPr="00D30A0B">
              <w:t xml:space="preserve"> at </w:t>
            </w:r>
            <w:r w:rsidR="00FC01E2" w:rsidRPr="00D30A0B">
              <w:rPr>
                <w:b/>
                <w:color w:val="0000FF"/>
              </w:rPr>
              <w:t>100%</w:t>
            </w:r>
            <w:r w:rsidR="00FC01E2" w:rsidRPr="00D30A0B">
              <w:rPr>
                <w:color w:val="0000FF"/>
              </w:rPr>
              <w:t xml:space="preserve"> </w:t>
            </w:r>
            <w:r w:rsidR="00FC01E2" w:rsidRPr="00D30A0B">
              <w:t>when enrolled in a COE.</w:t>
            </w:r>
            <w:r w:rsidR="001743FA" w:rsidRPr="00D30A0B">
              <w:t xml:space="preserve"> </w:t>
            </w:r>
          </w:p>
        </w:tc>
      </w:tr>
      <w:tr w:rsidR="00C527D6" w:rsidRPr="00D30A0B" w14:paraId="316B67BB"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A6" w14:textId="77777777" w:rsidR="00C527D6" w:rsidRPr="00D30A0B" w:rsidRDefault="00C527D6">
            <w:pPr>
              <w:pStyle w:val="TableTextChar1"/>
              <w:numPr>
                <w:ilvl w:val="12"/>
                <w:numId w:val="0"/>
              </w:numPr>
              <w:rPr>
                <w:b/>
              </w:rPr>
            </w:pPr>
            <w:bookmarkStart w:id="108" w:name="Reproduction"/>
            <w:r w:rsidRPr="00D30A0B">
              <w:rPr>
                <w:b/>
              </w:rPr>
              <w:lastRenderedPageBreak/>
              <w:t>Reproduction</w:t>
            </w:r>
            <w:bookmarkEnd w:id="108"/>
          </w:p>
          <w:p w14:paraId="316B67A7" w14:textId="77777777" w:rsidR="00C527D6" w:rsidRPr="00D30A0B" w:rsidRDefault="00C527D6">
            <w:pPr>
              <w:pStyle w:val="TableTextChar1"/>
              <w:numPr>
                <w:ilvl w:val="12"/>
                <w:numId w:val="0"/>
              </w:numPr>
              <w:rPr>
                <w:color w:val="FF00FF"/>
              </w:rPr>
            </w:pPr>
          </w:p>
          <w:p w14:paraId="316B67A9" w14:textId="7445C58A" w:rsidR="00C527D6" w:rsidRPr="00D30A0B" w:rsidRDefault="009C1791">
            <w:pPr>
              <w:pStyle w:val="TableTextChar1"/>
              <w:numPr>
                <w:ilvl w:val="12"/>
                <w:numId w:val="0"/>
              </w:numPr>
              <w:rPr>
                <w:color w:val="FF00FF"/>
              </w:rPr>
            </w:pPr>
            <w:r w:rsidRPr="00D30A0B">
              <w:t xml:space="preserve">Female </w:t>
            </w:r>
            <w:r w:rsidRPr="00D30A0B">
              <w:rPr>
                <w:color w:val="000000"/>
              </w:rPr>
              <w:t xml:space="preserve">contraceptive </w:t>
            </w:r>
            <w:r w:rsidRPr="00D30A0B">
              <w:rPr>
                <w:color w:val="000000"/>
              </w:rPr>
              <w:lastRenderedPageBreak/>
              <w:t>services, supplies and voluntary sterilization are covered the same as Preventive Care Benefits as defined under the Health Resources and Services Administration (HRSA) requirement.</w:t>
            </w:r>
          </w:p>
          <w:p w14:paraId="316B67AA" w14:textId="77777777" w:rsidR="00C527D6" w:rsidRPr="00D30A0B" w:rsidRDefault="00C527D6">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7AB" w14:textId="77777777" w:rsidR="00C527D6" w:rsidRPr="00D30A0B" w:rsidRDefault="00C527D6">
            <w:pPr>
              <w:pStyle w:val="TableTextChar1"/>
              <w:numPr>
                <w:ilvl w:val="12"/>
                <w:numId w:val="0"/>
              </w:numPr>
              <w:rPr>
                <w:b/>
              </w:rPr>
            </w:pPr>
            <w:r w:rsidRPr="00D30A0B">
              <w:rPr>
                <w:b/>
              </w:rPr>
              <w:lastRenderedPageBreak/>
              <w:t>Same as:</w:t>
            </w:r>
          </w:p>
          <w:p w14:paraId="316B67AC" w14:textId="77777777" w:rsidR="00547800" w:rsidRPr="00D30A0B" w:rsidRDefault="00547800" w:rsidP="000C551A">
            <w:pPr>
              <w:pStyle w:val="TableTextChar1"/>
              <w:rPr>
                <w:b/>
                <w:i/>
                <w:iCs/>
                <w:color w:val="000000"/>
                <w:szCs w:val="24"/>
              </w:rPr>
            </w:pPr>
            <w:r w:rsidRPr="00D30A0B">
              <w:rPr>
                <w:b/>
                <w:color w:val="000000"/>
                <w:szCs w:val="24"/>
              </w:rPr>
              <w:t xml:space="preserve">●  </w:t>
            </w:r>
            <w:r w:rsidRPr="00D30A0B">
              <w:rPr>
                <w:b/>
                <w:i/>
                <w:iCs/>
                <w:color w:val="000000"/>
                <w:szCs w:val="24"/>
              </w:rPr>
              <w:t>Physician's Office</w:t>
            </w:r>
            <w:r w:rsidR="000C551A" w:rsidRPr="00D30A0B">
              <w:rPr>
                <w:b/>
                <w:i/>
                <w:iCs/>
                <w:color w:val="000000"/>
                <w:szCs w:val="24"/>
              </w:rPr>
              <w:t xml:space="preserve"> </w:t>
            </w:r>
            <w:r w:rsidRPr="00D30A0B">
              <w:rPr>
                <w:b/>
                <w:i/>
                <w:iCs/>
                <w:color w:val="000000"/>
                <w:szCs w:val="24"/>
              </w:rPr>
              <w:t>Services</w:t>
            </w:r>
          </w:p>
          <w:p w14:paraId="316B67AD" w14:textId="77777777" w:rsidR="00547800" w:rsidRPr="00D30A0B" w:rsidRDefault="00547800" w:rsidP="00547800">
            <w:pPr>
              <w:pStyle w:val="TableTextChar1"/>
              <w:rPr>
                <w:b/>
                <w:i/>
                <w:iCs/>
                <w:color w:val="000000"/>
                <w:szCs w:val="24"/>
              </w:rPr>
            </w:pPr>
            <w:r w:rsidRPr="00D30A0B">
              <w:rPr>
                <w:b/>
                <w:iCs/>
                <w:color w:val="000000"/>
                <w:szCs w:val="24"/>
              </w:rPr>
              <w:t>●</w:t>
            </w:r>
            <w:r w:rsidRPr="00D30A0B">
              <w:rPr>
                <w:b/>
                <w:i/>
                <w:iCs/>
                <w:color w:val="000000"/>
                <w:szCs w:val="24"/>
              </w:rPr>
              <w:t xml:space="preserve">  Professional Fees</w:t>
            </w:r>
          </w:p>
          <w:p w14:paraId="316B67AE" w14:textId="77777777" w:rsidR="00547800" w:rsidRPr="00D30A0B" w:rsidRDefault="00547800" w:rsidP="00547800">
            <w:pPr>
              <w:pStyle w:val="TableTextChar1"/>
              <w:rPr>
                <w:b/>
                <w:i/>
                <w:iCs/>
                <w:color w:val="000000"/>
                <w:szCs w:val="24"/>
              </w:rPr>
            </w:pPr>
            <w:r w:rsidRPr="00D30A0B">
              <w:rPr>
                <w:b/>
                <w:iCs/>
                <w:color w:val="000000"/>
                <w:szCs w:val="24"/>
              </w:rPr>
              <w:lastRenderedPageBreak/>
              <w:t>●</w:t>
            </w:r>
            <w:r w:rsidRPr="00D30A0B">
              <w:rPr>
                <w:b/>
                <w:i/>
                <w:iCs/>
                <w:color w:val="000000"/>
                <w:szCs w:val="24"/>
              </w:rPr>
              <w:t xml:space="preserve">  Hospital-Inpatient Stay</w:t>
            </w:r>
          </w:p>
          <w:p w14:paraId="316B67AF" w14:textId="77777777" w:rsidR="00547800" w:rsidRPr="00D30A0B" w:rsidRDefault="00547800" w:rsidP="00547800">
            <w:pPr>
              <w:pStyle w:val="TableTextChar1"/>
              <w:numPr>
                <w:ilvl w:val="12"/>
                <w:numId w:val="0"/>
              </w:numPr>
              <w:ind w:left="288" w:hanging="288"/>
              <w:rPr>
                <w:b/>
                <w:i/>
                <w:color w:val="FF0000"/>
              </w:rPr>
            </w:pPr>
            <w:r w:rsidRPr="00D30A0B">
              <w:rPr>
                <w:b/>
                <w:iCs/>
                <w:color w:val="000000"/>
                <w:szCs w:val="24"/>
              </w:rPr>
              <w:t>●</w:t>
            </w:r>
            <w:r w:rsidRPr="00D30A0B">
              <w:rPr>
                <w:b/>
                <w:i/>
                <w:iCs/>
                <w:color w:val="000000"/>
                <w:szCs w:val="24"/>
              </w:rPr>
              <w:t xml:space="preserve">  </w:t>
            </w:r>
            <w:r w:rsidRPr="00D30A0B">
              <w:rPr>
                <w:b/>
                <w:i/>
              </w:rPr>
              <w:t>Lab, X-Ray and Diagnostic - Outpatient</w:t>
            </w:r>
          </w:p>
          <w:p w14:paraId="316B67B0" w14:textId="77777777" w:rsidR="00C527D6" w:rsidRPr="00D30A0B" w:rsidRDefault="00C527D6">
            <w:pPr>
              <w:pStyle w:val="TableTextChar1"/>
              <w:rPr>
                <w:color w:val="0000FF"/>
              </w:rPr>
            </w:pPr>
          </w:p>
          <w:p w14:paraId="7ED3D2E0" w14:textId="77777777" w:rsidR="00A06280" w:rsidRPr="00D30A0B" w:rsidRDefault="00A06280" w:rsidP="00A06280">
            <w:pPr>
              <w:numPr>
                <w:ilvl w:val="12"/>
                <w:numId w:val="0"/>
              </w:numPr>
              <w:rPr>
                <w:b/>
                <w:color w:val="FF00FF"/>
                <w:sz w:val="24"/>
                <w:szCs w:val="24"/>
              </w:rPr>
            </w:pPr>
            <w:r w:rsidRPr="00D30A0B">
              <w:rPr>
                <w:b/>
                <w:sz w:val="24"/>
                <w:szCs w:val="24"/>
              </w:rPr>
              <w:t>Applicable services:</w:t>
            </w:r>
          </w:p>
          <w:p w14:paraId="09D943E9" w14:textId="0745EB9F" w:rsidR="00A06280" w:rsidRPr="00D30A0B" w:rsidRDefault="00A06280" w:rsidP="00A06280">
            <w:pPr>
              <w:rPr>
                <w:color w:val="000000"/>
                <w:sz w:val="24"/>
                <w:szCs w:val="24"/>
              </w:rPr>
            </w:pPr>
            <w:r w:rsidRPr="00D30A0B">
              <w:rPr>
                <w:color w:val="000000"/>
                <w:sz w:val="24"/>
                <w:szCs w:val="24"/>
              </w:rPr>
              <w:t>●   Voluntary Sterilization and the reversal of sterilization.</w:t>
            </w:r>
          </w:p>
          <w:p w14:paraId="6F0F02FB" w14:textId="77777777" w:rsidR="00A06280" w:rsidRPr="00D30A0B" w:rsidRDefault="00A06280" w:rsidP="00A06280">
            <w:pPr>
              <w:ind w:left="288" w:hanging="288"/>
              <w:rPr>
                <w:color w:val="000000"/>
                <w:sz w:val="24"/>
                <w:szCs w:val="24"/>
              </w:rPr>
            </w:pPr>
            <w:r w:rsidRPr="00D30A0B">
              <w:rPr>
                <w:color w:val="000000"/>
                <w:sz w:val="24"/>
                <w:szCs w:val="24"/>
              </w:rPr>
              <w:t>●   Elective surgical, non-surgical or drug induced Pregnancy termination</w:t>
            </w:r>
          </w:p>
          <w:p w14:paraId="2DF24002" w14:textId="77777777" w:rsidR="00A06280" w:rsidRPr="00D30A0B" w:rsidRDefault="00A06280" w:rsidP="00A06280">
            <w:pPr>
              <w:ind w:left="288" w:hanging="288"/>
              <w:rPr>
                <w:color w:val="000000"/>
                <w:sz w:val="24"/>
                <w:szCs w:val="24"/>
              </w:rPr>
            </w:pPr>
            <w:r w:rsidRPr="00D30A0B">
              <w:rPr>
                <w:color w:val="000000"/>
                <w:sz w:val="24"/>
                <w:szCs w:val="24"/>
              </w:rPr>
              <w:t>●   Health services and associated expenses for elective abortion.</w:t>
            </w:r>
          </w:p>
          <w:p w14:paraId="0FAE1297" w14:textId="33B84794" w:rsidR="00A06280" w:rsidRPr="00D30A0B" w:rsidRDefault="00A06280" w:rsidP="00A06280">
            <w:pPr>
              <w:rPr>
                <w:color w:val="000000"/>
                <w:sz w:val="24"/>
                <w:szCs w:val="24"/>
              </w:rPr>
            </w:pPr>
            <w:r w:rsidRPr="00D30A0B">
              <w:rPr>
                <w:color w:val="000000"/>
                <w:sz w:val="24"/>
                <w:szCs w:val="24"/>
              </w:rPr>
              <w:t>●   Fetal reduction Surgery.</w:t>
            </w:r>
          </w:p>
          <w:p w14:paraId="240BF32A" w14:textId="77777777" w:rsidR="00A06280" w:rsidRPr="00D30A0B" w:rsidRDefault="00A06280" w:rsidP="00A06280">
            <w:pPr>
              <w:ind w:left="288" w:hanging="288"/>
              <w:rPr>
                <w:color w:val="000000"/>
                <w:sz w:val="24"/>
                <w:szCs w:val="24"/>
              </w:rPr>
            </w:pPr>
            <w:r w:rsidRPr="00D30A0B">
              <w:rPr>
                <w:color w:val="000000"/>
                <w:sz w:val="24"/>
                <w:szCs w:val="24"/>
              </w:rPr>
              <w:t>●   Contraceptive supplies and services.</w:t>
            </w:r>
          </w:p>
          <w:p w14:paraId="316B67B8" w14:textId="77777777" w:rsidR="00C527D6" w:rsidRPr="00D30A0B" w:rsidRDefault="00C527D6">
            <w:pPr>
              <w:pStyle w:val="TableTextChar1"/>
              <w:numPr>
                <w:ilvl w:val="12"/>
                <w:numId w:val="0"/>
              </w:numPr>
              <w:rPr>
                <w:color w:val="000000"/>
              </w:rPr>
            </w:pPr>
          </w:p>
          <w:p w14:paraId="316B67B9" w14:textId="77777777" w:rsidR="00662B9A" w:rsidRPr="00D30A0B" w:rsidRDefault="00662B9A" w:rsidP="00662B9A">
            <w:pPr>
              <w:pStyle w:val="TableTextCharCharChar1"/>
              <w:rPr>
                <w:b/>
              </w:rPr>
            </w:pPr>
            <w:r w:rsidRPr="00D30A0B">
              <w:rPr>
                <w:b/>
              </w:rPr>
              <w:t>Refer to Reproduction-Exclusions for services that are not covered.</w:t>
            </w:r>
          </w:p>
          <w:p w14:paraId="316B67BA" w14:textId="77777777" w:rsidR="00C527D6" w:rsidRPr="00D30A0B" w:rsidRDefault="00C527D6">
            <w:pPr>
              <w:pStyle w:val="TableTextChar1"/>
              <w:tabs>
                <w:tab w:val="left" w:pos="360"/>
              </w:tabs>
              <w:rPr>
                <w:color w:val="FF0000"/>
              </w:rPr>
            </w:pPr>
          </w:p>
        </w:tc>
      </w:tr>
      <w:tr w:rsidR="001743FA" w:rsidRPr="00D30A0B" w14:paraId="316B67E0"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BC" w14:textId="36C70634" w:rsidR="001743FA" w:rsidRPr="00D30A0B" w:rsidRDefault="001743FA" w:rsidP="006600B4">
            <w:pPr>
              <w:pStyle w:val="TableTextCharChar"/>
              <w:numPr>
                <w:ilvl w:val="12"/>
                <w:numId w:val="0"/>
              </w:numPr>
              <w:rPr>
                <w:b/>
              </w:rPr>
            </w:pPr>
            <w:bookmarkStart w:id="109" w:name="ReproductionExclusion"/>
            <w:r w:rsidRPr="00D30A0B">
              <w:rPr>
                <w:b/>
              </w:rPr>
              <w:lastRenderedPageBreak/>
              <w:t>Reproduction-Exclusion</w:t>
            </w:r>
            <w:bookmarkEnd w:id="10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CAB1922" w14:textId="77777777" w:rsidR="001743FA" w:rsidRPr="00D30A0B" w:rsidRDefault="001743FA" w:rsidP="00DF6100">
            <w:pPr>
              <w:rPr>
                <w:b/>
                <w:sz w:val="24"/>
                <w:szCs w:val="24"/>
              </w:rPr>
            </w:pPr>
            <w:r w:rsidRPr="00D30A0B">
              <w:rPr>
                <w:b/>
                <w:sz w:val="24"/>
                <w:szCs w:val="24"/>
              </w:rPr>
              <w:t>The following services are not covered:</w:t>
            </w:r>
          </w:p>
          <w:p w14:paraId="4AF02922" w14:textId="77777777" w:rsidR="001743FA" w:rsidRPr="00D30A0B" w:rsidRDefault="001743FA" w:rsidP="001743FA">
            <w:pPr>
              <w:pStyle w:val="ListParagraph"/>
              <w:numPr>
                <w:ilvl w:val="0"/>
                <w:numId w:val="15"/>
              </w:numPr>
              <w:spacing w:after="0" w:line="240" w:lineRule="auto"/>
              <w:rPr>
                <w:rFonts w:ascii="Times New Roman" w:hAnsi="Times New Roman"/>
                <w:sz w:val="24"/>
                <w:szCs w:val="24"/>
              </w:rPr>
            </w:pPr>
            <w:r w:rsidRPr="00D30A0B">
              <w:rPr>
                <w:rFonts w:ascii="Times New Roman" w:hAnsi="Times New Roman"/>
                <w:sz w:val="24"/>
                <w:szCs w:val="24"/>
              </w:rPr>
              <w:t>Long-term storage (greater than 12 months) of reproductive materials such as sperm, eggs, embryos, ovarian tissue, and testicular tissue.</w:t>
            </w:r>
          </w:p>
          <w:p w14:paraId="7A66D9E2" w14:textId="77777777" w:rsidR="001743FA" w:rsidRPr="00D30A0B" w:rsidRDefault="001743FA" w:rsidP="001743FA">
            <w:pPr>
              <w:pStyle w:val="ListParagraph"/>
              <w:numPr>
                <w:ilvl w:val="0"/>
                <w:numId w:val="15"/>
              </w:numPr>
              <w:spacing w:after="0" w:line="240" w:lineRule="auto"/>
              <w:rPr>
                <w:rFonts w:ascii="Times New Roman" w:hAnsi="Times New Roman"/>
                <w:sz w:val="24"/>
                <w:szCs w:val="24"/>
              </w:rPr>
            </w:pPr>
            <w:r w:rsidRPr="00D30A0B">
              <w:rPr>
                <w:rFonts w:ascii="Times New Roman" w:hAnsi="Times New Roman"/>
                <w:sz w:val="24"/>
                <w:szCs w:val="24"/>
              </w:rPr>
              <w:t>Donor services and Non-medical costs of oocyte or sperm donation (e.g., donor agency fees).</w:t>
            </w:r>
          </w:p>
          <w:p w14:paraId="3271BE99" w14:textId="77777777" w:rsidR="001743FA" w:rsidRPr="00D30A0B" w:rsidRDefault="001743FA" w:rsidP="001743FA">
            <w:pPr>
              <w:pStyle w:val="ListParagraph"/>
              <w:numPr>
                <w:ilvl w:val="0"/>
                <w:numId w:val="15"/>
              </w:numPr>
              <w:spacing w:after="0" w:line="240" w:lineRule="auto"/>
              <w:rPr>
                <w:rFonts w:ascii="Times New Roman" w:hAnsi="Times New Roman"/>
                <w:sz w:val="24"/>
                <w:szCs w:val="24"/>
              </w:rPr>
            </w:pPr>
            <w:r w:rsidRPr="00D30A0B">
              <w:rPr>
                <w:rFonts w:ascii="Times New Roman" w:hAnsi="Times New Roman"/>
                <w:sz w:val="24"/>
                <w:szCs w:val="24"/>
              </w:rPr>
              <w:t>All costs associated with surrogate motherhood; non-medical costs associated with a gestational carrier.</w:t>
            </w:r>
          </w:p>
          <w:p w14:paraId="50A9D1C4" w14:textId="77777777" w:rsidR="001743FA" w:rsidRPr="00D30A0B" w:rsidRDefault="001743FA" w:rsidP="001743FA">
            <w:pPr>
              <w:pStyle w:val="ListParagraph"/>
              <w:numPr>
                <w:ilvl w:val="0"/>
                <w:numId w:val="15"/>
              </w:numPr>
              <w:spacing w:after="0" w:line="240" w:lineRule="auto"/>
              <w:rPr>
                <w:rFonts w:ascii="Times New Roman" w:hAnsi="Times New Roman"/>
                <w:sz w:val="24"/>
                <w:szCs w:val="24"/>
              </w:rPr>
            </w:pPr>
            <w:r w:rsidRPr="00D30A0B">
              <w:rPr>
                <w:rFonts w:ascii="Times New Roman" w:hAnsi="Times New Roman"/>
                <w:sz w:val="24"/>
                <w:szCs w:val="24"/>
              </w:rPr>
              <w:t>Ovulation predictor kits.</w:t>
            </w:r>
          </w:p>
          <w:p w14:paraId="3148CA79" w14:textId="77777777" w:rsidR="001743FA" w:rsidRPr="00D30A0B" w:rsidRDefault="001743FA" w:rsidP="001743FA">
            <w:pPr>
              <w:numPr>
                <w:ilvl w:val="0"/>
                <w:numId w:val="15"/>
              </w:numPr>
              <w:rPr>
                <w:sz w:val="24"/>
                <w:szCs w:val="24"/>
              </w:rPr>
            </w:pPr>
            <w:r w:rsidRPr="00D30A0B">
              <w:rPr>
                <w:sz w:val="24"/>
                <w:szCs w:val="24"/>
              </w:rPr>
              <w:t>Surrogate parenting and host uterus;</w:t>
            </w:r>
          </w:p>
          <w:p w14:paraId="508C4345" w14:textId="77777777" w:rsidR="001743FA" w:rsidRPr="00D30A0B" w:rsidRDefault="001743FA" w:rsidP="001743FA">
            <w:pPr>
              <w:numPr>
                <w:ilvl w:val="0"/>
                <w:numId w:val="15"/>
              </w:numPr>
              <w:rPr>
                <w:sz w:val="24"/>
                <w:szCs w:val="24"/>
              </w:rPr>
            </w:pPr>
            <w:r w:rsidRPr="00D30A0B">
              <w:rPr>
                <w:sz w:val="24"/>
                <w:szCs w:val="24"/>
              </w:rPr>
              <w:t>the reversal of voluntary sterilization</w:t>
            </w:r>
          </w:p>
          <w:p w14:paraId="316B67DF" w14:textId="77777777" w:rsidR="001743FA" w:rsidRPr="00D30A0B" w:rsidRDefault="001743FA" w:rsidP="00B17089">
            <w:pPr>
              <w:pStyle w:val="TableTextCharCharChar1"/>
              <w:numPr>
                <w:ilvl w:val="12"/>
                <w:numId w:val="0"/>
              </w:numPr>
              <w:rPr>
                <w:b/>
                <w:szCs w:val="24"/>
              </w:rPr>
            </w:pPr>
          </w:p>
        </w:tc>
      </w:tr>
      <w:tr w:rsidR="00C527D6" w:rsidRPr="00D30A0B" w14:paraId="316B67ED"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E1" w14:textId="77777777" w:rsidR="00C527D6" w:rsidRPr="00D30A0B" w:rsidRDefault="00C527D6">
            <w:pPr>
              <w:pStyle w:val="TableTextChar1"/>
              <w:numPr>
                <w:ilvl w:val="12"/>
                <w:numId w:val="0"/>
              </w:numPr>
              <w:rPr>
                <w:b/>
              </w:rPr>
            </w:pPr>
            <w:bookmarkStart w:id="110" w:name="Tubal_Ligation"/>
            <w:r w:rsidRPr="00D30A0B">
              <w:rPr>
                <w:b/>
              </w:rPr>
              <w:t>Tubal Ligation</w:t>
            </w:r>
            <w:bookmarkEnd w:id="1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7EB" w14:textId="1455A178" w:rsidR="00E32447" w:rsidRPr="00D30A0B" w:rsidRDefault="00E32447" w:rsidP="00E32447">
            <w:pPr>
              <w:pStyle w:val="TableTextChar1"/>
              <w:numPr>
                <w:ilvl w:val="12"/>
                <w:numId w:val="0"/>
              </w:numPr>
              <w:rPr>
                <w:color w:val="000000"/>
              </w:rPr>
            </w:pPr>
            <w:r w:rsidRPr="00D30A0B">
              <w:rPr>
                <w:color w:val="000000"/>
              </w:rPr>
              <w:t>Female contraceptive services, supplies and voluntary sterilization are covered the same as Preventive Care Benefits as defined under the Health Resources and Services Administration (HRSA) requirement.</w:t>
            </w:r>
          </w:p>
          <w:p w14:paraId="316B67EC" w14:textId="77777777" w:rsidR="00E32447" w:rsidRPr="00D30A0B" w:rsidRDefault="00E32447" w:rsidP="00E32447">
            <w:pPr>
              <w:pStyle w:val="TableTextChar1"/>
              <w:numPr>
                <w:ilvl w:val="12"/>
                <w:numId w:val="0"/>
              </w:numPr>
              <w:rPr>
                <w:b/>
              </w:rPr>
            </w:pPr>
          </w:p>
        </w:tc>
      </w:tr>
      <w:tr w:rsidR="00C527D6" w:rsidRPr="00D30A0B" w14:paraId="316B67F5" w14:textId="77777777" w:rsidTr="00EF101C">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EE" w14:textId="77777777" w:rsidR="00C527D6" w:rsidRPr="00D30A0B" w:rsidRDefault="00C527D6">
            <w:pPr>
              <w:pStyle w:val="TableTextChar1"/>
              <w:numPr>
                <w:ilvl w:val="12"/>
                <w:numId w:val="0"/>
              </w:numPr>
              <w:rPr>
                <w:b/>
              </w:rPr>
            </w:pPr>
            <w:bookmarkStart w:id="111" w:name="Vasectomy"/>
            <w:r w:rsidRPr="00D30A0B">
              <w:rPr>
                <w:b/>
              </w:rPr>
              <w:t>Vasectomy</w:t>
            </w:r>
            <w:bookmarkEnd w:id="1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7EF" w14:textId="77777777" w:rsidR="00400AA9" w:rsidRPr="00D30A0B" w:rsidRDefault="00400AA9" w:rsidP="00400AA9">
            <w:pPr>
              <w:pStyle w:val="TableText"/>
              <w:numPr>
                <w:ilvl w:val="12"/>
                <w:numId w:val="0"/>
              </w:numPr>
              <w:rPr>
                <w:b/>
                <w:color w:val="000000"/>
              </w:rPr>
            </w:pPr>
            <w:r w:rsidRPr="00D30A0B">
              <w:rPr>
                <w:b/>
                <w:color w:val="000000"/>
              </w:rPr>
              <w:t>Same as:</w:t>
            </w:r>
          </w:p>
          <w:p w14:paraId="316B67F0" w14:textId="77777777" w:rsidR="00400AA9" w:rsidRPr="00D30A0B" w:rsidRDefault="00400AA9" w:rsidP="00400AA9">
            <w:pPr>
              <w:pStyle w:val="List"/>
              <w:spacing w:before="0"/>
              <w:ind w:left="346" w:hanging="346"/>
              <w:rPr>
                <w:rFonts w:ascii="Times New Roman" w:hAnsi="Times New Roman"/>
                <w:b/>
              </w:rPr>
            </w:pPr>
            <w:r w:rsidRPr="00D30A0B">
              <w:rPr>
                <w:rFonts w:ascii="Times New Roman" w:hAnsi="Times New Roman"/>
                <w:b/>
              </w:rPr>
              <w:t xml:space="preserve">●   </w:t>
            </w:r>
            <w:r w:rsidRPr="00D30A0B">
              <w:rPr>
                <w:rFonts w:ascii="Times New Roman" w:hAnsi="Times New Roman"/>
                <w:b/>
                <w:i/>
                <w:iCs/>
              </w:rPr>
              <w:t>Physician's Office Services - Sickness and Injury</w:t>
            </w:r>
          </w:p>
          <w:p w14:paraId="316B67F1" w14:textId="77777777" w:rsidR="00400AA9" w:rsidRPr="00D30A0B" w:rsidRDefault="00400AA9" w:rsidP="00400AA9">
            <w:pPr>
              <w:pStyle w:val="List"/>
              <w:spacing w:before="0"/>
              <w:ind w:left="346" w:hanging="346"/>
              <w:rPr>
                <w:rFonts w:ascii="Times New Roman" w:hAnsi="Times New Roman"/>
                <w:b/>
                <w:i/>
                <w:iCs/>
              </w:rPr>
            </w:pPr>
            <w:r w:rsidRPr="00D30A0B">
              <w:rPr>
                <w:rFonts w:ascii="Times New Roman" w:hAnsi="Times New Roman"/>
                <w:b/>
              </w:rPr>
              <w:t xml:space="preserve">●   </w:t>
            </w:r>
            <w:r w:rsidRPr="00D30A0B">
              <w:rPr>
                <w:rFonts w:ascii="Times New Roman" w:hAnsi="Times New Roman"/>
                <w:b/>
                <w:i/>
                <w:iCs/>
              </w:rPr>
              <w:t xml:space="preserve">Professional Fees </w:t>
            </w:r>
          </w:p>
          <w:p w14:paraId="316B67F2" w14:textId="77777777" w:rsidR="00400AA9" w:rsidRPr="00D30A0B" w:rsidRDefault="00400AA9" w:rsidP="00400AA9">
            <w:pPr>
              <w:pStyle w:val="List"/>
              <w:spacing w:before="0"/>
              <w:ind w:left="346" w:hanging="346"/>
              <w:rPr>
                <w:rFonts w:ascii="Times New Roman" w:hAnsi="Times New Roman"/>
                <w:b/>
              </w:rPr>
            </w:pPr>
            <w:r w:rsidRPr="00D30A0B">
              <w:rPr>
                <w:rFonts w:ascii="Times New Roman" w:hAnsi="Times New Roman"/>
                <w:b/>
              </w:rPr>
              <w:t xml:space="preserve">●   </w:t>
            </w:r>
            <w:r w:rsidRPr="00D30A0B">
              <w:rPr>
                <w:rFonts w:ascii="Times New Roman" w:hAnsi="Times New Roman"/>
                <w:b/>
                <w:i/>
                <w:iCs/>
              </w:rPr>
              <w:t>Hospital-Inpatient Stay</w:t>
            </w:r>
            <w:r w:rsidRPr="00D30A0B">
              <w:rPr>
                <w:rFonts w:ascii="Times New Roman" w:hAnsi="Times New Roman"/>
                <w:b/>
              </w:rPr>
              <w:t xml:space="preserve"> </w:t>
            </w:r>
          </w:p>
          <w:p w14:paraId="316B67F3" w14:textId="77777777" w:rsidR="00400AA9" w:rsidRPr="00D30A0B" w:rsidRDefault="00400AA9" w:rsidP="00400AA9">
            <w:pPr>
              <w:pStyle w:val="List"/>
              <w:spacing w:before="0"/>
              <w:ind w:left="288" w:hanging="288"/>
              <w:rPr>
                <w:rFonts w:ascii="Times New Roman" w:hAnsi="Times New Roman"/>
                <w:b/>
              </w:rPr>
            </w:pPr>
            <w:r w:rsidRPr="00D30A0B">
              <w:rPr>
                <w:rFonts w:ascii="Times New Roman" w:hAnsi="Times New Roman"/>
                <w:b/>
              </w:rPr>
              <w:t>●   S</w:t>
            </w:r>
            <w:r w:rsidRPr="00D30A0B">
              <w:rPr>
                <w:rFonts w:ascii="Times New Roman" w:hAnsi="Times New Roman"/>
                <w:b/>
                <w:i/>
                <w:iCs/>
              </w:rPr>
              <w:t>urgery - Outpatient</w:t>
            </w:r>
          </w:p>
          <w:p w14:paraId="316B67F4" w14:textId="77777777" w:rsidR="00C527D6" w:rsidRPr="00D30A0B" w:rsidRDefault="00C527D6">
            <w:pPr>
              <w:pStyle w:val="TableTextChar1"/>
              <w:numPr>
                <w:ilvl w:val="12"/>
                <w:numId w:val="0"/>
              </w:numPr>
              <w:rPr>
                <w:b/>
              </w:rPr>
            </w:pPr>
          </w:p>
        </w:tc>
      </w:tr>
    </w:tbl>
    <w:p w14:paraId="316B67F6" w14:textId="77777777" w:rsidR="008D6A82" w:rsidRPr="00D30A0B" w:rsidRDefault="008D6A82">
      <w:pPr>
        <w:numPr>
          <w:ilvl w:val="12"/>
          <w:numId w:val="0"/>
        </w:numPr>
        <w:rPr>
          <w:sz w:val="24"/>
        </w:rPr>
      </w:pPr>
    </w:p>
    <w:p w14:paraId="316B67F7" w14:textId="77777777" w:rsidR="008D6A82" w:rsidRPr="00D30A0B" w:rsidRDefault="008D6A82">
      <w:pPr>
        <w:numPr>
          <w:ilvl w:val="12"/>
          <w:numId w:val="0"/>
        </w:numPr>
        <w:rPr>
          <w:sz w:val="24"/>
        </w:rPr>
      </w:pPr>
    </w:p>
    <w:p w14:paraId="316B67F8" w14:textId="77777777" w:rsidR="008D6A82" w:rsidRPr="00D30A0B" w:rsidRDefault="008D6A82" w:rsidP="00E04131">
      <w:r w:rsidRPr="00D30A0B">
        <w:t>&lt;!--ID=CSR--&gt;</w:t>
      </w:r>
    </w:p>
    <w:p w14:paraId="316B67F9" w14:textId="77777777" w:rsidR="008D6A82" w:rsidRPr="00D30A0B" w:rsidRDefault="008D6A82">
      <w:pPr>
        <w:numPr>
          <w:ilvl w:val="12"/>
          <w:numId w:val="0"/>
        </w:numPr>
        <w:outlineLvl w:val="0"/>
        <w:rPr>
          <w:b/>
          <w:color w:val="FF0000"/>
          <w:sz w:val="32"/>
        </w:rPr>
      </w:pPr>
      <w:r w:rsidRPr="00D30A0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7F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FA" w14:textId="77777777" w:rsidR="008D6A82" w:rsidRPr="00D30A0B" w:rsidRDefault="008D6A82">
            <w:pPr>
              <w:pStyle w:val="TableHeaderText"/>
              <w:numPr>
                <w:ilvl w:val="12"/>
                <w:numId w:val="0"/>
              </w:numPr>
              <w:rPr>
                <w:color w:val="FF0000"/>
              </w:rPr>
            </w:pPr>
            <w:r w:rsidRPr="00D30A0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7FB" w14:textId="6A347DCE" w:rsidR="008D6A82" w:rsidRPr="00D30A0B" w:rsidRDefault="00A5564B">
            <w:pPr>
              <w:pStyle w:val="TableHeaderText"/>
              <w:rPr>
                <w:bCs/>
                <w:color w:val="FF0000"/>
              </w:rPr>
            </w:pPr>
            <w:r w:rsidRPr="00D30A0B">
              <w:rPr>
                <w:bCs/>
                <w:color w:val="FF0000"/>
              </w:rPr>
              <w:t>CHOICE</w:t>
            </w:r>
            <w:r w:rsidR="008D6A82" w:rsidRPr="00D30A0B">
              <w:rPr>
                <w:bCs/>
                <w:color w:val="FF0000"/>
              </w:rPr>
              <w:t xml:space="preserve"> </w:t>
            </w:r>
          </w:p>
          <w:p w14:paraId="316B67FC" w14:textId="77777777" w:rsidR="008D6A82" w:rsidRPr="00D30A0B" w:rsidRDefault="008D6A82">
            <w:pPr>
              <w:pStyle w:val="TableHeaderText"/>
              <w:numPr>
                <w:ilvl w:val="12"/>
                <w:numId w:val="0"/>
              </w:numPr>
              <w:rPr>
                <w:color w:val="FF0000"/>
              </w:rPr>
            </w:pPr>
          </w:p>
        </w:tc>
      </w:tr>
      <w:tr w:rsidR="008D6A82" w:rsidRPr="00D30A0B" w14:paraId="316B681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FE" w14:textId="77777777" w:rsidR="008D6A82" w:rsidRPr="00D30A0B" w:rsidRDefault="008D6A82">
            <w:pPr>
              <w:pStyle w:val="TableTextChar1"/>
              <w:rPr>
                <w:b/>
                <w:bCs/>
                <w:color w:val="FF0000"/>
              </w:rPr>
            </w:pPr>
            <w:bookmarkStart w:id="112" w:name="Diaphragm"/>
            <w:r w:rsidRPr="00D30A0B">
              <w:rPr>
                <w:b/>
                <w:bCs/>
                <w:color w:val="FF0000"/>
              </w:rPr>
              <w:t>Diaphragm</w:t>
            </w:r>
            <w:bookmarkEnd w:id="112"/>
          </w:p>
          <w:p w14:paraId="316B67FF" w14:textId="77777777" w:rsidR="00B23B9F" w:rsidRPr="00D30A0B" w:rsidRDefault="00B23B9F">
            <w:pPr>
              <w:pStyle w:val="TableTextChar1"/>
              <w:rPr>
                <w:b/>
                <w:bCs/>
                <w:color w:val="FF0000"/>
              </w:rPr>
            </w:pPr>
          </w:p>
          <w:p w14:paraId="10054D4D" w14:textId="77777777" w:rsidR="00A06280" w:rsidRPr="00D30A0B" w:rsidRDefault="00A06280" w:rsidP="00A06280">
            <w:pPr>
              <w:rPr>
                <w:color w:val="FF0000"/>
                <w:sz w:val="24"/>
              </w:rPr>
            </w:pPr>
            <w:r w:rsidRPr="00D30A0B">
              <w:rPr>
                <w:color w:val="FF0000"/>
                <w:sz w:val="24"/>
              </w:rPr>
              <w:t>Covered for device, fitting and removal.</w:t>
            </w:r>
          </w:p>
          <w:p w14:paraId="36733F97" w14:textId="77777777" w:rsidR="00A06280" w:rsidRPr="00D30A0B" w:rsidRDefault="00A06280" w:rsidP="00A06280">
            <w:pPr>
              <w:rPr>
                <w:b/>
                <w:bCs/>
                <w:color w:val="FF0000"/>
                <w:sz w:val="24"/>
              </w:rPr>
            </w:pPr>
          </w:p>
          <w:p w14:paraId="7E5B5BAB" w14:textId="77777777" w:rsidR="00A06280" w:rsidRPr="00D30A0B" w:rsidRDefault="00A06280" w:rsidP="00A06280">
            <w:pPr>
              <w:rPr>
                <w:b/>
                <w:color w:val="FF00FF"/>
                <w:sz w:val="24"/>
              </w:rPr>
            </w:pPr>
            <w:r w:rsidRPr="00D30A0B">
              <w:rPr>
                <w:color w:val="FF0000"/>
                <w:sz w:val="24"/>
              </w:rPr>
              <w:t xml:space="preserve">Female contraceptive services, supplies and voluntary sterilization are </w:t>
            </w:r>
            <w:r w:rsidRPr="00D30A0B">
              <w:rPr>
                <w:color w:val="FF0000"/>
                <w:sz w:val="24"/>
              </w:rPr>
              <w:lastRenderedPageBreak/>
              <w:t>covered the same as Preventive Care Benefits as defined under the Health Resources and Services Administration (HRSA) requirement.</w:t>
            </w:r>
          </w:p>
          <w:p w14:paraId="316B6804" w14:textId="77777777" w:rsidR="00B23B9F" w:rsidRPr="00D30A0B" w:rsidRDefault="00B23B9F">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808" w14:textId="11D8AAD5" w:rsidR="008D6A82" w:rsidRPr="00D30A0B" w:rsidRDefault="008D6A82">
            <w:pPr>
              <w:pStyle w:val="TableTextChar1"/>
              <w:numPr>
                <w:ilvl w:val="12"/>
                <w:numId w:val="0"/>
              </w:numPr>
            </w:pPr>
            <w:r w:rsidRPr="00D30A0B">
              <w:rPr>
                <w:b/>
                <w:color w:val="0000FF"/>
              </w:rPr>
              <w:lastRenderedPageBreak/>
              <w:t xml:space="preserve">100% </w:t>
            </w:r>
            <w:r w:rsidRPr="00D30A0B">
              <w:rPr>
                <w:bCs/>
                <w:color w:val="FF0000"/>
              </w:rPr>
              <w:t>of eligible expenses.</w:t>
            </w:r>
          </w:p>
          <w:p w14:paraId="316B6809" w14:textId="77777777" w:rsidR="008D6A82" w:rsidRPr="00D30A0B" w:rsidRDefault="008D6A82">
            <w:pPr>
              <w:pStyle w:val="TableTextChar1"/>
              <w:numPr>
                <w:ilvl w:val="12"/>
                <w:numId w:val="0"/>
              </w:numPr>
              <w:rPr>
                <w:b/>
                <w:color w:val="FF00FF"/>
              </w:rPr>
            </w:pPr>
          </w:p>
          <w:p w14:paraId="316B6810" w14:textId="401E5CA9" w:rsidR="006A36E1" w:rsidRPr="00D30A0B" w:rsidRDefault="006A36E1" w:rsidP="006A36E1">
            <w:pPr>
              <w:pStyle w:val="TableTextChar1"/>
              <w:numPr>
                <w:ilvl w:val="12"/>
                <w:numId w:val="0"/>
              </w:numPr>
              <w:rPr>
                <w:color w:val="FF0000"/>
              </w:rPr>
            </w:pPr>
          </w:p>
        </w:tc>
      </w:tr>
      <w:tr w:rsidR="008D6A82" w:rsidRPr="00D30A0B" w14:paraId="316B682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12" w14:textId="77777777" w:rsidR="008D6A82" w:rsidRPr="00D30A0B" w:rsidRDefault="008D6A82">
            <w:pPr>
              <w:pStyle w:val="TableTextChar1"/>
              <w:rPr>
                <w:b/>
                <w:bCs/>
                <w:color w:val="FF0000"/>
              </w:rPr>
            </w:pPr>
            <w:bookmarkStart w:id="113" w:name="Depo_Provera"/>
            <w:r w:rsidRPr="00D30A0B">
              <w:rPr>
                <w:b/>
                <w:bCs/>
                <w:color w:val="FF0000"/>
              </w:rPr>
              <w:t>Depo Provera</w:t>
            </w:r>
            <w:bookmarkEnd w:id="113"/>
          </w:p>
          <w:p w14:paraId="316B6813" w14:textId="77777777" w:rsidR="00457A47" w:rsidRPr="00D30A0B" w:rsidRDefault="00457A47">
            <w:pPr>
              <w:pStyle w:val="TableTextChar1"/>
              <w:rPr>
                <w:b/>
                <w:bCs/>
                <w:color w:val="FF0000"/>
              </w:rPr>
            </w:pPr>
          </w:p>
          <w:p w14:paraId="316B6815" w14:textId="3F09ECFD" w:rsidR="00457A47" w:rsidRPr="00D30A0B" w:rsidRDefault="00457A47" w:rsidP="00457A47">
            <w:pPr>
              <w:pStyle w:val="TableTextChar1"/>
              <w:rPr>
                <w:b/>
                <w:color w:val="FF00FF"/>
              </w:rPr>
            </w:pPr>
            <w:r w:rsidRPr="00D30A0B">
              <w:rPr>
                <w:color w:val="FF0000"/>
              </w:rPr>
              <w:t>Female contraceptive services, supplies and voluntary sterilization are covered the same as Preventive Care Benefits as defined under the Health Resources and Services Administration (HRSA) requirement.</w:t>
            </w:r>
          </w:p>
          <w:p w14:paraId="316B6816" w14:textId="77777777" w:rsidR="00457A47" w:rsidRPr="00D30A0B" w:rsidRDefault="00457A47" w:rsidP="00457A47">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822" w14:textId="67D58A78" w:rsidR="006A36E1" w:rsidRPr="00D30A0B" w:rsidRDefault="006A36E1" w:rsidP="00A06280">
            <w:pPr>
              <w:pStyle w:val="TableTextChar1"/>
              <w:numPr>
                <w:ilvl w:val="12"/>
                <w:numId w:val="0"/>
              </w:numPr>
              <w:rPr>
                <w:color w:val="FF0000"/>
              </w:rPr>
            </w:pPr>
            <w:r w:rsidRPr="00D30A0B">
              <w:rPr>
                <w:b/>
                <w:color w:val="0000FF"/>
              </w:rPr>
              <w:t xml:space="preserve">100% </w:t>
            </w:r>
            <w:r w:rsidRPr="00D30A0B">
              <w:rPr>
                <w:bCs/>
                <w:color w:val="FF0000"/>
              </w:rPr>
              <w:t>of eligible expenses.</w:t>
            </w:r>
            <w:r w:rsidR="00457A47" w:rsidRPr="00D30A0B">
              <w:rPr>
                <w:bCs/>
                <w:color w:val="FF0000"/>
              </w:rPr>
              <w:t xml:space="preserve"> </w:t>
            </w:r>
          </w:p>
        </w:tc>
      </w:tr>
      <w:tr w:rsidR="008D6A82" w:rsidRPr="00D30A0B" w14:paraId="316B683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24" w14:textId="77777777" w:rsidR="008D6A82" w:rsidRPr="00D30A0B" w:rsidRDefault="008D6A82">
            <w:pPr>
              <w:pStyle w:val="TableTextChar1"/>
              <w:rPr>
                <w:b/>
                <w:bCs/>
                <w:color w:val="FF0000"/>
              </w:rPr>
            </w:pPr>
            <w:bookmarkStart w:id="114" w:name="IUD"/>
            <w:r w:rsidRPr="00D30A0B">
              <w:rPr>
                <w:b/>
                <w:bCs/>
                <w:color w:val="FF0000"/>
              </w:rPr>
              <w:t>IUD</w:t>
            </w:r>
            <w:bookmarkEnd w:id="114"/>
          </w:p>
          <w:p w14:paraId="316B6825" w14:textId="77777777" w:rsidR="00B23B9F" w:rsidRPr="00D30A0B" w:rsidRDefault="00B23B9F">
            <w:pPr>
              <w:pStyle w:val="TableTextChar1"/>
              <w:rPr>
                <w:b/>
                <w:bCs/>
                <w:color w:val="FF0000"/>
              </w:rPr>
            </w:pPr>
          </w:p>
          <w:p w14:paraId="3B47DC00" w14:textId="77777777" w:rsidR="00A06280" w:rsidRPr="00D30A0B" w:rsidRDefault="00A06280" w:rsidP="00A06280">
            <w:pPr>
              <w:rPr>
                <w:color w:val="FF0000"/>
                <w:sz w:val="24"/>
              </w:rPr>
            </w:pPr>
            <w:r w:rsidRPr="00D30A0B">
              <w:rPr>
                <w:color w:val="FF0000"/>
                <w:sz w:val="24"/>
              </w:rPr>
              <w:t>Covered for device, fitting and removal.</w:t>
            </w:r>
          </w:p>
          <w:p w14:paraId="4ECFBD12" w14:textId="77777777" w:rsidR="00A06280" w:rsidRPr="00D30A0B" w:rsidRDefault="00A06280" w:rsidP="00A06280">
            <w:pPr>
              <w:rPr>
                <w:b/>
                <w:bCs/>
                <w:color w:val="FF0000"/>
                <w:sz w:val="24"/>
              </w:rPr>
            </w:pPr>
          </w:p>
          <w:p w14:paraId="129549E9" w14:textId="77777777" w:rsidR="00A06280" w:rsidRPr="00D30A0B" w:rsidRDefault="00A06280" w:rsidP="00A06280">
            <w:pPr>
              <w:rPr>
                <w:b/>
                <w:color w:val="FF00FF"/>
                <w:sz w:val="24"/>
              </w:rPr>
            </w:pPr>
            <w:r w:rsidRPr="00D30A0B">
              <w:rPr>
                <w:color w:val="FF0000"/>
                <w:sz w:val="24"/>
              </w:rPr>
              <w:t>Female contraceptive services, supplies and voluntary sterilization are covered the same as Preventive Care Benefits as defined under the Health Resources and Services Administration (HRSA) requirement.</w:t>
            </w:r>
          </w:p>
          <w:p w14:paraId="316B682A" w14:textId="77777777" w:rsidR="00457A47" w:rsidRPr="00D30A0B" w:rsidRDefault="00457A47" w:rsidP="00457A47">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836" w14:textId="0441387B" w:rsidR="006A36E1" w:rsidRPr="00D30A0B" w:rsidRDefault="006A36E1" w:rsidP="00A06280">
            <w:pPr>
              <w:pStyle w:val="TableTextChar1"/>
              <w:numPr>
                <w:ilvl w:val="12"/>
                <w:numId w:val="0"/>
              </w:numPr>
              <w:rPr>
                <w:color w:val="FF0000"/>
              </w:rPr>
            </w:pPr>
            <w:r w:rsidRPr="00D30A0B">
              <w:rPr>
                <w:b/>
                <w:color w:val="0000FF"/>
              </w:rPr>
              <w:t xml:space="preserve">100% </w:t>
            </w:r>
            <w:r w:rsidRPr="00D30A0B">
              <w:rPr>
                <w:bCs/>
                <w:color w:val="FF0000"/>
              </w:rPr>
              <w:t>of eligible expenses.</w:t>
            </w:r>
            <w:r w:rsidR="00457A47" w:rsidRPr="00D30A0B">
              <w:rPr>
                <w:bCs/>
                <w:color w:val="FF0000"/>
              </w:rPr>
              <w:t xml:space="preserve"> </w:t>
            </w:r>
          </w:p>
        </w:tc>
      </w:tr>
    </w:tbl>
    <w:p w14:paraId="316B6838" w14:textId="77777777" w:rsidR="008D6A82" w:rsidRPr="00D30A0B" w:rsidRDefault="008D6A82">
      <w:pPr>
        <w:numPr>
          <w:ilvl w:val="12"/>
          <w:numId w:val="0"/>
        </w:numPr>
        <w:rPr>
          <w:sz w:val="24"/>
        </w:rPr>
      </w:pPr>
    </w:p>
    <w:p w14:paraId="316B6839" w14:textId="77777777" w:rsidR="008D6A82" w:rsidRPr="00D30A0B" w:rsidRDefault="008D6A82">
      <w:pPr>
        <w:numPr>
          <w:ilvl w:val="12"/>
          <w:numId w:val="0"/>
        </w:numPr>
        <w:rPr>
          <w:sz w:val="24"/>
        </w:rPr>
      </w:pPr>
    </w:p>
    <w:p w14:paraId="316B683A" w14:textId="77777777" w:rsidR="008D6A82" w:rsidRPr="00D30A0B" w:rsidRDefault="008D6A82" w:rsidP="00E04131">
      <w:r w:rsidRPr="00D30A0B">
        <w:t>&lt;!--section=Special_Services--&gt;</w:t>
      </w:r>
    </w:p>
    <w:p w14:paraId="7A2BAC63" w14:textId="77777777" w:rsidR="00583BD9" w:rsidRPr="00D30A0B" w:rsidRDefault="00583BD9" w:rsidP="00E04131"/>
    <w:p w14:paraId="116B6DB4"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615C46EA"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2EA8985F" w14:textId="77777777" w:rsidR="009312A7" w:rsidRPr="00D30A0B" w:rsidRDefault="00583BD9" w:rsidP="009312A7">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25" w:history="1">
        <w:r w:rsidR="009312A7" w:rsidRPr="00D30A0B">
          <w:rPr>
            <w:i/>
            <w:iCs/>
            <w:color w:val="0000FF"/>
            <w:sz w:val="24"/>
            <w:szCs w:val="24"/>
            <w:u w:val="single"/>
          </w:rPr>
          <w:t>uhcprovider.com</w:t>
        </w:r>
      </w:hyperlink>
    </w:p>
    <w:p w14:paraId="2C196583" w14:textId="6382278A" w:rsidR="00583BD9" w:rsidRPr="00D30A0B" w:rsidRDefault="00583BD9" w:rsidP="00583BD9">
      <w:pPr>
        <w:overflowPunct/>
        <w:autoSpaceDE/>
        <w:autoSpaceDN/>
        <w:adjustRightInd/>
        <w:textAlignment w:val="auto"/>
        <w:rPr>
          <w:sz w:val="24"/>
          <w:szCs w:val="24"/>
        </w:rPr>
      </w:pPr>
    </w:p>
    <w:p w14:paraId="78813F6F" w14:textId="77777777" w:rsidR="00583BD9" w:rsidRPr="00D30A0B" w:rsidRDefault="00583BD9" w:rsidP="00E04131"/>
    <w:p w14:paraId="316B683B" w14:textId="77777777" w:rsidR="008D6A82" w:rsidRPr="00D30A0B" w:rsidRDefault="008D6A82">
      <w:pPr>
        <w:pBdr>
          <w:top w:val="double" w:sz="6" w:space="1" w:color="auto"/>
          <w:bottom w:val="double" w:sz="6" w:space="1" w:color="auto"/>
        </w:pBdr>
        <w:jc w:val="center"/>
        <w:outlineLvl w:val="0"/>
        <w:rPr>
          <w:b/>
          <w:bCs/>
          <w:color w:val="0000FF"/>
          <w:sz w:val="28"/>
        </w:rPr>
      </w:pPr>
      <w:bookmarkStart w:id="115" w:name="Special_Services"/>
      <w:r w:rsidRPr="00D30A0B">
        <w:rPr>
          <w:b/>
          <w:bCs/>
          <w:color w:val="0000FF"/>
          <w:sz w:val="28"/>
        </w:rPr>
        <w:t>SPECIAL SERVICES</w:t>
      </w:r>
    </w:p>
    <w:bookmarkEnd w:id="115"/>
    <w:p w14:paraId="316B683C" w14:textId="77777777" w:rsidR="008D6A82" w:rsidRPr="00D30A0B"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840" w14:textId="77777777" w:rsidTr="00AA03C7">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83D" w14:textId="77777777" w:rsidR="008D6A82" w:rsidRPr="00D30A0B" w:rsidRDefault="008D6A82">
            <w:pPr>
              <w:pStyle w:val="TableHeaderText"/>
              <w:numPr>
                <w:ilvl w:val="12"/>
                <w:numId w:val="0"/>
              </w:numPr>
              <w:rPr>
                <w:color w:val="000000"/>
              </w:rPr>
            </w:pPr>
            <w:r w:rsidRPr="00D30A0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83E" w14:textId="6197D053" w:rsidR="008D6A82" w:rsidRPr="00D30A0B" w:rsidRDefault="00A5564B">
            <w:pPr>
              <w:pStyle w:val="TableHeaderText"/>
              <w:rPr>
                <w:bCs/>
                <w:color w:val="000000"/>
              </w:rPr>
            </w:pPr>
            <w:r w:rsidRPr="00D30A0B">
              <w:rPr>
                <w:bCs/>
                <w:color w:val="000000"/>
              </w:rPr>
              <w:t>CHOICE</w:t>
            </w:r>
            <w:r w:rsidR="008D6A82" w:rsidRPr="00D30A0B">
              <w:rPr>
                <w:bCs/>
                <w:color w:val="000000"/>
              </w:rPr>
              <w:t xml:space="preserve"> </w:t>
            </w:r>
          </w:p>
          <w:p w14:paraId="316B683F" w14:textId="77777777" w:rsidR="008D6A82" w:rsidRPr="00D30A0B" w:rsidRDefault="008D6A82">
            <w:pPr>
              <w:pStyle w:val="TableHeaderText"/>
              <w:numPr>
                <w:ilvl w:val="12"/>
                <w:numId w:val="0"/>
              </w:numPr>
              <w:rPr>
                <w:color w:val="000000"/>
              </w:rPr>
            </w:pPr>
          </w:p>
        </w:tc>
      </w:tr>
      <w:tr w:rsidR="005856EC" w:rsidRPr="00D30A0B" w14:paraId="316B6863"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41" w14:textId="77777777" w:rsidR="005856EC" w:rsidRPr="00D30A0B" w:rsidRDefault="005856EC" w:rsidP="00E12781">
            <w:pPr>
              <w:pStyle w:val="TableTextCharChar"/>
              <w:numPr>
                <w:ilvl w:val="12"/>
                <w:numId w:val="0"/>
              </w:numPr>
              <w:rPr>
                <w:b/>
              </w:rPr>
            </w:pPr>
            <w:bookmarkStart w:id="116" w:name="Acupuncture_Services"/>
            <w:r w:rsidRPr="00D30A0B">
              <w:rPr>
                <w:b/>
              </w:rPr>
              <w:t>Acupuncture Services</w:t>
            </w:r>
            <w:bookmarkEnd w:id="116"/>
            <w:r w:rsidRPr="00D30A0B">
              <w:rPr>
                <w:b/>
              </w:rPr>
              <w:t xml:space="preserve"> </w:t>
            </w:r>
          </w:p>
          <w:p w14:paraId="55206913" w14:textId="77777777" w:rsidR="00A06280" w:rsidRPr="00D30A0B" w:rsidRDefault="00A06280" w:rsidP="00E12781">
            <w:pPr>
              <w:pStyle w:val="TableTextCharChar"/>
              <w:numPr>
                <w:ilvl w:val="12"/>
                <w:numId w:val="0"/>
              </w:numPr>
              <w:rPr>
                <w:bCs/>
              </w:rPr>
            </w:pPr>
          </w:p>
          <w:p w14:paraId="316B6843" w14:textId="60428BFA" w:rsidR="005856EC" w:rsidRPr="00D30A0B" w:rsidRDefault="005856EC" w:rsidP="00E12781">
            <w:pPr>
              <w:pStyle w:val="TableTextCharChar"/>
              <w:numPr>
                <w:ilvl w:val="12"/>
                <w:numId w:val="0"/>
              </w:numPr>
              <w:rPr>
                <w:bCs/>
              </w:rPr>
            </w:pPr>
            <w:r w:rsidRPr="00D30A0B">
              <w:rPr>
                <w:bCs/>
              </w:rPr>
              <w:lastRenderedPageBreak/>
              <w:t xml:space="preserve">Acupuncture services when the following </w:t>
            </w:r>
            <w:r w:rsidR="007F4134" w:rsidRPr="00D30A0B">
              <w:rPr>
                <w:bCs/>
              </w:rPr>
              <w:t>is</w:t>
            </w:r>
            <w:r w:rsidRPr="00D30A0B">
              <w:rPr>
                <w:bCs/>
              </w:rPr>
              <w:t xml:space="preserve"> true:</w:t>
            </w:r>
          </w:p>
          <w:p w14:paraId="316B6844" w14:textId="77777777" w:rsidR="00662B9A" w:rsidRPr="00D30A0B" w:rsidRDefault="00662B9A" w:rsidP="00662B9A">
            <w:pPr>
              <w:pStyle w:val="TableTextCharChar"/>
              <w:rPr>
                <w:bCs/>
              </w:rPr>
            </w:pPr>
            <w:r w:rsidRPr="00D30A0B">
              <w:rPr>
                <w:color w:val="000000"/>
              </w:rPr>
              <w:t xml:space="preserve">●   </w:t>
            </w:r>
            <w:r w:rsidRPr="00D30A0B">
              <w:rPr>
                <w:bCs/>
              </w:rPr>
              <w:t xml:space="preserve">The service is performed </w:t>
            </w:r>
          </w:p>
          <w:p w14:paraId="316B6845" w14:textId="77777777" w:rsidR="00662B9A" w:rsidRPr="00D30A0B" w:rsidRDefault="00662B9A" w:rsidP="00662B9A">
            <w:pPr>
              <w:pStyle w:val="TableTextChar"/>
              <w:ind w:left="288"/>
              <w:rPr>
                <w:bCs/>
              </w:rPr>
            </w:pPr>
            <w:r w:rsidRPr="00D30A0B">
              <w:rPr>
                <w:bCs/>
              </w:rPr>
              <w:t xml:space="preserve">by a provider in </w:t>
            </w:r>
            <w:r w:rsidRPr="00D30A0B">
              <w:t>an office setting by a Provider who is one of the following, either practicing within the scope of his/her license (if state license is available) or who is certified by a national accrediting body: in the Provider's office.</w:t>
            </w:r>
          </w:p>
          <w:p w14:paraId="316B6846" w14:textId="77777777" w:rsidR="00662B9A" w:rsidRPr="00D30A0B" w:rsidRDefault="00662B9A" w:rsidP="00662B9A">
            <w:pPr>
              <w:pStyle w:val="TableTextChar"/>
              <w:numPr>
                <w:ilvl w:val="12"/>
                <w:numId w:val="0"/>
              </w:numPr>
              <w:ind w:left="298" w:hanging="9"/>
              <w:rPr>
                <w:color w:val="000000"/>
              </w:rPr>
            </w:pPr>
            <w:r w:rsidRPr="00D30A0B">
              <w:rPr>
                <w:color w:val="000000"/>
              </w:rPr>
              <w:t>●   Doctor of Medicine;</w:t>
            </w:r>
          </w:p>
          <w:p w14:paraId="316B6847" w14:textId="77777777" w:rsidR="00662B9A" w:rsidRPr="00D30A0B" w:rsidRDefault="00662B9A" w:rsidP="00662B9A">
            <w:pPr>
              <w:pStyle w:val="TableTextChar"/>
              <w:numPr>
                <w:ilvl w:val="12"/>
                <w:numId w:val="0"/>
              </w:numPr>
              <w:ind w:left="289"/>
              <w:rPr>
                <w:color w:val="000000"/>
              </w:rPr>
            </w:pPr>
            <w:r w:rsidRPr="00D30A0B">
              <w:rPr>
                <w:color w:val="000000"/>
              </w:rPr>
              <w:t>●   Doctor of Osteopathy;</w:t>
            </w:r>
          </w:p>
          <w:p w14:paraId="316B6848" w14:textId="77777777" w:rsidR="00662B9A" w:rsidRPr="00D30A0B" w:rsidRDefault="00662B9A" w:rsidP="00662B9A">
            <w:pPr>
              <w:pStyle w:val="TableTextChar"/>
              <w:numPr>
                <w:ilvl w:val="12"/>
                <w:numId w:val="0"/>
              </w:numPr>
              <w:ind w:left="289"/>
              <w:rPr>
                <w:color w:val="000000"/>
              </w:rPr>
            </w:pPr>
            <w:r w:rsidRPr="00D30A0B">
              <w:rPr>
                <w:color w:val="000000"/>
              </w:rPr>
              <w:t>●   Chiropractor; or</w:t>
            </w:r>
          </w:p>
          <w:p w14:paraId="316B6849" w14:textId="77777777" w:rsidR="00662B9A" w:rsidRPr="00D30A0B" w:rsidRDefault="00662B9A" w:rsidP="00662B9A">
            <w:pPr>
              <w:pStyle w:val="TableTextChar"/>
              <w:ind w:left="288"/>
              <w:rPr>
                <w:b/>
              </w:rPr>
            </w:pPr>
            <w:r w:rsidRPr="00D30A0B">
              <w:rPr>
                <w:color w:val="000000"/>
              </w:rPr>
              <w:t xml:space="preserve">●   </w:t>
            </w:r>
            <w:r w:rsidRPr="00D30A0B">
              <w:t>Acupuncturist.</w:t>
            </w:r>
          </w:p>
          <w:p w14:paraId="316B684A" w14:textId="77777777" w:rsidR="005856EC" w:rsidRPr="00D30A0B" w:rsidRDefault="005856EC" w:rsidP="00E12781">
            <w:pPr>
              <w:pStyle w:val="TableTextCharChar"/>
              <w:rPr>
                <w:b/>
              </w:rPr>
            </w:pPr>
          </w:p>
          <w:p w14:paraId="153980AC" w14:textId="5A09F65D" w:rsidR="005856EC" w:rsidRPr="00D30A0B" w:rsidRDefault="00FB02D4" w:rsidP="0054097D">
            <w:pPr>
              <w:rPr>
                <w:szCs w:val="24"/>
              </w:rPr>
            </w:pPr>
            <w:r w:rsidRPr="00D30A0B">
              <w:rPr>
                <w:sz w:val="24"/>
                <w:szCs w:val="24"/>
              </w:rPr>
              <w:t>Benefits are covered for pain therapy and nausea</w:t>
            </w:r>
          </w:p>
          <w:p w14:paraId="316B684F" w14:textId="361315D6" w:rsidR="00FB02D4" w:rsidRPr="00D30A0B" w:rsidRDefault="00FB02D4" w:rsidP="0054097D">
            <w:pPr>
              <w:ind w:left="288" w:hanging="288"/>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1656CFE" w14:textId="77777777" w:rsidR="00A06280" w:rsidRPr="00D30A0B" w:rsidRDefault="00A06280" w:rsidP="00A06280">
            <w:pPr>
              <w:rPr>
                <w:color w:val="000000"/>
                <w:sz w:val="24"/>
              </w:rPr>
            </w:pPr>
            <w:r w:rsidRPr="00D30A0B">
              <w:rPr>
                <w:b/>
                <w:color w:val="0000FF"/>
                <w:sz w:val="24"/>
              </w:rPr>
              <w:lastRenderedPageBreak/>
              <w:t xml:space="preserve">$20 </w:t>
            </w:r>
            <w:r w:rsidRPr="00D30A0B">
              <w:rPr>
                <w:sz w:val="24"/>
              </w:rPr>
              <w:t>PCP</w:t>
            </w:r>
            <w:r w:rsidRPr="00D30A0B">
              <w:rPr>
                <w:b/>
                <w:color w:val="0000FF"/>
                <w:sz w:val="24"/>
              </w:rPr>
              <w:t xml:space="preserve"> </w:t>
            </w:r>
            <w:r w:rsidRPr="00D30A0B">
              <w:rPr>
                <w:sz w:val="24"/>
              </w:rPr>
              <w:t>or</w:t>
            </w:r>
            <w:r w:rsidRPr="00D30A0B">
              <w:rPr>
                <w:b/>
                <w:color w:val="0000FF"/>
                <w:sz w:val="24"/>
              </w:rPr>
              <w:t xml:space="preserve"> $40 </w:t>
            </w:r>
            <w:r w:rsidRPr="00D30A0B">
              <w:rPr>
                <w:sz w:val="24"/>
              </w:rPr>
              <w:t xml:space="preserve">Specialist </w:t>
            </w:r>
            <w:r w:rsidRPr="00D30A0B">
              <w:rPr>
                <w:color w:val="000000"/>
                <w:sz w:val="24"/>
              </w:rPr>
              <w:t xml:space="preserve">copay per visit then </w:t>
            </w:r>
            <w:r w:rsidRPr="00D30A0B">
              <w:rPr>
                <w:b/>
                <w:color w:val="0000FF"/>
                <w:sz w:val="24"/>
              </w:rPr>
              <w:t>100%</w:t>
            </w:r>
            <w:r w:rsidRPr="00D30A0B">
              <w:rPr>
                <w:color w:val="000000"/>
                <w:sz w:val="24"/>
              </w:rPr>
              <w:t xml:space="preserve"> of eligible expenses.</w:t>
            </w:r>
          </w:p>
          <w:p w14:paraId="6FF2AD5C" w14:textId="77777777" w:rsidR="005856EC" w:rsidRPr="00D30A0B" w:rsidRDefault="005856EC" w:rsidP="00E12781">
            <w:pPr>
              <w:pStyle w:val="BodyText3"/>
              <w:numPr>
                <w:ilvl w:val="12"/>
                <w:numId w:val="0"/>
              </w:numPr>
              <w:rPr>
                <w:b w:val="0"/>
              </w:rPr>
            </w:pPr>
          </w:p>
          <w:p w14:paraId="4BF19F67" w14:textId="77777777" w:rsidR="00D71191" w:rsidRPr="00D30A0B" w:rsidRDefault="00D71191" w:rsidP="00D71191">
            <w:pPr>
              <w:pStyle w:val="TableTextChar1"/>
              <w:rPr>
                <w:bCs/>
                <w:color w:val="000000"/>
                <w:szCs w:val="24"/>
              </w:rPr>
            </w:pPr>
            <w:r w:rsidRPr="00D30A0B">
              <w:rPr>
                <w:bCs/>
                <w:color w:val="000000"/>
                <w:szCs w:val="24"/>
              </w:rPr>
              <w:t xml:space="preserve">No copayment applies when no Physician charge is assessed. </w:t>
            </w:r>
          </w:p>
          <w:p w14:paraId="316B6862" w14:textId="77777777" w:rsidR="00D71191" w:rsidRPr="00D30A0B" w:rsidRDefault="00D71191" w:rsidP="00E12781">
            <w:pPr>
              <w:pStyle w:val="BodyText3"/>
              <w:numPr>
                <w:ilvl w:val="12"/>
                <w:numId w:val="0"/>
              </w:numPr>
              <w:rPr>
                <w:b w:val="0"/>
              </w:rPr>
            </w:pPr>
          </w:p>
        </w:tc>
      </w:tr>
      <w:tr w:rsidR="008D6A82" w:rsidRPr="00D30A0B" w14:paraId="316B686B"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1251C4EF" w14:textId="77777777" w:rsidR="008D6A82" w:rsidRPr="00D30A0B" w:rsidRDefault="008D6A82">
            <w:pPr>
              <w:pStyle w:val="TableTextChar1"/>
              <w:numPr>
                <w:ilvl w:val="12"/>
                <w:numId w:val="0"/>
              </w:numPr>
              <w:rPr>
                <w:b/>
              </w:rPr>
            </w:pPr>
            <w:bookmarkStart w:id="117" w:name="Allergy_Care"/>
            <w:r w:rsidRPr="00D30A0B">
              <w:rPr>
                <w:b/>
              </w:rPr>
              <w:lastRenderedPageBreak/>
              <w:t>Allergy Care</w:t>
            </w:r>
            <w:bookmarkEnd w:id="117"/>
          </w:p>
          <w:p w14:paraId="65FCC662" w14:textId="77777777" w:rsidR="00AA03C7" w:rsidRPr="00D30A0B" w:rsidRDefault="00AA03C7">
            <w:pPr>
              <w:pStyle w:val="TableTextChar1"/>
              <w:numPr>
                <w:ilvl w:val="12"/>
                <w:numId w:val="0"/>
              </w:numPr>
              <w:rPr>
                <w:b/>
              </w:rPr>
            </w:pPr>
          </w:p>
          <w:p w14:paraId="316B6864" w14:textId="767DB4CD" w:rsidR="00AA03C7" w:rsidRPr="00D30A0B" w:rsidRDefault="00AA03C7">
            <w:pPr>
              <w:pStyle w:val="TableTextChar1"/>
              <w:numPr>
                <w:ilvl w:val="12"/>
                <w:numId w:val="0"/>
              </w:numPr>
              <w:rPr>
                <w:b/>
              </w:rPr>
            </w:pPr>
            <w:r w:rsidRPr="00D30A0B">
              <w:t xml:space="preserve">Benefits for testing are described under </w:t>
            </w:r>
            <w:r w:rsidRPr="00D30A0B">
              <w:rPr>
                <w:i/>
              </w:rPr>
              <w:t>Lab, X-Ray and Diagnostics - Outpatient</w:t>
            </w:r>
            <w:r w:rsidRPr="00D30A0B">
              <w: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6D6D761" w14:textId="77777777" w:rsidR="00A06280" w:rsidRPr="00D30A0B" w:rsidRDefault="00A06280">
            <w:pPr>
              <w:pStyle w:val="TableTextChar1"/>
              <w:numPr>
                <w:ilvl w:val="12"/>
                <w:numId w:val="0"/>
              </w:numPr>
              <w:rPr>
                <w:szCs w:val="24"/>
              </w:rPr>
            </w:pPr>
            <w:r w:rsidRPr="00D30A0B">
              <w:rPr>
                <w:szCs w:val="24"/>
              </w:rPr>
              <w:t xml:space="preserve">Injection without office visit </w:t>
            </w:r>
            <w:r w:rsidRPr="00D30A0B">
              <w:rPr>
                <w:b/>
                <w:color w:val="0033CC"/>
                <w:szCs w:val="24"/>
              </w:rPr>
              <w:t>$20</w:t>
            </w:r>
            <w:r w:rsidRPr="00D30A0B">
              <w:rPr>
                <w:color w:val="0033CC"/>
                <w:szCs w:val="24"/>
              </w:rPr>
              <w:t xml:space="preserve"> </w:t>
            </w:r>
            <w:r w:rsidRPr="00D30A0B">
              <w:rPr>
                <w:szCs w:val="24"/>
              </w:rPr>
              <w:t xml:space="preserve">copay, then </w:t>
            </w:r>
            <w:r w:rsidRPr="00D30A0B">
              <w:rPr>
                <w:b/>
                <w:color w:val="0033CC"/>
                <w:szCs w:val="24"/>
              </w:rPr>
              <w:t>100%</w:t>
            </w:r>
            <w:r w:rsidRPr="00D30A0B">
              <w:rPr>
                <w:szCs w:val="24"/>
              </w:rPr>
              <w:t xml:space="preserve"> of eligible expense. </w:t>
            </w:r>
          </w:p>
          <w:p w14:paraId="0589A032" w14:textId="77777777" w:rsidR="00A06280" w:rsidRPr="00D30A0B" w:rsidRDefault="00A06280">
            <w:pPr>
              <w:pStyle w:val="TableTextChar1"/>
              <w:numPr>
                <w:ilvl w:val="12"/>
                <w:numId w:val="0"/>
              </w:numPr>
              <w:rPr>
                <w:szCs w:val="24"/>
              </w:rPr>
            </w:pPr>
          </w:p>
          <w:p w14:paraId="534EFE5D" w14:textId="77777777" w:rsidR="00A06280" w:rsidRPr="00D30A0B" w:rsidRDefault="00A06280" w:rsidP="00A06280">
            <w:pPr>
              <w:pStyle w:val="TableTextChar1"/>
              <w:numPr>
                <w:ilvl w:val="12"/>
                <w:numId w:val="0"/>
              </w:numPr>
              <w:rPr>
                <w:szCs w:val="24"/>
              </w:rPr>
            </w:pPr>
            <w:r w:rsidRPr="00D30A0B">
              <w:rPr>
                <w:szCs w:val="24"/>
              </w:rPr>
              <w:t xml:space="preserve">Office visit and injection </w:t>
            </w:r>
            <w:r w:rsidRPr="00D30A0B">
              <w:rPr>
                <w:b/>
                <w:color w:val="0033CC"/>
                <w:szCs w:val="24"/>
              </w:rPr>
              <w:t>$40</w:t>
            </w:r>
            <w:r w:rsidRPr="00D30A0B">
              <w:rPr>
                <w:color w:val="0033CC"/>
                <w:szCs w:val="24"/>
              </w:rPr>
              <w:t xml:space="preserve"> </w:t>
            </w:r>
            <w:r w:rsidRPr="00D30A0B">
              <w:rPr>
                <w:szCs w:val="24"/>
              </w:rPr>
              <w:t xml:space="preserve">copay, then </w:t>
            </w:r>
            <w:r w:rsidRPr="00D30A0B">
              <w:rPr>
                <w:b/>
                <w:color w:val="0033CC"/>
                <w:szCs w:val="24"/>
              </w:rPr>
              <w:t>100%</w:t>
            </w:r>
            <w:r w:rsidRPr="00D30A0B">
              <w:rPr>
                <w:szCs w:val="24"/>
              </w:rPr>
              <w:t xml:space="preserve"> of eligible expense. </w:t>
            </w:r>
          </w:p>
          <w:p w14:paraId="7BED924A" w14:textId="77777777" w:rsidR="00A06280" w:rsidRPr="00D30A0B" w:rsidRDefault="00A06280">
            <w:pPr>
              <w:pStyle w:val="TableTextChar1"/>
              <w:numPr>
                <w:ilvl w:val="12"/>
                <w:numId w:val="0"/>
              </w:numPr>
              <w:rPr>
                <w:szCs w:val="24"/>
              </w:rPr>
            </w:pPr>
          </w:p>
          <w:p w14:paraId="316B686A" w14:textId="0B13382C" w:rsidR="00A06280" w:rsidRPr="00D30A0B" w:rsidRDefault="00A06280">
            <w:pPr>
              <w:pStyle w:val="TableTextChar1"/>
              <w:numPr>
                <w:ilvl w:val="12"/>
                <w:numId w:val="0"/>
              </w:numPr>
              <w:rPr>
                <w:szCs w:val="24"/>
              </w:rPr>
            </w:pPr>
          </w:p>
        </w:tc>
      </w:tr>
      <w:tr w:rsidR="009B0A1F" w:rsidRPr="00D30A0B" w14:paraId="316B6879"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BA37473" w14:textId="77777777" w:rsidR="009B0A1F" w:rsidRPr="00D30A0B" w:rsidRDefault="009B0A1F" w:rsidP="00DF6100">
            <w:pPr>
              <w:pStyle w:val="TableText"/>
              <w:rPr>
                <w:b/>
                <w:color w:val="000000"/>
              </w:rPr>
            </w:pPr>
            <w:bookmarkStart w:id="118" w:name="Bariatric_Resource_Services_BRS"/>
            <w:r w:rsidRPr="00D30A0B">
              <w:rPr>
                <w:b/>
                <w:color w:val="000000"/>
              </w:rPr>
              <w:t>Bariatric Resource Services (BRS)</w:t>
            </w:r>
          </w:p>
          <w:p w14:paraId="08B73FC4" w14:textId="77777777" w:rsidR="009B0A1F" w:rsidRPr="00D30A0B" w:rsidRDefault="009B0A1F" w:rsidP="00DF6100"/>
          <w:p w14:paraId="316B686E" w14:textId="5C8AD758" w:rsidR="009B0A1F" w:rsidRPr="00D30A0B" w:rsidRDefault="009B0A1F" w:rsidP="00F838F9">
            <w:pPr>
              <w:pStyle w:val="TableTextChar"/>
              <w:rPr>
                <w:b/>
                <w:bCs/>
                <w:color w:val="FF00FF"/>
              </w:rPr>
            </w:pPr>
            <w:r w:rsidRPr="00D30A0B">
              <w:rPr>
                <w:szCs w:val="24"/>
              </w:rPr>
              <w:t>Colleague must call Bariatric Resource Services as soon as the possibility of surgery arises at</w:t>
            </w:r>
            <w:r w:rsidRPr="00D30A0B">
              <w:rPr>
                <w:b/>
                <w:color w:val="FF0000"/>
                <w:szCs w:val="24"/>
              </w:rPr>
              <w:t xml:space="preserve"> </w:t>
            </w:r>
            <w:r w:rsidRPr="00D30A0B">
              <w:rPr>
                <w:b/>
                <w:color w:val="0000FF"/>
                <w:szCs w:val="24"/>
              </w:rPr>
              <w:t>1-888-936-7246</w:t>
            </w:r>
            <w:bookmarkEnd w:id="1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860C6D1" w14:textId="244C99B6" w:rsidR="009B0A1F" w:rsidRPr="00D30A0B" w:rsidRDefault="009B0A1F" w:rsidP="00DF6100">
            <w:pPr>
              <w:pStyle w:val="TableText"/>
              <w:rPr>
                <w:color w:val="000000"/>
              </w:rPr>
            </w:pPr>
            <w:r w:rsidRPr="00D30A0B">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w:t>
            </w:r>
            <w:r w:rsidR="00D30A0B" w:rsidRPr="00D30A0B">
              <w:rPr>
                <w:color w:val="000000"/>
              </w:rPr>
              <w:t>post-surgery</w:t>
            </w:r>
            <w:r w:rsidRPr="00D30A0B">
              <w:rPr>
                <w:color w:val="000000"/>
              </w:rPr>
              <w:t xml:space="preserve"> and lifestyle management. Nurses can provide information on the nation's leading obesity surgery centers, known as Centers of Excellence. Access the Bariatric Resource Services Centers of Excellence programs at </w:t>
            </w:r>
            <w:r w:rsidRPr="00D30A0B">
              <w:rPr>
                <w:b/>
                <w:color w:val="0000FF"/>
              </w:rPr>
              <w:t>1-888-936-7246</w:t>
            </w:r>
            <w:r w:rsidRPr="00D30A0B">
              <w:rPr>
                <w:color w:val="000000"/>
              </w:rPr>
              <w:t xml:space="preserve"> or </w:t>
            </w:r>
            <w:r w:rsidR="009312A7" w:rsidRPr="00D30A0B">
              <w:rPr>
                <w:rFonts w:eastAsia="Calibri"/>
                <w:color w:val="000000"/>
                <w:szCs w:val="24"/>
              </w:rPr>
              <w:t xml:space="preserve">by clicking </w:t>
            </w:r>
            <w:hyperlink r:id="rId26" w:history="1">
              <w:r w:rsidR="009312A7" w:rsidRPr="00D30A0B">
                <w:rPr>
                  <w:rFonts w:eastAsia="Calibri"/>
                  <w:color w:val="0000FF"/>
                  <w:szCs w:val="24"/>
                  <w:u w:val="single"/>
                </w:rPr>
                <w:t>here</w:t>
              </w:r>
            </w:hyperlink>
            <w:r w:rsidR="009312A7" w:rsidRPr="00D30A0B">
              <w:rPr>
                <w:rFonts w:eastAsia="Calibri"/>
                <w:color w:val="000000"/>
                <w:szCs w:val="24"/>
              </w:rPr>
              <w:t xml:space="preserve">. </w:t>
            </w:r>
          </w:p>
          <w:p w14:paraId="4F3C5E33" w14:textId="77777777" w:rsidR="009312A7" w:rsidRPr="00D30A0B" w:rsidRDefault="009312A7" w:rsidP="00DF6100">
            <w:pPr>
              <w:pStyle w:val="TableText"/>
              <w:rPr>
                <w:color w:val="000000"/>
              </w:rPr>
            </w:pPr>
          </w:p>
          <w:p w14:paraId="63B82C7F" w14:textId="77777777" w:rsidR="009B0A1F" w:rsidRPr="00D30A0B" w:rsidRDefault="009B0A1F" w:rsidP="00DF6100">
            <w:pPr>
              <w:pStyle w:val="TableText"/>
              <w:rPr>
                <w:color w:val="000000"/>
              </w:rPr>
            </w:pPr>
            <w:r w:rsidRPr="00D30A0B">
              <w:rPr>
                <w:color w:val="000000"/>
              </w:rPr>
              <w:t xml:space="preserve">All authorization information and enrollment for bariatric surgery must be initiated through United Resource Networks (U.R.N.). Covered participants seeking coverage for bariatric surgery should </w:t>
            </w:r>
            <w:r w:rsidRPr="00D30A0B">
              <w:t xml:space="preserve">notify </w:t>
            </w:r>
            <w:r w:rsidRPr="00D30A0B">
              <w:rPr>
                <w:color w:val="000000"/>
              </w:rPr>
              <w:t xml:space="preserve">U.R.N. as soon as the possibility of a bariatric surgery procedure arises (and before the time a pre-surgical evaluation is performed) at a bariatric surgery center by calling U.R.N., at </w:t>
            </w:r>
            <w:r w:rsidRPr="00D30A0B">
              <w:rPr>
                <w:b/>
                <w:color w:val="0000FF"/>
              </w:rPr>
              <w:t>1-888-936-7246</w:t>
            </w:r>
            <w:r w:rsidRPr="00D30A0B">
              <w:rPr>
                <w:color w:val="000000"/>
              </w:rPr>
              <w:t xml:space="preserve"> to enroll in the program.</w:t>
            </w:r>
          </w:p>
          <w:p w14:paraId="316B6878" w14:textId="55743AFC" w:rsidR="009B0A1F" w:rsidRPr="00D30A0B" w:rsidRDefault="009B0A1F" w:rsidP="00F838F9">
            <w:pPr>
              <w:pStyle w:val="TableText"/>
            </w:pPr>
          </w:p>
        </w:tc>
      </w:tr>
      <w:tr w:rsidR="00FB2F39" w:rsidRPr="00D30A0B" w14:paraId="316B689D"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7A" w14:textId="77777777" w:rsidR="00FB2F39" w:rsidRPr="00D30A0B" w:rsidRDefault="00FB2F39" w:rsidP="0017621B">
            <w:pPr>
              <w:pStyle w:val="TableText"/>
              <w:rPr>
                <w:b/>
                <w:color w:val="000000"/>
              </w:rPr>
            </w:pPr>
            <w:bookmarkStart w:id="119" w:name="Breast_Pumps"/>
            <w:r w:rsidRPr="00D30A0B">
              <w:rPr>
                <w:b/>
                <w:color w:val="000000"/>
              </w:rPr>
              <w:lastRenderedPageBreak/>
              <w:t>Breast Pumps</w:t>
            </w:r>
            <w:bookmarkEnd w:id="119"/>
          </w:p>
          <w:p w14:paraId="316B687B" w14:textId="77777777" w:rsidR="00FB2F39" w:rsidRPr="00D30A0B" w:rsidRDefault="00FB2F39" w:rsidP="0017621B">
            <w:pPr>
              <w:pStyle w:val="TableText"/>
              <w:rPr>
                <w:color w:val="000000"/>
              </w:rPr>
            </w:pPr>
          </w:p>
          <w:p w14:paraId="791519C4" w14:textId="77777777" w:rsidR="008B172D" w:rsidRPr="00D30A0B" w:rsidRDefault="008B172D" w:rsidP="008B172D">
            <w:pPr>
              <w:pStyle w:val="TableText"/>
              <w:rPr>
                <w:color w:val="000000"/>
              </w:rPr>
            </w:pPr>
            <w:r w:rsidRPr="00D30A0B">
              <w:rPr>
                <w:color w:val="000000"/>
              </w:rPr>
              <w:t xml:space="preserve">Preventive care Benefits defined under the Health Resources and Services Administration (HRSA) requirement include the cost of purchasing one breast pump per Pregnancy in conjunction with childbirth. </w:t>
            </w:r>
          </w:p>
          <w:p w14:paraId="398A7ED2" w14:textId="77777777" w:rsidR="008B172D" w:rsidRPr="00D30A0B" w:rsidRDefault="008B172D" w:rsidP="008B172D">
            <w:pPr>
              <w:pStyle w:val="TableText"/>
              <w:rPr>
                <w:color w:val="000000"/>
              </w:rPr>
            </w:pPr>
          </w:p>
          <w:p w14:paraId="1130197B" w14:textId="77777777" w:rsidR="008B172D" w:rsidRPr="00D30A0B" w:rsidRDefault="008B172D" w:rsidP="008B172D">
            <w:pPr>
              <w:pStyle w:val="TableText"/>
              <w:rPr>
                <w:color w:val="000000"/>
              </w:rPr>
            </w:pPr>
            <w:r w:rsidRPr="00D30A0B">
              <w:rPr>
                <w:color w:val="000000"/>
              </w:rPr>
              <w:t xml:space="preserve">Benefits are only available if breast pumps are obtained from a DME provider or Physician. </w:t>
            </w:r>
          </w:p>
          <w:p w14:paraId="0B71485F" w14:textId="77777777" w:rsidR="00FB2F39" w:rsidRPr="00D30A0B" w:rsidRDefault="00FB2F39" w:rsidP="0017621B">
            <w:pPr>
              <w:pStyle w:val="TableText"/>
              <w:rPr>
                <w:b/>
                <w:color w:val="000000"/>
              </w:rPr>
            </w:pPr>
          </w:p>
          <w:p w14:paraId="13F21405" w14:textId="77777777" w:rsidR="00B3585C" w:rsidRPr="00D30A0B" w:rsidRDefault="00B3585C" w:rsidP="00B3585C">
            <w:pPr>
              <w:rPr>
                <w:color w:val="000000"/>
                <w:sz w:val="24"/>
              </w:rPr>
            </w:pPr>
            <w:r w:rsidRPr="00D30A0B">
              <w:rPr>
                <w:color w:val="000000"/>
                <w:sz w:val="24"/>
              </w:rPr>
              <w:t xml:space="preserve">The purchase of a double electric breast pump is covered at </w:t>
            </w:r>
            <w:r w:rsidRPr="00D30A0B">
              <w:rPr>
                <w:b/>
                <w:color w:val="0000FF"/>
                <w:sz w:val="24"/>
              </w:rPr>
              <w:t>100%</w:t>
            </w:r>
            <w:r w:rsidRPr="00D30A0B">
              <w:rPr>
                <w:color w:val="000000"/>
                <w:sz w:val="24"/>
              </w:rPr>
              <w:t xml:space="preserve">, not subject to deductible, coinsurance, or annual maximum. Must be purchased through an approved vendor.   </w:t>
            </w:r>
          </w:p>
          <w:p w14:paraId="316B6880" w14:textId="77777777" w:rsidR="00B3585C" w:rsidRPr="00D30A0B" w:rsidRDefault="00B3585C" w:rsidP="0017621B">
            <w:pPr>
              <w:pStyle w:val="TableText"/>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883" w14:textId="77777777" w:rsidR="00FB2F39" w:rsidRPr="00D30A0B" w:rsidRDefault="00FB2F39" w:rsidP="0017621B">
            <w:pPr>
              <w:pStyle w:val="TableTextCharChar"/>
              <w:numPr>
                <w:ilvl w:val="12"/>
                <w:numId w:val="0"/>
              </w:numPr>
              <w:rPr>
                <w:bCs/>
                <w:color w:val="0000FF"/>
              </w:rPr>
            </w:pPr>
            <w:r w:rsidRPr="00D30A0B">
              <w:rPr>
                <w:b/>
                <w:color w:val="0000FF"/>
              </w:rPr>
              <w:t xml:space="preserve">100% </w:t>
            </w:r>
            <w:r w:rsidRPr="00D30A0B">
              <w:rPr>
                <w:bCs/>
              </w:rPr>
              <w:t>of eligible expenses</w:t>
            </w:r>
            <w:r w:rsidRPr="00D30A0B">
              <w:rPr>
                <w:bCs/>
                <w:color w:val="0000FF"/>
              </w:rPr>
              <w:t>.</w:t>
            </w:r>
          </w:p>
          <w:p w14:paraId="316B6884" w14:textId="77777777" w:rsidR="00FB2F39" w:rsidRPr="00D30A0B" w:rsidRDefault="00FB2F39" w:rsidP="0017621B">
            <w:pPr>
              <w:pStyle w:val="TableTextCharChar"/>
              <w:numPr>
                <w:ilvl w:val="12"/>
                <w:numId w:val="0"/>
              </w:numPr>
              <w:rPr>
                <w:b/>
                <w:color w:val="0000FF"/>
              </w:rPr>
            </w:pPr>
          </w:p>
          <w:p w14:paraId="316B689C" w14:textId="77777777" w:rsidR="00FB2F39" w:rsidRPr="00D30A0B" w:rsidRDefault="00FB2F39" w:rsidP="00ED470C">
            <w:pPr>
              <w:pStyle w:val="TableTextCharChar"/>
              <w:numPr>
                <w:ilvl w:val="12"/>
                <w:numId w:val="0"/>
              </w:numPr>
              <w:rPr>
                <w:color w:val="000000"/>
              </w:rPr>
            </w:pPr>
          </w:p>
        </w:tc>
      </w:tr>
      <w:tr w:rsidR="005856EC" w:rsidRPr="00D30A0B" w14:paraId="316B68DA"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9E" w14:textId="77777777" w:rsidR="005856EC" w:rsidRPr="00D30A0B" w:rsidRDefault="005856EC" w:rsidP="00E12781">
            <w:pPr>
              <w:pStyle w:val="TableTextCharChar"/>
              <w:numPr>
                <w:ilvl w:val="12"/>
                <w:numId w:val="0"/>
              </w:numPr>
              <w:rPr>
                <w:b/>
                <w:bCs/>
                <w:szCs w:val="24"/>
              </w:rPr>
            </w:pPr>
            <w:bookmarkStart w:id="120" w:name="Cancer_Resource_Services_CRS"/>
            <w:r w:rsidRPr="00D30A0B">
              <w:rPr>
                <w:b/>
                <w:bCs/>
                <w:szCs w:val="24"/>
              </w:rPr>
              <w:t>Cancer Resource Services (CRS)</w:t>
            </w:r>
            <w:bookmarkEnd w:id="120"/>
          </w:p>
          <w:p w14:paraId="316B689F" w14:textId="77777777" w:rsidR="005856EC" w:rsidRPr="00D30A0B" w:rsidRDefault="005856EC" w:rsidP="00E12781">
            <w:pPr>
              <w:pStyle w:val="TableTextCharChar"/>
              <w:numPr>
                <w:ilvl w:val="12"/>
                <w:numId w:val="0"/>
              </w:numPr>
              <w:rPr>
                <w:b/>
              </w:rPr>
            </w:pPr>
          </w:p>
          <w:p w14:paraId="316B68A0" w14:textId="77777777" w:rsidR="005856EC" w:rsidRPr="00D30A0B" w:rsidRDefault="005856EC" w:rsidP="00E12781">
            <w:pPr>
              <w:pStyle w:val="TableTextCharChar"/>
              <w:numPr>
                <w:ilvl w:val="12"/>
                <w:numId w:val="0"/>
              </w:numPr>
              <w:rPr>
                <w:b/>
              </w:rPr>
            </w:pPr>
          </w:p>
          <w:p w14:paraId="6F709F21" w14:textId="77777777" w:rsidR="007E0E93" w:rsidRPr="00D30A0B" w:rsidRDefault="007E0E93" w:rsidP="007E0E93">
            <w:pPr>
              <w:numPr>
                <w:ilvl w:val="12"/>
                <w:numId w:val="0"/>
              </w:numPr>
              <w:rPr>
                <w:b/>
                <w:sz w:val="24"/>
                <w:szCs w:val="24"/>
              </w:rPr>
            </w:pPr>
            <w:r w:rsidRPr="00D30A0B">
              <w:rPr>
                <w:sz w:val="24"/>
                <w:szCs w:val="24"/>
              </w:rPr>
              <w:t>This is part of Mercer Health Advantage (MHA).</w:t>
            </w:r>
          </w:p>
          <w:p w14:paraId="316B68A1" w14:textId="77777777" w:rsidR="005856EC" w:rsidRPr="00D30A0B" w:rsidRDefault="005856EC" w:rsidP="00E12781">
            <w:pPr>
              <w:pStyle w:val="TableTextCharChar"/>
              <w:numPr>
                <w:ilvl w:val="12"/>
                <w:numId w:val="0"/>
              </w:numPr>
              <w:rPr>
                <w:b/>
              </w:rPr>
            </w:pPr>
          </w:p>
          <w:p w14:paraId="316B68A2" w14:textId="77777777" w:rsidR="005856EC" w:rsidRPr="00D30A0B" w:rsidRDefault="005856EC" w:rsidP="00E12781">
            <w:pPr>
              <w:pStyle w:val="TableTextCharChar"/>
              <w:numPr>
                <w:ilvl w:val="12"/>
                <w:numId w:val="0"/>
              </w:numPr>
              <w:rPr>
                <w:b/>
              </w:rPr>
            </w:pPr>
          </w:p>
          <w:p w14:paraId="316B68A3" w14:textId="77777777" w:rsidR="005856EC" w:rsidRPr="00D30A0B" w:rsidRDefault="005856EC" w:rsidP="00E12781">
            <w:pPr>
              <w:pStyle w:val="TableTextCharChar"/>
              <w:numPr>
                <w:ilvl w:val="12"/>
                <w:numId w:val="0"/>
              </w:numPr>
              <w:rPr>
                <w:b/>
              </w:rPr>
            </w:pPr>
          </w:p>
          <w:p w14:paraId="316B68A4" w14:textId="77777777" w:rsidR="005856EC" w:rsidRPr="00D30A0B" w:rsidRDefault="005856EC" w:rsidP="00E12781">
            <w:pPr>
              <w:pStyle w:val="TableTextCharChar"/>
              <w:numPr>
                <w:ilvl w:val="12"/>
                <w:numId w:val="0"/>
              </w:numPr>
              <w:rPr>
                <w:b/>
              </w:rPr>
            </w:pPr>
          </w:p>
          <w:p w14:paraId="316B68A5" w14:textId="77777777" w:rsidR="005856EC" w:rsidRPr="00D30A0B" w:rsidRDefault="005856EC" w:rsidP="00E12781">
            <w:pPr>
              <w:pStyle w:val="TableTextCharChar"/>
              <w:numPr>
                <w:ilvl w:val="12"/>
                <w:numId w:val="0"/>
              </w:numPr>
              <w:rPr>
                <w:b/>
              </w:rPr>
            </w:pPr>
          </w:p>
          <w:p w14:paraId="316B68A6" w14:textId="77777777" w:rsidR="005856EC" w:rsidRPr="00D30A0B" w:rsidRDefault="005856EC" w:rsidP="00E12781">
            <w:pPr>
              <w:pStyle w:val="TableTextCharChar"/>
              <w:numPr>
                <w:ilvl w:val="12"/>
                <w:numId w:val="0"/>
              </w:numPr>
              <w:rPr>
                <w:b/>
              </w:rPr>
            </w:pPr>
          </w:p>
          <w:p w14:paraId="316B68A7" w14:textId="77777777" w:rsidR="005856EC" w:rsidRPr="00D30A0B" w:rsidRDefault="005856EC" w:rsidP="00E12781">
            <w:pPr>
              <w:pStyle w:val="TableTextCharChar"/>
              <w:numPr>
                <w:ilvl w:val="12"/>
                <w:numId w:val="0"/>
              </w:numPr>
              <w:rPr>
                <w:b/>
              </w:rPr>
            </w:pPr>
          </w:p>
          <w:p w14:paraId="316B68A8" w14:textId="77777777" w:rsidR="005856EC" w:rsidRPr="00D30A0B" w:rsidRDefault="005856EC" w:rsidP="00E12781">
            <w:pPr>
              <w:pStyle w:val="TableTextCharChar"/>
              <w:numPr>
                <w:ilvl w:val="12"/>
                <w:numId w:val="0"/>
              </w:numPr>
              <w:rPr>
                <w:b/>
              </w:rPr>
            </w:pPr>
          </w:p>
          <w:p w14:paraId="316B68A9" w14:textId="77777777" w:rsidR="005856EC" w:rsidRPr="00D30A0B" w:rsidRDefault="005856EC" w:rsidP="00E12781">
            <w:pPr>
              <w:pStyle w:val="TableTextCharChar"/>
              <w:numPr>
                <w:ilvl w:val="12"/>
                <w:numId w:val="0"/>
              </w:numPr>
              <w:rPr>
                <w:b/>
              </w:rPr>
            </w:pPr>
          </w:p>
          <w:p w14:paraId="316B68AA" w14:textId="77777777" w:rsidR="005856EC" w:rsidRPr="00D30A0B" w:rsidRDefault="005856EC" w:rsidP="00E12781">
            <w:pPr>
              <w:pStyle w:val="TableTextCharChar"/>
              <w:numPr>
                <w:ilvl w:val="12"/>
                <w:numId w:val="0"/>
              </w:numPr>
              <w:rPr>
                <w:b/>
              </w:rPr>
            </w:pPr>
          </w:p>
          <w:p w14:paraId="316B68AB" w14:textId="77777777" w:rsidR="005856EC" w:rsidRPr="00D30A0B" w:rsidRDefault="005856EC" w:rsidP="00E12781">
            <w:pPr>
              <w:pStyle w:val="TableTextCharChar"/>
              <w:numPr>
                <w:ilvl w:val="12"/>
                <w:numId w:val="0"/>
              </w:numPr>
              <w:rPr>
                <w:b/>
              </w:rPr>
            </w:pPr>
          </w:p>
          <w:p w14:paraId="316B68AC" w14:textId="77777777" w:rsidR="005856EC" w:rsidRPr="00D30A0B" w:rsidRDefault="005856EC" w:rsidP="00E12781">
            <w:pPr>
              <w:pStyle w:val="TableTextCharChar"/>
              <w:numPr>
                <w:ilvl w:val="12"/>
                <w:numId w:val="0"/>
              </w:numPr>
              <w:rPr>
                <w:b/>
              </w:rPr>
            </w:pPr>
          </w:p>
          <w:p w14:paraId="316B68AD" w14:textId="77777777" w:rsidR="005856EC" w:rsidRPr="00D30A0B" w:rsidRDefault="005856EC" w:rsidP="00E12781">
            <w:pPr>
              <w:pStyle w:val="TableTextCharChar"/>
              <w:numPr>
                <w:ilvl w:val="12"/>
                <w:numId w:val="0"/>
              </w:numPr>
              <w:rPr>
                <w:b/>
              </w:rPr>
            </w:pPr>
          </w:p>
          <w:p w14:paraId="316B68AE" w14:textId="77777777" w:rsidR="005856EC" w:rsidRPr="00D30A0B" w:rsidRDefault="005856EC" w:rsidP="00E12781">
            <w:pPr>
              <w:pStyle w:val="TableTextCharChar"/>
              <w:numPr>
                <w:ilvl w:val="12"/>
                <w:numId w:val="0"/>
              </w:numPr>
              <w:rPr>
                <w:b/>
              </w:rPr>
            </w:pPr>
          </w:p>
          <w:p w14:paraId="316B68AF" w14:textId="77777777" w:rsidR="005856EC" w:rsidRPr="00D30A0B" w:rsidRDefault="005856EC" w:rsidP="00E12781">
            <w:pPr>
              <w:pStyle w:val="TableTextCharChar"/>
              <w:numPr>
                <w:ilvl w:val="12"/>
                <w:numId w:val="0"/>
              </w:numPr>
              <w:rPr>
                <w:b/>
              </w:rPr>
            </w:pPr>
          </w:p>
          <w:p w14:paraId="316B68B2" w14:textId="77777777" w:rsidR="005856EC" w:rsidRPr="00D30A0B" w:rsidRDefault="005856EC" w:rsidP="00E12781">
            <w:pPr>
              <w:pStyle w:val="TableTextCharChar"/>
              <w:numPr>
                <w:ilvl w:val="12"/>
                <w:numId w:val="0"/>
              </w:numPr>
              <w:rPr>
                <w:b/>
              </w:rPr>
            </w:pPr>
          </w:p>
          <w:p w14:paraId="316B68B3" w14:textId="77777777" w:rsidR="005856EC" w:rsidRPr="00D30A0B" w:rsidRDefault="005856EC" w:rsidP="00E12781">
            <w:pPr>
              <w:pStyle w:val="TableTextCharChar"/>
              <w:numPr>
                <w:ilvl w:val="12"/>
                <w:numId w:val="0"/>
              </w:numPr>
              <w:rPr>
                <w:b/>
              </w:rPr>
            </w:pPr>
          </w:p>
          <w:p w14:paraId="316B68B4" w14:textId="77777777" w:rsidR="005856EC" w:rsidRPr="00D30A0B" w:rsidRDefault="005856EC" w:rsidP="00E12781">
            <w:pPr>
              <w:pStyle w:val="TableTextCharChar"/>
              <w:numPr>
                <w:ilvl w:val="12"/>
                <w:numId w:val="0"/>
              </w:numPr>
              <w:rPr>
                <w:b/>
              </w:rPr>
            </w:pPr>
          </w:p>
          <w:p w14:paraId="316B68BC" w14:textId="77777777" w:rsidR="005856EC" w:rsidRPr="00D30A0B" w:rsidRDefault="005856EC" w:rsidP="00E12781">
            <w:pPr>
              <w:pStyle w:val="TableTextCharChar"/>
              <w:numPr>
                <w:ilvl w:val="12"/>
                <w:numId w:val="0"/>
              </w:numPr>
              <w:rPr>
                <w:b/>
              </w:rPr>
            </w:pPr>
          </w:p>
          <w:p w14:paraId="316B68BD" w14:textId="77777777" w:rsidR="005856EC" w:rsidRPr="00D30A0B" w:rsidRDefault="005856EC" w:rsidP="00E12781">
            <w:pPr>
              <w:pStyle w:val="TableTextCharChar"/>
              <w:numPr>
                <w:ilvl w:val="12"/>
                <w:numId w:val="0"/>
              </w:numPr>
              <w:rPr>
                <w:b/>
              </w:rPr>
            </w:pPr>
          </w:p>
          <w:p w14:paraId="316B68BE" w14:textId="77777777" w:rsidR="005856EC" w:rsidRPr="00D30A0B" w:rsidRDefault="005856EC" w:rsidP="00E12781">
            <w:pPr>
              <w:pStyle w:val="TableTextCharChar"/>
              <w:numPr>
                <w:ilvl w:val="12"/>
                <w:numId w:val="0"/>
              </w:numPr>
              <w:rPr>
                <w:b/>
              </w:rPr>
            </w:pPr>
            <w:r w:rsidRPr="00D30A0B">
              <w:rPr>
                <w:b/>
                <w:bCs/>
                <w:color w:val="000000"/>
                <w:szCs w:val="24"/>
              </w:rPr>
              <w:t>Cancer Support Program</w:t>
            </w:r>
          </w:p>
          <w:p w14:paraId="316B68BF" w14:textId="77777777" w:rsidR="005856EC" w:rsidRPr="00D30A0B" w:rsidRDefault="005856EC" w:rsidP="00E12781">
            <w:pPr>
              <w:pStyle w:val="TableTextCharChar"/>
              <w:numPr>
                <w:ilvl w:val="12"/>
                <w:numId w:val="0"/>
              </w:numPr>
              <w:rPr>
                <w:b/>
              </w:rPr>
            </w:pPr>
          </w:p>
          <w:p w14:paraId="316B68C0" w14:textId="77777777" w:rsidR="005856EC" w:rsidRPr="00D30A0B" w:rsidRDefault="005856EC" w:rsidP="00E12781">
            <w:pPr>
              <w:pStyle w:val="TableTextCharCha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8C4" w14:textId="77777777" w:rsidR="005856EC" w:rsidRPr="00D30A0B" w:rsidRDefault="005856EC" w:rsidP="00E12781">
            <w:pPr>
              <w:pStyle w:val="TableTextCharChar"/>
              <w:numPr>
                <w:ilvl w:val="12"/>
                <w:numId w:val="0"/>
              </w:numPr>
              <w:rPr>
                <w:szCs w:val="24"/>
              </w:rPr>
            </w:pPr>
            <w:r w:rsidRPr="00D30A0B">
              <w:rPr>
                <w:szCs w:val="24"/>
              </w:rPr>
              <w:lastRenderedPageBreak/>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316B68C5" w14:textId="77777777" w:rsidR="005856EC" w:rsidRPr="00D30A0B" w:rsidRDefault="005856EC" w:rsidP="00E12781">
            <w:pPr>
              <w:pStyle w:val="TableTextCharChar"/>
            </w:pPr>
          </w:p>
          <w:p w14:paraId="316B68C6" w14:textId="77777777" w:rsidR="005856EC" w:rsidRPr="00D30A0B" w:rsidRDefault="005856EC" w:rsidP="00E12781">
            <w:pPr>
              <w:pStyle w:val="TableTextCharChar"/>
            </w:pPr>
            <w:r w:rsidRPr="00D30A0B">
              <w:t>Network benefits are available for patients who receive care at a designated Cancer Resource Services Network facility.</w:t>
            </w:r>
          </w:p>
          <w:p w14:paraId="316B68C7" w14:textId="77777777" w:rsidR="005856EC" w:rsidRPr="00D30A0B" w:rsidRDefault="005856EC" w:rsidP="00E12781">
            <w:pPr>
              <w:pStyle w:val="TableTextCharChar"/>
            </w:pPr>
          </w:p>
          <w:p w14:paraId="316B68C8" w14:textId="7C6368B7" w:rsidR="005856EC" w:rsidRPr="00D30A0B" w:rsidRDefault="005856EC" w:rsidP="00E12781">
            <w:pPr>
              <w:pStyle w:val="TableTextCharChar"/>
            </w:pPr>
            <w:r w:rsidRPr="00D30A0B">
              <w:t xml:space="preserve">Participation in this program is voluntary for the enrollee. To ensure network benefits are received under this program, patients, or someone on their behalf, must contact Cancer Resource Services before receiving care. </w:t>
            </w:r>
          </w:p>
          <w:p w14:paraId="287C9E8C" w14:textId="77777777" w:rsidR="001718DC" w:rsidRPr="00D30A0B" w:rsidRDefault="001718DC" w:rsidP="001718DC">
            <w:pPr>
              <w:pStyle w:val="TableTextCharChar"/>
            </w:pPr>
            <w:r w:rsidRPr="00D30A0B">
              <w:t xml:space="preserve">For more information and to participate, visit </w:t>
            </w:r>
            <w:hyperlink r:id="rId27" w:history="1">
              <w:r w:rsidRPr="00D30A0B">
                <w:rPr>
                  <w:rStyle w:val="Hyperlink"/>
                </w:rPr>
                <w:t>myoptumhealthcomplexmedical.com</w:t>
              </w:r>
            </w:hyperlink>
            <w:r w:rsidRPr="00D30A0B">
              <w:rPr>
                <w:u w:val="single"/>
              </w:rPr>
              <w:t xml:space="preserve"> </w:t>
            </w:r>
            <w:r w:rsidRPr="00D30A0B">
              <w:t>or call us toll-free at the number on your health plan ID card.</w:t>
            </w:r>
          </w:p>
          <w:p w14:paraId="316B68C9" w14:textId="77777777" w:rsidR="0038203F" w:rsidRPr="00D30A0B" w:rsidRDefault="0038203F" w:rsidP="00E12781">
            <w:pPr>
              <w:pStyle w:val="TableTextCharChar"/>
            </w:pPr>
          </w:p>
          <w:p w14:paraId="316B68CC" w14:textId="77777777" w:rsidR="005856EC" w:rsidRPr="00D30A0B" w:rsidRDefault="005856EC" w:rsidP="00E12781">
            <w:pPr>
              <w:pStyle w:val="TableTextCharChar"/>
            </w:pPr>
          </w:p>
          <w:p w14:paraId="316B68CD" w14:textId="39ADD3F8" w:rsidR="005856EC" w:rsidRPr="00D30A0B" w:rsidRDefault="005856EC" w:rsidP="00E12781">
            <w:pPr>
              <w:pStyle w:val="TableTextCharChar"/>
              <w:rPr>
                <w:szCs w:val="24"/>
              </w:rPr>
            </w:pPr>
            <w:r w:rsidRPr="00D30A0B">
              <w:rPr>
                <w:szCs w:val="24"/>
              </w:rPr>
              <w:t>Coverage for Clinical Trials at a Cancer</w:t>
            </w:r>
            <w:r w:rsidRPr="00D30A0B">
              <w:rPr>
                <w:color w:val="FF0000"/>
                <w:szCs w:val="24"/>
              </w:rPr>
              <w:t xml:space="preserve"> </w:t>
            </w:r>
            <w:r w:rsidRPr="00D30A0B">
              <w:rPr>
                <w:szCs w:val="24"/>
              </w:rPr>
              <w:t>Resource Services designated facility</w:t>
            </w:r>
            <w:r w:rsidRPr="00D30A0B">
              <w:rPr>
                <w:color w:val="FF0000"/>
                <w:szCs w:val="24"/>
              </w:rPr>
              <w:t xml:space="preserve"> </w:t>
            </w:r>
            <w:r w:rsidRPr="00D30A0B">
              <w:rPr>
                <w:szCs w:val="24"/>
              </w:rPr>
              <w:t>is</w:t>
            </w:r>
            <w:r w:rsidRPr="00D30A0B">
              <w:rPr>
                <w:color w:val="FF0000"/>
                <w:szCs w:val="24"/>
              </w:rPr>
              <w:t xml:space="preserve"> </w:t>
            </w:r>
            <w:r w:rsidRPr="00D30A0B">
              <w:rPr>
                <w:szCs w:val="24"/>
              </w:rPr>
              <w:t>not</w:t>
            </w:r>
            <w:r w:rsidRPr="00D30A0B">
              <w:rPr>
                <w:b/>
                <w:bCs/>
                <w:color w:val="FF00FF"/>
                <w:szCs w:val="24"/>
              </w:rPr>
              <w:t xml:space="preserve"> </w:t>
            </w:r>
            <w:r w:rsidRPr="00D30A0B">
              <w:rPr>
                <w:szCs w:val="24"/>
              </w:rPr>
              <w:t>covered as part of this benefit.</w:t>
            </w:r>
          </w:p>
          <w:p w14:paraId="316B68CE" w14:textId="77777777" w:rsidR="005856EC" w:rsidRPr="00D30A0B" w:rsidRDefault="005856EC" w:rsidP="00E12781">
            <w:pPr>
              <w:pStyle w:val="TableTextCharChar"/>
              <w:rPr>
                <w:szCs w:val="24"/>
              </w:rPr>
            </w:pPr>
          </w:p>
          <w:p w14:paraId="316B68CF" w14:textId="3AC0A47E" w:rsidR="005856EC" w:rsidRPr="00D30A0B" w:rsidRDefault="005856EC" w:rsidP="00E12781">
            <w:pPr>
              <w:pStyle w:val="TableTextCharChar"/>
              <w:rPr>
                <w:szCs w:val="24"/>
              </w:rPr>
            </w:pPr>
            <w:r w:rsidRPr="00D30A0B">
              <w:rPr>
                <w:szCs w:val="24"/>
              </w:rPr>
              <w:t>Travel and Lodging Assistance is</w:t>
            </w:r>
            <w:r w:rsidRPr="00D30A0B">
              <w:rPr>
                <w:color w:val="FF0000"/>
                <w:szCs w:val="24"/>
              </w:rPr>
              <w:t xml:space="preserve"> </w:t>
            </w:r>
            <w:r w:rsidRPr="00D30A0B">
              <w:rPr>
                <w:szCs w:val="24"/>
              </w:rPr>
              <w:t>available as part of the Cancer Resource Services program.</w:t>
            </w:r>
            <w:r w:rsidRPr="00D30A0B">
              <w:rPr>
                <w:color w:val="FF0000"/>
                <w:szCs w:val="24"/>
              </w:rPr>
              <w:t xml:space="preserve"> </w:t>
            </w:r>
            <w:r w:rsidRPr="00D30A0B">
              <w:rPr>
                <w:szCs w:val="24"/>
              </w:rPr>
              <w:t xml:space="preserve">Lifetime Maximum of </w:t>
            </w:r>
            <w:r w:rsidRPr="00D30A0B">
              <w:rPr>
                <w:b/>
                <w:color w:val="0000FF"/>
                <w:szCs w:val="24"/>
              </w:rPr>
              <w:t>$1</w:t>
            </w:r>
            <w:r w:rsidR="00ED470C" w:rsidRPr="00D30A0B">
              <w:rPr>
                <w:b/>
                <w:color w:val="0000FF"/>
                <w:szCs w:val="24"/>
              </w:rPr>
              <w:t>5</w:t>
            </w:r>
            <w:r w:rsidRPr="00D30A0B">
              <w:rPr>
                <w:b/>
                <w:color w:val="0000FF"/>
                <w:szCs w:val="24"/>
              </w:rPr>
              <w:t>,000</w:t>
            </w:r>
            <w:r w:rsidR="00ED470C" w:rsidRPr="00D30A0B">
              <w:rPr>
                <w:b/>
                <w:color w:val="0000FF"/>
                <w:szCs w:val="24"/>
              </w:rPr>
              <w:t>.</w:t>
            </w:r>
            <w:r w:rsidRPr="00D30A0B">
              <w:rPr>
                <w:color w:val="FF0000"/>
                <w:szCs w:val="24"/>
              </w:rPr>
              <w:t xml:space="preserve"> </w:t>
            </w:r>
          </w:p>
          <w:p w14:paraId="316B68D0" w14:textId="77777777" w:rsidR="005856EC" w:rsidRPr="00D30A0B" w:rsidRDefault="005856EC" w:rsidP="00E12781">
            <w:pPr>
              <w:pStyle w:val="TableTextCharChar"/>
              <w:rPr>
                <w:szCs w:val="24"/>
              </w:rPr>
            </w:pPr>
          </w:p>
          <w:p w14:paraId="588DE4FF" w14:textId="467CC31C" w:rsidR="005302E8" w:rsidRPr="00D30A0B" w:rsidRDefault="005856EC" w:rsidP="005302E8">
            <w:pPr>
              <w:pStyle w:val="TableTextCharChar"/>
              <w:rPr>
                <w:b/>
                <w:bCs/>
                <w:color w:val="000000"/>
                <w:szCs w:val="24"/>
              </w:rPr>
            </w:pPr>
            <w:r w:rsidRPr="00D30A0B">
              <w:rPr>
                <w:color w:val="000000"/>
                <w:szCs w:val="24"/>
              </w:rPr>
              <w:t xml:space="preserve">The Cancer Support Program offers intensive patient </w:t>
            </w:r>
            <w:r w:rsidRPr="00D30A0B">
              <w:rPr>
                <w:color w:val="000000"/>
                <w:szCs w:val="24"/>
              </w:rPr>
              <w:lastRenderedPageBreak/>
              <w:t xml:space="preserve">advocacy, cancer-related education, information and ongoing support during treatment and recovery from cancer.  Case management services are provided by experienced cancer nurses.  Patients with any type of cancer can take advantage of this program. </w:t>
            </w:r>
          </w:p>
          <w:p w14:paraId="2450E510" w14:textId="77777777" w:rsidR="005302E8" w:rsidRPr="00D30A0B" w:rsidRDefault="005302E8" w:rsidP="005302E8">
            <w:pPr>
              <w:pStyle w:val="TableTextCharChar"/>
              <w:rPr>
                <w:b/>
                <w:bCs/>
                <w:color w:val="000000"/>
                <w:szCs w:val="24"/>
              </w:rPr>
            </w:pPr>
            <w:r w:rsidRPr="00D30A0B">
              <w:rPr>
                <w:b/>
                <w:bCs/>
                <w:color w:val="000000"/>
                <w:szCs w:val="24"/>
              </w:rPr>
              <w:t>For more information, call us toll-free at the number on your health plan ID card.</w:t>
            </w:r>
          </w:p>
          <w:p w14:paraId="5696F57C" w14:textId="77777777" w:rsidR="005302E8" w:rsidRPr="00D30A0B" w:rsidRDefault="005302E8" w:rsidP="005302E8">
            <w:pPr>
              <w:pStyle w:val="TableTextCharChar"/>
              <w:rPr>
                <w:b/>
                <w:bCs/>
                <w:color w:val="000000"/>
                <w:szCs w:val="24"/>
              </w:rPr>
            </w:pPr>
          </w:p>
          <w:p w14:paraId="316B68D9" w14:textId="77777777" w:rsidR="005856EC" w:rsidRPr="00D30A0B" w:rsidRDefault="005856EC" w:rsidP="00246237">
            <w:pPr>
              <w:pStyle w:val="TableTextCharChar"/>
              <w:rPr>
                <w:b/>
                <w:color w:val="0000FF"/>
              </w:rPr>
            </w:pPr>
          </w:p>
        </w:tc>
      </w:tr>
      <w:tr w:rsidR="00B23B5B" w:rsidRPr="00D30A0B" w14:paraId="2400E3E7"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1C6E8235" w14:textId="77777777" w:rsidR="00B23B5B" w:rsidRPr="00D30A0B" w:rsidRDefault="00B23B5B">
            <w:pPr>
              <w:rPr>
                <w:b/>
                <w:sz w:val="24"/>
                <w:szCs w:val="24"/>
              </w:rPr>
            </w:pPr>
            <w:bookmarkStart w:id="121" w:name="Cellular_Gene_Therapy"/>
            <w:r w:rsidRPr="00D30A0B">
              <w:rPr>
                <w:b/>
                <w:sz w:val="24"/>
                <w:szCs w:val="24"/>
              </w:rPr>
              <w:lastRenderedPageBreak/>
              <w:t>Cellular and Gene Therapy</w:t>
            </w:r>
            <w:bookmarkEnd w:id="121"/>
          </w:p>
          <w:p w14:paraId="5685DC42" w14:textId="77777777" w:rsidR="00B23B5B" w:rsidRPr="00D30A0B" w:rsidRDefault="00B23B5B">
            <w:pPr>
              <w:rPr>
                <w:sz w:val="24"/>
                <w:szCs w:val="24"/>
              </w:rPr>
            </w:pPr>
          </w:p>
          <w:p w14:paraId="685FA1DF" w14:textId="77777777" w:rsidR="00B23B5B" w:rsidRPr="00D30A0B" w:rsidRDefault="00B23B5B">
            <w:pPr>
              <w:rPr>
                <w:sz w:val="24"/>
                <w:szCs w:val="24"/>
              </w:rPr>
            </w:pPr>
            <w:r w:rsidRPr="00D30A0B">
              <w:rPr>
                <w:sz w:val="24"/>
                <w:szCs w:val="24"/>
              </w:rPr>
              <w:t>Cellular Therapy and Gene Therapy received on an inpatient or outpatient basis at a Hospital or on an outpatient basis at an Alternate Facility or in a Physician's office.</w:t>
            </w:r>
          </w:p>
          <w:p w14:paraId="37D1D64F" w14:textId="77777777" w:rsidR="00B23B5B" w:rsidRPr="00D30A0B" w:rsidRDefault="00B23B5B">
            <w:pPr>
              <w:rPr>
                <w:sz w:val="24"/>
                <w:szCs w:val="24"/>
              </w:rPr>
            </w:pPr>
          </w:p>
          <w:p w14:paraId="08175691" w14:textId="77777777" w:rsidR="00B23B5B" w:rsidRPr="00D30A0B" w:rsidRDefault="00B23B5B">
            <w:pPr>
              <w:rPr>
                <w:sz w:val="24"/>
                <w:szCs w:val="24"/>
              </w:rPr>
            </w:pPr>
            <w:r w:rsidRPr="00D30A0B">
              <w:rPr>
                <w:sz w:val="24"/>
                <w:szCs w:val="24"/>
              </w:rPr>
              <w:t xml:space="preserve">Benefits for CAR-T therapy for malignancies are provided under </w:t>
            </w:r>
            <w:r w:rsidRPr="00D30A0B">
              <w:rPr>
                <w:i/>
                <w:sz w:val="24"/>
                <w:szCs w:val="24"/>
              </w:rPr>
              <w:t>Transplantation Services</w:t>
            </w:r>
            <w:r w:rsidRPr="00D30A0B">
              <w:rPr>
                <w:sz w:val="24"/>
                <w:szCs w:val="24"/>
              </w:rPr>
              <w:t>.</w:t>
            </w:r>
          </w:p>
          <w:p w14:paraId="39576076" w14:textId="77777777" w:rsidR="00B23B5B" w:rsidRPr="00D30A0B" w:rsidRDefault="00B23B5B" w:rsidP="00E12781">
            <w:pPr>
              <w:pStyle w:val="TableTextCharChar"/>
              <w:numPr>
                <w:ilvl w:val="12"/>
                <w:numId w:val="0"/>
              </w:numPr>
              <w:rPr>
                <w:b/>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2609F31" w14:textId="77777777" w:rsidR="00B23B5B" w:rsidRPr="00D30A0B" w:rsidRDefault="00B23B5B">
            <w:pPr>
              <w:rPr>
                <w:sz w:val="24"/>
                <w:szCs w:val="24"/>
              </w:rPr>
            </w:pPr>
            <w:r w:rsidRPr="00D30A0B">
              <w:rPr>
                <w:sz w:val="24"/>
                <w:szCs w:val="24"/>
              </w:rPr>
              <w:t>Depending upon where the Covered Health Service is provided, Benefits will be the same as those stated under each Covered Health Service category.</w:t>
            </w:r>
          </w:p>
          <w:p w14:paraId="4FC7DC36" w14:textId="77777777" w:rsidR="00B23B5B" w:rsidRPr="00D30A0B" w:rsidRDefault="00B23B5B">
            <w:pPr>
              <w:rPr>
                <w:sz w:val="24"/>
                <w:szCs w:val="24"/>
              </w:rPr>
            </w:pPr>
          </w:p>
          <w:p w14:paraId="4157F36A" w14:textId="1A8BD3CC" w:rsidR="00B23B5B" w:rsidRPr="00D30A0B" w:rsidRDefault="00B23B5B">
            <w:pPr>
              <w:rPr>
                <w:b/>
                <w:color w:val="000000"/>
                <w:sz w:val="24"/>
                <w:szCs w:val="24"/>
              </w:rPr>
            </w:pPr>
            <w:r w:rsidRPr="00D30A0B">
              <w:rPr>
                <w:b/>
                <w:color w:val="000000"/>
                <w:sz w:val="24"/>
                <w:szCs w:val="24"/>
              </w:rPr>
              <w:t xml:space="preserve">Pre-service </w:t>
            </w:r>
            <w:r w:rsidRPr="00D30A0B">
              <w:rPr>
                <w:b/>
                <w:bCs/>
                <w:sz w:val="24"/>
                <w:szCs w:val="24"/>
              </w:rPr>
              <w:t xml:space="preserve">Notification </w:t>
            </w:r>
            <w:r w:rsidRPr="00D30A0B">
              <w:rPr>
                <w:b/>
                <w:color w:val="000000"/>
                <w:sz w:val="24"/>
                <w:szCs w:val="24"/>
              </w:rPr>
              <w:t>Requirement</w:t>
            </w:r>
          </w:p>
          <w:p w14:paraId="6621F449" w14:textId="68386AAD" w:rsidR="00B23B5B" w:rsidRPr="00D30A0B" w:rsidRDefault="00B23B5B">
            <w:pPr>
              <w:rPr>
                <w:color w:val="000000"/>
                <w:sz w:val="24"/>
                <w:szCs w:val="24"/>
              </w:rPr>
            </w:pPr>
            <w:r w:rsidRPr="00D30A0B">
              <w:rPr>
                <w:color w:val="000000"/>
                <w:sz w:val="24"/>
                <w:szCs w:val="24"/>
              </w:rPr>
              <w:t xml:space="preserve">You must </w:t>
            </w:r>
            <w:r w:rsidRPr="00D30A0B">
              <w:rPr>
                <w:bCs/>
                <w:color w:val="000000"/>
                <w:sz w:val="24"/>
                <w:szCs w:val="24"/>
              </w:rPr>
              <w:t>notify us</w:t>
            </w:r>
            <w:r w:rsidRPr="00D30A0B">
              <w:rPr>
                <w:b/>
                <w:bCs/>
                <w:color w:val="FF00FF"/>
                <w:sz w:val="24"/>
                <w:szCs w:val="24"/>
              </w:rPr>
              <w:t xml:space="preserve"> </w:t>
            </w:r>
            <w:r w:rsidRPr="00D30A0B">
              <w:rPr>
                <w:color w:val="000000"/>
                <w:sz w:val="24"/>
                <w:szCs w:val="24"/>
              </w:rPr>
              <w:t xml:space="preserve">as soon as the possibility </w:t>
            </w:r>
            <w:r w:rsidRPr="00D30A0B">
              <w:rPr>
                <w:bCs/>
                <w:sz w:val="24"/>
                <w:szCs w:val="24"/>
              </w:rPr>
              <w:t>of a Cellular or Gene Therapy arises</w:t>
            </w:r>
            <w:r w:rsidRPr="00D30A0B">
              <w:rPr>
                <w:color w:val="000000"/>
                <w:sz w:val="24"/>
                <w:szCs w:val="24"/>
              </w:rPr>
              <w:t xml:space="preserve">.  If you don’t notify us, </w:t>
            </w:r>
            <w:r w:rsidRPr="00D30A0B">
              <w:rPr>
                <w:bCs/>
                <w:sz w:val="24"/>
                <w:szCs w:val="24"/>
              </w:rPr>
              <w:t>Benefits will not be paid.</w:t>
            </w:r>
          </w:p>
          <w:p w14:paraId="3FA57900" w14:textId="77777777" w:rsidR="00B23B5B" w:rsidRPr="00D30A0B" w:rsidRDefault="00B23B5B">
            <w:pPr>
              <w:rPr>
                <w:sz w:val="24"/>
                <w:szCs w:val="24"/>
              </w:rPr>
            </w:pPr>
          </w:p>
          <w:p w14:paraId="681C62A3" w14:textId="4F8076D0" w:rsidR="00B23B5B" w:rsidRPr="00D30A0B" w:rsidRDefault="00B23B5B" w:rsidP="00E12781">
            <w:pPr>
              <w:pStyle w:val="TableTextCharChar"/>
              <w:numPr>
                <w:ilvl w:val="12"/>
                <w:numId w:val="0"/>
              </w:numPr>
              <w:rPr>
                <w:szCs w:val="24"/>
              </w:rPr>
            </w:pPr>
          </w:p>
        </w:tc>
      </w:tr>
      <w:tr w:rsidR="00BF49C1" w:rsidRPr="00D30A0B" w14:paraId="17F9F5DE"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5B67D817" w14:textId="77777777" w:rsidR="00BF49C1" w:rsidRPr="00D30A0B" w:rsidRDefault="00BF49C1" w:rsidP="00A67551">
            <w:pPr>
              <w:rPr>
                <w:rStyle w:val="CDBold"/>
                <w:rFonts w:ascii="Times New Roman" w:hAnsi="Times New Roman"/>
                <w:sz w:val="24"/>
                <w:szCs w:val="24"/>
              </w:rPr>
            </w:pPr>
            <w:bookmarkStart w:id="122" w:name="Clinical_Trials"/>
            <w:r w:rsidRPr="00D30A0B">
              <w:rPr>
                <w:rStyle w:val="CDBold"/>
                <w:rFonts w:ascii="Times New Roman" w:hAnsi="Times New Roman"/>
                <w:sz w:val="24"/>
                <w:szCs w:val="24"/>
              </w:rPr>
              <w:t>Clinical Trials</w:t>
            </w:r>
            <w:bookmarkEnd w:id="122"/>
          </w:p>
          <w:p w14:paraId="39D9C2B2" w14:textId="77777777" w:rsidR="00BF49C1" w:rsidRPr="00D30A0B" w:rsidRDefault="00BF49C1" w:rsidP="00A67551">
            <w:pPr>
              <w:ind w:left="360"/>
              <w:rPr>
                <w:b/>
                <w:sz w:val="24"/>
                <w:szCs w:val="24"/>
              </w:rPr>
            </w:pPr>
          </w:p>
          <w:p w14:paraId="720F066B" w14:textId="77777777" w:rsidR="00BF49C1" w:rsidRPr="00D30A0B" w:rsidRDefault="00BF49C1" w:rsidP="00A67551">
            <w:pPr>
              <w:rPr>
                <w:sz w:val="24"/>
                <w:szCs w:val="24"/>
              </w:rPr>
            </w:pPr>
            <w:r w:rsidRPr="00D30A0B">
              <w:rPr>
                <w:b/>
                <w:sz w:val="24"/>
                <w:szCs w:val="24"/>
              </w:rPr>
              <w:t xml:space="preserve">What are clinical trials? </w:t>
            </w:r>
            <w:r w:rsidRPr="00D30A0B">
              <w:rPr>
                <w:sz w:val="24"/>
                <w:szCs w:val="24"/>
              </w:rPr>
              <w:t>A research study that tests new treatments on patients.</w:t>
            </w:r>
          </w:p>
          <w:p w14:paraId="45763C52" w14:textId="77777777" w:rsidR="00BF49C1" w:rsidRPr="00D30A0B" w:rsidRDefault="00BF49C1" w:rsidP="00A67551">
            <w:pPr>
              <w:rPr>
                <w:sz w:val="24"/>
                <w:szCs w:val="24"/>
              </w:rPr>
            </w:pPr>
          </w:p>
          <w:p w14:paraId="63F4DC98" w14:textId="77777777" w:rsidR="00BF49C1" w:rsidRPr="00D30A0B" w:rsidRDefault="00BF49C1" w:rsidP="00A67551">
            <w:pPr>
              <w:rPr>
                <w:sz w:val="24"/>
                <w:szCs w:val="24"/>
              </w:rPr>
            </w:pPr>
            <w:r w:rsidRPr="00D30A0B">
              <w:rPr>
                <w:sz w:val="24"/>
                <w:szCs w:val="24"/>
              </w:rPr>
              <w:t xml:space="preserve">We cover some routine patient costs for participation in an approved clinical trial if: </w:t>
            </w:r>
          </w:p>
          <w:p w14:paraId="43BFA602" w14:textId="77777777" w:rsidR="00BF49C1" w:rsidRPr="00D30A0B" w:rsidRDefault="00BF49C1" w:rsidP="00EB2AF9">
            <w:pPr>
              <w:pStyle w:val="ListParagraph"/>
              <w:numPr>
                <w:ilvl w:val="0"/>
                <w:numId w:val="13"/>
              </w:numPr>
              <w:spacing w:after="0" w:line="240" w:lineRule="auto"/>
              <w:rPr>
                <w:rFonts w:ascii="Times New Roman" w:hAnsi="Times New Roman" w:cs="Times New Roman"/>
                <w:sz w:val="24"/>
                <w:szCs w:val="24"/>
              </w:rPr>
            </w:pPr>
            <w:r w:rsidRPr="00D30A0B">
              <w:rPr>
                <w:rFonts w:ascii="Times New Roman" w:hAnsi="Times New Roman" w:cs="Times New Roman"/>
                <w:sz w:val="24"/>
                <w:szCs w:val="24"/>
              </w:rPr>
              <w:t>You meet the requirements to participate; and</w:t>
            </w:r>
          </w:p>
          <w:p w14:paraId="2A507F0F" w14:textId="77777777" w:rsidR="00BF49C1" w:rsidRPr="00D30A0B" w:rsidRDefault="00BF49C1" w:rsidP="00EB2AF9">
            <w:pPr>
              <w:pStyle w:val="ListParagraph"/>
              <w:numPr>
                <w:ilvl w:val="0"/>
                <w:numId w:val="13"/>
              </w:numPr>
              <w:spacing w:after="0" w:line="240" w:lineRule="auto"/>
              <w:rPr>
                <w:rFonts w:ascii="Times New Roman" w:hAnsi="Times New Roman" w:cs="Times New Roman"/>
                <w:sz w:val="24"/>
                <w:szCs w:val="24"/>
              </w:rPr>
            </w:pPr>
            <w:r w:rsidRPr="00D30A0B">
              <w:rPr>
                <w:rFonts w:ascii="Times New Roman" w:hAnsi="Times New Roman" w:cs="Times New Roman"/>
                <w:sz w:val="24"/>
                <w:szCs w:val="24"/>
              </w:rPr>
              <w:t>You are referred by a network provider who has said based on medical and scientific information the clinical trial is appropriate for your condition</w:t>
            </w:r>
          </w:p>
          <w:p w14:paraId="6D271E3D" w14:textId="77777777" w:rsidR="00BF49C1" w:rsidRPr="00D30A0B" w:rsidRDefault="00BF49C1" w:rsidP="00EB2AF9">
            <w:pPr>
              <w:pStyle w:val="ListParagraph"/>
              <w:numPr>
                <w:ilvl w:val="0"/>
                <w:numId w:val="13"/>
              </w:numPr>
              <w:spacing w:after="0" w:line="240" w:lineRule="auto"/>
              <w:rPr>
                <w:rFonts w:ascii="Times New Roman" w:hAnsi="Times New Roman" w:cs="Times New Roman"/>
                <w:sz w:val="24"/>
                <w:szCs w:val="24"/>
              </w:rPr>
            </w:pPr>
            <w:r w:rsidRPr="00D30A0B">
              <w:rPr>
                <w:rFonts w:ascii="Times New Roman" w:hAnsi="Times New Roman" w:cs="Times New Roman"/>
                <w:sz w:val="24"/>
                <w:szCs w:val="24"/>
              </w:rPr>
              <w:t xml:space="preserve">You have notified us. </w:t>
            </w:r>
          </w:p>
          <w:p w14:paraId="10C0086B" w14:textId="77777777" w:rsidR="00BF49C1" w:rsidRPr="00D30A0B" w:rsidRDefault="00BF49C1" w:rsidP="00A67551">
            <w:pPr>
              <w:ind w:left="720"/>
              <w:contextualSpacing/>
              <w:rPr>
                <w:sz w:val="24"/>
                <w:szCs w:val="24"/>
              </w:rPr>
            </w:pPr>
          </w:p>
          <w:p w14:paraId="320FA6E5" w14:textId="77777777" w:rsidR="00BF49C1" w:rsidRPr="00D30A0B" w:rsidRDefault="00BF49C1" w:rsidP="00A67551">
            <w:pPr>
              <w:rPr>
                <w:sz w:val="24"/>
                <w:szCs w:val="24"/>
              </w:rPr>
            </w:pPr>
            <w:r w:rsidRPr="00D30A0B">
              <w:rPr>
                <w:b/>
                <w:bCs/>
                <w:sz w:val="24"/>
                <w:szCs w:val="24"/>
              </w:rPr>
              <w:t xml:space="preserve">What is an approved clinical trial? </w:t>
            </w:r>
            <w:r w:rsidRPr="00D30A0B">
              <w:rPr>
                <w:sz w:val="24"/>
                <w:szCs w:val="24"/>
              </w:rPr>
              <w:t xml:space="preserve">A clinical trial that is: </w:t>
            </w:r>
          </w:p>
          <w:p w14:paraId="1D82779C" w14:textId="77777777" w:rsidR="00BF49C1" w:rsidRPr="00D30A0B" w:rsidRDefault="00BF49C1" w:rsidP="00EB2AF9">
            <w:pPr>
              <w:pStyle w:val="ListParagraph"/>
              <w:numPr>
                <w:ilvl w:val="0"/>
                <w:numId w:val="13"/>
              </w:numPr>
              <w:spacing w:after="0" w:line="240" w:lineRule="auto"/>
              <w:rPr>
                <w:rFonts w:ascii="Times New Roman" w:hAnsi="Times New Roman" w:cs="Times New Roman"/>
                <w:sz w:val="24"/>
                <w:szCs w:val="24"/>
              </w:rPr>
            </w:pPr>
            <w:r w:rsidRPr="00D30A0B">
              <w:rPr>
                <w:rFonts w:ascii="Times New Roman" w:hAnsi="Times New Roman" w:cs="Times New Roman"/>
                <w:sz w:val="24"/>
                <w:szCs w:val="24"/>
              </w:rPr>
              <w:t xml:space="preserve">Federally funded or approved; and </w:t>
            </w:r>
          </w:p>
          <w:p w14:paraId="31335C09" w14:textId="77777777" w:rsidR="00BF49C1" w:rsidRPr="00D30A0B" w:rsidRDefault="00BF49C1" w:rsidP="00EB2AF9">
            <w:pPr>
              <w:pStyle w:val="ListParagraph"/>
              <w:numPr>
                <w:ilvl w:val="0"/>
                <w:numId w:val="13"/>
              </w:numPr>
              <w:spacing w:after="0" w:line="240" w:lineRule="auto"/>
              <w:rPr>
                <w:rFonts w:ascii="Times New Roman" w:hAnsi="Times New Roman" w:cs="Times New Roman"/>
                <w:sz w:val="24"/>
                <w:szCs w:val="24"/>
              </w:rPr>
            </w:pPr>
            <w:r w:rsidRPr="00D30A0B">
              <w:rPr>
                <w:rFonts w:ascii="Times New Roman" w:hAnsi="Times New Roman" w:cs="Times New Roman"/>
                <w:sz w:val="24"/>
                <w:szCs w:val="24"/>
              </w:rPr>
              <w:lastRenderedPageBreak/>
              <w:t>Conducted under an investigational drug application reviewed by the Food and Drug Administration (FDA).</w:t>
            </w:r>
          </w:p>
          <w:p w14:paraId="1A5EA03C" w14:textId="77777777" w:rsidR="00BF49C1" w:rsidRPr="00D30A0B" w:rsidRDefault="00BF49C1" w:rsidP="00A67551">
            <w:pPr>
              <w:rPr>
                <w:sz w:val="24"/>
                <w:szCs w:val="24"/>
              </w:rPr>
            </w:pPr>
          </w:p>
          <w:p w14:paraId="3B35E4E8" w14:textId="77777777" w:rsidR="00BF49C1" w:rsidRPr="00D30A0B" w:rsidRDefault="00BF49C1" w:rsidP="00A67551">
            <w:pPr>
              <w:rPr>
                <w:sz w:val="24"/>
                <w:szCs w:val="24"/>
              </w:rPr>
            </w:pPr>
            <w:r w:rsidRPr="00D30A0B">
              <w:rPr>
                <w:sz w:val="24"/>
                <w:szCs w:val="24"/>
              </w:rPr>
              <w:t>For all other clinical trials there is no coverage.</w:t>
            </w:r>
          </w:p>
          <w:p w14:paraId="1D9B5A38" w14:textId="77777777" w:rsidR="00BF49C1" w:rsidRPr="00D30A0B" w:rsidRDefault="00BF49C1" w:rsidP="00A67551">
            <w:pPr>
              <w:rPr>
                <w:sz w:val="24"/>
                <w:szCs w:val="24"/>
              </w:rPr>
            </w:pPr>
          </w:p>
          <w:p w14:paraId="6BE0EA30" w14:textId="77777777" w:rsidR="00BF49C1" w:rsidRPr="00D30A0B" w:rsidRDefault="00BF49C1" w:rsidP="00A67551">
            <w:pPr>
              <w:rPr>
                <w:rFonts w:eastAsiaTheme="minorHAnsi"/>
                <w:sz w:val="24"/>
                <w:szCs w:val="24"/>
              </w:rPr>
            </w:pPr>
            <w:r w:rsidRPr="00D30A0B">
              <w:rPr>
                <w:sz w:val="24"/>
                <w:szCs w:val="24"/>
              </w:rPr>
              <w:t>No coverage for:</w:t>
            </w:r>
          </w:p>
          <w:p w14:paraId="2E851718" w14:textId="77777777" w:rsidR="00BF49C1" w:rsidRPr="00D30A0B" w:rsidRDefault="00BF49C1" w:rsidP="00EB2AF9">
            <w:pPr>
              <w:pStyle w:val="ListParagraph"/>
              <w:numPr>
                <w:ilvl w:val="0"/>
                <w:numId w:val="13"/>
              </w:numPr>
              <w:spacing w:after="0" w:line="240" w:lineRule="auto"/>
              <w:rPr>
                <w:rFonts w:ascii="Times New Roman" w:hAnsi="Times New Roman" w:cs="Times New Roman"/>
                <w:sz w:val="24"/>
                <w:szCs w:val="24"/>
              </w:rPr>
            </w:pPr>
            <w:r w:rsidRPr="00D30A0B">
              <w:rPr>
                <w:rFonts w:ascii="Times New Roman" w:hAnsi="Times New Roman" w:cs="Times New Roman"/>
                <w:sz w:val="24"/>
                <w:szCs w:val="24"/>
              </w:rPr>
              <w:t xml:space="preserve">Cost for investigational drugs or devices. </w:t>
            </w:r>
          </w:p>
          <w:p w14:paraId="42D3BD86" w14:textId="77777777" w:rsidR="00BF49C1" w:rsidRPr="00D30A0B" w:rsidRDefault="00BF49C1" w:rsidP="00EB2AF9">
            <w:pPr>
              <w:pStyle w:val="ListParagraph"/>
              <w:numPr>
                <w:ilvl w:val="0"/>
                <w:numId w:val="13"/>
              </w:numPr>
              <w:spacing w:after="0" w:line="240" w:lineRule="auto"/>
              <w:rPr>
                <w:rFonts w:ascii="Times New Roman" w:hAnsi="Times New Roman" w:cs="Times New Roman"/>
                <w:sz w:val="24"/>
                <w:szCs w:val="24"/>
              </w:rPr>
            </w:pPr>
            <w:r w:rsidRPr="00D30A0B">
              <w:rPr>
                <w:rFonts w:ascii="Times New Roman" w:hAnsi="Times New Roman" w:cs="Times New Roman"/>
                <w:sz w:val="24"/>
                <w:szCs w:val="24"/>
              </w:rPr>
              <w:t>Cost for non-health services (for example: travel/transportation) required for you to receive the treatment.</w:t>
            </w:r>
          </w:p>
          <w:p w14:paraId="501A944C" w14:textId="77777777" w:rsidR="00BF49C1" w:rsidRPr="00D30A0B" w:rsidRDefault="00BF49C1" w:rsidP="00EB2AF9">
            <w:pPr>
              <w:pStyle w:val="ListParagraph"/>
              <w:numPr>
                <w:ilvl w:val="0"/>
                <w:numId w:val="13"/>
              </w:numPr>
              <w:spacing w:after="0" w:line="240" w:lineRule="auto"/>
              <w:rPr>
                <w:rFonts w:ascii="Times New Roman" w:hAnsi="Times New Roman" w:cs="Times New Roman"/>
                <w:sz w:val="24"/>
                <w:szCs w:val="24"/>
              </w:rPr>
            </w:pPr>
            <w:r w:rsidRPr="00D30A0B">
              <w:rPr>
                <w:rFonts w:ascii="Times New Roman" w:hAnsi="Times New Roman" w:cs="Times New Roman"/>
                <w:sz w:val="24"/>
                <w:szCs w:val="24"/>
              </w:rPr>
              <w:t>Cost for managing the research.</w:t>
            </w:r>
          </w:p>
          <w:p w14:paraId="26B8008D" w14:textId="77777777" w:rsidR="00BF49C1" w:rsidRPr="00D30A0B" w:rsidRDefault="00BF49C1" w:rsidP="00EB2AF9">
            <w:pPr>
              <w:pStyle w:val="ListParagraph"/>
              <w:numPr>
                <w:ilvl w:val="0"/>
                <w:numId w:val="13"/>
              </w:numPr>
              <w:spacing w:after="0" w:line="240" w:lineRule="auto"/>
              <w:rPr>
                <w:rFonts w:ascii="Times New Roman" w:hAnsi="Times New Roman" w:cs="Times New Roman"/>
                <w:sz w:val="24"/>
                <w:szCs w:val="24"/>
              </w:rPr>
            </w:pPr>
            <w:r w:rsidRPr="00D30A0B">
              <w:rPr>
                <w:rFonts w:ascii="Times New Roman" w:hAnsi="Times New Roman" w:cs="Times New Roman"/>
                <w:sz w:val="24"/>
                <w:szCs w:val="24"/>
              </w:rPr>
              <w:t>Items and services provided by the research sponsor free of charge for any person enrolled in the trial.</w:t>
            </w:r>
          </w:p>
          <w:p w14:paraId="7BF9EBFF" w14:textId="77777777" w:rsidR="00BF49C1" w:rsidRPr="00D30A0B" w:rsidRDefault="00BF49C1" w:rsidP="00A67551">
            <w:pPr>
              <w:rPr>
                <w:sz w:val="24"/>
                <w:szCs w:val="24"/>
              </w:rPr>
            </w:pPr>
          </w:p>
          <w:p w14:paraId="3DDFA07B" w14:textId="77777777" w:rsidR="00BF49C1" w:rsidRPr="00D30A0B" w:rsidRDefault="00BF49C1" w:rsidP="00A67551">
            <w:pPr>
              <w:ind w:right="-18"/>
              <w:rPr>
                <w:b/>
                <w:sz w:val="24"/>
                <w:szCs w:val="24"/>
              </w:rPr>
            </w:pPr>
            <w:r w:rsidRPr="00D30A0B">
              <w:rPr>
                <w:b/>
                <w:sz w:val="24"/>
                <w:szCs w:val="24"/>
              </w:rPr>
              <w:t xml:space="preserve">Want more information? </w:t>
            </w:r>
          </w:p>
          <w:p w14:paraId="29D3A224" w14:textId="471C587D" w:rsidR="00BF49C1" w:rsidRPr="00D30A0B" w:rsidRDefault="00BF49C1">
            <w:pPr>
              <w:pStyle w:val="TableTextChar1"/>
              <w:numPr>
                <w:ilvl w:val="12"/>
                <w:numId w:val="0"/>
              </w:numPr>
              <w:rPr>
                <w:b/>
              </w:rPr>
            </w:pPr>
            <w:r w:rsidRPr="00D30A0B">
              <w:rPr>
                <w:szCs w:val="24"/>
              </w:rPr>
              <w:t xml:space="preserve">View the </w:t>
            </w:r>
            <w:hyperlink r:id="rId28" w:history="1">
              <w:r w:rsidRPr="00D30A0B">
                <w:rPr>
                  <w:rStyle w:val="Hyperlink"/>
                  <w:szCs w:val="24"/>
                </w:rPr>
                <w:t>glossary</w:t>
              </w:r>
            </w:hyperlink>
            <w:r w:rsidRPr="00D30A0B">
              <w:rPr>
                <w:szCs w:val="24"/>
              </w:rPr>
              <w:t xml:space="preserve"> for definitions.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57B8A07" w14:textId="77777777" w:rsidR="00BF49C1" w:rsidRPr="00D30A0B" w:rsidRDefault="00BF49C1" w:rsidP="00A67551">
            <w:pPr>
              <w:rPr>
                <w:rStyle w:val="CDBlack"/>
                <w:rFonts w:ascii="Times New Roman" w:hAnsi="Times New Roman"/>
                <w:sz w:val="24"/>
                <w:szCs w:val="24"/>
              </w:rPr>
            </w:pPr>
            <w:r w:rsidRPr="00D30A0B">
              <w:rPr>
                <w:rStyle w:val="CDBlack"/>
                <w:rFonts w:ascii="Times New Roman" w:hAnsi="Times New Roman"/>
                <w:sz w:val="24"/>
                <w:szCs w:val="24"/>
              </w:rPr>
              <w:lastRenderedPageBreak/>
              <w:t>Depending upon where the Covered Health Service is provided, Benefits will be the same as those stated under each Covered Health Service category.</w:t>
            </w:r>
          </w:p>
          <w:p w14:paraId="0F6B077C" w14:textId="77777777" w:rsidR="00BF49C1" w:rsidRPr="00D30A0B" w:rsidRDefault="00BF49C1" w:rsidP="00A67551">
            <w:pPr>
              <w:pStyle w:val="TableText"/>
              <w:rPr>
                <w:b/>
                <w:color w:val="0000FF"/>
                <w:szCs w:val="24"/>
              </w:rPr>
            </w:pPr>
          </w:p>
          <w:p w14:paraId="180AEAD4" w14:textId="77777777" w:rsidR="00BF49C1" w:rsidRPr="00D30A0B" w:rsidRDefault="00BF49C1" w:rsidP="00A67551">
            <w:pPr>
              <w:pStyle w:val="TableText"/>
              <w:rPr>
                <w:rStyle w:val="CDBold"/>
                <w:rFonts w:ascii="Times New Roman" w:hAnsi="Times New Roman"/>
              </w:rPr>
            </w:pPr>
            <w:r w:rsidRPr="00D30A0B">
              <w:rPr>
                <w:rStyle w:val="CDBold"/>
                <w:rFonts w:ascii="Times New Roman" w:hAnsi="Times New Roman"/>
              </w:rPr>
              <w:t xml:space="preserve">Pre-service </w:t>
            </w:r>
            <w:r w:rsidRPr="00D30A0B">
              <w:rPr>
                <w:b/>
                <w:bCs/>
              </w:rPr>
              <w:t xml:space="preserve">Notification </w:t>
            </w:r>
            <w:r w:rsidRPr="00D30A0B">
              <w:rPr>
                <w:rStyle w:val="CDBold"/>
                <w:rFonts w:ascii="Times New Roman" w:hAnsi="Times New Roman"/>
              </w:rPr>
              <w:t>Requirement</w:t>
            </w:r>
          </w:p>
          <w:p w14:paraId="75DF8521" w14:textId="77777777" w:rsidR="00BF49C1" w:rsidRPr="00D30A0B" w:rsidRDefault="00BF49C1" w:rsidP="00A67551">
            <w:pPr>
              <w:pStyle w:val="TableText"/>
              <w:rPr>
                <w:rStyle w:val="CDBlack"/>
                <w:rFonts w:ascii="Times New Roman" w:hAnsi="Times New Roman"/>
                <w:bCs w:val="0"/>
                <w:szCs w:val="24"/>
              </w:rPr>
            </w:pPr>
            <w:r w:rsidRPr="00D30A0B">
              <w:rPr>
                <w:rStyle w:val="CDBlack"/>
                <w:rFonts w:ascii="Times New Roman" w:hAnsi="Times New Roman"/>
                <w:szCs w:val="24"/>
              </w:rPr>
              <w:t xml:space="preserve">You must </w:t>
            </w:r>
            <w:r w:rsidRPr="00D30A0B">
              <w:rPr>
                <w:bCs/>
                <w:color w:val="000000"/>
              </w:rPr>
              <w:t>notify us</w:t>
            </w:r>
            <w:r w:rsidRPr="00D30A0B">
              <w:rPr>
                <w:b/>
                <w:bCs/>
                <w:color w:val="FF00FF"/>
              </w:rPr>
              <w:t xml:space="preserve"> </w:t>
            </w:r>
            <w:r w:rsidRPr="00D30A0B">
              <w:rPr>
                <w:rStyle w:val="CDBlack"/>
                <w:rFonts w:ascii="Times New Roman" w:hAnsi="Times New Roman"/>
                <w:szCs w:val="24"/>
              </w:rPr>
              <w:t xml:space="preserve">as soon as the possibility of participation in a clinical trial arises. </w:t>
            </w:r>
          </w:p>
          <w:p w14:paraId="1B033315" w14:textId="77777777" w:rsidR="00BF49C1" w:rsidRPr="00D30A0B" w:rsidRDefault="00BF49C1" w:rsidP="00A67551"/>
          <w:p w14:paraId="37000CDB" w14:textId="77777777" w:rsidR="00BF49C1" w:rsidRPr="00D30A0B" w:rsidRDefault="00BF49C1">
            <w:pPr>
              <w:pStyle w:val="TableTextChar1"/>
              <w:numPr>
                <w:ilvl w:val="12"/>
                <w:numId w:val="0"/>
              </w:numPr>
              <w:rPr>
                <w:b/>
              </w:rPr>
            </w:pPr>
          </w:p>
        </w:tc>
      </w:tr>
      <w:tr w:rsidR="005856EC" w:rsidRPr="00D30A0B" w14:paraId="316B68E2"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DB" w14:textId="77777777" w:rsidR="005856EC" w:rsidRPr="00D30A0B" w:rsidRDefault="005856EC">
            <w:pPr>
              <w:pStyle w:val="TableTextChar1"/>
              <w:numPr>
                <w:ilvl w:val="12"/>
                <w:numId w:val="0"/>
              </w:numPr>
              <w:rPr>
                <w:b/>
              </w:rPr>
            </w:pPr>
            <w:bookmarkStart w:id="123" w:name="Chemotherapy"/>
            <w:r w:rsidRPr="00D30A0B">
              <w:rPr>
                <w:b/>
              </w:rPr>
              <w:t>Chemotherapy</w:t>
            </w:r>
            <w:bookmarkEnd w:id="12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93439D3" w14:textId="44EA8D54" w:rsidR="00D42D29" w:rsidRPr="00D30A0B" w:rsidRDefault="00D42D29">
            <w:pPr>
              <w:pStyle w:val="TableTextChar1"/>
              <w:numPr>
                <w:ilvl w:val="12"/>
                <w:numId w:val="0"/>
              </w:numPr>
              <w:rPr>
                <w:b/>
              </w:rPr>
            </w:pPr>
            <w:r w:rsidRPr="00D30A0B">
              <w:rPr>
                <w:b/>
              </w:rPr>
              <w:t xml:space="preserve">Physician Office: </w:t>
            </w:r>
          </w:p>
          <w:p w14:paraId="316B68E0" w14:textId="3A0CED52" w:rsidR="005856EC" w:rsidRPr="00D30A0B" w:rsidRDefault="00927D62">
            <w:pPr>
              <w:pStyle w:val="TableTextChar1"/>
              <w:numPr>
                <w:ilvl w:val="12"/>
                <w:numId w:val="0"/>
              </w:numPr>
            </w:pPr>
            <w:r w:rsidRPr="00D30A0B">
              <w:rPr>
                <w:b/>
                <w:color w:val="0000FF"/>
              </w:rPr>
              <w:t>$40</w:t>
            </w:r>
            <w:r w:rsidR="005856EC" w:rsidRPr="00D30A0B">
              <w:t xml:space="preserve"> copay per visit then </w:t>
            </w:r>
            <w:r w:rsidR="00614014" w:rsidRPr="00D30A0B">
              <w:rPr>
                <w:b/>
                <w:color w:val="0000FF"/>
              </w:rPr>
              <w:t>100%</w:t>
            </w:r>
            <w:r w:rsidR="005856EC" w:rsidRPr="00D30A0B">
              <w:rPr>
                <w:b/>
                <w:color w:val="0000FF"/>
              </w:rPr>
              <w:t xml:space="preserve"> </w:t>
            </w:r>
            <w:r w:rsidR="005856EC" w:rsidRPr="00D30A0B">
              <w:rPr>
                <w:bCs/>
              </w:rPr>
              <w:t>of eligible expenses</w:t>
            </w:r>
            <w:r w:rsidR="005856EC" w:rsidRPr="00D30A0B">
              <w:rPr>
                <w:bCs/>
                <w:color w:val="0000FF"/>
              </w:rPr>
              <w:t>.</w:t>
            </w:r>
          </w:p>
          <w:p w14:paraId="316B68E1" w14:textId="77777777" w:rsidR="005856EC" w:rsidRPr="00D30A0B" w:rsidRDefault="005856EC">
            <w:pPr>
              <w:pStyle w:val="TableTextChar1"/>
              <w:numPr>
                <w:ilvl w:val="12"/>
                <w:numId w:val="0"/>
              </w:numPr>
              <w:rPr>
                <w:b/>
                <w:color w:val="0000FF"/>
              </w:rPr>
            </w:pPr>
          </w:p>
        </w:tc>
      </w:tr>
      <w:tr w:rsidR="005856EC" w:rsidRPr="00D30A0B" w14:paraId="316B68FF"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E3" w14:textId="77777777" w:rsidR="005856EC" w:rsidRPr="00D30A0B" w:rsidRDefault="005856EC" w:rsidP="00CF545B">
            <w:pPr>
              <w:pStyle w:val="TableTextChar1"/>
              <w:numPr>
                <w:ilvl w:val="12"/>
                <w:numId w:val="0"/>
              </w:numPr>
              <w:rPr>
                <w:b/>
              </w:rPr>
            </w:pPr>
            <w:bookmarkStart w:id="124" w:name="Congenital_Heart_Disease_Resource_Servic"/>
            <w:r w:rsidRPr="00D30A0B">
              <w:rPr>
                <w:b/>
              </w:rPr>
              <w:t>Congenital Heart Disease Resource Services (CHDRS)</w:t>
            </w:r>
            <w:bookmarkEnd w:id="124"/>
          </w:p>
          <w:p w14:paraId="316B68E4" w14:textId="77777777" w:rsidR="005856EC" w:rsidRPr="00D30A0B" w:rsidRDefault="005856EC" w:rsidP="00CF545B">
            <w:pPr>
              <w:pStyle w:val="TableTextChar1"/>
              <w:numPr>
                <w:ilvl w:val="12"/>
                <w:numId w:val="0"/>
              </w:numPr>
              <w:rPr>
                <w:b/>
              </w:rPr>
            </w:pPr>
          </w:p>
          <w:p w14:paraId="3791CCF5" w14:textId="77777777" w:rsidR="007E0E93" w:rsidRPr="00D30A0B" w:rsidRDefault="007E0E93" w:rsidP="007E0E93">
            <w:pPr>
              <w:numPr>
                <w:ilvl w:val="12"/>
                <w:numId w:val="0"/>
              </w:numPr>
              <w:rPr>
                <w:b/>
                <w:sz w:val="24"/>
                <w:szCs w:val="24"/>
              </w:rPr>
            </w:pPr>
            <w:r w:rsidRPr="00D30A0B">
              <w:rPr>
                <w:sz w:val="24"/>
                <w:szCs w:val="24"/>
              </w:rPr>
              <w:t>This is part of Mercer Health Advantage (MHA).</w:t>
            </w:r>
          </w:p>
          <w:p w14:paraId="316B68E5" w14:textId="77777777" w:rsidR="005856EC" w:rsidRPr="00D30A0B" w:rsidRDefault="005856EC" w:rsidP="00CF545B">
            <w:pPr>
              <w:overflowPunct/>
              <w:spacing w:line="240" w:lineRule="atLeast"/>
              <w:textAlignment w:val="auto"/>
              <w:rPr>
                <w:b/>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8EE" w14:textId="1BDA3081" w:rsidR="00662B9A" w:rsidRPr="00D30A0B" w:rsidRDefault="00927D62" w:rsidP="00662B9A">
            <w:pPr>
              <w:pStyle w:val="TableTextCharCharChar1"/>
              <w:numPr>
                <w:ilvl w:val="12"/>
                <w:numId w:val="0"/>
              </w:numPr>
            </w:pPr>
            <w:r w:rsidRPr="00D30A0B">
              <w:rPr>
                <w:b/>
                <w:color w:val="0000FF"/>
              </w:rPr>
              <w:t xml:space="preserve">$500 </w:t>
            </w:r>
            <w:r w:rsidR="00662B9A" w:rsidRPr="00D30A0B">
              <w:t xml:space="preserve">copay per admission, then </w:t>
            </w:r>
            <w:r w:rsidR="00614014" w:rsidRPr="00D30A0B">
              <w:rPr>
                <w:b/>
                <w:bCs/>
                <w:color w:val="0000FF"/>
              </w:rPr>
              <w:t>100%</w:t>
            </w:r>
            <w:r w:rsidR="00662B9A" w:rsidRPr="00D30A0B">
              <w:t xml:space="preserve"> of eligible expenses.</w:t>
            </w:r>
          </w:p>
          <w:p w14:paraId="316B68EF" w14:textId="77777777" w:rsidR="00662B9A" w:rsidRPr="00D30A0B" w:rsidRDefault="00662B9A" w:rsidP="00662B9A">
            <w:pPr>
              <w:pStyle w:val="TableTextCharCharChar1"/>
              <w:numPr>
                <w:ilvl w:val="12"/>
                <w:numId w:val="0"/>
              </w:numPr>
              <w:rPr>
                <w:b/>
                <w:i/>
                <w:iCs/>
                <w:color w:val="FF00FF"/>
              </w:rPr>
            </w:pPr>
          </w:p>
          <w:p w14:paraId="316B68F3" w14:textId="77777777" w:rsidR="005856EC" w:rsidRPr="00D30A0B" w:rsidRDefault="005856EC" w:rsidP="00CF545B">
            <w:pPr>
              <w:pStyle w:val="TableTextChar1"/>
              <w:numPr>
                <w:ilvl w:val="12"/>
                <w:numId w:val="0"/>
              </w:numPr>
            </w:pPr>
          </w:p>
          <w:p w14:paraId="316B68F4" w14:textId="77777777" w:rsidR="005856EC" w:rsidRPr="00D30A0B" w:rsidRDefault="005856EC" w:rsidP="00CF545B">
            <w:pPr>
              <w:pStyle w:val="TableTextChar1"/>
              <w:numPr>
                <w:ilvl w:val="12"/>
                <w:numId w:val="0"/>
              </w:numPr>
              <w:rPr>
                <w:szCs w:val="24"/>
              </w:rPr>
            </w:pPr>
            <w:r w:rsidRPr="00D30A0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316B68F5" w14:textId="77777777" w:rsidR="005856EC" w:rsidRPr="00D30A0B" w:rsidRDefault="005856EC" w:rsidP="00CF545B">
            <w:pPr>
              <w:pStyle w:val="TableTextChar1"/>
              <w:numPr>
                <w:ilvl w:val="12"/>
                <w:numId w:val="0"/>
              </w:numPr>
            </w:pPr>
          </w:p>
          <w:p w14:paraId="316B68F6" w14:textId="77777777" w:rsidR="005856EC" w:rsidRPr="00D30A0B" w:rsidRDefault="005856EC" w:rsidP="00CF545B">
            <w:pPr>
              <w:pStyle w:val="TableTextChar1"/>
            </w:pPr>
            <w:r w:rsidRPr="00D30A0B">
              <w:t>Network benefits are available for patients who receive care at a designated CHD Centers of Excellence Network facility.</w:t>
            </w:r>
          </w:p>
          <w:p w14:paraId="316B68F7" w14:textId="77777777" w:rsidR="005856EC" w:rsidRPr="00D30A0B" w:rsidRDefault="005856EC" w:rsidP="00CF545B">
            <w:pPr>
              <w:pStyle w:val="TableTextChar1"/>
              <w:numPr>
                <w:ilvl w:val="12"/>
                <w:numId w:val="0"/>
              </w:numPr>
            </w:pPr>
          </w:p>
          <w:p w14:paraId="316B68F8" w14:textId="77777777" w:rsidR="005856EC" w:rsidRPr="00D30A0B" w:rsidRDefault="005856EC" w:rsidP="00570447">
            <w:pPr>
              <w:pStyle w:val="TableText"/>
            </w:pPr>
            <w:r w:rsidRPr="00D30A0B">
              <w:t xml:space="preserve">Participation in this program is voluntary for the enrollee.  To help ensure network benefits are received under this program, patients, or someone on their behalf, should contact CHD Resource Services </w:t>
            </w:r>
            <w:r w:rsidRPr="00D30A0B">
              <w:rPr>
                <w:color w:val="000000"/>
              </w:rPr>
              <w:t xml:space="preserve">at </w:t>
            </w:r>
            <w:r w:rsidRPr="00D30A0B">
              <w:rPr>
                <w:b/>
                <w:color w:val="0000FF"/>
              </w:rPr>
              <w:t>1-888-936-7246</w:t>
            </w:r>
            <w:r w:rsidRPr="00D30A0B">
              <w:rPr>
                <w:b/>
                <w:color w:val="000000"/>
              </w:rPr>
              <w:t xml:space="preserve"> </w:t>
            </w:r>
            <w:r w:rsidRPr="00D30A0B">
              <w:rPr>
                <w:color w:val="000000"/>
              </w:rPr>
              <w:t>before receiving care.  More information is also available at</w:t>
            </w:r>
            <w:r w:rsidRPr="00D30A0B">
              <w:rPr>
                <w:b/>
                <w:color w:val="000000"/>
              </w:rPr>
              <w:t xml:space="preserve"> </w:t>
            </w:r>
            <w:hyperlink r:id="rId29" w:history="1"/>
            <w:hyperlink r:id="rId30" w:history="1">
              <w:r w:rsidR="0038203F" w:rsidRPr="00D30A0B">
                <w:rPr>
                  <w:rStyle w:val="Hyperlink"/>
                  <w:szCs w:val="24"/>
                </w:rPr>
                <w:t>www.myoptumhealthcomplexmedical.com</w:t>
              </w:r>
            </w:hyperlink>
          </w:p>
          <w:p w14:paraId="316B68F9" w14:textId="77777777" w:rsidR="005856EC" w:rsidRPr="00D30A0B" w:rsidRDefault="005856EC" w:rsidP="00CF545B">
            <w:pPr>
              <w:overflowPunct/>
              <w:spacing w:line="240" w:lineRule="atLeast"/>
              <w:textAlignment w:val="auto"/>
              <w:rPr>
                <w:sz w:val="24"/>
                <w:szCs w:val="24"/>
              </w:rPr>
            </w:pPr>
          </w:p>
          <w:p w14:paraId="444B63E5" w14:textId="77777777" w:rsidR="005856EC" w:rsidRPr="00D30A0B" w:rsidRDefault="005856EC" w:rsidP="00927D62">
            <w:pPr>
              <w:pStyle w:val="TableTextChar1"/>
              <w:rPr>
                <w:color w:val="FF0000"/>
                <w:szCs w:val="24"/>
              </w:rPr>
            </w:pPr>
            <w:r w:rsidRPr="00D30A0B">
              <w:rPr>
                <w:szCs w:val="24"/>
              </w:rPr>
              <w:t>Travel and Lodging Assistance</w:t>
            </w:r>
            <w:r w:rsidRPr="00D30A0B">
              <w:rPr>
                <w:color w:val="FF0000"/>
                <w:szCs w:val="24"/>
              </w:rPr>
              <w:t xml:space="preserve"> </w:t>
            </w:r>
            <w:r w:rsidRPr="00D30A0B">
              <w:rPr>
                <w:szCs w:val="24"/>
              </w:rPr>
              <w:t>is</w:t>
            </w:r>
            <w:r w:rsidRPr="00D30A0B">
              <w:rPr>
                <w:color w:val="FF0000"/>
                <w:szCs w:val="24"/>
              </w:rPr>
              <w:t xml:space="preserve"> </w:t>
            </w:r>
            <w:r w:rsidRPr="00D30A0B">
              <w:rPr>
                <w:szCs w:val="24"/>
              </w:rPr>
              <w:t>available as part of the Congenital Heart Disease Resource Services program.</w:t>
            </w:r>
            <w:r w:rsidRPr="00D30A0B">
              <w:rPr>
                <w:color w:val="FF0000"/>
                <w:szCs w:val="24"/>
              </w:rPr>
              <w:t xml:space="preserve"> </w:t>
            </w:r>
            <w:r w:rsidRPr="00D30A0B">
              <w:rPr>
                <w:szCs w:val="24"/>
              </w:rPr>
              <w:t xml:space="preserve">Lifetime Maximum of </w:t>
            </w:r>
            <w:r w:rsidRPr="00D30A0B">
              <w:rPr>
                <w:b/>
                <w:color w:val="0000FF"/>
                <w:szCs w:val="24"/>
              </w:rPr>
              <w:t>$1</w:t>
            </w:r>
            <w:r w:rsidR="00927D62" w:rsidRPr="00D30A0B">
              <w:rPr>
                <w:b/>
                <w:color w:val="0000FF"/>
                <w:szCs w:val="24"/>
              </w:rPr>
              <w:t>5</w:t>
            </w:r>
            <w:r w:rsidRPr="00D30A0B">
              <w:rPr>
                <w:b/>
                <w:color w:val="0000FF"/>
                <w:szCs w:val="24"/>
              </w:rPr>
              <w:t>,000</w:t>
            </w:r>
            <w:r w:rsidR="00927D62" w:rsidRPr="00D30A0B">
              <w:rPr>
                <w:b/>
                <w:color w:val="0000FF"/>
                <w:szCs w:val="24"/>
              </w:rPr>
              <w:t>.</w:t>
            </w:r>
            <w:r w:rsidRPr="00D30A0B">
              <w:rPr>
                <w:color w:val="FF0000"/>
                <w:szCs w:val="24"/>
              </w:rPr>
              <w:t xml:space="preserve"> </w:t>
            </w:r>
          </w:p>
          <w:p w14:paraId="1B441811" w14:textId="77777777" w:rsidR="00397D06" w:rsidRPr="00D30A0B" w:rsidRDefault="00397D06" w:rsidP="00927D62">
            <w:pPr>
              <w:pStyle w:val="TableTextChar1"/>
              <w:rPr>
                <w:color w:val="FF0000"/>
                <w:szCs w:val="24"/>
              </w:rPr>
            </w:pPr>
          </w:p>
          <w:p w14:paraId="1E5C0FC8" w14:textId="77777777" w:rsidR="00397D06" w:rsidRPr="00D30A0B" w:rsidRDefault="00397D06" w:rsidP="00397D06">
            <w:pPr>
              <w:pStyle w:val="TableText"/>
              <w:rPr>
                <w:rStyle w:val="CDBold"/>
                <w:rFonts w:ascii="Times New Roman" w:hAnsi="Times New Roman"/>
              </w:rPr>
            </w:pPr>
            <w:r w:rsidRPr="00D30A0B">
              <w:rPr>
                <w:rStyle w:val="CDBold"/>
                <w:rFonts w:ascii="Times New Roman" w:hAnsi="Times New Roman"/>
              </w:rPr>
              <w:t xml:space="preserve">Pre-service </w:t>
            </w:r>
            <w:r w:rsidRPr="00D30A0B">
              <w:rPr>
                <w:b/>
                <w:bCs/>
              </w:rPr>
              <w:t xml:space="preserve">Notification </w:t>
            </w:r>
            <w:r w:rsidRPr="00D30A0B">
              <w:rPr>
                <w:rStyle w:val="CDBold"/>
                <w:rFonts w:ascii="Times New Roman" w:hAnsi="Times New Roman"/>
              </w:rPr>
              <w:t>Requirement</w:t>
            </w:r>
          </w:p>
          <w:p w14:paraId="4F0A7ACA" w14:textId="77777777" w:rsidR="00397D06" w:rsidRPr="00D30A0B" w:rsidRDefault="00397D06" w:rsidP="00397D06">
            <w:pPr>
              <w:pStyle w:val="TableTextChar1"/>
              <w:rPr>
                <w:rStyle w:val="CDBlack"/>
                <w:rFonts w:ascii="Times New Roman" w:hAnsi="Times New Roman"/>
                <w:szCs w:val="24"/>
              </w:rPr>
            </w:pPr>
            <w:r w:rsidRPr="00D30A0B">
              <w:rPr>
                <w:rStyle w:val="CDBlack"/>
                <w:rFonts w:ascii="Times New Roman" w:hAnsi="Times New Roman"/>
                <w:szCs w:val="24"/>
              </w:rPr>
              <w:t xml:space="preserve">You must </w:t>
            </w:r>
            <w:r w:rsidRPr="00D30A0B">
              <w:rPr>
                <w:bCs/>
                <w:color w:val="000000"/>
              </w:rPr>
              <w:t>notify us</w:t>
            </w:r>
            <w:r w:rsidRPr="00D30A0B">
              <w:rPr>
                <w:b/>
                <w:bCs/>
                <w:color w:val="FF00FF"/>
              </w:rPr>
              <w:t xml:space="preserve"> </w:t>
            </w:r>
            <w:r w:rsidRPr="00D30A0B">
              <w:rPr>
                <w:rStyle w:val="CDBlack"/>
                <w:rFonts w:ascii="Times New Roman" w:hAnsi="Times New Roman"/>
                <w:szCs w:val="24"/>
              </w:rPr>
              <w:t>as soon as the possibility of participation in a clinical trial arises.</w:t>
            </w:r>
          </w:p>
          <w:p w14:paraId="316B68FE" w14:textId="4CD629B2" w:rsidR="00397D06" w:rsidRPr="00D30A0B" w:rsidRDefault="00397D06" w:rsidP="00397D06">
            <w:pPr>
              <w:pStyle w:val="TableTextChar1"/>
            </w:pPr>
          </w:p>
        </w:tc>
      </w:tr>
      <w:tr w:rsidR="007E0E93" w:rsidRPr="00D30A0B" w14:paraId="316B6940"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1B52CC28" w14:textId="77777777" w:rsidR="007E0E93" w:rsidRPr="00D30A0B" w:rsidRDefault="007E0E93" w:rsidP="00FB246E">
            <w:pPr>
              <w:rPr>
                <w:b/>
                <w:bCs/>
                <w:sz w:val="24"/>
                <w:szCs w:val="24"/>
              </w:rPr>
            </w:pPr>
            <w:bookmarkStart w:id="125" w:name="Dental_Services"/>
            <w:r w:rsidRPr="00D30A0B">
              <w:rPr>
                <w:b/>
                <w:bCs/>
                <w:sz w:val="24"/>
                <w:szCs w:val="24"/>
              </w:rPr>
              <w:lastRenderedPageBreak/>
              <w:t>Dental Services</w:t>
            </w:r>
            <w:bookmarkEnd w:id="125"/>
            <w:r w:rsidRPr="00D30A0B">
              <w:rPr>
                <w:b/>
                <w:bCs/>
                <w:sz w:val="24"/>
                <w:szCs w:val="24"/>
              </w:rPr>
              <w:t xml:space="preserve"> </w:t>
            </w:r>
          </w:p>
          <w:p w14:paraId="526EDD97" w14:textId="77777777" w:rsidR="007E0E93" w:rsidRPr="00D30A0B" w:rsidRDefault="007E0E93" w:rsidP="00FB246E">
            <w:pPr>
              <w:rPr>
                <w:b/>
                <w:bCs/>
                <w:sz w:val="24"/>
                <w:szCs w:val="24"/>
              </w:rPr>
            </w:pPr>
          </w:p>
          <w:p w14:paraId="0237D981" w14:textId="77777777" w:rsidR="007E0E93" w:rsidRPr="00D30A0B" w:rsidRDefault="007E0E93" w:rsidP="00FB246E">
            <w:pPr>
              <w:overflowPunct/>
              <w:textAlignment w:val="auto"/>
              <w:rPr>
                <w:b/>
                <w:bCs/>
                <w:sz w:val="24"/>
                <w:szCs w:val="24"/>
              </w:rPr>
            </w:pPr>
            <w:r w:rsidRPr="00D30A0B">
              <w:rPr>
                <w:sz w:val="24"/>
                <w:szCs w:val="24"/>
              </w:rPr>
              <w:t xml:space="preserve">The following surgical procedures (surgical extractions, surgical procedures, dental trauma, oral surgery, orofacial myofunctional treatment), are covered under medical if: severely disabled, child under </w:t>
            </w:r>
            <w:r w:rsidRPr="00D30A0B">
              <w:rPr>
                <w:b/>
                <w:color w:val="0000FF"/>
                <w:sz w:val="24"/>
                <w:szCs w:val="24"/>
              </w:rPr>
              <w:t>5</w:t>
            </w:r>
            <w:r w:rsidRPr="00D30A0B">
              <w:rPr>
                <w:sz w:val="24"/>
                <w:szCs w:val="24"/>
              </w:rPr>
              <w:t>, accidental injury, patient has a medical condition that requires hospitalization, or general anesthesia for dental services rendered by a dentist (regardless of where the dental service is provided).</w:t>
            </w:r>
          </w:p>
          <w:p w14:paraId="339FCFB4" w14:textId="77777777" w:rsidR="007E0E93" w:rsidRPr="00D30A0B" w:rsidRDefault="007E0E93" w:rsidP="00FB246E">
            <w:pPr>
              <w:rPr>
                <w:sz w:val="24"/>
                <w:szCs w:val="24"/>
              </w:rPr>
            </w:pPr>
          </w:p>
          <w:p w14:paraId="14EFFBD2" w14:textId="77777777" w:rsidR="007E0E93" w:rsidRPr="00D30A0B" w:rsidRDefault="007E0E93" w:rsidP="00FB246E">
            <w:pPr>
              <w:rPr>
                <w:sz w:val="24"/>
                <w:szCs w:val="24"/>
              </w:rPr>
            </w:pPr>
            <w:r w:rsidRPr="00D30A0B">
              <w:rPr>
                <w:sz w:val="24"/>
                <w:szCs w:val="24"/>
              </w:rPr>
              <w:t>Services when all of the following are true:</w:t>
            </w:r>
          </w:p>
          <w:p w14:paraId="559C6015" w14:textId="77777777" w:rsidR="007E0E93" w:rsidRPr="00D30A0B" w:rsidRDefault="007E0E93" w:rsidP="00FB246E">
            <w:pPr>
              <w:rPr>
                <w:sz w:val="24"/>
                <w:szCs w:val="24"/>
              </w:rPr>
            </w:pPr>
            <w:r w:rsidRPr="00D30A0B">
              <w:rPr>
                <w:color w:val="000000"/>
                <w:sz w:val="24"/>
                <w:szCs w:val="24"/>
              </w:rPr>
              <w:t xml:space="preserve">●   </w:t>
            </w:r>
            <w:r w:rsidRPr="00D30A0B">
              <w:rPr>
                <w:sz w:val="24"/>
                <w:szCs w:val="24"/>
              </w:rPr>
              <w:t xml:space="preserve">Treatment is necessary </w:t>
            </w:r>
          </w:p>
          <w:p w14:paraId="6B1EF9B1" w14:textId="77777777" w:rsidR="007E0E93" w:rsidRPr="00D30A0B" w:rsidRDefault="007E0E93" w:rsidP="00FB246E">
            <w:pPr>
              <w:ind w:left="288"/>
              <w:rPr>
                <w:sz w:val="24"/>
                <w:szCs w:val="24"/>
              </w:rPr>
            </w:pPr>
            <w:r w:rsidRPr="00D30A0B">
              <w:rPr>
                <w:sz w:val="24"/>
                <w:szCs w:val="24"/>
              </w:rPr>
              <w:t>because of accidental damage to tooth.</w:t>
            </w:r>
          </w:p>
          <w:p w14:paraId="1E5DE301" w14:textId="77777777" w:rsidR="007E0E93" w:rsidRPr="00D30A0B" w:rsidRDefault="007E0E93" w:rsidP="00FB246E">
            <w:pPr>
              <w:rPr>
                <w:sz w:val="24"/>
                <w:szCs w:val="24"/>
              </w:rPr>
            </w:pPr>
            <w:r w:rsidRPr="00D30A0B">
              <w:rPr>
                <w:color w:val="000000"/>
                <w:sz w:val="24"/>
                <w:szCs w:val="24"/>
              </w:rPr>
              <w:t xml:space="preserve">●   </w:t>
            </w:r>
            <w:r w:rsidRPr="00D30A0B">
              <w:rPr>
                <w:sz w:val="24"/>
                <w:szCs w:val="24"/>
              </w:rPr>
              <w:t xml:space="preserve">Dental damage does </w:t>
            </w:r>
          </w:p>
          <w:p w14:paraId="12DA5FD4" w14:textId="77777777" w:rsidR="007E0E93" w:rsidRPr="00D30A0B" w:rsidRDefault="007E0E93" w:rsidP="00FB246E">
            <w:pPr>
              <w:ind w:left="288"/>
              <w:rPr>
                <w:sz w:val="24"/>
                <w:szCs w:val="24"/>
              </w:rPr>
            </w:pPr>
            <w:r w:rsidRPr="00D30A0B">
              <w:rPr>
                <w:sz w:val="24"/>
                <w:szCs w:val="24"/>
              </w:rPr>
              <w:t>not occur as a result of normal activities of daily living or extraordinary use of the teeth.</w:t>
            </w:r>
          </w:p>
          <w:p w14:paraId="5E9AFFE9" w14:textId="77777777" w:rsidR="007E0E93" w:rsidRPr="00D30A0B" w:rsidRDefault="007E0E93" w:rsidP="00FB246E">
            <w:pPr>
              <w:rPr>
                <w:sz w:val="24"/>
                <w:szCs w:val="24"/>
              </w:rPr>
            </w:pPr>
            <w:r w:rsidRPr="00D30A0B">
              <w:rPr>
                <w:color w:val="000000"/>
                <w:sz w:val="24"/>
                <w:szCs w:val="24"/>
              </w:rPr>
              <w:t xml:space="preserve">●   </w:t>
            </w:r>
            <w:r w:rsidRPr="00D30A0B">
              <w:rPr>
                <w:sz w:val="24"/>
                <w:szCs w:val="24"/>
              </w:rPr>
              <w:t xml:space="preserve">Dental services are </w:t>
            </w:r>
          </w:p>
          <w:p w14:paraId="7B587AD0" w14:textId="77777777" w:rsidR="007E0E93" w:rsidRPr="00D30A0B" w:rsidRDefault="007E0E93" w:rsidP="00FB246E">
            <w:pPr>
              <w:ind w:left="288"/>
              <w:rPr>
                <w:sz w:val="24"/>
                <w:szCs w:val="24"/>
              </w:rPr>
            </w:pPr>
            <w:r w:rsidRPr="00D30A0B">
              <w:rPr>
                <w:sz w:val="24"/>
                <w:szCs w:val="24"/>
              </w:rPr>
              <w:t>received from a Doctor of Dental Surgery, "D.D.S." or Doctor of Medical Dentistry, "D.M.D."</w:t>
            </w:r>
          </w:p>
          <w:p w14:paraId="0C6C705B" w14:textId="77777777" w:rsidR="007E0E93" w:rsidRPr="00D30A0B" w:rsidRDefault="007E0E93" w:rsidP="00FB246E">
            <w:pPr>
              <w:rPr>
                <w:sz w:val="24"/>
                <w:szCs w:val="24"/>
              </w:rPr>
            </w:pPr>
            <w:r w:rsidRPr="00D30A0B">
              <w:rPr>
                <w:color w:val="000000"/>
                <w:sz w:val="24"/>
                <w:szCs w:val="24"/>
              </w:rPr>
              <w:t xml:space="preserve">●   </w:t>
            </w:r>
            <w:r w:rsidRPr="00D30A0B">
              <w:rPr>
                <w:sz w:val="24"/>
                <w:szCs w:val="24"/>
              </w:rPr>
              <w:t xml:space="preserve">The dental damage is </w:t>
            </w:r>
          </w:p>
          <w:p w14:paraId="371F1106" w14:textId="77777777" w:rsidR="007E0E93" w:rsidRPr="00D30A0B" w:rsidRDefault="007E0E93" w:rsidP="00FB246E">
            <w:pPr>
              <w:ind w:left="288"/>
              <w:rPr>
                <w:rStyle w:val="TableTextChar2"/>
                <w:color w:val="000000"/>
                <w:szCs w:val="24"/>
              </w:rPr>
            </w:pPr>
            <w:r w:rsidRPr="00D30A0B">
              <w:rPr>
                <w:sz w:val="24"/>
                <w:szCs w:val="24"/>
              </w:rPr>
              <w:t xml:space="preserve">severe enough that initial contact with a Physician or dentist occurred within </w:t>
            </w:r>
            <w:r w:rsidRPr="00D30A0B">
              <w:rPr>
                <w:b/>
                <w:bCs/>
                <w:color w:val="0000FF"/>
                <w:sz w:val="24"/>
                <w:szCs w:val="24"/>
              </w:rPr>
              <w:t>72</w:t>
            </w:r>
            <w:r w:rsidRPr="00D30A0B">
              <w:rPr>
                <w:sz w:val="24"/>
                <w:szCs w:val="24"/>
              </w:rPr>
              <w:t xml:space="preserve"> hours of the accident</w:t>
            </w:r>
            <w:r w:rsidRPr="00D30A0B">
              <w:rPr>
                <w:rStyle w:val="TableTextChar2"/>
                <w:color w:val="000000"/>
                <w:szCs w:val="24"/>
              </w:rPr>
              <w:t xml:space="preserve">.  </w:t>
            </w:r>
          </w:p>
          <w:p w14:paraId="3DDCF556" w14:textId="77777777" w:rsidR="007E0E93" w:rsidRPr="00D30A0B" w:rsidRDefault="007E0E93" w:rsidP="00FB246E">
            <w:pPr>
              <w:rPr>
                <w:sz w:val="24"/>
                <w:szCs w:val="24"/>
              </w:rPr>
            </w:pPr>
          </w:p>
          <w:p w14:paraId="60BCBC22" w14:textId="77777777" w:rsidR="007E0E93" w:rsidRPr="00D30A0B" w:rsidRDefault="007E0E93" w:rsidP="00FB246E">
            <w:pPr>
              <w:pStyle w:val="TableText"/>
              <w:rPr>
                <w:color w:val="000000"/>
              </w:rPr>
            </w:pPr>
            <w:r w:rsidRPr="00D30A0B">
              <w:rPr>
                <w:color w:val="000000"/>
              </w:rPr>
              <w:t xml:space="preserve">The Plan also covers dental </w:t>
            </w:r>
            <w:r w:rsidRPr="00D30A0B">
              <w:rPr>
                <w:color w:val="000000"/>
              </w:rPr>
              <w:lastRenderedPageBreak/>
              <w:t>care (oral examination, X-rays, extractions and non-surgical elimination of oral infection) required for the direct treatment of a medical condition limited to:</w:t>
            </w:r>
          </w:p>
          <w:p w14:paraId="438A40AA" w14:textId="77777777" w:rsidR="007E0E93" w:rsidRPr="00D30A0B" w:rsidRDefault="007E0E93" w:rsidP="00FB246E">
            <w:pPr>
              <w:ind w:left="288" w:hanging="288"/>
              <w:rPr>
                <w:sz w:val="24"/>
                <w:szCs w:val="24"/>
              </w:rPr>
            </w:pPr>
            <w:r w:rsidRPr="00D30A0B">
              <w:rPr>
                <w:color w:val="000000"/>
                <w:sz w:val="24"/>
                <w:szCs w:val="24"/>
              </w:rPr>
              <w:t xml:space="preserve">●   </w:t>
            </w:r>
            <w:r w:rsidRPr="00D30A0B">
              <w:rPr>
                <w:sz w:val="24"/>
                <w:szCs w:val="24"/>
              </w:rPr>
              <w:t xml:space="preserve">Dental services related to medical transplant procedures; </w:t>
            </w:r>
          </w:p>
          <w:p w14:paraId="29DF8B35" w14:textId="77777777" w:rsidR="007E0E93" w:rsidRPr="00D30A0B" w:rsidRDefault="007E0E93" w:rsidP="00FB246E">
            <w:pPr>
              <w:ind w:left="288" w:hanging="288"/>
              <w:rPr>
                <w:sz w:val="24"/>
                <w:szCs w:val="24"/>
              </w:rPr>
            </w:pPr>
            <w:r w:rsidRPr="00D30A0B">
              <w:rPr>
                <w:color w:val="000000"/>
                <w:sz w:val="24"/>
                <w:szCs w:val="24"/>
              </w:rPr>
              <w:t xml:space="preserve">●   </w:t>
            </w:r>
            <w:r w:rsidRPr="00D30A0B">
              <w:rPr>
                <w:sz w:val="24"/>
                <w:szCs w:val="24"/>
              </w:rPr>
              <w:t>Initiation of immunosuppressive (medication used to reduce inflammation and suppress the immune system); and</w:t>
            </w:r>
          </w:p>
          <w:p w14:paraId="7FEC34BC" w14:textId="77777777" w:rsidR="007E0E93" w:rsidRPr="00D30A0B" w:rsidRDefault="007E0E93" w:rsidP="00FB246E">
            <w:pPr>
              <w:ind w:left="288" w:hanging="288"/>
              <w:rPr>
                <w:sz w:val="24"/>
                <w:szCs w:val="24"/>
              </w:rPr>
            </w:pPr>
            <w:r w:rsidRPr="00D30A0B">
              <w:rPr>
                <w:color w:val="000000"/>
                <w:sz w:val="24"/>
                <w:szCs w:val="24"/>
              </w:rPr>
              <w:sym w:font="Symbol" w:char="F0B7"/>
            </w:r>
            <w:r w:rsidRPr="00D30A0B">
              <w:rPr>
                <w:color w:val="000000"/>
                <w:sz w:val="24"/>
                <w:szCs w:val="24"/>
              </w:rPr>
              <w:t xml:space="preserve">   </w:t>
            </w:r>
            <w:r w:rsidRPr="00D30A0B">
              <w:rPr>
                <w:sz w:val="24"/>
                <w:szCs w:val="24"/>
              </w:rPr>
              <w:t xml:space="preserve">Direct treatment of </w:t>
            </w:r>
            <w:r w:rsidRPr="00D30A0B">
              <w:rPr>
                <w:rStyle w:val="TableTextChar2"/>
                <w:color w:val="000000"/>
                <w:szCs w:val="24"/>
              </w:rPr>
              <w:t xml:space="preserve">acute traumatic Injury, </w:t>
            </w:r>
            <w:r w:rsidRPr="00D30A0B">
              <w:rPr>
                <w:sz w:val="24"/>
                <w:szCs w:val="24"/>
              </w:rPr>
              <w:t>cancer or cleft palate.</w:t>
            </w:r>
          </w:p>
          <w:p w14:paraId="23B01140" w14:textId="77777777" w:rsidR="007E0E93" w:rsidRPr="00D30A0B" w:rsidRDefault="007E0E93" w:rsidP="00FB246E">
            <w:pPr>
              <w:rPr>
                <w:sz w:val="24"/>
                <w:szCs w:val="24"/>
              </w:rPr>
            </w:pPr>
          </w:p>
          <w:p w14:paraId="34928EF4" w14:textId="77777777" w:rsidR="007E0E93" w:rsidRPr="00D30A0B" w:rsidRDefault="007E0E93" w:rsidP="00FB246E">
            <w:pPr>
              <w:pStyle w:val="TableTextCharChar"/>
            </w:pPr>
            <w:r w:rsidRPr="00D30A0B">
              <w:t xml:space="preserve">Before the Plan will cover treatment of an injured tooth, the dentist must certify that the tooth is virgin or unrestored, and that it: </w:t>
            </w:r>
          </w:p>
          <w:p w14:paraId="75830426" w14:textId="77777777" w:rsidR="007E0E93" w:rsidRPr="00D30A0B" w:rsidRDefault="007E0E93" w:rsidP="00FB246E">
            <w:pPr>
              <w:pStyle w:val="TableTextCharChar"/>
            </w:pPr>
            <w:r w:rsidRPr="00D30A0B">
              <w:rPr>
                <w:color w:val="000000"/>
              </w:rPr>
              <w:t xml:space="preserve">●   </w:t>
            </w:r>
            <w:r w:rsidRPr="00D30A0B">
              <w:t>Has no decay;</w:t>
            </w:r>
          </w:p>
          <w:p w14:paraId="3E431A05" w14:textId="77777777" w:rsidR="007E0E93" w:rsidRPr="00D30A0B" w:rsidRDefault="007E0E93" w:rsidP="00FB246E">
            <w:pPr>
              <w:pStyle w:val="TableTextCharChar"/>
              <w:ind w:left="288" w:hanging="288"/>
            </w:pPr>
            <w:r w:rsidRPr="00D30A0B">
              <w:rPr>
                <w:color w:val="000000"/>
              </w:rPr>
              <w:sym w:font="Symbol" w:char="F0B7"/>
            </w:r>
            <w:r w:rsidRPr="00D30A0B">
              <w:rPr>
                <w:color w:val="000000"/>
              </w:rPr>
              <w:t xml:space="preserve">   </w:t>
            </w:r>
            <w:r w:rsidRPr="00D30A0B">
              <w:t>Has no filling on more than two surfaces;</w:t>
            </w:r>
          </w:p>
          <w:p w14:paraId="2F4A012B" w14:textId="77777777" w:rsidR="007E0E93" w:rsidRPr="00D30A0B" w:rsidRDefault="007E0E93" w:rsidP="00FB246E">
            <w:pPr>
              <w:pStyle w:val="TableTextCharChar"/>
            </w:pPr>
            <w:r w:rsidRPr="00D30A0B">
              <w:rPr>
                <w:color w:val="000000"/>
              </w:rPr>
              <w:t xml:space="preserve">●   </w:t>
            </w:r>
            <w:r w:rsidRPr="00D30A0B">
              <w:t xml:space="preserve">Has no gum disease </w:t>
            </w:r>
          </w:p>
          <w:p w14:paraId="451B8FCF" w14:textId="77777777" w:rsidR="007E0E93" w:rsidRPr="00D30A0B" w:rsidRDefault="007E0E93" w:rsidP="00FB246E">
            <w:pPr>
              <w:pStyle w:val="TableTextCharChar"/>
              <w:ind w:left="288"/>
            </w:pPr>
            <w:r w:rsidRPr="00D30A0B">
              <w:t>associated with bone loss;</w:t>
            </w:r>
          </w:p>
          <w:p w14:paraId="4D68D316" w14:textId="77777777" w:rsidR="007E0E93" w:rsidRPr="00D30A0B" w:rsidRDefault="007E0E93" w:rsidP="00FB246E">
            <w:pPr>
              <w:pStyle w:val="TableTextCharChar"/>
              <w:ind w:left="288" w:hanging="288"/>
            </w:pPr>
            <w:r w:rsidRPr="00D30A0B">
              <w:rPr>
                <w:color w:val="000000"/>
              </w:rPr>
              <w:sym w:font="Symbol" w:char="F0B7"/>
            </w:r>
            <w:r w:rsidRPr="00D30A0B">
              <w:rPr>
                <w:color w:val="000000"/>
              </w:rPr>
              <w:t xml:space="preserve">   </w:t>
            </w:r>
            <w:r w:rsidRPr="00D30A0B">
              <w:t>Has no root canal therapy;</w:t>
            </w:r>
          </w:p>
          <w:p w14:paraId="4976D97E" w14:textId="77777777" w:rsidR="007E0E93" w:rsidRPr="00D30A0B" w:rsidRDefault="007E0E93" w:rsidP="00FB246E">
            <w:pPr>
              <w:pStyle w:val="TableTextCharChar"/>
              <w:ind w:left="288" w:hanging="288"/>
            </w:pPr>
            <w:r w:rsidRPr="00D30A0B">
              <w:rPr>
                <w:color w:val="000000"/>
              </w:rPr>
              <w:sym w:font="Symbol" w:char="F0B7"/>
            </w:r>
            <w:r w:rsidRPr="00D30A0B">
              <w:rPr>
                <w:color w:val="000000"/>
              </w:rPr>
              <w:t xml:space="preserve">   </w:t>
            </w:r>
            <w:r w:rsidRPr="00D30A0B">
              <w:t>Is not a dental implant; and</w:t>
            </w:r>
          </w:p>
          <w:p w14:paraId="6F82A331" w14:textId="77777777" w:rsidR="007E0E93" w:rsidRPr="00D30A0B" w:rsidRDefault="007E0E93" w:rsidP="00FB246E">
            <w:pPr>
              <w:pStyle w:val="TableTextCharChar"/>
            </w:pPr>
            <w:r w:rsidRPr="00D30A0B">
              <w:rPr>
                <w:color w:val="000000"/>
              </w:rPr>
              <w:t xml:space="preserve">●   </w:t>
            </w:r>
            <w:r w:rsidRPr="00D30A0B">
              <w:t xml:space="preserve">Functions normally in </w:t>
            </w:r>
          </w:p>
          <w:p w14:paraId="01BB88A3" w14:textId="77777777" w:rsidR="007E0E93" w:rsidRPr="00D30A0B" w:rsidRDefault="007E0E93" w:rsidP="00FB246E">
            <w:pPr>
              <w:pStyle w:val="TableTextCharChar"/>
              <w:ind w:left="288"/>
            </w:pPr>
            <w:r w:rsidRPr="00D30A0B">
              <w:t>chewing and speech.</w:t>
            </w:r>
          </w:p>
          <w:p w14:paraId="12759608" w14:textId="77777777" w:rsidR="007E0E93" w:rsidRPr="00D30A0B" w:rsidRDefault="007E0E93" w:rsidP="00FB246E">
            <w:pPr>
              <w:pStyle w:val="TableText"/>
              <w:rPr>
                <w:color w:val="000000"/>
              </w:rPr>
            </w:pPr>
          </w:p>
          <w:p w14:paraId="440968F4" w14:textId="2736AFE8" w:rsidR="007E0E93" w:rsidRPr="00D30A0B" w:rsidRDefault="007E0E93" w:rsidP="00FB246E">
            <w:pPr>
              <w:pStyle w:val="TableText"/>
              <w:rPr>
                <w:color w:val="000000"/>
              </w:rPr>
            </w:pPr>
            <w:r w:rsidRPr="00D30A0B">
              <w:rPr>
                <w:color w:val="000000"/>
              </w:rPr>
              <w:t xml:space="preserve">Dental services for final treatment to repair the damage caused by accidental Injury must be started within </w:t>
            </w:r>
            <w:r w:rsidRPr="00D30A0B">
              <w:rPr>
                <w:b/>
                <w:color w:val="0000FF"/>
              </w:rPr>
              <w:t>3</w:t>
            </w:r>
            <w:r w:rsidRPr="00D30A0B">
              <w:rPr>
                <w:color w:val="000000"/>
              </w:rPr>
              <w:t xml:space="preserve"> months of the accident </w:t>
            </w:r>
            <w:r w:rsidR="00BB76E2" w:rsidRPr="00D30A0B">
              <w:rPr>
                <w:color w:val="000000"/>
              </w:rPr>
              <w:t xml:space="preserve">or from the time you are covered on the plan, </w:t>
            </w:r>
            <w:r w:rsidRPr="00D30A0B">
              <w:rPr>
                <w:color w:val="000000"/>
              </w:rPr>
              <w:t xml:space="preserve">and completed within </w:t>
            </w:r>
            <w:r w:rsidRPr="00D30A0B">
              <w:rPr>
                <w:b/>
                <w:color w:val="0000FF"/>
              </w:rPr>
              <w:t>12</w:t>
            </w:r>
            <w:r w:rsidRPr="00D30A0B">
              <w:rPr>
                <w:color w:val="000000"/>
              </w:rPr>
              <w:t xml:space="preserve"> months of the accident</w:t>
            </w:r>
            <w:r w:rsidR="00BB76E2" w:rsidRPr="00D30A0B">
              <w:t xml:space="preserve"> </w:t>
            </w:r>
            <w:r w:rsidR="00BB76E2" w:rsidRPr="00D30A0B">
              <w:rPr>
                <w:color w:val="000000"/>
              </w:rPr>
              <w:t>or from the time you are covered on the plan</w:t>
            </w:r>
            <w:r w:rsidRPr="00D30A0B">
              <w:rPr>
                <w:color w:val="000000"/>
              </w:rPr>
              <w:t>.</w:t>
            </w:r>
          </w:p>
          <w:p w14:paraId="380C4463" w14:textId="77777777" w:rsidR="007E0E93" w:rsidRPr="00D30A0B" w:rsidRDefault="007E0E93" w:rsidP="00FB246E">
            <w:pPr>
              <w:pStyle w:val="TableText"/>
              <w:rPr>
                <w:color w:val="000000"/>
              </w:rPr>
            </w:pPr>
          </w:p>
          <w:p w14:paraId="697A3076" w14:textId="77777777" w:rsidR="007E0E93" w:rsidRPr="00D30A0B" w:rsidRDefault="007E0E93" w:rsidP="00FB246E">
            <w:pPr>
              <w:pStyle w:val="TableText"/>
              <w:rPr>
                <w:color w:val="000000"/>
              </w:rPr>
            </w:pPr>
          </w:p>
          <w:p w14:paraId="0FA2134F" w14:textId="77777777" w:rsidR="007E0E93" w:rsidRPr="00D30A0B" w:rsidRDefault="007E0E93" w:rsidP="00FB246E">
            <w:pPr>
              <w:pStyle w:val="TableText"/>
              <w:rPr>
                <w:b/>
                <w:color w:val="000000"/>
              </w:rPr>
            </w:pPr>
            <w:r w:rsidRPr="00D30A0B">
              <w:rPr>
                <w:b/>
                <w:color w:val="000000"/>
              </w:rPr>
              <w:t xml:space="preserve">The following services are </w:t>
            </w:r>
            <w:r w:rsidRPr="00D30A0B">
              <w:rPr>
                <w:b/>
                <w:color w:val="000000"/>
              </w:rPr>
              <w:lastRenderedPageBreak/>
              <w:t>not covered:</w:t>
            </w:r>
          </w:p>
          <w:p w14:paraId="57CB7B84" w14:textId="77777777" w:rsidR="007E0E93" w:rsidRPr="00D30A0B" w:rsidRDefault="007E0E93" w:rsidP="00FB246E">
            <w:pPr>
              <w:pStyle w:val="TableText"/>
              <w:rPr>
                <w:color w:val="000000"/>
              </w:rPr>
            </w:pPr>
            <w:r w:rsidRPr="00D30A0B">
              <w:rPr>
                <w:color w:val="000000"/>
              </w:rPr>
              <w:t xml:space="preserve">●  Endodontics, </w:t>
            </w:r>
          </w:p>
          <w:p w14:paraId="344E4B2C" w14:textId="77777777" w:rsidR="007E0E93" w:rsidRPr="00D30A0B" w:rsidRDefault="007E0E93" w:rsidP="00FB246E">
            <w:pPr>
              <w:pStyle w:val="TableText"/>
              <w:ind w:left="288"/>
              <w:rPr>
                <w:color w:val="000000"/>
              </w:rPr>
            </w:pPr>
            <w:r w:rsidRPr="00D30A0B">
              <w:rPr>
                <w:color w:val="000000"/>
              </w:rPr>
              <w:t>periodontal surgery and restorative treatment.</w:t>
            </w:r>
          </w:p>
          <w:p w14:paraId="3AA6B71E" w14:textId="77777777" w:rsidR="007E0E93" w:rsidRPr="00D30A0B" w:rsidRDefault="007E0E93" w:rsidP="00FB246E">
            <w:pPr>
              <w:pStyle w:val="TableText"/>
              <w:rPr>
                <w:color w:val="000000"/>
              </w:rPr>
            </w:pPr>
            <w:r w:rsidRPr="00D30A0B">
              <w:rPr>
                <w:color w:val="000000"/>
              </w:rPr>
              <w:t>●  Preventive dental care;</w:t>
            </w:r>
          </w:p>
          <w:p w14:paraId="28CBD576" w14:textId="77777777" w:rsidR="007E0E93" w:rsidRPr="00D30A0B" w:rsidRDefault="007E0E93" w:rsidP="00FB246E">
            <w:pPr>
              <w:pStyle w:val="TableText"/>
              <w:rPr>
                <w:color w:val="000000"/>
              </w:rPr>
            </w:pPr>
            <w:r w:rsidRPr="00D30A0B">
              <w:rPr>
                <w:color w:val="000000"/>
              </w:rPr>
              <w:t xml:space="preserve">●  Diagnosis or treatment </w:t>
            </w:r>
          </w:p>
          <w:p w14:paraId="2EC8E85C" w14:textId="77777777" w:rsidR="007E0E93" w:rsidRPr="00D30A0B" w:rsidRDefault="007E0E93" w:rsidP="00FB246E">
            <w:pPr>
              <w:pStyle w:val="TableText"/>
              <w:ind w:left="288"/>
              <w:rPr>
                <w:color w:val="000000"/>
              </w:rPr>
            </w:pPr>
            <w:r w:rsidRPr="00D30A0B">
              <w:rPr>
                <w:color w:val="000000"/>
              </w:rPr>
              <w:t>of or related to the teeth, jawbones or gums. Examples include</w:t>
            </w:r>
          </w:p>
          <w:p w14:paraId="6C86D8C0" w14:textId="77777777" w:rsidR="007E0E93" w:rsidRPr="00D30A0B" w:rsidRDefault="007E0E93" w:rsidP="00FB246E">
            <w:pPr>
              <w:pStyle w:val="TableText"/>
              <w:ind w:left="288"/>
              <w:rPr>
                <w:color w:val="000000"/>
              </w:rPr>
            </w:pPr>
            <w:r w:rsidRPr="00D30A0B">
              <w:rPr>
                <w:color w:val="000000"/>
              </w:rPr>
              <w:t xml:space="preserve">●  extractions (including </w:t>
            </w:r>
          </w:p>
          <w:p w14:paraId="0C363AF5" w14:textId="77777777" w:rsidR="007E0E93" w:rsidRPr="00D30A0B" w:rsidRDefault="007E0E93" w:rsidP="00FB246E">
            <w:pPr>
              <w:pStyle w:val="TableText"/>
              <w:ind w:left="288"/>
              <w:rPr>
                <w:color w:val="000000"/>
              </w:rPr>
            </w:pPr>
            <w:r w:rsidRPr="00D30A0B">
              <w:rPr>
                <w:color w:val="000000"/>
              </w:rPr>
              <w:t>wisdom teeth);</w:t>
            </w:r>
          </w:p>
          <w:p w14:paraId="17809090" w14:textId="77777777" w:rsidR="007E0E93" w:rsidRPr="00D30A0B" w:rsidRDefault="007E0E93" w:rsidP="00FB246E">
            <w:pPr>
              <w:pStyle w:val="TableText"/>
              <w:ind w:left="288"/>
              <w:rPr>
                <w:color w:val="000000"/>
              </w:rPr>
            </w:pPr>
            <w:r w:rsidRPr="00D30A0B">
              <w:rPr>
                <w:color w:val="000000"/>
              </w:rPr>
              <w:t xml:space="preserve">●  restoration and </w:t>
            </w:r>
          </w:p>
          <w:p w14:paraId="3A36A9B2" w14:textId="77777777" w:rsidR="007E0E93" w:rsidRPr="00D30A0B" w:rsidRDefault="007E0E93" w:rsidP="00FB246E">
            <w:pPr>
              <w:pStyle w:val="TableText"/>
              <w:ind w:left="288"/>
              <w:rPr>
                <w:color w:val="000000"/>
              </w:rPr>
            </w:pPr>
            <w:r w:rsidRPr="00D30A0B">
              <w:rPr>
                <w:color w:val="000000"/>
              </w:rPr>
              <w:t>replacement of teeth;</w:t>
            </w:r>
          </w:p>
          <w:p w14:paraId="5E18F325" w14:textId="77777777" w:rsidR="007E0E93" w:rsidRPr="00D30A0B" w:rsidRDefault="007E0E93" w:rsidP="00FB246E">
            <w:pPr>
              <w:pStyle w:val="TableText"/>
              <w:ind w:left="288"/>
              <w:rPr>
                <w:color w:val="000000"/>
              </w:rPr>
            </w:pPr>
            <w:r w:rsidRPr="00D30A0B">
              <w:rPr>
                <w:color w:val="000000"/>
              </w:rPr>
              <w:t xml:space="preserve">●  medical or surgical </w:t>
            </w:r>
          </w:p>
          <w:p w14:paraId="7E34B857" w14:textId="77777777" w:rsidR="007E0E93" w:rsidRPr="00D30A0B" w:rsidRDefault="007E0E93" w:rsidP="00FB246E">
            <w:pPr>
              <w:pStyle w:val="TableText"/>
              <w:ind w:left="288"/>
              <w:rPr>
                <w:color w:val="000000"/>
              </w:rPr>
            </w:pPr>
            <w:r w:rsidRPr="00D30A0B">
              <w:rPr>
                <w:color w:val="000000"/>
              </w:rPr>
              <w:t>treatments of dental conditions; and</w:t>
            </w:r>
          </w:p>
          <w:p w14:paraId="4790E302" w14:textId="77777777" w:rsidR="007E0E93" w:rsidRPr="00D30A0B" w:rsidRDefault="007E0E93" w:rsidP="00FB246E">
            <w:pPr>
              <w:pStyle w:val="TableText"/>
              <w:ind w:left="288"/>
              <w:rPr>
                <w:color w:val="000000"/>
              </w:rPr>
            </w:pPr>
            <w:r w:rsidRPr="00D30A0B">
              <w:rPr>
                <w:color w:val="000000"/>
              </w:rPr>
              <w:t xml:space="preserve">●  services to improve </w:t>
            </w:r>
          </w:p>
          <w:p w14:paraId="1C6191E1" w14:textId="77777777" w:rsidR="007E0E93" w:rsidRPr="00D30A0B" w:rsidRDefault="007E0E93" w:rsidP="00FB246E">
            <w:pPr>
              <w:pStyle w:val="TableText"/>
              <w:ind w:left="288"/>
              <w:rPr>
                <w:color w:val="000000"/>
              </w:rPr>
            </w:pPr>
            <w:r w:rsidRPr="00D30A0B">
              <w:rPr>
                <w:color w:val="000000"/>
              </w:rPr>
              <w:t>dental clinical outcomes;</w:t>
            </w:r>
          </w:p>
          <w:p w14:paraId="66262985" w14:textId="77777777" w:rsidR="007E0E93" w:rsidRPr="00D30A0B" w:rsidRDefault="007E0E93" w:rsidP="00FB246E">
            <w:pPr>
              <w:pStyle w:val="TableText"/>
              <w:rPr>
                <w:color w:val="000000"/>
              </w:rPr>
            </w:pPr>
            <w:r w:rsidRPr="00D30A0B">
              <w:rPr>
                <w:color w:val="000000"/>
              </w:rPr>
              <w:sym w:font="Symbol" w:char="F0B7"/>
            </w:r>
            <w:r w:rsidRPr="00D30A0B">
              <w:rPr>
                <w:color w:val="000000"/>
              </w:rPr>
              <w:t xml:space="preserve">   Dental implants and </w:t>
            </w:r>
          </w:p>
          <w:p w14:paraId="6113C9C7" w14:textId="77777777" w:rsidR="007E0E93" w:rsidRPr="00D30A0B" w:rsidRDefault="007E0E93" w:rsidP="00FB246E">
            <w:pPr>
              <w:pStyle w:val="TableText"/>
              <w:ind w:left="288"/>
              <w:rPr>
                <w:color w:val="000000"/>
              </w:rPr>
            </w:pPr>
            <w:r w:rsidRPr="00D30A0B">
              <w:rPr>
                <w:color w:val="000000"/>
              </w:rPr>
              <w:t>braces;</w:t>
            </w:r>
          </w:p>
          <w:p w14:paraId="4F30B7CD" w14:textId="77777777" w:rsidR="007E0E93" w:rsidRPr="00D30A0B" w:rsidRDefault="007E0E93" w:rsidP="00FB246E">
            <w:pPr>
              <w:pStyle w:val="TableText"/>
              <w:rPr>
                <w:color w:val="000000"/>
              </w:rPr>
            </w:pPr>
            <w:r w:rsidRPr="00D30A0B">
              <w:rPr>
                <w:color w:val="000000"/>
              </w:rPr>
              <w:t xml:space="preserve">●  dental X-rays, supplies </w:t>
            </w:r>
          </w:p>
          <w:p w14:paraId="1B080B84" w14:textId="77777777" w:rsidR="007E0E93" w:rsidRPr="00D30A0B" w:rsidRDefault="007E0E93" w:rsidP="00FB246E">
            <w:pPr>
              <w:pStyle w:val="TableText"/>
              <w:ind w:left="288"/>
              <w:rPr>
                <w:color w:val="000000"/>
                <w:szCs w:val="24"/>
              </w:rPr>
            </w:pPr>
            <w:r w:rsidRPr="00D30A0B">
              <w:rPr>
                <w:color w:val="000000"/>
              </w:rPr>
              <w:t xml:space="preserve">and appliances and all associated expenses, including hospitalizations and anesthesia (This exclusion does not apply to dental care (oral examination, X-rays, extractions and non-surgical elimination of oral infection) required for the direct treatment of a medical condition for </w:t>
            </w:r>
            <w:r w:rsidRPr="00D30A0B">
              <w:rPr>
                <w:color w:val="000000"/>
                <w:szCs w:val="24"/>
              </w:rPr>
              <w:t>which Benefits are available as described above; and</w:t>
            </w:r>
          </w:p>
          <w:p w14:paraId="1EAE8AD7" w14:textId="77777777" w:rsidR="007E0E93" w:rsidRPr="00D30A0B" w:rsidRDefault="007E0E93" w:rsidP="00FB246E">
            <w:pPr>
              <w:pStyle w:val="TableText"/>
              <w:rPr>
                <w:color w:val="000000"/>
                <w:szCs w:val="24"/>
              </w:rPr>
            </w:pPr>
            <w:r w:rsidRPr="00D30A0B">
              <w:rPr>
                <w:color w:val="000000"/>
                <w:szCs w:val="24"/>
              </w:rPr>
              <w:t xml:space="preserve">●  treatment of </w:t>
            </w:r>
          </w:p>
          <w:p w14:paraId="29112350" w14:textId="77777777" w:rsidR="007E0E93" w:rsidRPr="00D30A0B" w:rsidRDefault="007E0E93" w:rsidP="00FB246E">
            <w:pPr>
              <w:ind w:left="288"/>
              <w:rPr>
                <w:color w:val="000000"/>
                <w:sz w:val="24"/>
                <w:szCs w:val="24"/>
              </w:rPr>
            </w:pPr>
            <w:r w:rsidRPr="00D30A0B">
              <w:rPr>
                <w:color w:val="000000"/>
                <w:sz w:val="24"/>
                <w:szCs w:val="24"/>
              </w:rPr>
              <w:t>malpositioned or supernumerary (extra) teeth, even if part of a Congenital Anomaly such as cleft lip or cleft palate.</w:t>
            </w:r>
          </w:p>
          <w:p w14:paraId="316B6937" w14:textId="77777777" w:rsidR="007E0E93" w:rsidRPr="00D30A0B" w:rsidRDefault="007E0E93" w:rsidP="00662B9A">
            <w:pPr>
              <w:pStyle w:val="TableTextCharCha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4E6E695" w14:textId="77777777" w:rsidR="007E0E93" w:rsidRPr="00D30A0B" w:rsidRDefault="007E0E93" w:rsidP="007E0E93">
            <w:pPr>
              <w:rPr>
                <w:color w:val="000000"/>
                <w:sz w:val="24"/>
              </w:rPr>
            </w:pPr>
            <w:r w:rsidRPr="00D30A0B">
              <w:rPr>
                <w:b/>
                <w:color w:val="0000FF"/>
                <w:sz w:val="24"/>
              </w:rPr>
              <w:lastRenderedPageBreak/>
              <w:t xml:space="preserve">$20 </w:t>
            </w:r>
            <w:r w:rsidRPr="00D30A0B">
              <w:rPr>
                <w:sz w:val="24"/>
              </w:rPr>
              <w:t>PCP</w:t>
            </w:r>
            <w:r w:rsidRPr="00D30A0B">
              <w:rPr>
                <w:b/>
                <w:color w:val="0000FF"/>
                <w:sz w:val="24"/>
              </w:rPr>
              <w:t xml:space="preserve"> </w:t>
            </w:r>
            <w:r w:rsidRPr="00D30A0B">
              <w:rPr>
                <w:sz w:val="24"/>
              </w:rPr>
              <w:t>or</w:t>
            </w:r>
            <w:r w:rsidRPr="00D30A0B">
              <w:rPr>
                <w:b/>
                <w:color w:val="0000FF"/>
                <w:sz w:val="24"/>
              </w:rPr>
              <w:t xml:space="preserve"> $40 </w:t>
            </w:r>
            <w:r w:rsidRPr="00D30A0B">
              <w:rPr>
                <w:sz w:val="24"/>
              </w:rPr>
              <w:t xml:space="preserve">Specialist </w:t>
            </w:r>
            <w:r w:rsidRPr="00D30A0B">
              <w:rPr>
                <w:color w:val="000000"/>
                <w:sz w:val="24"/>
              </w:rPr>
              <w:t xml:space="preserve">copay per visit then </w:t>
            </w:r>
            <w:r w:rsidRPr="00D30A0B">
              <w:rPr>
                <w:b/>
                <w:color w:val="0000FF"/>
                <w:sz w:val="24"/>
              </w:rPr>
              <w:t>100%</w:t>
            </w:r>
            <w:r w:rsidRPr="00D30A0B">
              <w:rPr>
                <w:color w:val="000000"/>
                <w:sz w:val="24"/>
              </w:rPr>
              <w:t xml:space="preserve"> of eligible expenses.</w:t>
            </w:r>
          </w:p>
          <w:p w14:paraId="316B693F" w14:textId="5DBA088D" w:rsidR="007E0E93" w:rsidRPr="00D30A0B" w:rsidRDefault="007E0E93" w:rsidP="00E12781">
            <w:pPr>
              <w:pStyle w:val="TableTextCharChar"/>
              <w:numPr>
                <w:ilvl w:val="12"/>
                <w:numId w:val="0"/>
              </w:numPr>
              <w:rPr>
                <w:b/>
                <w:color w:val="000000"/>
              </w:rPr>
            </w:pPr>
          </w:p>
        </w:tc>
      </w:tr>
      <w:tr w:rsidR="005856EC" w:rsidRPr="00D30A0B" w14:paraId="316B6973"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941" w14:textId="77777777" w:rsidR="005856EC" w:rsidRPr="00D30A0B" w:rsidRDefault="005856EC">
            <w:pPr>
              <w:pStyle w:val="TableTextChar1"/>
              <w:numPr>
                <w:ilvl w:val="12"/>
                <w:numId w:val="0"/>
              </w:numPr>
              <w:rPr>
                <w:b/>
              </w:rPr>
            </w:pPr>
            <w:bookmarkStart w:id="126" w:name="Durable_Medical_Equipment"/>
            <w:r w:rsidRPr="00D30A0B">
              <w:rPr>
                <w:b/>
              </w:rPr>
              <w:lastRenderedPageBreak/>
              <w:t>Durable Medical Equipment</w:t>
            </w:r>
            <w:bookmarkEnd w:id="126"/>
          </w:p>
          <w:p w14:paraId="316B6942" w14:textId="77777777" w:rsidR="005856EC" w:rsidRPr="00D30A0B" w:rsidRDefault="005856EC">
            <w:pPr>
              <w:pStyle w:val="TableTextChar1"/>
              <w:numPr>
                <w:ilvl w:val="12"/>
                <w:numId w:val="0"/>
              </w:numPr>
              <w:rPr>
                <w:b/>
              </w:rPr>
            </w:pPr>
          </w:p>
          <w:p w14:paraId="316B6943" w14:textId="77777777" w:rsidR="005856EC" w:rsidRPr="00D30A0B" w:rsidRDefault="005856EC">
            <w:pPr>
              <w:pStyle w:val="TableTextChar1"/>
              <w:numPr>
                <w:ilvl w:val="12"/>
                <w:numId w:val="0"/>
              </w:numPr>
              <w:rPr>
                <w:bCs/>
              </w:rPr>
            </w:pPr>
            <w:r w:rsidRPr="00D30A0B">
              <w:rPr>
                <w:bCs/>
              </w:rPr>
              <w:t>The plan pays for Durable Medical Equipment that is:</w:t>
            </w:r>
          </w:p>
          <w:p w14:paraId="316B6944" w14:textId="77777777" w:rsidR="005856EC" w:rsidRPr="00D30A0B" w:rsidRDefault="005856EC" w:rsidP="0028767A">
            <w:pPr>
              <w:pStyle w:val="TableTextChar1"/>
              <w:ind w:left="288" w:hanging="288"/>
              <w:rPr>
                <w:bCs/>
              </w:rPr>
            </w:pPr>
            <w:r w:rsidRPr="00D30A0B">
              <w:rPr>
                <w:color w:val="000000"/>
              </w:rPr>
              <w:t xml:space="preserve">●   </w:t>
            </w:r>
            <w:r w:rsidRPr="00D30A0B">
              <w:rPr>
                <w:bCs/>
              </w:rPr>
              <w:t>Ordered or provided by a Physician for outpatient use;</w:t>
            </w:r>
          </w:p>
          <w:p w14:paraId="316B6945" w14:textId="77777777" w:rsidR="005856EC" w:rsidRPr="00D30A0B" w:rsidRDefault="005856EC">
            <w:pPr>
              <w:pStyle w:val="TableTextChar1"/>
              <w:rPr>
                <w:bCs/>
              </w:rPr>
            </w:pPr>
            <w:r w:rsidRPr="00D30A0B">
              <w:rPr>
                <w:color w:val="000000"/>
              </w:rPr>
              <w:lastRenderedPageBreak/>
              <w:t xml:space="preserve">●   </w:t>
            </w:r>
            <w:r w:rsidRPr="00D30A0B">
              <w:rPr>
                <w:bCs/>
              </w:rPr>
              <w:t xml:space="preserve">Used for medical </w:t>
            </w:r>
          </w:p>
          <w:p w14:paraId="316B6946" w14:textId="77777777" w:rsidR="005856EC" w:rsidRPr="00D30A0B" w:rsidRDefault="005856EC">
            <w:pPr>
              <w:pStyle w:val="TableTextChar1"/>
              <w:ind w:left="288"/>
              <w:rPr>
                <w:bCs/>
              </w:rPr>
            </w:pPr>
            <w:r w:rsidRPr="00D30A0B">
              <w:rPr>
                <w:bCs/>
              </w:rPr>
              <w:t>purposes;</w:t>
            </w:r>
          </w:p>
          <w:p w14:paraId="316B6947" w14:textId="77777777" w:rsidR="005856EC" w:rsidRPr="00D30A0B" w:rsidRDefault="005856EC">
            <w:pPr>
              <w:pStyle w:val="TableTextChar1"/>
              <w:rPr>
                <w:bCs/>
              </w:rPr>
            </w:pPr>
            <w:r w:rsidRPr="00D30A0B">
              <w:rPr>
                <w:color w:val="000000"/>
              </w:rPr>
              <w:t xml:space="preserve">●   </w:t>
            </w:r>
            <w:r w:rsidRPr="00D30A0B">
              <w:rPr>
                <w:bCs/>
              </w:rPr>
              <w:t xml:space="preserve">Not consumable or </w:t>
            </w:r>
          </w:p>
          <w:p w14:paraId="316B6948" w14:textId="77777777" w:rsidR="005856EC" w:rsidRPr="00D30A0B" w:rsidRDefault="005856EC">
            <w:pPr>
              <w:pStyle w:val="TableTextChar1"/>
              <w:ind w:left="288"/>
              <w:rPr>
                <w:bCs/>
              </w:rPr>
            </w:pPr>
            <w:r w:rsidRPr="00D30A0B">
              <w:rPr>
                <w:bCs/>
              </w:rPr>
              <w:t>disposable;</w:t>
            </w:r>
          </w:p>
          <w:p w14:paraId="316B6949" w14:textId="77777777" w:rsidR="005856EC" w:rsidRPr="00D30A0B" w:rsidRDefault="005856EC">
            <w:pPr>
              <w:pStyle w:val="TableTextChar1"/>
              <w:rPr>
                <w:bCs/>
              </w:rPr>
            </w:pPr>
            <w:r w:rsidRPr="00D30A0B">
              <w:rPr>
                <w:color w:val="000000"/>
              </w:rPr>
              <w:t xml:space="preserve">●   </w:t>
            </w:r>
            <w:r w:rsidRPr="00D30A0B">
              <w:rPr>
                <w:bCs/>
              </w:rPr>
              <w:t xml:space="preserve">Not of use to a person in </w:t>
            </w:r>
          </w:p>
          <w:p w14:paraId="316B694A" w14:textId="77777777" w:rsidR="005856EC" w:rsidRPr="00D30A0B" w:rsidRDefault="005856EC">
            <w:pPr>
              <w:pStyle w:val="TableTextChar1"/>
              <w:ind w:left="288"/>
              <w:rPr>
                <w:bCs/>
              </w:rPr>
            </w:pPr>
            <w:r w:rsidRPr="00D30A0B">
              <w:rPr>
                <w:bCs/>
              </w:rPr>
              <w:t>the absence of a sickness, injury or disability;</w:t>
            </w:r>
          </w:p>
          <w:p w14:paraId="316B694B" w14:textId="77777777" w:rsidR="005856EC" w:rsidRPr="00D30A0B" w:rsidRDefault="005856EC">
            <w:pPr>
              <w:pStyle w:val="TableTextChar1"/>
              <w:rPr>
                <w:bCs/>
              </w:rPr>
            </w:pPr>
            <w:r w:rsidRPr="00D30A0B">
              <w:rPr>
                <w:color w:val="000000"/>
              </w:rPr>
              <w:t xml:space="preserve">●   </w:t>
            </w:r>
            <w:r w:rsidRPr="00D30A0B">
              <w:rPr>
                <w:bCs/>
              </w:rPr>
              <w:t xml:space="preserve">Durable enough to </w:t>
            </w:r>
          </w:p>
          <w:p w14:paraId="316B694C" w14:textId="77777777" w:rsidR="005856EC" w:rsidRPr="00D30A0B" w:rsidRDefault="005856EC">
            <w:pPr>
              <w:pStyle w:val="TableTextChar1"/>
              <w:ind w:left="288"/>
              <w:rPr>
                <w:bCs/>
              </w:rPr>
            </w:pPr>
            <w:r w:rsidRPr="00D30A0B">
              <w:rPr>
                <w:bCs/>
              </w:rPr>
              <w:t>withstand repeated use; and</w:t>
            </w:r>
          </w:p>
          <w:p w14:paraId="316B694D" w14:textId="77777777" w:rsidR="005856EC" w:rsidRPr="00D30A0B" w:rsidRDefault="005856EC">
            <w:pPr>
              <w:pStyle w:val="TableTextChar1"/>
              <w:ind w:left="288" w:hanging="288"/>
              <w:rPr>
                <w:bCs/>
              </w:rPr>
            </w:pPr>
            <w:r w:rsidRPr="00D30A0B">
              <w:rPr>
                <w:color w:val="000000"/>
              </w:rPr>
              <w:sym w:font="Symbol" w:char="F0B7"/>
            </w:r>
            <w:r w:rsidRPr="00D30A0B">
              <w:rPr>
                <w:color w:val="000000"/>
              </w:rPr>
              <w:t xml:space="preserve">   </w:t>
            </w:r>
            <w:r w:rsidRPr="00D30A0B">
              <w:rPr>
                <w:bCs/>
              </w:rPr>
              <w:t>Appropriate for use in the home.</w:t>
            </w:r>
          </w:p>
          <w:p w14:paraId="316B694E" w14:textId="77777777" w:rsidR="005856EC" w:rsidRPr="00D30A0B" w:rsidRDefault="005856EC">
            <w:pPr>
              <w:pStyle w:val="TableTextChar1"/>
              <w:ind w:left="46"/>
              <w:rPr>
                <w:bCs/>
              </w:rPr>
            </w:pPr>
          </w:p>
          <w:p w14:paraId="316B694F" w14:textId="77777777" w:rsidR="005856EC" w:rsidRPr="00D30A0B" w:rsidRDefault="005856EC" w:rsidP="00662B9A">
            <w:pPr>
              <w:pStyle w:val="TableTextChar1"/>
              <w:numPr>
                <w:ilvl w:val="12"/>
                <w:numId w:val="0"/>
              </w:numPr>
              <w:rPr>
                <w:b/>
                <w:color w:val="0000FF"/>
              </w:rPr>
            </w:pPr>
            <w:r w:rsidRPr="00D30A0B">
              <w:rPr>
                <w:bCs/>
              </w:rPr>
              <w:t>If more than one piece of DME can meet your functional needs, you will receive Benefits only for the most cost effective piece of equipment.  Benefits are provided for a single unit of DME (example: one insulin pump) and for repairs of that unit.</w:t>
            </w:r>
          </w:p>
          <w:p w14:paraId="316B6950" w14:textId="77777777" w:rsidR="00662B9A" w:rsidRPr="00D30A0B" w:rsidRDefault="00662B9A" w:rsidP="00662B9A">
            <w:pPr>
              <w:pStyle w:val="TableTextChar1"/>
              <w:numPr>
                <w:ilvl w:val="12"/>
                <w:numId w:val="0"/>
              </w:numPr>
              <w:rPr>
                <w:b/>
                <w:color w:val="0000FF"/>
              </w:rPr>
            </w:pPr>
          </w:p>
          <w:p w14:paraId="316B6951" w14:textId="77777777" w:rsidR="00662B9A" w:rsidRPr="00D30A0B" w:rsidRDefault="00662B9A" w:rsidP="00662B9A">
            <w:pPr>
              <w:pStyle w:val="Normal-after-bullet"/>
              <w:rPr>
                <w:rFonts w:ascii="Times New Roman" w:hAnsi="Times New Roman"/>
              </w:rPr>
            </w:pPr>
            <w:r w:rsidRPr="00D30A0B">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14:paraId="316B6952" w14:textId="77777777" w:rsidR="00662B9A" w:rsidRPr="00D30A0B" w:rsidRDefault="00662B9A" w:rsidP="00662B9A">
            <w:pPr>
              <w:rPr>
                <w:sz w:val="24"/>
                <w:szCs w:val="24"/>
              </w:rPr>
            </w:pPr>
            <w:r w:rsidRPr="00D30A0B">
              <w:rPr>
                <w:sz w:val="24"/>
                <w:szCs w:val="24"/>
              </w:rPr>
              <w:t>Examples of DME include but are not limited to:</w:t>
            </w:r>
          </w:p>
          <w:p w14:paraId="316B6953" w14:textId="77777777" w:rsidR="00662B9A" w:rsidRPr="00D30A0B" w:rsidRDefault="00662B9A" w:rsidP="00662B9A">
            <w:pPr>
              <w:pStyle w:val="TableTextChar"/>
              <w:numPr>
                <w:ilvl w:val="12"/>
                <w:numId w:val="0"/>
              </w:numPr>
              <w:ind w:left="288" w:hanging="288"/>
            </w:pPr>
            <w:r w:rsidRPr="00D30A0B">
              <w:rPr>
                <w:color w:val="000000"/>
              </w:rPr>
              <w:sym w:font="Symbol" w:char="F0B7"/>
            </w:r>
            <w:r w:rsidRPr="00D30A0B">
              <w:rPr>
                <w:color w:val="000000"/>
              </w:rPr>
              <w:t xml:space="preserve">   </w:t>
            </w:r>
            <w:r w:rsidRPr="00D30A0B">
              <w:t>equipment to administer oxygen;</w:t>
            </w:r>
          </w:p>
          <w:p w14:paraId="316B6954" w14:textId="77777777" w:rsidR="00662B9A" w:rsidRPr="00D30A0B" w:rsidRDefault="00662B9A" w:rsidP="00662B9A">
            <w:pPr>
              <w:pStyle w:val="TableTextChar"/>
              <w:numPr>
                <w:ilvl w:val="12"/>
                <w:numId w:val="0"/>
              </w:numPr>
              <w:ind w:left="288" w:hanging="288"/>
            </w:pPr>
            <w:r w:rsidRPr="00D30A0B">
              <w:rPr>
                <w:color w:val="000000"/>
              </w:rPr>
              <w:sym w:font="Symbol" w:char="F0B7"/>
            </w:r>
            <w:r w:rsidRPr="00D30A0B">
              <w:rPr>
                <w:color w:val="000000"/>
              </w:rPr>
              <w:t xml:space="preserve">   </w:t>
            </w:r>
            <w:r w:rsidRPr="00D30A0B">
              <w:t>equipment to assist mobility, such as a standard wheelchair;</w:t>
            </w:r>
          </w:p>
          <w:p w14:paraId="316B6955" w14:textId="77777777" w:rsidR="00662B9A" w:rsidRPr="00D30A0B" w:rsidRDefault="00662B9A" w:rsidP="00662B9A">
            <w:pPr>
              <w:pStyle w:val="TableTextChar"/>
              <w:numPr>
                <w:ilvl w:val="12"/>
                <w:numId w:val="0"/>
              </w:numPr>
              <w:ind w:left="288" w:hanging="288"/>
              <w:rPr>
                <w:szCs w:val="24"/>
              </w:rPr>
            </w:pPr>
            <w:r w:rsidRPr="00D30A0B">
              <w:rPr>
                <w:color w:val="000000"/>
              </w:rPr>
              <w:sym w:font="Symbol" w:char="F0B7"/>
            </w:r>
            <w:r w:rsidRPr="00D30A0B">
              <w:rPr>
                <w:color w:val="000000"/>
              </w:rPr>
              <w:t xml:space="preserve">   </w:t>
            </w:r>
            <w:r w:rsidRPr="00D30A0B">
              <w:rPr>
                <w:szCs w:val="24"/>
              </w:rPr>
              <w:t>Hospital beds;</w:t>
            </w:r>
          </w:p>
          <w:p w14:paraId="316B6956" w14:textId="77777777" w:rsidR="00662B9A" w:rsidRPr="00D30A0B" w:rsidRDefault="00662B9A" w:rsidP="00662B9A">
            <w:pPr>
              <w:pStyle w:val="TableTextChar"/>
              <w:numPr>
                <w:ilvl w:val="12"/>
                <w:numId w:val="0"/>
              </w:numPr>
              <w:ind w:left="288" w:hanging="288"/>
              <w:rPr>
                <w:szCs w:val="24"/>
              </w:rPr>
            </w:pPr>
            <w:r w:rsidRPr="00D30A0B">
              <w:rPr>
                <w:color w:val="000000"/>
                <w:szCs w:val="24"/>
              </w:rPr>
              <w:sym w:font="Symbol" w:char="F0B7"/>
            </w:r>
            <w:r w:rsidRPr="00D30A0B">
              <w:rPr>
                <w:color w:val="000000"/>
                <w:szCs w:val="24"/>
              </w:rPr>
              <w:t xml:space="preserve">   </w:t>
            </w:r>
            <w:r w:rsidRPr="00D30A0B">
              <w:rPr>
                <w:szCs w:val="24"/>
              </w:rPr>
              <w:t>delivery pumps for tube feedings;</w:t>
            </w:r>
          </w:p>
          <w:p w14:paraId="316B6957" w14:textId="77777777" w:rsidR="00662B9A" w:rsidRPr="00D30A0B" w:rsidRDefault="00662B9A" w:rsidP="00662B9A">
            <w:pPr>
              <w:rPr>
                <w:sz w:val="24"/>
                <w:szCs w:val="24"/>
              </w:rPr>
            </w:pPr>
            <w:r w:rsidRPr="00D30A0B">
              <w:rPr>
                <w:color w:val="000000"/>
                <w:sz w:val="24"/>
                <w:szCs w:val="24"/>
              </w:rPr>
              <w:sym w:font="Symbol" w:char="F0B7"/>
            </w:r>
            <w:r w:rsidRPr="00D30A0B">
              <w:rPr>
                <w:color w:val="000000"/>
                <w:sz w:val="24"/>
                <w:szCs w:val="24"/>
              </w:rPr>
              <w:t xml:space="preserve">   </w:t>
            </w:r>
            <w:r w:rsidRPr="00D30A0B">
              <w:rPr>
                <w:sz w:val="24"/>
                <w:szCs w:val="24"/>
              </w:rPr>
              <w:t>burn garments;</w:t>
            </w:r>
          </w:p>
          <w:p w14:paraId="316B6958" w14:textId="77777777" w:rsidR="00662B9A" w:rsidRPr="00D30A0B" w:rsidRDefault="00662B9A" w:rsidP="00662B9A">
            <w:pPr>
              <w:ind w:left="288" w:hanging="288"/>
              <w:rPr>
                <w:sz w:val="24"/>
                <w:szCs w:val="24"/>
              </w:rPr>
            </w:pPr>
            <w:r w:rsidRPr="00D30A0B">
              <w:rPr>
                <w:color w:val="000000"/>
                <w:sz w:val="24"/>
                <w:szCs w:val="24"/>
              </w:rPr>
              <w:sym w:font="Symbol" w:char="F0B7"/>
            </w:r>
            <w:r w:rsidRPr="00D30A0B">
              <w:rPr>
                <w:color w:val="000000"/>
                <w:sz w:val="24"/>
                <w:szCs w:val="24"/>
              </w:rPr>
              <w:t xml:space="preserve">   </w:t>
            </w:r>
            <w:r w:rsidRPr="00D30A0B">
              <w:rPr>
                <w:sz w:val="24"/>
                <w:szCs w:val="24"/>
              </w:rPr>
              <w:t xml:space="preserve">insulin pumps and all related necessary supplies as described under </w:t>
            </w:r>
            <w:r w:rsidRPr="00D30A0B">
              <w:rPr>
                <w:rStyle w:val="Style16"/>
                <w:szCs w:val="24"/>
              </w:rPr>
              <w:t>Diabetes Services;</w:t>
            </w:r>
            <w:r w:rsidRPr="00D30A0B">
              <w:rPr>
                <w:sz w:val="24"/>
                <w:szCs w:val="24"/>
              </w:rPr>
              <w:t xml:space="preserve"> </w:t>
            </w:r>
          </w:p>
          <w:p w14:paraId="316B6959" w14:textId="77777777" w:rsidR="00662B9A" w:rsidRPr="00D30A0B" w:rsidRDefault="00662B9A" w:rsidP="00EB2AF9">
            <w:pPr>
              <w:numPr>
                <w:ilvl w:val="0"/>
                <w:numId w:val="4"/>
              </w:numPr>
              <w:tabs>
                <w:tab w:val="clear" w:pos="720"/>
                <w:tab w:val="num" w:pos="252"/>
              </w:tabs>
              <w:ind w:left="252" w:hanging="252"/>
              <w:rPr>
                <w:sz w:val="24"/>
                <w:szCs w:val="24"/>
              </w:rPr>
            </w:pPr>
            <w:r w:rsidRPr="00D30A0B">
              <w:rPr>
                <w:sz w:val="24"/>
                <w:szCs w:val="24"/>
              </w:rPr>
              <w:lastRenderedPageBreak/>
              <w:t>external cochlear devices and systems. Surgery to place a cochlear implant is also covered by the Plan. Cochlear implantation can either be an inpatient or outpatient procedure;</w:t>
            </w:r>
          </w:p>
          <w:p w14:paraId="316B695A" w14:textId="77777777" w:rsidR="00662B9A" w:rsidRPr="00D30A0B" w:rsidRDefault="00662B9A" w:rsidP="00662B9A">
            <w:pPr>
              <w:ind w:left="288" w:hanging="288"/>
              <w:rPr>
                <w:sz w:val="24"/>
                <w:szCs w:val="24"/>
              </w:rPr>
            </w:pPr>
            <w:r w:rsidRPr="00D30A0B">
              <w:rPr>
                <w:color w:val="000000"/>
                <w:sz w:val="24"/>
                <w:szCs w:val="24"/>
              </w:rPr>
              <w:sym w:font="Symbol" w:char="F0B7"/>
            </w:r>
            <w:r w:rsidRPr="00D30A0B">
              <w:rPr>
                <w:color w:val="000000"/>
                <w:sz w:val="24"/>
                <w:szCs w:val="24"/>
              </w:rPr>
              <w:t xml:space="preserve">   </w:t>
            </w:r>
            <w:r w:rsidRPr="00D30A0B">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316B695B" w14:textId="77777777" w:rsidR="00662B9A" w:rsidRPr="00D30A0B" w:rsidRDefault="00662B9A" w:rsidP="00662B9A">
            <w:pPr>
              <w:ind w:left="288" w:hanging="288"/>
              <w:rPr>
                <w:sz w:val="24"/>
                <w:szCs w:val="24"/>
              </w:rPr>
            </w:pPr>
            <w:r w:rsidRPr="00D30A0B">
              <w:rPr>
                <w:color w:val="000000"/>
                <w:sz w:val="24"/>
                <w:szCs w:val="24"/>
              </w:rPr>
              <w:sym w:font="Symbol" w:char="F0B7"/>
            </w:r>
            <w:r w:rsidRPr="00D30A0B">
              <w:rPr>
                <w:color w:val="000000"/>
                <w:sz w:val="24"/>
                <w:szCs w:val="24"/>
              </w:rPr>
              <w:t xml:space="preserve">   </w:t>
            </w:r>
            <w:r w:rsidRPr="00D30A0B">
              <w:rPr>
                <w:sz w:val="24"/>
                <w:szCs w:val="24"/>
              </w:rPr>
              <w:t>equipment for the treatment of chronic or acute respiratory failure or conditions.</w:t>
            </w:r>
          </w:p>
          <w:p w14:paraId="316B695C" w14:textId="77777777" w:rsidR="00662B9A" w:rsidRPr="00D30A0B" w:rsidRDefault="00662B9A" w:rsidP="00662B9A"/>
          <w:p w14:paraId="316B695D" w14:textId="77777777" w:rsidR="00662B9A" w:rsidRPr="00D30A0B" w:rsidRDefault="00662B9A" w:rsidP="00662B9A">
            <w:pPr>
              <w:pStyle w:val="TableTextCharChar"/>
              <w:numPr>
                <w:ilvl w:val="12"/>
                <w:numId w:val="0"/>
              </w:numPr>
              <w:rPr>
                <w:b/>
                <w:color w:val="0000FF"/>
              </w:rPr>
            </w:pPr>
            <w:r w:rsidRPr="00D30A0B">
              <w:rPr>
                <w:color w:val="000000"/>
              </w:rPr>
              <w:t>The Plan</w:t>
            </w:r>
            <w:r w:rsidRPr="00D30A0B">
              <w:t xml:space="preserve"> also covers tubings, nasal cannulas, connectors and masks used in connection with Durable Medical Equipment.</w:t>
            </w:r>
          </w:p>
          <w:p w14:paraId="316B695E" w14:textId="77777777" w:rsidR="00662B9A" w:rsidRPr="00D30A0B" w:rsidRDefault="00662B9A" w:rsidP="00662B9A">
            <w:pPr>
              <w:pStyle w:val="TableTextChar1"/>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96A" w14:textId="29DCFAA0" w:rsidR="005856EC" w:rsidRPr="00D30A0B" w:rsidRDefault="00614014" w:rsidP="00D239CB">
            <w:pPr>
              <w:pStyle w:val="TableTextChar1"/>
              <w:numPr>
                <w:ilvl w:val="12"/>
                <w:numId w:val="0"/>
              </w:numPr>
              <w:rPr>
                <w:bCs/>
              </w:rPr>
            </w:pPr>
            <w:r w:rsidRPr="00D30A0B">
              <w:rPr>
                <w:b/>
                <w:color w:val="0000FF"/>
              </w:rPr>
              <w:lastRenderedPageBreak/>
              <w:t>100%</w:t>
            </w:r>
            <w:r w:rsidR="005856EC" w:rsidRPr="00D30A0B">
              <w:rPr>
                <w:bCs/>
                <w:color w:val="0000FF"/>
              </w:rPr>
              <w:t xml:space="preserve"> </w:t>
            </w:r>
            <w:r w:rsidR="005856EC" w:rsidRPr="00D30A0B">
              <w:rPr>
                <w:bCs/>
              </w:rPr>
              <w:t>of eligible expenses</w:t>
            </w:r>
            <w:r w:rsidR="00D239CB" w:rsidRPr="00D30A0B">
              <w:rPr>
                <w:bCs/>
              </w:rPr>
              <w:t xml:space="preserve"> not subject to copay without an office visit.</w:t>
            </w:r>
          </w:p>
          <w:p w14:paraId="1D37FE45" w14:textId="77777777" w:rsidR="00D239CB" w:rsidRPr="00D30A0B" w:rsidRDefault="00D239CB" w:rsidP="00D239CB">
            <w:pPr>
              <w:pStyle w:val="TableTextChar1"/>
              <w:numPr>
                <w:ilvl w:val="12"/>
                <w:numId w:val="0"/>
              </w:numPr>
              <w:rPr>
                <w:bCs/>
              </w:rPr>
            </w:pPr>
          </w:p>
          <w:p w14:paraId="08226081" w14:textId="77777777" w:rsidR="00D239CB" w:rsidRPr="00D30A0B" w:rsidRDefault="00D239CB" w:rsidP="00D239CB">
            <w:pPr>
              <w:pStyle w:val="TableTextChar1"/>
              <w:numPr>
                <w:ilvl w:val="12"/>
                <w:numId w:val="0"/>
              </w:numPr>
            </w:pPr>
          </w:p>
          <w:p w14:paraId="316B696B" w14:textId="5ED644C2" w:rsidR="005856EC" w:rsidRPr="00D30A0B" w:rsidRDefault="005856EC">
            <w:pPr>
              <w:pStyle w:val="TableTextChar1"/>
              <w:numPr>
                <w:ilvl w:val="12"/>
                <w:numId w:val="0"/>
              </w:numPr>
              <w:rPr>
                <w:color w:val="000000"/>
              </w:rPr>
            </w:pPr>
            <w:r w:rsidRPr="00D30A0B">
              <w:t xml:space="preserve">Benefits are provided for the replacement of a type of Durable Medical Equipment once every </w:t>
            </w:r>
            <w:r w:rsidR="00D239CB" w:rsidRPr="00D30A0B">
              <w:rPr>
                <w:b/>
                <w:color w:val="0000FF"/>
              </w:rPr>
              <w:t>3</w:t>
            </w:r>
            <w:r w:rsidRPr="00D30A0B">
              <w:t xml:space="preserve"> </w:t>
            </w:r>
            <w:r w:rsidRPr="00D30A0B">
              <w:rPr>
                <w:color w:val="000000"/>
              </w:rPr>
              <w:t>calendar years.</w:t>
            </w:r>
          </w:p>
          <w:p w14:paraId="316B696C" w14:textId="77777777" w:rsidR="005856EC" w:rsidRPr="00D30A0B" w:rsidRDefault="005856EC">
            <w:pPr>
              <w:pStyle w:val="TableTextChar1"/>
              <w:numPr>
                <w:ilvl w:val="12"/>
                <w:numId w:val="0"/>
              </w:numPr>
            </w:pPr>
          </w:p>
          <w:p w14:paraId="316B696D" w14:textId="1B3F4A39" w:rsidR="00662B9A" w:rsidRPr="00D30A0B" w:rsidRDefault="00662B9A" w:rsidP="00662B9A">
            <w:pPr>
              <w:pStyle w:val="TableTextChar"/>
              <w:numPr>
                <w:ilvl w:val="12"/>
                <w:numId w:val="0"/>
              </w:numPr>
            </w:pPr>
            <w:r w:rsidRPr="00D30A0B">
              <w:t xml:space="preserve">At UnitedHealthcare’s discretion, replacements are </w:t>
            </w:r>
            <w:r w:rsidRPr="00D30A0B">
              <w:lastRenderedPageBreak/>
              <w:t xml:space="preserve">covered for damage beyond repair with normal wear and tear, when repair costs exceed new purchase price, or when a change in the Covered Person’s medical condition occurs sooner than the </w:t>
            </w:r>
            <w:r w:rsidR="00D239CB" w:rsidRPr="00D30A0B">
              <w:rPr>
                <w:b/>
                <w:color w:val="0000FF"/>
              </w:rPr>
              <w:t>3</w:t>
            </w:r>
            <w:r w:rsidRPr="00D30A0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4275E" w:rsidRPr="00D30A0B">
              <w:t>any time</w:t>
            </w:r>
            <w:r w:rsidRPr="00D30A0B">
              <w:t xml:space="preserve"> and are not subject to the three year timeline for replacement.</w:t>
            </w:r>
          </w:p>
          <w:p w14:paraId="316B696E" w14:textId="77777777" w:rsidR="005856EC" w:rsidRPr="00D30A0B" w:rsidRDefault="005856EC">
            <w:pPr>
              <w:pStyle w:val="TableTextChar1"/>
              <w:numPr>
                <w:ilvl w:val="12"/>
                <w:numId w:val="0"/>
              </w:numPr>
            </w:pPr>
          </w:p>
          <w:p w14:paraId="58F9C848" w14:textId="77777777" w:rsidR="00F15F90" w:rsidRPr="00D30A0B" w:rsidRDefault="00F15F90">
            <w:pPr>
              <w:pStyle w:val="TableTextChar1"/>
              <w:numPr>
                <w:ilvl w:val="12"/>
                <w:numId w:val="0"/>
              </w:numPr>
            </w:pPr>
          </w:p>
          <w:p w14:paraId="74EEC2B5" w14:textId="77777777" w:rsidR="00F15F90" w:rsidRPr="00D30A0B" w:rsidRDefault="00F15F90" w:rsidP="00F15F90">
            <w:pPr>
              <w:rPr>
                <w:color w:val="000000"/>
                <w:sz w:val="24"/>
                <w:szCs w:val="24"/>
              </w:rPr>
            </w:pPr>
            <w:bookmarkStart w:id="127" w:name="_DV_C109"/>
            <w:r w:rsidRPr="00D30A0B">
              <w:rPr>
                <w:color w:val="000000"/>
                <w:sz w:val="24"/>
                <w:szCs w:val="24"/>
              </w:rPr>
              <w:t xml:space="preserve">Benefits for speech aid devices and tracheo-esophageal voice devices are limited to the purchase of one device during the entire period of time a Covered Person is enrolled under the Plan. </w:t>
            </w:r>
            <w:bookmarkEnd w:id="127"/>
          </w:p>
          <w:p w14:paraId="01856134" w14:textId="77777777" w:rsidR="00F15F90" w:rsidRPr="00D30A0B" w:rsidRDefault="00F15F90">
            <w:pPr>
              <w:pStyle w:val="TableTextChar1"/>
              <w:numPr>
                <w:ilvl w:val="12"/>
                <w:numId w:val="0"/>
              </w:numPr>
            </w:pPr>
          </w:p>
          <w:p w14:paraId="316B6972" w14:textId="2055210C" w:rsidR="005856EC" w:rsidRPr="00D30A0B" w:rsidRDefault="0094275E" w:rsidP="00D239CB">
            <w:pPr>
              <w:pStyle w:val="TableTextChar1"/>
              <w:numPr>
                <w:ilvl w:val="12"/>
                <w:numId w:val="0"/>
              </w:numPr>
              <w:rPr>
                <w:b/>
                <w:szCs w:val="24"/>
              </w:rPr>
            </w:pPr>
            <w:r w:rsidRPr="00D30A0B">
              <w:rPr>
                <w:szCs w:val="24"/>
              </w:rPr>
              <w:t xml:space="preserve">Notification is required if the cost of the item exceeds </w:t>
            </w:r>
            <w:r w:rsidRPr="00D30A0B">
              <w:rPr>
                <w:b/>
                <w:color w:val="0033CC"/>
                <w:szCs w:val="24"/>
              </w:rPr>
              <w:t>$1,000</w:t>
            </w:r>
            <w:r w:rsidRPr="00D30A0B">
              <w:rPr>
                <w:szCs w:val="24"/>
              </w:rPr>
              <w:t>.</w:t>
            </w:r>
          </w:p>
        </w:tc>
      </w:tr>
      <w:tr w:rsidR="00345AB7" w:rsidRPr="00D30A0B" w14:paraId="316B6994"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984" w14:textId="77777777" w:rsidR="00345AB7" w:rsidRPr="00D30A0B" w:rsidRDefault="00345AB7" w:rsidP="003260DA">
            <w:pPr>
              <w:pStyle w:val="TableText"/>
              <w:rPr>
                <w:b/>
              </w:rPr>
            </w:pPr>
            <w:bookmarkStart w:id="128" w:name="Healthy_Weight_Program"/>
            <w:r w:rsidRPr="00D30A0B">
              <w:rPr>
                <w:b/>
              </w:rPr>
              <w:lastRenderedPageBreak/>
              <w:t>Healthy Weight Program</w:t>
            </w:r>
            <w:bookmarkEnd w:id="1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7E2AE7E" w14:textId="77777777" w:rsidR="00345AB7" w:rsidRPr="00D30A0B" w:rsidRDefault="00D239CB" w:rsidP="003260DA">
            <w:pPr>
              <w:pStyle w:val="TableText"/>
            </w:pPr>
            <w:r w:rsidRPr="00D30A0B">
              <w:t>Not Applicable</w:t>
            </w:r>
          </w:p>
          <w:p w14:paraId="316B6993" w14:textId="02C843EE" w:rsidR="00D239CB" w:rsidRPr="00D30A0B" w:rsidRDefault="00D239CB" w:rsidP="003260DA">
            <w:pPr>
              <w:pStyle w:val="TableText"/>
            </w:pPr>
          </w:p>
        </w:tc>
      </w:tr>
      <w:tr w:rsidR="00D239CB" w:rsidRPr="00D30A0B" w14:paraId="316B69B5"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73356C06" w14:textId="77777777" w:rsidR="00D239CB" w:rsidRPr="00D30A0B" w:rsidRDefault="00D239CB" w:rsidP="00FB246E">
            <w:pPr>
              <w:pStyle w:val="TableTextCharCharChar1"/>
              <w:rPr>
                <w:b/>
              </w:rPr>
            </w:pPr>
            <w:bookmarkStart w:id="129" w:name="Hearing_Aids"/>
            <w:r w:rsidRPr="00D30A0B">
              <w:rPr>
                <w:b/>
              </w:rPr>
              <w:t>Hearing Aids</w:t>
            </w:r>
          </w:p>
          <w:bookmarkEnd w:id="129"/>
          <w:p w14:paraId="637E09F4" w14:textId="77777777" w:rsidR="00D239CB" w:rsidRPr="00D30A0B" w:rsidRDefault="00D239CB" w:rsidP="00FB246E">
            <w:pPr>
              <w:pStyle w:val="TableTextCharCharChar1"/>
              <w:rPr>
                <w:b/>
              </w:rPr>
            </w:pPr>
          </w:p>
          <w:p w14:paraId="7550C581" w14:textId="77777777" w:rsidR="00D239CB" w:rsidRPr="00D30A0B" w:rsidRDefault="00D239CB" w:rsidP="00FB246E">
            <w:pPr>
              <w:pStyle w:val="TableTextChar1CharChar"/>
              <w:rPr>
                <w:rStyle w:val="CDVar"/>
                <w:rFonts w:ascii="Times New Roman" w:hAnsi="Times New Roman"/>
                <w:color w:val="auto"/>
              </w:rPr>
            </w:pPr>
            <w:r w:rsidRPr="00D30A0B">
              <w:rPr>
                <w:rStyle w:val="CDVar"/>
                <w:rFonts w:ascii="Times New Roman" w:hAnsi="Times New Roman"/>
                <w:color w:val="auto"/>
              </w:rPr>
              <w:t xml:space="preserve">Hearing aids which are required for the correction of a hearing impairment (a reduction in the ability to perceive sound which may range from slight to complete deafness). Hearing aids are electronic amplifying devices designed to bring sound </w:t>
            </w:r>
            <w:r w:rsidRPr="00D30A0B">
              <w:rPr>
                <w:rStyle w:val="CDVar"/>
                <w:rFonts w:ascii="Times New Roman" w:hAnsi="Times New Roman"/>
                <w:color w:val="auto"/>
              </w:rPr>
              <w:lastRenderedPageBreak/>
              <w:t>more effectively into the ear. A hearing aid consists of a microphone, amplifier and receiver.</w:t>
            </w:r>
          </w:p>
          <w:p w14:paraId="36B5ED56" w14:textId="77777777" w:rsidR="00D239CB" w:rsidRPr="00D30A0B" w:rsidRDefault="00D239CB" w:rsidP="00FB246E">
            <w:pPr>
              <w:pStyle w:val="TableTextChar1CharChar"/>
              <w:rPr>
                <w:rStyle w:val="CDVar"/>
                <w:rFonts w:ascii="Times New Roman" w:hAnsi="Times New Roman"/>
                <w:color w:val="auto"/>
              </w:rPr>
            </w:pPr>
          </w:p>
          <w:p w14:paraId="7C5EBF4D" w14:textId="77777777" w:rsidR="00D239CB" w:rsidRPr="00D30A0B" w:rsidRDefault="00D239CB" w:rsidP="00FB246E">
            <w:pPr>
              <w:pStyle w:val="TableTextChar1CharChar"/>
              <w:rPr>
                <w:rStyle w:val="CDVar"/>
                <w:rFonts w:ascii="Times New Roman" w:hAnsi="Times New Roman"/>
                <w:b/>
                <w:color w:val="auto"/>
              </w:rPr>
            </w:pPr>
            <w:r w:rsidRPr="00D30A0B">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r w:rsidRPr="00D30A0B">
              <w:rPr>
                <w:rStyle w:val="CDVar"/>
                <w:rFonts w:ascii="Times New Roman" w:hAnsi="Times New Roman"/>
                <w:b/>
                <w:color w:val="auto"/>
              </w:rPr>
              <w:t>.</w:t>
            </w:r>
          </w:p>
          <w:p w14:paraId="59DDDC9D" w14:textId="77777777" w:rsidR="00D239CB" w:rsidRPr="00D30A0B" w:rsidRDefault="00D239CB" w:rsidP="00FB246E">
            <w:pPr>
              <w:pStyle w:val="TableTextChar1CharChar"/>
              <w:rPr>
                <w:rStyle w:val="CDVar"/>
                <w:rFonts w:ascii="Times New Roman" w:hAnsi="Times New Roman"/>
                <w:b/>
                <w:color w:val="auto"/>
              </w:rPr>
            </w:pPr>
          </w:p>
          <w:p w14:paraId="2F65659A" w14:textId="77777777" w:rsidR="00D239CB" w:rsidRPr="00D30A0B" w:rsidRDefault="00D239CB" w:rsidP="00FB246E">
            <w:pPr>
              <w:rPr>
                <w:rStyle w:val="CDVar"/>
                <w:rFonts w:ascii="Times New Roman" w:hAnsi="Times New Roman"/>
                <w:color w:val="auto"/>
                <w:sz w:val="24"/>
              </w:rPr>
            </w:pPr>
            <w:r w:rsidRPr="00D30A0B">
              <w:rPr>
                <w:rStyle w:val="CDVar"/>
                <w:rFonts w:ascii="Times New Roman" w:hAnsi="Times New Roman"/>
                <w:color w:val="auto"/>
                <w:sz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5FF7945E" w14:textId="77777777" w:rsidR="00D239CB" w:rsidRPr="00D30A0B" w:rsidRDefault="00D239CB" w:rsidP="00EB2AF9">
            <w:pPr>
              <w:pStyle w:val="ListBullet1"/>
              <w:numPr>
                <w:ilvl w:val="0"/>
                <w:numId w:val="5"/>
              </w:numPr>
              <w:tabs>
                <w:tab w:val="clear" w:pos="720"/>
                <w:tab w:val="num" w:pos="252"/>
              </w:tabs>
              <w:ind w:left="252" w:hanging="252"/>
              <w:rPr>
                <w:rStyle w:val="CDVar"/>
                <w:rFonts w:ascii="Times New Roman" w:hAnsi="Times New Roman"/>
                <w:color w:val="auto"/>
              </w:rPr>
            </w:pPr>
            <w:r w:rsidRPr="00D30A0B">
              <w:rPr>
                <w:rStyle w:val="CDVar"/>
                <w:rFonts w:ascii="Times New Roman" w:hAnsi="Times New Roman"/>
                <w:color w:val="auto"/>
              </w:rPr>
              <w:t>craniofacial anomalies whose abnormal or absent ear canals preclude the use of a wearable hearing aid; or</w:t>
            </w:r>
          </w:p>
          <w:p w14:paraId="3803C8AB" w14:textId="77777777" w:rsidR="00D239CB" w:rsidRPr="00D30A0B" w:rsidRDefault="00D239CB" w:rsidP="00EB2AF9">
            <w:pPr>
              <w:pStyle w:val="ListBullet1"/>
              <w:numPr>
                <w:ilvl w:val="0"/>
                <w:numId w:val="5"/>
              </w:numPr>
              <w:tabs>
                <w:tab w:val="clear" w:pos="720"/>
                <w:tab w:val="num" w:pos="252"/>
              </w:tabs>
              <w:ind w:left="252" w:hanging="252"/>
              <w:rPr>
                <w:rStyle w:val="CDVar"/>
                <w:rFonts w:ascii="Times New Roman" w:hAnsi="Times New Roman"/>
                <w:color w:val="auto"/>
              </w:rPr>
            </w:pPr>
            <w:r w:rsidRPr="00D30A0B">
              <w:rPr>
                <w:rStyle w:val="CDVar"/>
                <w:rFonts w:ascii="Times New Roman" w:hAnsi="Times New Roman"/>
                <w:color w:val="auto"/>
              </w:rPr>
              <w:t>hearing loss of sufficient severity that it would not be adequately remedied by a wearable hearing aid.</w:t>
            </w:r>
          </w:p>
          <w:p w14:paraId="04361EE4" w14:textId="77777777" w:rsidR="00D239CB" w:rsidRPr="00D30A0B" w:rsidRDefault="00D239CB" w:rsidP="00FB246E">
            <w:pPr>
              <w:pStyle w:val="TableTextChar1CharChar"/>
            </w:pPr>
          </w:p>
          <w:p w14:paraId="29DEBE6F" w14:textId="77777777" w:rsidR="002F5257" w:rsidRPr="00D30A0B" w:rsidRDefault="002F5257" w:rsidP="002F5257">
            <w:pPr>
              <w:pStyle w:val="TableTextChar1CharChar"/>
              <w:rPr>
                <w:rStyle w:val="CDVar"/>
                <w:rFonts w:ascii="Times New Roman" w:hAnsi="Times New Roman"/>
                <w:b/>
                <w:color w:val="auto"/>
              </w:rPr>
            </w:pPr>
            <w:r w:rsidRPr="00D30A0B">
              <w:rPr>
                <w:rStyle w:val="CDVar"/>
                <w:rFonts w:ascii="Times New Roman" w:hAnsi="Times New Roman"/>
                <w:color w:val="auto"/>
              </w:rPr>
              <w:t xml:space="preserve">Limited to </w:t>
            </w:r>
            <w:r w:rsidRPr="00D30A0B">
              <w:rPr>
                <w:rStyle w:val="CDVar"/>
                <w:rFonts w:ascii="Times New Roman" w:hAnsi="Times New Roman"/>
                <w:b/>
                <w:color w:val="0033CC"/>
              </w:rPr>
              <w:t xml:space="preserve">$1,500 </w:t>
            </w:r>
            <w:r w:rsidRPr="00D30A0B">
              <w:rPr>
                <w:rStyle w:val="CDVar"/>
                <w:rFonts w:ascii="Times New Roman" w:hAnsi="Times New Roman"/>
                <w:color w:val="auto"/>
              </w:rPr>
              <w:t>per ear</w:t>
            </w:r>
            <w:r w:rsidRPr="00D30A0B">
              <w:rPr>
                <w:rStyle w:val="CDVar"/>
                <w:rFonts w:ascii="Times New Roman" w:hAnsi="Times New Roman"/>
                <w:b/>
                <w:color w:val="auto"/>
              </w:rPr>
              <w:t xml:space="preserve"> </w:t>
            </w:r>
            <w:r w:rsidRPr="00D30A0B">
              <w:rPr>
                <w:rStyle w:val="CDVar"/>
                <w:rFonts w:ascii="Times New Roman" w:hAnsi="Times New Roman"/>
                <w:color w:val="auto"/>
              </w:rPr>
              <w:t xml:space="preserve">per year, and 1 repair every </w:t>
            </w:r>
            <w:r w:rsidRPr="00D30A0B">
              <w:rPr>
                <w:rStyle w:val="CDVar"/>
                <w:rFonts w:ascii="Times New Roman" w:hAnsi="Times New Roman"/>
                <w:b/>
              </w:rPr>
              <w:t>3</w:t>
            </w:r>
            <w:r w:rsidRPr="00D30A0B">
              <w:rPr>
                <w:rStyle w:val="CDVar"/>
                <w:rFonts w:ascii="Times New Roman" w:hAnsi="Times New Roman"/>
                <w:color w:val="auto"/>
              </w:rPr>
              <w:t xml:space="preserve"> calendar years. Hearing aid exam is included in maximum.</w:t>
            </w:r>
          </w:p>
          <w:p w14:paraId="316B69A6" w14:textId="77777777" w:rsidR="00D239CB" w:rsidRPr="00D30A0B" w:rsidRDefault="00D239CB" w:rsidP="0013316F">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9A7" w14:textId="48CCA3A1" w:rsidR="00D239CB" w:rsidRPr="00D30A0B" w:rsidRDefault="00D239CB" w:rsidP="0013316F">
            <w:pPr>
              <w:pStyle w:val="TableText"/>
              <w:rPr>
                <w:color w:val="000000"/>
              </w:rPr>
            </w:pPr>
            <w:r w:rsidRPr="00D30A0B">
              <w:rPr>
                <w:b/>
                <w:color w:val="0000FF"/>
              </w:rPr>
              <w:lastRenderedPageBreak/>
              <w:t>100%</w:t>
            </w:r>
            <w:r w:rsidRPr="00D30A0B">
              <w:rPr>
                <w:color w:val="000000"/>
              </w:rPr>
              <w:t xml:space="preserve"> of eligible expenses.</w:t>
            </w:r>
          </w:p>
          <w:p w14:paraId="7262E26C" w14:textId="77777777" w:rsidR="00D239CB" w:rsidRPr="00D30A0B" w:rsidRDefault="00D239CB" w:rsidP="00D239CB">
            <w:pPr>
              <w:pStyle w:val="TableText"/>
              <w:rPr>
                <w:color w:val="000000"/>
              </w:rPr>
            </w:pPr>
          </w:p>
          <w:p w14:paraId="56953A4D" w14:textId="77777777" w:rsidR="00D239CB" w:rsidRPr="00D30A0B" w:rsidRDefault="00D239CB" w:rsidP="00D239CB">
            <w:pPr>
              <w:pStyle w:val="TableText"/>
              <w:rPr>
                <w:color w:val="000000"/>
              </w:rPr>
            </w:pPr>
          </w:p>
          <w:p w14:paraId="35EA798F" w14:textId="77777777" w:rsidR="00D239CB" w:rsidRPr="00D30A0B" w:rsidRDefault="00D239CB" w:rsidP="00D239CB">
            <w:pPr>
              <w:numPr>
                <w:ilvl w:val="12"/>
                <w:numId w:val="0"/>
              </w:numPr>
              <w:rPr>
                <w:b/>
                <w:bCs/>
                <w:sz w:val="24"/>
              </w:rPr>
            </w:pPr>
            <w:bookmarkStart w:id="130" w:name="Hearing_aid_exam"/>
            <w:r w:rsidRPr="00D30A0B">
              <w:rPr>
                <w:b/>
                <w:bCs/>
                <w:sz w:val="24"/>
              </w:rPr>
              <w:t>Hearing aid exam:</w:t>
            </w:r>
          </w:p>
          <w:bookmarkEnd w:id="130"/>
          <w:p w14:paraId="7F4637C4" w14:textId="77777777" w:rsidR="00D239CB" w:rsidRPr="00D30A0B" w:rsidRDefault="00D239CB" w:rsidP="00D239CB">
            <w:pPr>
              <w:rPr>
                <w:color w:val="000000"/>
                <w:sz w:val="24"/>
              </w:rPr>
            </w:pPr>
            <w:r w:rsidRPr="00D30A0B">
              <w:rPr>
                <w:b/>
                <w:color w:val="0000FF"/>
                <w:sz w:val="24"/>
              </w:rPr>
              <w:t xml:space="preserve">$20 </w:t>
            </w:r>
            <w:r w:rsidRPr="00D30A0B">
              <w:rPr>
                <w:sz w:val="24"/>
              </w:rPr>
              <w:t>PCP</w:t>
            </w:r>
            <w:r w:rsidRPr="00D30A0B">
              <w:rPr>
                <w:b/>
                <w:color w:val="0000FF"/>
                <w:sz w:val="24"/>
              </w:rPr>
              <w:t xml:space="preserve"> </w:t>
            </w:r>
            <w:r w:rsidRPr="00D30A0B">
              <w:rPr>
                <w:sz w:val="24"/>
              </w:rPr>
              <w:t>or</w:t>
            </w:r>
            <w:r w:rsidRPr="00D30A0B">
              <w:rPr>
                <w:b/>
                <w:color w:val="0000FF"/>
                <w:sz w:val="24"/>
              </w:rPr>
              <w:t xml:space="preserve"> $40 </w:t>
            </w:r>
            <w:r w:rsidRPr="00D30A0B">
              <w:rPr>
                <w:sz w:val="24"/>
              </w:rPr>
              <w:t xml:space="preserve">Specialist </w:t>
            </w:r>
            <w:r w:rsidRPr="00D30A0B">
              <w:rPr>
                <w:color w:val="000000"/>
                <w:sz w:val="24"/>
              </w:rPr>
              <w:t xml:space="preserve">copay per visit then </w:t>
            </w:r>
            <w:r w:rsidRPr="00D30A0B">
              <w:rPr>
                <w:b/>
                <w:color w:val="0000FF"/>
                <w:sz w:val="24"/>
              </w:rPr>
              <w:t>100%</w:t>
            </w:r>
            <w:r w:rsidRPr="00D30A0B">
              <w:rPr>
                <w:color w:val="000000"/>
                <w:sz w:val="24"/>
              </w:rPr>
              <w:t xml:space="preserve"> of eligible expenses.</w:t>
            </w:r>
          </w:p>
          <w:p w14:paraId="316B69B4" w14:textId="77777777" w:rsidR="00D239CB" w:rsidRPr="00D30A0B" w:rsidRDefault="00D239CB" w:rsidP="00D239CB">
            <w:pPr>
              <w:pStyle w:val="TableText"/>
              <w:rPr>
                <w:color w:val="000000"/>
              </w:rPr>
            </w:pPr>
          </w:p>
        </w:tc>
      </w:tr>
      <w:tr w:rsidR="00042B90" w:rsidRPr="00D30A0B" w14:paraId="23BACC1F"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7ADCF9B1" w14:textId="77777777" w:rsidR="00042B90" w:rsidRPr="00D30A0B" w:rsidRDefault="00042B90" w:rsidP="00551008">
            <w:pPr>
              <w:rPr>
                <w:rFonts w:eastAsia="MS PGothic"/>
                <w:b/>
                <w:bCs/>
                <w:sz w:val="24"/>
                <w:szCs w:val="24"/>
              </w:rPr>
            </w:pPr>
            <w:bookmarkStart w:id="131" w:name="Heart_Care_Solution_Program_HCS"/>
            <w:r w:rsidRPr="00D30A0B">
              <w:rPr>
                <w:rFonts w:eastAsia="MS PGothic"/>
                <w:b/>
                <w:bCs/>
                <w:sz w:val="24"/>
                <w:szCs w:val="24"/>
              </w:rPr>
              <w:t>Heart Care Solution Program (HCS)</w:t>
            </w:r>
          </w:p>
          <w:bookmarkEnd w:id="131"/>
          <w:p w14:paraId="027AF6E1" w14:textId="77777777" w:rsidR="00042B90" w:rsidRPr="00D30A0B" w:rsidRDefault="00042B90" w:rsidP="00FB246E">
            <w:pPr>
              <w:pStyle w:val="TableTextCharCharChar1"/>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A63E374" w14:textId="77777777" w:rsidR="00042B90" w:rsidRPr="00D30A0B" w:rsidRDefault="00042B90" w:rsidP="00551008">
            <w:pPr>
              <w:pStyle w:val="TableText"/>
              <w:rPr>
                <w:color w:val="000000"/>
                <w:szCs w:val="24"/>
              </w:rPr>
            </w:pPr>
            <w:r w:rsidRPr="00D30A0B">
              <w:rPr>
                <w:color w:val="000000"/>
                <w:szCs w:val="24"/>
              </w:rPr>
              <w:t>Not Applicable</w:t>
            </w:r>
          </w:p>
          <w:p w14:paraId="35199F33" w14:textId="77777777" w:rsidR="00042B90" w:rsidRPr="00D30A0B" w:rsidRDefault="00042B90" w:rsidP="00551008">
            <w:pPr>
              <w:pStyle w:val="TableText"/>
              <w:rPr>
                <w:color w:val="000000"/>
                <w:szCs w:val="24"/>
              </w:rPr>
            </w:pPr>
          </w:p>
          <w:p w14:paraId="425DCE29" w14:textId="77777777" w:rsidR="00042B90" w:rsidRPr="00D30A0B" w:rsidRDefault="00042B90" w:rsidP="0013316F">
            <w:pPr>
              <w:pStyle w:val="TableText"/>
              <w:rPr>
                <w:b/>
                <w:color w:val="0000FF"/>
              </w:rPr>
            </w:pPr>
          </w:p>
        </w:tc>
      </w:tr>
      <w:tr w:rsidR="005856EC" w:rsidRPr="00D30A0B" w14:paraId="316B69E6"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9B6" w14:textId="77777777" w:rsidR="005856EC" w:rsidRPr="00D30A0B" w:rsidRDefault="005856EC" w:rsidP="00E12781">
            <w:pPr>
              <w:pStyle w:val="TableTextCharChar"/>
              <w:numPr>
                <w:ilvl w:val="12"/>
                <w:numId w:val="0"/>
              </w:numPr>
              <w:rPr>
                <w:b/>
              </w:rPr>
            </w:pPr>
            <w:bookmarkStart w:id="132" w:name="Home_Health_Care"/>
            <w:r w:rsidRPr="00D30A0B">
              <w:rPr>
                <w:b/>
              </w:rPr>
              <w:t>Home Health Care</w:t>
            </w:r>
            <w:bookmarkEnd w:id="132"/>
          </w:p>
          <w:p w14:paraId="316B69B7" w14:textId="77777777" w:rsidR="005856EC" w:rsidRPr="00D30A0B" w:rsidRDefault="005856EC" w:rsidP="00E12781">
            <w:pPr>
              <w:pStyle w:val="TableTextCharChar"/>
              <w:numPr>
                <w:ilvl w:val="12"/>
                <w:numId w:val="0"/>
              </w:numPr>
              <w:rPr>
                <w:b/>
              </w:rPr>
            </w:pPr>
          </w:p>
          <w:p w14:paraId="316B69B8" w14:textId="77777777" w:rsidR="005856EC" w:rsidRPr="00D30A0B" w:rsidRDefault="005856EC" w:rsidP="00E12781">
            <w:pPr>
              <w:pStyle w:val="TableTextCharChar"/>
              <w:numPr>
                <w:ilvl w:val="12"/>
                <w:numId w:val="0"/>
              </w:numPr>
              <w:rPr>
                <w:bCs/>
              </w:rPr>
            </w:pPr>
            <w:r w:rsidRPr="00D30A0B">
              <w:rPr>
                <w:bCs/>
              </w:rPr>
              <w:t xml:space="preserve">Covered Health Services are services that a Home Health Agency provides if </w:t>
            </w:r>
            <w:r w:rsidRPr="00D30A0B">
              <w:rPr>
                <w:bCs/>
              </w:rPr>
              <w:lastRenderedPageBreak/>
              <w:t>you need care in your home due to the nature of your condition. Services must be:</w:t>
            </w:r>
          </w:p>
          <w:p w14:paraId="316B69B9" w14:textId="77777777" w:rsidR="005856EC" w:rsidRPr="00D30A0B" w:rsidRDefault="005856EC" w:rsidP="00E12781">
            <w:pPr>
              <w:pStyle w:val="TableTextCharChar"/>
              <w:numPr>
                <w:ilvl w:val="12"/>
                <w:numId w:val="0"/>
              </w:numPr>
              <w:ind w:left="288" w:hanging="288"/>
              <w:rPr>
                <w:bCs/>
              </w:rPr>
            </w:pPr>
            <w:r w:rsidRPr="00D30A0B">
              <w:rPr>
                <w:color w:val="000000"/>
              </w:rPr>
              <w:t xml:space="preserve">●   </w:t>
            </w:r>
            <w:r w:rsidRPr="00D30A0B">
              <w:rPr>
                <w:bCs/>
              </w:rPr>
              <w:t>ordered by a Physician;</w:t>
            </w:r>
          </w:p>
          <w:p w14:paraId="316B69BA" w14:textId="77777777" w:rsidR="005856EC" w:rsidRPr="00D30A0B" w:rsidRDefault="005856EC" w:rsidP="00E12781">
            <w:pPr>
              <w:pStyle w:val="TableTextCharChar"/>
              <w:numPr>
                <w:ilvl w:val="12"/>
                <w:numId w:val="0"/>
              </w:numPr>
              <w:ind w:left="288" w:hanging="288"/>
              <w:rPr>
                <w:bCs/>
              </w:rPr>
            </w:pPr>
            <w:r w:rsidRPr="00D30A0B">
              <w:rPr>
                <w:color w:val="000000"/>
              </w:rPr>
              <w:t xml:space="preserve">●   </w:t>
            </w:r>
            <w:r w:rsidRPr="00D30A0B">
              <w:rPr>
                <w:bCs/>
              </w:rPr>
              <w:t>provided by or supervised by a registered nurse in your home, or provided by either a home health aide or licensed practical nurse and supervised by a registered nurse;</w:t>
            </w:r>
          </w:p>
          <w:p w14:paraId="316B69BB" w14:textId="77777777" w:rsidR="005856EC" w:rsidRPr="00D30A0B" w:rsidRDefault="005856EC" w:rsidP="00E12781">
            <w:pPr>
              <w:pStyle w:val="TableTextCharChar"/>
              <w:numPr>
                <w:ilvl w:val="12"/>
                <w:numId w:val="0"/>
              </w:numPr>
              <w:ind w:left="288" w:hanging="288"/>
              <w:rPr>
                <w:bCs/>
              </w:rPr>
            </w:pPr>
            <w:r w:rsidRPr="00D30A0B">
              <w:rPr>
                <w:color w:val="000000"/>
              </w:rPr>
              <w:t xml:space="preserve">●   </w:t>
            </w:r>
            <w:r w:rsidRPr="00D30A0B">
              <w:rPr>
                <w:bCs/>
              </w:rPr>
              <w:t>not considered Custodial Care, as defined in Glossary; and</w:t>
            </w:r>
          </w:p>
          <w:p w14:paraId="316B69BC" w14:textId="77777777" w:rsidR="005856EC" w:rsidRPr="00D30A0B" w:rsidRDefault="005856EC" w:rsidP="00E12781">
            <w:pPr>
              <w:pStyle w:val="TableTextCharChar"/>
              <w:numPr>
                <w:ilvl w:val="12"/>
                <w:numId w:val="0"/>
              </w:numPr>
              <w:ind w:left="288" w:hanging="288"/>
              <w:rPr>
                <w:bCs/>
              </w:rPr>
            </w:pPr>
            <w:r w:rsidRPr="00D30A0B">
              <w:rPr>
                <w:color w:val="000000"/>
              </w:rPr>
              <w:t xml:space="preserve">●   </w:t>
            </w:r>
            <w:r w:rsidRPr="00D30A0B">
              <w:rPr>
                <w:bCs/>
              </w:rPr>
              <w:t>provided on a part-time, intermittent schedule when Skilled Care is required. Refer to Glossary for the definition of Skilled Care.</w:t>
            </w:r>
          </w:p>
          <w:p w14:paraId="316B69BD" w14:textId="77777777" w:rsidR="005856EC" w:rsidRPr="00D30A0B" w:rsidRDefault="005856EC" w:rsidP="00E12781">
            <w:pPr>
              <w:pStyle w:val="TableTextCharChar"/>
              <w:numPr>
                <w:ilvl w:val="12"/>
                <w:numId w:val="0"/>
              </w:numPr>
              <w:rPr>
                <w:bCs/>
              </w:rPr>
            </w:pPr>
          </w:p>
          <w:p w14:paraId="316B69BE" w14:textId="77777777" w:rsidR="005856EC" w:rsidRPr="00D30A0B" w:rsidRDefault="009167CA" w:rsidP="00E12781">
            <w:pPr>
              <w:pStyle w:val="TableTextCharChar"/>
              <w:numPr>
                <w:ilvl w:val="12"/>
                <w:numId w:val="0"/>
              </w:numPr>
              <w:rPr>
                <w:bCs/>
              </w:rPr>
            </w:pPr>
            <w:r w:rsidRPr="00D30A0B">
              <w:rPr>
                <w:bCs/>
              </w:rPr>
              <w:t>We</w:t>
            </w:r>
            <w:r w:rsidR="005856EC" w:rsidRPr="00D30A0B">
              <w:rPr>
                <w:bCs/>
              </w:rPr>
              <w:t xml:space="preserve"> will decide if Skilled Care is needed by reviewing both the skilled nature of the service and the need for Physician-directed medical management. A service will not be determined to be “skilled” simply because there is not an available caregiver</w:t>
            </w:r>
          </w:p>
          <w:p w14:paraId="316B69BF" w14:textId="77777777" w:rsidR="005856EC" w:rsidRPr="00D30A0B" w:rsidRDefault="005856EC" w:rsidP="00E12781">
            <w:pPr>
              <w:pStyle w:val="TableTextCharChar"/>
              <w:numPr>
                <w:ilvl w:val="12"/>
                <w:numId w:val="0"/>
              </w:numPr>
              <w:rPr>
                <w:bCs/>
              </w:rPr>
            </w:pPr>
          </w:p>
          <w:p w14:paraId="316B69C0" w14:textId="77777777" w:rsidR="005856EC" w:rsidRPr="00D30A0B" w:rsidRDefault="005856EC" w:rsidP="00E12781">
            <w:pPr>
              <w:pStyle w:val="TableTextCharChar"/>
              <w:rPr>
                <w:bCs/>
              </w:rPr>
            </w:pPr>
          </w:p>
          <w:p w14:paraId="316B69C1" w14:textId="77777777" w:rsidR="005856EC" w:rsidRPr="00D30A0B" w:rsidRDefault="005856EC" w:rsidP="00E12781">
            <w:pPr>
              <w:pStyle w:val="TableTextCharChar"/>
              <w:rPr>
                <w:bCs/>
              </w:rPr>
            </w:pPr>
            <w:r w:rsidRPr="00D30A0B">
              <w:rPr>
                <w:bCs/>
              </w:rPr>
              <w:t>Skilled Home Health care is skilled nursing, teaching, and rehabilitation services when:</w:t>
            </w:r>
          </w:p>
          <w:p w14:paraId="316B69C2" w14:textId="77777777" w:rsidR="005856EC" w:rsidRPr="00D30A0B" w:rsidRDefault="005856EC" w:rsidP="00E12781">
            <w:pPr>
              <w:pStyle w:val="TableTextCharChar"/>
              <w:rPr>
                <w:bCs/>
              </w:rPr>
            </w:pPr>
            <w:r w:rsidRPr="00D30A0B">
              <w:rPr>
                <w:color w:val="000000"/>
              </w:rPr>
              <w:t xml:space="preserve">●   </w:t>
            </w:r>
            <w:r w:rsidRPr="00D30A0B">
              <w:rPr>
                <w:bCs/>
              </w:rPr>
              <w:t xml:space="preserve">They are delivered or </w:t>
            </w:r>
          </w:p>
          <w:p w14:paraId="316B69C3" w14:textId="77777777" w:rsidR="005856EC" w:rsidRPr="00D30A0B" w:rsidRDefault="005856EC" w:rsidP="00E12781">
            <w:pPr>
              <w:pStyle w:val="TableTextCharChar"/>
              <w:ind w:left="288"/>
              <w:rPr>
                <w:bCs/>
              </w:rPr>
            </w:pPr>
            <w:r w:rsidRPr="00D30A0B">
              <w:rPr>
                <w:bCs/>
              </w:rPr>
              <w:t>supervised by licensed technical or professional medical personnel in order to obtain the specified medical outcome and provide for the safety of the patient;</w:t>
            </w:r>
          </w:p>
          <w:p w14:paraId="316B69C4" w14:textId="77777777" w:rsidR="005856EC" w:rsidRPr="00D30A0B" w:rsidRDefault="005856EC" w:rsidP="00E12781">
            <w:pPr>
              <w:pStyle w:val="TableTextCharChar"/>
              <w:rPr>
                <w:bCs/>
              </w:rPr>
            </w:pPr>
            <w:r w:rsidRPr="00D30A0B">
              <w:rPr>
                <w:color w:val="000000"/>
              </w:rPr>
              <w:t xml:space="preserve">●   </w:t>
            </w:r>
            <w:r w:rsidRPr="00D30A0B">
              <w:rPr>
                <w:bCs/>
              </w:rPr>
              <w:t>A physician orders them;</w:t>
            </w:r>
          </w:p>
          <w:p w14:paraId="316B69C5" w14:textId="77777777" w:rsidR="005856EC" w:rsidRPr="00D30A0B" w:rsidRDefault="005856EC" w:rsidP="00F4058B">
            <w:pPr>
              <w:pStyle w:val="TableTextCharChar"/>
              <w:ind w:left="288" w:hanging="288"/>
              <w:rPr>
                <w:bCs/>
              </w:rPr>
            </w:pPr>
            <w:r w:rsidRPr="00D30A0B">
              <w:rPr>
                <w:color w:val="000000"/>
              </w:rPr>
              <w:t xml:space="preserve">●   </w:t>
            </w:r>
            <w:r w:rsidRPr="00D30A0B">
              <w:rPr>
                <w:bCs/>
              </w:rPr>
              <w:t xml:space="preserve">They are not delivered for the purpose of assisting with activities of daily living, including, </w:t>
            </w:r>
            <w:r w:rsidRPr="00D30A0B">
              <w:rPr>
                <w:bCs/>
              </w:rPr>
              <w:lastRenderedPageBreak/>
              <w:t>but not limited to, dressing, feeding, bathing or transferring from a bed to a chair;</w:t>
            </w:r>
          </w:p>
          <w:p w14:paraId="316B69C6" w14:textId="77777777" w:rsidR="005856EC" w:rsidRPr="00D30A0B" w:rsidRDefault="005856EC" w:rsidP="00E12781">
            <w:pPr>
              <w:pStyle w:val="TableTextCharChar"/>
              <w:rPr>
                <w:bCs/>
              </w:rPr>
            </w:pPr>
            <w:r w:rsidRPr="00D30A0B">
              <w:rPr>
                <w:color w:val="000000"/>
              </w:rPr>
              <w:t xml:space="preserve">●   </w:t>
            </w:r>
            <w:r w:rsidRPr="00D30A0B">
              <w:rPr>
                <w:bCs/>
              </w:rPr>
              <w:t xml:space="preserve">They require clinical </w:t>
            </w:r>
          </w:p>
          <w:p w14:paraId="316B69C7" w14:textId="77777777" w:rsidR="005856EC" w:rsidRPr="00D30A0B" w:rsidRDefault="005856EC" w:rsidP="00E12781">
            <w:pPr>
              <w:pStyle w:val="TableTextCharChar"/>
              <w:ind w:left="288"/>
              <w:rPr>
                <w:bCs/>
              </w:rPr>
            </w:pPr>
            <w:r w:rsidRPr="00D30A0B">
              <w:rPr>
                <w:bCs/>
              </w:rPr>
              <w:t>training in order to be delivered safely and effectively; and</w:t>
            </w:r>
          </w:p>
          <w:p w14:paraId="316B69C8" w14:textId="77777777" w:rsidR="005856EC" w:rsidRPr="00D30A0B" w:rsidRDefault="005856EC" w:rsidP="00E12781">
            <w:pPr>
              <w:pStyle w:val="TableTextCharChar"/>
              <w:rPr>
                <w:bCs/>
              </w:rPr>
            </w:pPr>
            <w:r w:rsidRPr="00D30A0B">
              <w:rPr>
                <w:color w:val="000000"/>
              </w:rPr>
              <w:t xml:space="preserve">●   </w:t>
            </w:r>
            <w:r w:rsidRPr="00D30A0B">
              <w:rPr>
                <w:bCs/>
              </w:rPr>
              <w:t xml:space="preserve">They are not Custodial </w:t>
            </w:r>
          </w:p>
          <w:p w14:paraId="316B69C9" w14:textId="77777777" w:rsidR="005856EC" w:rsidRPr="00D30A0B" w:rsidRDefault="005856EC" w:rsidP="00E12781">
            <w:pPr>
              <w:pStyle w:val="TableTextCharChar"/>
              <w:ind w:left="288"/>
              <w:rPr>
                <w:b/>
              </w:rPr>
            </w:pPr>
            <w:r w:rsidRPr="00D30A0B">
              <w:rPr>
                <w:bCs/>
              </w:rPr>
              <w:t>Care.</w:t>
            </w:r>
          </w:p>
          <w:p w14:paraId="316B69CA" w14:textId="77777777" w:rsidR="005856EC" w:rsidRPr="00D30A0B" w:rsidRDefault="005856EC" w:rsidP="00E12781">
            <w:pPr>
              <w:pStyle w:val="TableTextCharChar"/>
              <w:rPr>
                <w:bCs/>
              </w:rPr>
            </w:pPr>
          </w:p>
          <w:p w14:paraId="316B69CB" w14:textId="77777777" w:rsidR="005856EC" w:rsidRPr="00D30A0B" w:rsidRDefault="005856EC" w:rsidP="00E12781">
            <w:pPr>
              <w:pStyle w:val="TableTextCharChar"/>
              <w:numPr>
                <w:ilvl w:val="12"/>
                <w:numId w:val="0"/>
              </w:numPr>
              <w:rPr>
                <w:bCs/>
              </w:rPr>
            </w:pPr>
            <w:r w:rsidRPr="00D30A0B">
              <w:rPr>
                <w:bCs/>
              </w:rPr>
              <w:t>Custodial Care is defined as services that do not require special skills or training and that:</w:t>
            </w:r>
          </w:p>
          <w:p w14:paraId="316B69CC" w14:textId="77777777" w:rsidR="005856EC" w:rsidRPr="00D30A0B" w:rsidRDefault="005856EC" w:rsidP="00E12781">
            <w:pPr>
              <w:pStyle w:val="TableTextCharChar"/>
              <w:rPr>
                <w:bCs/>
              </w:rPr>
            </w:pPr>
            <w:r w:rsidRPr="00D30A0B">
              <w:rPr>
                <w:color w:val="000000"/>
              </w:rPr>
              <w:t xml:space="preserve">●   </w:t>
            </w:r>
            <w:r w:rsidRPr="00D30A0B">
              <w:rPr>
                <w:bCs/>
              </w:rPr>
              <w:t xml:space="preserve">Provide assistance in </w:t>
            </w:r>
          </w:p>
          <w:p w14:paraId="316B69CD" w14:textId="77777777" w:rsidR="005856EC" w:rsidRPr="00D30A0B" w:rsidRDefault="005856EC" w:rsidP="00E12781">
            <w:pPr>
              <w:pStyle w:val="TableTextCharChar"/>
              <w:ind w:left="288"/>
              <w:rPr>
                <w:bCs/>
              </w:rPr>
            </w:pPr>
            <w:r w:rsidRPr="00D30A0B">
              <w:rPr>
                <w:bCs/>
              </w:rPr>
              <w:t>activities of daily living (including but not limited to feeding, dressing, bathing, ostomy care, incontinence care, checking of routine vital signs, transferring and ambulating);</w:t>
            </w:r>
          </w:p>
          <w:p w14:paraId="316B69CE" w14:textId="77777777" w:rsidR="005856EC" w:rsidRPr="00D30A0B" w:rsidRDefault="005856EC" w:rsidP="00E12781">
            <w:pPr>
              <w:pStyle w:val="TableTextCharChar"/>
              <w:rPr>
                <w:bCs/>
              </w:rPr>
            </w:pPr>
            <w:r w:rsidRPr="00D30A0B">
              <w:rPr>
                <w:color w:val="000000"/>
              </w:rPr>
              <w:t xml:space="preserve">●   </w:t>
            </w:r>
            <w:r w:rsidRPr="00D30A0B">
              <w:rPr>
                <w:bCs/>
              </w:rPr>
              <w:t xml:space="preserve">Do not seek to cure, or </w:t>
            </w:r>
          </w:p>
          <w:p w14:paraId="316B69CF" w14:textId="77777777" w:rsidR="005856EC" w:rsidRPr="00D30A0B" w:rsidRDefault="005856EC" w:rsidP="00E12781">
            <w:pPr>
              <w:pStyle w:val="TableTextCharChar"/>
              <w:ind w:left="288"/>
              <w:rPr>
                <w:bCs/>
              </w:rPr>
            </w:pPr>
            <w:r w:rsidRPr="00D30A0B">
              <w:rPr>
                <w:bCs/>
              </w:rPr>
              <w:t>which are provided during periods when the medical condition of the patient who requires the service is not changing; or</w:t>
            </w:r>
          </w:p>
          <w:p w14:paraId="316B69D0" w14:textId="77777777" w:rsidR="005856EC" w:rsidRPr="00D30A0B" w:rsidRDefault="005856EC" w:rsidP="00E12781">
            <w:pPr>
              <w:pStyle w:val="TableTextCharChar"/>
              <w:rPr>
                <w:bCs/>
              </w:rPr>
            </w:pPr>
            <w:r w:rsidRPr="00D30A0B">
              <w:rPr>
                <w:color w:val="000000"/>
              </w:rPr>
              <w:t xml:space="preserve">●   </w:t>
            </w:r>
            <w:r w:rsidRPr="00D30A0B">
              <w:rPr>
                <w:bCs/>
              </w:rPr>
              <w:t xml:space="preserve">Do not require continued </w:t>
            </w:r>
          </w:p>
          <w:p w14:paraId="316B69D1" w14:textId="77777777" w:rsidR="005856EC" w:rsidRPr="00D30A0B" w:rsidRDefault="005856EC" w:rsidP="00E12781">
            <w:pPr>
              <w:pStyle w:val="TableTextCharChar"/>
              <w:ind w:left="288"/>
              <w:rPr>
                <w:bCs/>
              </w:rPr>
            </w:pPr>
            <w:r w:rsidRPr="00D30A0B">
              <w:rPr>
                <w:bCs/>
              </w:rPr>
              <w:t>administration by trained medical personnel in order to be delivered safely and effectively.</w:t>
            </w:r>
          </w:p>
          <w:p w14:paraId="316B69D2" w14:textId="77777777" w:rsidR="005856EC" w:rsidRPr="00D30A0B" w:rsidRDefault="005856EC" w:rsidP="00E12781">
            <w:pPr>
              <w:pStyle w:val="TableTextCharChar"/>
              <w:ind w:left="288"/>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9D3" w14:textId="1CF8D118" w:rsidR="005856EC" w:rsidRPr="00D30A0B" w:rsidRDefault="00614014" w:rsidP="00E12781">
            <w:pPr>
              <w:pStyle w:val="TableTextCharChar"/>
              <w:numPr>
                <w:ilvl w:val="12"/>
                <w:numId w:val="0"/>
              </w:numPr>
              <w:rPr>
                <w:bCs/>
                <w:color w:val="0000FF"/>
              </w:rPr>
            </w:pPr>
            <w:r w:rsidRPr="00D30A0B">
              <w:rPr>
                <w:b/>
                <w:color w:val="0000FF"/>
              </w:rPr>
              <w:lastRenderedPageBreak/>
              <w:t>100%</w:t>
            </w:r>
            <w:r w:rsidR="005856EC" w:rsidRPr="00D30A0B">
              <w:rPr>
                <w:bCs/>
                <w:color w:val="0000FF"/>
              </w:rPr>
              <w:t xml:space="preserve"> </w:t>
            </w:r>
            <w:r w:rsidR="005856EC" w:rsidRPr="00D30A0B">
              <w:rPr>
                <w:bCs/>
              </w:rPr>
              <w:t>of eligible expenses.</w:t>
            </w:r>
          </w:p>
          <w:p w14:paraId="316B69DB" w14:textId="77777777" w:rsidR="005856EC" w:rsidRPr="00D30A0B" w:rsidRDefault="005856EC" w:rsidP="00E12781">
            <w:pPr>
              <w:pStyle w:val="TableTextCharChar"/>
              <w:numPr>
                <w:ilvl w:val="12"/>
                <w:numId w:val="0"/>
              </w:numPr>
              <w:rPr>
                <w:bCs/>
                <w:color w:val="000000"/>
              </w:rPr>
            </w:pPr>
          </w:p>
          <w:p w14:paraId="316B69DC" w14:textId="77777777" w:rsidR="005856EC" w:rsidRPr="00D30A0B" w:rsidRDefault="005856EC" w:rsidP="00E12781">
            <w:pPr>
              <w:pStyle w:val="TableTextCharChar"/>
              <w:numPr>
                <w:ilvl w:val="12"/>
                <w:numId w:val="0"/>
              </w:numPr>
              <w:rPr>
                <w:b/>
              </w:rPr>
            </w:pPr>
            <w:r w:rsidRPr="00D30A0B">
              <w:rPr>
                <w:b/>
              </w:rPr>
              <w:t>The following services are not covered:</w:t>
            </w:r>
          </w:p>
          <w:p w14:paraId="316B69DD" w14:textId="77777777" w:rsidR="005856EC" w:rsidRPr="00D30A0B" w:rsidRDefault="005856EC" w:rsidP="00E12781">
            <w:pPr>
              <w:pStyle w:val="TableTextCharChar"/>
              <w:rPr>
                <w:color w:val="000000"/>
              </w:rPr>
            </w:pPr>
            <w:r w:rsidRPr="00D30A0B">
              <w:rPr>
                <w:color w:val="000000"/>
              </w:rPr>
              <w:t>●   Custodial Care.</w:t>
            </w:r>
          </w:p>
          <w:p w14:paraId="316B69DE" w14:textId="77777777" w:rsidR="005856EC" w:rsidRPr="00D30A0B" w:rsidRDefault="005856EC" w:rsidP="00E12781">
            <w:pPr>
              <w:pStyle w:val="TableTextCharChar"/>
              <w:rPr>
                <w:color w:val="000000"/>
              </w:rPr>
            </w:pPr>
            <w:r w:rsidRPr="00D30A0B">
              <w:rPr>
                <w:color w:val="000000"/>
              </w:rPr>
              <w:t>●   Domiciliary care.</w:t>
            </w:r>
          </w:p>
          <w:p w14:paraId="316B69DF" w14:textId="77777777" w:rsidR="005856EC" w:rsidRPr="00D30A0B" w:rsidRDefault="005856EC" w:rsidP="00E12781">
            <w:pPr>
              <w:pStyle w:val="TableTextCharChar"/>
              <w:rPr>
                <w:color w:val="000000"/>
              </w:rPr>
            </w:pPr>
            <w:r w:rsidRPr="00D30A0B">
              <w:rPr>
                <w:color w:val="000000"/>
              </w:rPr>
              <w:lastRenderedPageBreak/>
              <w:t>●   Respite care.</w:t>
            </w:r>
          </w:p>
          <w:p w14:paraId="316B69E0" w14:textId="77777777" w:rsidR="005856EC" w:rsidRPr="00D30A0B" w:rsidRDefault="005856EC" w:rsidP="00E12781">
            <w:pPr>
              <w:pStyle w:val="TableTextCharChar"/>
            </w:pPr>
            <w:r w:rsidRPr="00D30A0B">
              <w:rPr>
                <w:color w:val="000000"/>
              </w:rPr>
              <w:t>●   Rest cures.</w:t>
            </w:r>
          </w:p>
          <w:p w14:paraId="316B69E1" w14:textId="77777777" w:rsidR="005856EC" w:rsidRPr="00D30A0B" w:rsidRDefault="005856EC" w:rsidP="00E12781">
            <w:pPr>
              <w:pStyle w:val="TableTextCharChar"/>
              <w:rPr>
                <w:color w:val="000000"/>
              </w:rPr>
            </w:pPr>
          </w:p>
          <w:p w14:paraId="316B69E5" w14:textId="5DB55B2A" w:rsidR="005856EC" w:rsidRPr="00D30A0B" w:rsidRDefault="00E45F02" w:rsidP="006661D8">
            <w:pPr>
              <w:pStyle w:val="TableTextCharChar"/>
              <w:rPr>
                <w:szCs w:val="24"/>
              </w:rPr>
            </w:pPr>
            <w:r w:rsidRPr="00D30A0B">
              <w:rPr>
                <w:szCs w:val="24"/>
              </w:rPr>
              <w:t xml:space="preserve">Notification is required </w:t>
            </w:r>
            <w:r w:rsidR="006661D8" w:rsidRPr="00D30A0B">
              <w:rPr>
                <w:szCs w:val="24"/>
              </w:rPr>
              <w:t>f</w:t>
            </w:r>
            <w:r w:rsidR="002E7856" w:rsidRPr="00D30A0B">
              <w:rPr>
                <w:szCs w:val="24"/>
              </w:rPr>
              <w:t xml:space="preserve">or </w:t>
            </w:r>
            <w:r w:rsidRPr="00D30A0B">
              <w:rPr>
                <w:szCs w:val="24"/>
              </w:rPr>
              <w:t>this service.</w:t>
            </w:r>
          </w:p>
        </w:tc>
      </w:tr>
      <w:tr w:rsidR="005856EC" w:rsidRPr="00D30A0B" w14:paraId="316B69FA"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9E7" w14:textId="77777777" w:rsidR="005856EC" w:rsidRPr="00D30A0B" w:rsidRDefault="005856EC" w:rsidP="00E12781">
            <w:pPr>
              <w:pStyle w:val="TableTextCharChar"/>
              <w:numPr>
                <w:ilvl w:val="12"/>
                <w:numId w:val="0"/>
              </w:numPr>
              <w:rPr>
                <w:b/>
              </w:rPr>
            </w:pPr>
            <w:bookmarkStart w:id="133" w:name="Hospice_Care"/>
            <w:r w:rsidRPr="00D30A0B">
              <w:rPr>
                <w:b/>
              </w:rPr>
              <w:lastRenderedPageBreak/>
              <w:t>Hospice Care</w:t>
            </w:r>
            <w:bookmarkEnd w:id="133"/>
          </w:p>
          <w:p w14:paraId="316B69E8" w14:textId="77777777" w:rsidR="005856EC" w:rsidRPr="00D30A0B" w:rsidRDefault="005856EC" w:rsidP="00E12781">
            <w:pPr>
              <w:pStyle w:val="TableTextCharChar"/>
              <w:numPr>
                <w:ilvl w:val="12"/>
                <w:numId w:val="0"/>
              </w:numPr>
              <w:rPr>
                <w:b/>
              </w:rPr>
            </w:pPr>
          </w:p>
          <w:p w14:paraId="316B69E9" w14:textId="77777777" w:rsidR="005856EC" w:rsidRPr="00D30A0B" w:rsidRDefault="005856EC" w:rsidP="00E12781">
            <w:pPr>
              <w:pStyle w:val="TableTextCharChar"/>
              <w:numPr>
                <w:ilvl w:val="12"/>
                <w:numId w:val="0"/>
              </w:numPr>
            </w:pPr>
          </w:p>
          <w:p w14:paraId="72AE4B93" w14:textId="77777777" w:rsidR="00CA387F" w:rsidRPr="00D30A0B" w:rsidRDefault="00CA387F" w:rsidP="00E12781">
            <w:pPr>
              <w:pStyle w:val="TableTextCharChar"/>
              <w:numPr>
                <w:ilvl w:val="12"/>
                <w:numId w:val="0"/>
              </w:numPr>
              <w:rPr>
                <w:szCs w:val="24"/>
              </w:rPr>
            </w:pPr>
            <w:r w:rsidRPr="00D30A0B">
              <w:rPr>
                <w:szCs w:val="24"/>
              </w:rPr>
              <w:t>Home hospice is covered subject to plan provisions.</w:t>
            </w:r>
          </w:p>
          <w:p w14:paraId="45A36D2E" w14:textId="77777777" w:rsidR="0026471A" w:rsidRPr="00D30A0B" w:rsidRDefault="0026471A" w:rsidP="00E12781">
            <w:pPr>
              <w:pStyle w:val="TableTextCharChar"/>
              <w:numPr>
                <w:ilvl w:val="12"/>
                <w:numId w:val="0"/>
              </w:numPr>
            </w:pPr>
          </w:p>
          <w:p w14:paraId="316B69EA" w14:textId="77777777" w:rsidR="005856EC" w:rsidRPr="00D30A0B" w:rsidRDefault="005856EC" w:rsidP="00E12781">
            <w:pPr>
              <w:pStyle w:val="TableTextCharChar"/>
              <w:numPr>
                <w:ilvl w:val="12"/>
                <w:numId w:val="0"/>
              </w:numPr>
              <w:rPr>
                <w:bCs/>
              </w:rPr>
            </w:pPr>
            <w:r w:rsidRPr="00D30A0B">
              <w:rPr>
                <w:bCs/>
              </w:rPr>
              <w:t xml:space="preserve">Hospice Care is an integrated program recommended by a Physician which provides comfort and support services for the terminally ill. Hospice care can be provided on an inpatient or outpatient basis and </w:t>
            </w:r>
            <w:r w:rsidRPr="00D30A0B">
              <w:rPr>
                <w:bCs/>
              </w:rPr>
              <w:lastRenderedPageBreak/>
              <w:t xml:space="preserve">includes </w:t>
            </w:r>
            <w:r w:rsidR="009167CA" w:rsidRPr="00D30A0B">
              <w:rPr>
                <w:bCs/>
              </w:rPr>
              <w:t xml:space="preserve">physical, psychological, social, </w:t>
            </w:r>
            <w:r w:rsidRPr="00D30A0B">
              <w:rPr>
                <w:bCs/>
              </w:rPr>
              <w:t>spiritual</w:t>
            </w:r>
            <w:r w:rsidR="009167CA" w:rsidRPr="00D30A0B">
              <w:rPr>
                <w:bCs/>
              </w:rPr>
              <w:t xml:space="preserve"> and respite</w:t>
            </w:r>
            <w:r w:rsidRPr="00D30A0B">
              <w:rPr>
                <w:bCs/>
              </w:rPr>
              <w:t xml:space="preserve"> care for the terminally ill person, and short-term grief counseling for immediate family members.  Benefits are only available when hospice care is received from a licensed hospice agency.</w:t>
            </w:r>
          </w:p>
          <w:p w14:paraId="316B69EB" w14:textId="77777777" w:rsidR="005856EC" w:rsidRPr="00D30A0B" w:rsidRDefault="005856EC" w:rsidP="00E12781">
            <w:pPr>
              <w:pStyle w:val="TableTextCharChar"/>
              <w:numPr>
                <w:ilvl w:val="12"/>
                <w:numId w:val="0"/>
              </w:numPr>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9EC" w14:textId="5E6AD442" w:rsidR="005856EC" w:rsidRPr="00D30A0B" w:rsidRDefault="00614014" w:rsidP="00E12781">
            <w:pPr>
              <w:pStyle w:val="TableTextCharChar"/>
              <w:numPr>
                <w:ilvl w:val="12"/>
                <w:numId w:val="0"/>
              </w:numPr>
              <w:rPr>
                <w:bCs/>
                <w:color w:val="0000FF"/>
              </w:rPr>
            </w:pPr>
            <w:r w:rsidRPr="00D30A0B">
              <w:rPr>
                <w:b/>
                <w:color w:val="0000FF"/>
              </w:rPr>
              <w:lastRenderedPageBreak/>
              <w:t>100%</w:t>
            </w:r>
            <w:r w:rsidR="005856EC" w:rsidRPr="00D30A0B">
              <w:rPr>
                <w:bCs/>
                <w:color w:val="0000FF"/>
              </w:rPr>
              <w:t xml:space="preserve"> </w:t>
            </w:r>
            <w:r w:rsidR="005856EC" w:rsidRPr="00D30A0B">
              <w:rPr>
                <w:bCs/>
              </w:rPr>
              <w:t>of eligible expenses.</w:t>
            </w:r>
          </w:p>
          <w:p w14:paraId="316B69F9" w14:textId="77777777" w:rsidR="005856EC" w:rsidRPr="00D30A0B" w:rsidRDefault="005856EC" w:rsidP="0026471A">
            <w:pPr>
              <w:pStyle w:val="TableTextCharChar"/>
              <w:numPr>
                <w:ilvl w:val="12"/>
                <w:numId w:val="0"/>
              </w:numPr>
            </w:pPr>
          </w:p>
        </w:tc>
      </w:tr>
      <w:tr w:rsidR="00A67551" w:rsidRPr="00D30A0B" w14:paraId="316B6A05"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1DE544CB" w14:textId="77777777" w:rsidR="00A67551" w:rsidRPr="00D30A0B" w:rsidRDefault="00A67551" w:rsidP="00A67551">
            <w:pPr>
              <w:spacing w:line="276" w:lineRule="auto"/>
              <w:rPr>
                <w:b/>
                <w:bCs/>
                <w:sz w:val="24"/>
                <w:szCs w:val="24"/>
              </w:rPr>
            </w:pPr>
            <w:bookmarkStart w:id="134" w:name="Kidney_Resource_Services_KRS_CKS"/>
            <w:r w:rsidRPr="00D30A0B">
              <w:rPr>
                <w:b/>
                <w:bCs/>
                <w:sz w:val="24"/>
                <w:szCs w:val="24"/>
              </w:rPr>
              <w:t>Kidney Disease Programs</w:t>
            </w:r>
            <w:bookmarkEnd w:id="134"/>
          </w:p>
          <w:p w14:paraId="7F8CDF6E" w14:textId="77777777" w:rsidR="00A67551" w:rsidRPr="00D30A0B" w:rsidRDefault="00A67551" w:rsidP="00A67551">
            <w:pPr>
              <w:spacing w:line="276" w:lineRule="auto"/>
              <w:rPr>
                <w:b/>
                <w:bCs/>
                <w:sz w:val="24"/>
                <w:szCs w:val="24"/>
              </w:rPr>
            </w:pPr>
          </w:p>
          <w:p w14:paraId="5A648E4C" w14:textId="77777777" w:rsidR="00A67551" w:rsidRPr="00D30A0B" w:rsidRDefault="00A67551" w:rsidP="00A67551">
            <w:pPr>
              <w:spacing w:line="276" w:lineRule="auto"/>
              <w:rPr>
                <w:b/>
                <w:color w:val="FF00FF"/>
                <w:sz w:val="24"/>
                <w:szCs w:val="24"/>
              </w:rPr>
            </w:pPr>
          </w:p>
          <w:p w14:paraId="316B69FC" w14:textId="77777777" w:rsidR="00A67551" w:rsidRPr="00D30A0B" w:rsidRDefault="00A67551" w:rsidP="00CF545B">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EB3E5E1" w14:textId="77777777" w:rsidR="00A67551" w:rsidRPr="00D30A0B" w:rsidRDefault="00A67551" w:rsidP="00A67551">
            <w:pPr>
              <w:spacing w:line="276" w:lineRule="auto"/>
              <w:rPr>
                <w:sz w:val="24"/>
                <w:szCs w:val="24"/>
              </w:rPr>
            </w:pPr>
            <w:r w:rsidRPr="00D30A0B">
              <w:rPr>
                <w:sz w:val="24"/>
                <w:szCs w:val="24"/>
              </w:rPr>
              <w:t>Our kidney disease programs provide you:</w:t>
            </w:r>
          </w:p>
          <w:p w14:paraId="3686D4A3" w14:textId="77777777" w:rsidR="00A67551" w:rsidRPr="00D30A0B" w:rsidRDefault="00A67551" w:rsidP="00EB2AF9">
            <w:pPr>
              <w:numPr>
                <w:ilvl w:val="0"/>
                <w:numId w:val="14"/>
              </w:numPr>
              <w:overflowPunct/>
              <w:autoSpaceDE/>
              <w:autoSpaceDN/>
              <w:adjustRightInd/>
              <w:spacing w:line="276" w:lineRule="auto"/>
              <w:textAlignment w:val="auto"/>
              <w:rPr>
                <w:sz w:val="24"/>
                <w:szCs w:val="24"/>
              </w:rPr>
            </w:pPr>
            <w:r w:rsidRPr="00D30A0B">
              <w:rPr>
                <w:sz w:val="24"/>
                <w:szCs w:val="24"/>
              </w:rPr>
              <w:t>Nurses you can speak with to help manage your kidney disease</w:t>
            </w:r>
          </w:p>
          <w:p w14:paraId="6D983A44" w14:textId="77777777" w:rsidR="00A67551" w:rsidRPr="00D30A0B" w:rsidRDefault="00A67551" w:rsidP="00EB2AF9">
            <w:pPr>
              <w:numPr>
                <w:ilvl w:val="0"/>
                <w:numId w:val="14"/>
              </w:numPr>
              <w:overflowPunct/>
              <w:autoSpaceDE/>
              <w:autoSpaceDN/>
              <w:adjustRightInd/>
              <w:spacing w:line="276" w:lineRule="auto"/>
              <w:textAlignment w:val="auto"/>
              <w:rPr>
                <w:sz w:val="24"/>
                <w:szCs w:val="24"/>
              </w:rPr>
            </w:pPr>
            <w:r w:rsidRPr="00D30A0B">
              <w:rPr>
                <w:sz w:val="24"/>
                <w:szCs w:val="24"/>
              </w:rPr>
              <w:t>Education and counseling</w:t>
            </w:r>
          </w:p>
          <w:p w14:paraId="040046BB" w14:textId="77777777" w:rsidR="00A67551" w:rsidRPr="00D30A0B" w:rsidRDefault="00A67551" w:rsidP="00EB2AF9">
            <w:pPr>
              <w:numPr>
                <w:ilvl w:val="0"/>
                <w:numId w:val="14"/>
              </w:numPr>
              <w:overflowPunct/>
              <w:autoSpaceDE/>
              <w:autoSpaceDN/>
              <w:adjustRightInd/>
              <w:spacing w:line="276" w:lineRule="auto"/>
              <w:textAlignment w:val="auto"/>
              <w:rPr>
                <w:sz w:val="24"/>
                <w:szCs w:val="24"/>
              </w:rPr>
            </w:pPr>
            <w:r w:rsidRPr="00D30A0B">
              <w:rPr>
                <w:sz w:val="24"/>
                <w:szCs w:val="24"/>
              </w:rPr>
              <w:t xml:space="preserve">Help with finding network dialysis centers and doctors </w:t>
            </w:r>
          </w:p>
          <w:p w14:paraId="19A6295C" w14:textId="77777777" w:rsidR="00A67551" w:rsidRPr="00D30A0B" w:rsidRDefault="00A67551" w:rsidP="00A67551">
            <w:pPr>
              <w:spacing w:line="276" w:lineRule="auto"/>
              <w:rPr>
                <w:sz w:val="24"/>
                <w:szCs w:val="24"/>
              </w:rPr>
            </w:pPr>
          </w:p>
          <w:p w14:paraId="168D7575" w14:textId="77777777" w:rsidR="00A67551" w:rsidRPr="00D30A0B" w:rsidRDefault="00A67551" w:rsidP="00A67551">
            <w:pPr>
              <w:spacing w:line="276" w:lineRule="auto"/>
              <w:rPr>
                <w:color w:val="000000"/>
                <w:sz w:val="24"/>
                <w:szCs w:val="24"/>
              </w:rPr>
            </w:pPr>
            <w:r w:rsidRPr="00D30A0B">
              <w:rPr>
                <w:sz w:val="24"/>
                <w:szCs w:val="24"/>
              </w:rPr>
              <w:t xml:space="preserve">For more information or to speak to a nurse advocate, call toll-free at </w:t>
            </w:r>
            <w:r w:rsidRPr="00D30A0B">
              <w:rPr>
                <w:b/>
                <w:bCs/>
                <w:color w:val="0000FF"/>
                <w:sz w:val="24"/>
                <w:szCs w:val="24"/>
              </w:rPr>
              <w:t>1-866-561-7518</w:t>
            </w:r>
            <w:r w:rsidRPr="00D30A0B">
              <w:rPr>
                <w:sz w:val="24"/>
                <w:szCs w:val="24"/>
              </w:rPr>
              <w:t xml:space="preserve">.  TTY users can dial </w:t>
            </w:r>
            <w:r w:rsidRPr="00D30A0B">
              <w:rPr>
                <w:b/>
                <w:bCs/>
                <w:color w:val="0000FF"/>
                <w:sz w:val="24"/>
                <w:szCs w:val="24"/>
              </w:rPr>
              <w:t>711</w:t>
            </w:r>
            <w:r w:rsidRPr="00D30A0B">
              <w:rPr>
                <w:sz w:val="24"/>
                <w:szCs w:val="24"/>
              </w:rPr>
              <w:t>.</w:t>
            </w:r>
          </w:p>
          <w:p w14:paraId="316B6A04" w14:textId="3006B7FF" w:rsidR="00A67551" w:rsidRPr="00D30A0B" w:rsidRDefault="00A67551" w:rsidP="00CF545B">
            <w:pPr>
              <w:pStyle w:val="TableTextChar1"/>
              <w:rPr>
                <w:bCs/>
              </w:rPr>
            </w:pPr>
          </w:p>
        </w:tc>
      </w:tr>
      <w:tr w:rsidR="005856EC" w:rsidRPr="00D30A0B" w14:paraId="316B6A1A"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A06" w14:textId="77777777" w:rsidR="005856EC" w:rsidRPr="00D30A0B" w:rsidRDefault="005856EC">
            <w:pPr>
              <w:pStyle w:val="TableTextChar1"/>
              <w:numPr>
                <w:ilvl w:val="12"/>
                <w:numId w:val="0"/>
              </w:numPr>
              <w:rPr>
                <w:b/>
              </w:rPr>
            </w:pPr>
            <w:bookmarkStart w:id="135" w:name="Private_Duty_Nursing_Outpatient"/>
            <w:r w:rsidRPr="00D30A0B">
              <w:rPr>
                <w:b/>
              </w:rPr>
              <w:t>Private Duty Nursing – Outpatient</w:t>
            </w:r>
            <w:bookmarkEnd w:id="135"/>
          </w:p>
          <w:p w14:paraId="316B6A07" w14:textId="77777777" w:rsidR="005856EC" w:rsidRPr="00D30A0B" w:rsidRDefault="005856EC">
            <w:pPr>
              <w:pStyle w:val="TableTextChar1"/>
              <w:numPr>
                <w:ilvl w:val="12"/>
                <w:numId w:val="0"/>
              </w:numPr>
              <w:rPr>
                <w:b/>
              </w:rPr>
            </w:pPr>
          </w:p>
          <w:p w14:paraId="610073E8" w14:textId="77777777" w:rsidR="0026471A" w:rsidRPr="00D30A0B" w:rsidRDefault="0026471A" w:rsidP="0026471A">
            <w:pPr>
              <w:numPr>
                <w:ilvl w:val="12"/>
                <w:numId w:val="0"/>
              </w:numPr>
              <w:rPr>
                <w:b/>
                <w:sz w:val="24"/>
              </w:rPr>
            </w:pPr>
            <w:r w:rsidRPr="00D30A0B">
              <w:rPr>
                <w:b/>
                <w:sz w:val="24"/>
              </w:rPr>
              <w:t>Private duty nursing in a home setting is covered.</w:t>
            </w:r>
          </w:p>
          <w:p w14:paraId="696B7B99" w14:textId="77777777" w:rsidR="0026471A" w:rsidRPr="00D30A0B" w:rsidRDefault="0026471A">
            <w:pPr>
              <w:pStyle w:val="TableTextChar1"/>
              <w:rPr>
                <w:color w:val="000000"/>
              </w:rPr>
            </w:pPr>
          </w:p>
          <w:p w14:paraId="316B6A09" w14:textId="77777777" w:rsidR="005856EC" w:rsidRPr="00D30A0B" w:rsidRDefault="005856EC">
            <w:pPr>
              <w:pStyle w:val="TableTextChar1"/>
              <w:rPr>
                <w:color w:val="000000"/>
              </w:rPr>
            </w:pPr>
            <w:r w:rsidRPr="00D30A0B">
              <w:rPr>
                <w:color w:val="000000"/>
              </w:rPr>
              <w:t>The Plan covers private duty nursing care given on an outpatient basis by a licensed nurse such as a Registered Nurse (R.N.), Licensed Practical Nurse (L.P.N.), or Licensed Vocational Nurse (L.V.N.).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A0A" w14:textId="5B718122" w:rsidR="005856EC" w:rsidRPr="00D30A0B" w:rsidRDefault="00614014">
            <w:pPr>
              <w:pStyle w:val="TableTextChar1"/>
              <w:numPr>
                <w:ilvl w:val="12"/>
                <w:numId w:val="0"/>
              </w:numPr>
              <w:rPr>
                <w:bCs/>
              </w:rPr>
            </w:pPr>
            <w:r w:rsidRPr="00D30A0B">
              <w:rPr>
                <w:b/>
                <w:color w:val="0000FF"/>
              </w:rPr>
              <w:t>100%</w:t>
            </w:r>
            <w:r w:rsidR="005856EC" w:rsidRPr="00D30A0B">
              <w:rPr>
                <w:b/>
                <w:color w:val="0000FF"/>
              </w:rPr>
              <w:t xml:space="preserve"> </w:t>
            </w:r>
            <w:r w:rsidR="005856EC" w:rsidRPr="00D30A0B">
              <w:rPr>
                <w:bCs/>
              </w:rPr>
              <w:t>of eligible expenses.</w:t>
            </w:r>
          </w:p>
          <w:p w14:paraId="316B6A14" w14:textId="77777777" w:rsidR="005856EC" w:rsidRPr="00D30A0B" w:rsidRDefault="005856EC">
            <w:pPr>
              <w:pStyle w:val="TableTextChar1"/>
              <w:numPr>
                <w:ilvl w:val="12"/>
                <w:numId w:val="0"/>
              </w:numPr>
            </w:pPr>
          </w:p>
          <w:p w14:paraId="316B6A16" w14:textId="77777777" w:rsidR="005856EC" w:rsidRPr="00D30A0B" w:rsidRDefault="005856EC">
            <w:pPr>
              <w:pStyle w:val="TableTextChar1"/>
              <w:numPr>
                <w:ilvl w:val="12"/>
                <w:numId w:val="0"/>
              </w:numPr>
              <w:rPr>
                <w:color w:val="000000"/>
              </w:rPr>
            </w:pPr>
          </w:p>
          <w:p w14:paraId="316B6A17" w14:textId="77777777" w:rsidR="005856EC" w:rsidRPr="00D30A0B" w:rsidRDefault="005856EC">
            <w:pPr>
              <w:pStyle w:val="TableTextChar1"/>
              <w:numPr>
                <w:ilvl w:val="12"/>
                <w:numId w:val="0"/>
              </w:numPr>
              <w:rPr>
                <w:b/>
                <w:bCs/>
                <w:color w:val="000000"/>
              </w:rPr>
            </w:pPr>
            <w:r w:rsidRPr="00D30A0B">
              <w:rPr>
                <w:b/>
                <w:bCs/>
                <w:color w:val="000000"/>
              </w:rPr>
              <w:t>The following service is not covered:</w:t>
            </w:r>
          </w:p>
          <w:p w14:paraId="316B6A18" w14:textId="76416A08" w:rsidR="005856EC" w:rsidRPr="00D30A0B" w:rsidRDefault="005856EC" w:rsidP="00D055D0">
            <w:pPr>
              <w:pStyle w:val="TableTextChar1"/>
            </w:pPr>
            <w:r w:rsidRPr="00D30A0B">
              <w:rPr>
                <w:color w:val="000000"/>
              </w:rPr>
              <w:t xml:space="preserve">●   </w:t>
            </w:r>
            <w:r w:rsidRPr="00D30A0B">
              <w:t>Private duty nursing received on an inpatient basis.</w:t>
            </w:r>
          </w:p>
          <w:p w14:paraId="316B6A19" w14:textId="77777777" w:rsidR="005856EC" w:rsidRPr="00D30A0B" w:rsidRDefault="005856EC">
            <w:pPr>
              <w:pStyle w:val="TableTextChar1"/>
              <w:ind w:left="288"/>
              <w:rPr>
                <w:color w:val="000000"/>
              </w:rPr>
            </w:pPr>
          </w:p>
        </w:tc>
      </w:tr>
      <w:tr w:rsidR="005856EC" w:rsidRPr="00D30A0B" w14:paraId="316B6A34"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A1B" w14:textId="77777777" w:rsidR="005856EC" w:rsidRPr="00D30A0B" w:rsidRDefault="005856EC">
            <w:pPr>
              <w:pStyle w:val="TableTextChar1"/>
              <w:numPr>
                <w:ilvl w:val="12"/>
                <w:numId w:val="0"/>
              </w:numPr>
              <w:rPr>
                <w:b/>
              </w:rPr>
            </w:pPr>
            <w:bookmarkStart w:id="136" w:name="Prosthetic_Devices"/>
            <w:r w:rsidRPr="00D30A0B">
              <w:rPr>
                <w:b/>
              </w:rPr>
              <w:t>Prosthetic Devices</w:t>
            </w:r>
            <w:bookmarkEnd w:id="136"/>
          </w:p>
          <w:p w14:paraId="316B6A1C" w14:textId="77777777" w:rsidR="005856EC" w:rsidRPr="00D30A0B" w:rsidRDefault="005856EC">
            <w:pPr>
              <w:pStyle w:val="TableTextChar1"/>
              <w:numPr>
                <w:ilvl w:val="12"/>
                <w:numId w:val="0"/>
              </w:numPr>
              <w:rPr>
                <w:b/>
              </w:rPr>
            </w:pPr>
          </w:p>
          <w:p w14:paraId="316B6A1D" w14:textId="77777777" w:rsidR="005856EC" w:rsidRPr="00D30A0B" w:rsidRDefault="005856EC">
            <w:pPr>
              <w:pStyle w:val="TableTextChar1"/>
              <w:numPr>
                <w:ilvl w:val="12"/>
                <w:numId w:val="0"/>
              </w:numPr>
              <w:rPr>
                <w:bCs/>
              </w:rPr>
            </w:pPr>
            <w:r w:rsidRPr="00D30A0B">
              <w:rPr>
                <w:bCs/>
              </w:rPr>
              <w:t>Benefits are paid by the Plan for prosthetic devices and appliances that replace a limb or body part, or help an impaired limb or body part work.  Examples include, but are not limited to:</w:t>
            </w:r>
          </w:p>
          <w:p w14:paraId="316B6A1E" w14:textId="77777777" w:rsidR="009167CA" w:rsidRPr="00D30A0B" w:rsidRDefault="009167CA" w:rsidP="009167CA">
            <w:pPr>
              <w:pStyle w:val="TableTextCharChar"/>
              <w:ind w:left="342" w:hanging="342"/>
              <w:rPr>
                <w:bCs/>
              </w:rPr>
            </w:pPr>
            <w:r w:rsidRPr="00D30A0B">
              <w:rPr>
                <w:color w:val="000000"/>
              </w:rPr>
              <w:t xml:space="preserve">●   </w:t>
            </w:r>
            <w:r w:rsidRPr="00D30A0B">
              <w:rPr>
                <w:bCs/>
              </w:rPr>
              <w:t>Artificial arms, legs, feet and hands;</w:t>
            </w:r>
          </w:p>
          <w:p w14:paraId="316B6A1F" w14:textId="77777777" w:rsidR="009167CA" w:rsidRPr="00D30A0B" w:rsidRDefault="009167CA" w:rsidP="009167CA">
            <w:pPr>
              <w:pStyle w:val="TableTextCharChar"/>
              <w:rPr>
                <w:bCs/>
              </w:rPr>
            </w:pPr>
            <w:r w:rsidRPr="00D30A0B">
              <w:rPr>
                <w:color w:val="000000"/>
              </w:rPr>
              <w:t xml:space="preserve">●   </w:t>
            </w:r>
            <w:r w:rsidRPr="00D30A0B">
              <w:rPr>
                <w:bCs/>
              </w:rPr>
              <w:t xml:space="preserve">Artificial face, eyes, ears </w:t>
            </w:r>
          </w:p>
          <w:p w14:paraId="316B6A20" w14:textId="77777777" w:rsidR="009167CA" w:rsidRPr="00D30A0B" w:rsidRDefault="009167CA" w:rsidP="009167CA">
            <w:pPr>
              <w:pStyle w:val="TableTextCharChar"/>
              <w:ind w:left="288"/>
              <w:rPr>
                <w:bCs/>
              </w:rPr>
            </w:pPr>
            <w:r w:rsidRPr="00D30A0B">
              <w:rPr>
                <w:bCs/>
              </w:rPr>
              <w:t>and nose; and</w:t>
            </w:r>
          </w:p>
          <w:p w14:paraId="316B6A21" w14:textId="77777777" w:rsidR="005856EC" w:rsidRPr="00D30A0B" w:rsidRDefault="005856EC">
            <w:pPr>
              <w:pStyle w:val="TableTextChar1"/>
              <w:ind w:left="288" w:hanging="288"/>
              <w:rPr>
                <w:bCs/>
              </w:rPr>
            </w:pPr>
            <w:r w:rsidRPr="00D30A0B">
              <w:rPr>
                <w:color w:val="000000"/>
              </w:rPr>
              <w:t xml:space="preserve">●   </w:t>
            </w:r>
            <w:r w:rsidRPr="00D30A0B">
              <w:rPr>
                <w:bCs/>
              </w:rPr>
              <w:t xml:space="preserve">Breast prosthesis </w:t>
            </w:r>
            <w:r w:rsidRPr="00D30A0B">
              <w:rPr>
                <w:bCs/>
              </w:rPr>
              <w:lastRenderedPageBreak/>
              <w:t>following mastectomy as required by the Women’s Health and Cancer Rights Act of 1998 including mastectomy bras and lymphedema stockings for the arm.</w:t>
            </w:r>
          </w:p>
          <w:p w14:paraId="316B6A22" w14:textId="77777777" w:rsidR="005856EC" w:rsidRPr="00D30A0B" w:rsidRDefault="005856EC">
            <w:pPr>
              <w:pStyle w:val="TableTextChar1"/>
              <w:rPr>
                <w:bCs/>
              </w:rPr>
            </w:pPr>
          </w:p>
          <w:p w14:paraId="316B6A23" w14:textId="77777777" w:rsidR="005856EC" w:rsidRPr="00D30A0B" w:rsidRDefault="005856EC">
            <w:pPr>
              <w:pStyle w:val="TableTextChar1"/>
              <w:rPr>
                <w:bCs/>
              </w:rPr>
            </w:pPr>
            <w:r w:rsidRPr="00D30A0B">
              <w:rPr>
                <w:bCs/>
              </w:rPr>
              <w:t>If more than one prosthetic device can meet your functional needs, benefits are available only for the most cost-effective prosthetic device.  The device must be ordered or provided either by a Physician, or under a Physician’s direction.</w:t>
            </w:r>
          </w:p>
          <w:p w14:paraId="020B512D" w14:textId="77777777" w:rsidR="00F95BC5" w:rsidRPr="00D30A0B" w:rsidRDefault="00F95BC5">
            <w:pPr>
              <w:pStyle w:val="TableTextChar1"/>
              <w:rPr>
                <w:bCs/>
              </w:rPr>
            </w:pPr>
          </w:p>
          <w:p w14:paraId="36E06B47" w14:textId="77777777" w:rsidR="00F95BC5" w:rsidRPr="00D30A0B" w:rsidRDefault="00F95BC5" w:rsidP="00F95BC5">
            <w:pPr>
              <w:overflowPunct/>
              <w:textAlignment w:val="auto"/>
              <w:rPr>
                <w:sz w:val="24"/>
                <w:szCs w:val="24"/>
              </w:rPr>
            </w:pPr>
            <w:r w:rsidRPr="00D30A0B">
              <w:rPr>
                <w:sz w:val="24"/>
                <w:szCs w:val="24"/>
              </w:rPr>
              <w:t>Covered one fitting per lifetime, but there is no limit to the number of orthotics that an individual can purchase.</w:t>
            </w:r>
          </w:p>
          <w:p w14:paraId="0735D2B0" w14:textId="5A805C3F" w:rsidR="00F95BC5" w:rsidRPr="00D30A0B" w:rsidRDefault="00F95BC5" w:rsidP="00F95BC5">
            <w:pPr>
              <w:pStyle w:val="TableTextChar1"/>
              <w:rPr>
                <w:bCs/>
                <w:szCs w:val="24"/>
              </w:rPr>
            </w:pPr>
            <w:r w:rsidRPr="00D30A0B">
              <w:rPr>
                <w:szCs w:val="24"/>
              </w:rPr>
              <w:t>Covered if medically indicated, prescribed by a physician, and are custom molded to the individual.</w:t>
            </w:r>
          </w:p>
          <w:p w14:paraId="316B6A24" w14:textId="77777777" w:rsidR="005856EC" w:rsidRPr="00D30A0B" w:rsidRDefault="005856EC">
            <w:pPr>
              <w:pStyle w:val="TableTextChar1"/>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A25" w14:textId="468DB8B4" w:rsidR="005856EC" w:rsidRPr="00D30A0B" w:rsidRDefault="00614014">
            <w:pPr>
              <w:pStyle w:val="TableTextChar1"/>
              <w:numPr>
                <w:ilvl w:val="12"/>
                <w:numId w:val="0"/>
              </w:numPr>
            </w:pPr>
            <w:r w:rsidRPr="00D30A0B">
              <w:rPr>
                <w:b/>
                <w:color w:val="0000FF"/>
              </w:rPr>
              <w:lastRenderedPageBreak/>
              <w:t>100%</w:t>
            </w:r>
            <w:r w:rsidR="005856EC" w:rsidRPr="00D30A0B">
              <w:rPr>
                <w:b/>
                <w:color w:val="0000FF"/>
              </w:rPr>
              <w:t xml:space="preserve"> </w:t>
            </w:r>
            <w:r w:rsidR="005856EC" w:rsidRPr="00D30A0B">
              <w:rPr>
                <w:bCs/>
              </w:rPr>
              <w:t>of eligible expenses</w:t>
            </w:r>
            <w:r w:rsidR="005856EC" w:rsidRPr="00D30A0B">
              <w:rPr>
                <w:bCs/>
                <w:color w:val="0000FF"/>
              </w:rPr>
              <w:t>.</w:t>
            </w:r>
          </w:p>
          <w:p w14:paraId="316B6A26" w14:textId="77777777" w:rsidR="005856EC" w:rsidRPr="00D30A0B" w:rsidRDefault="005856EC">
            <w:pPr>
              <w:pStyle w:val="TableTextChar1"/>
              <w:numPr>
                <w:ilvl w:val="12"/>
                <w:numId w:val="0"/>
              </w:numPr>
            </w:pPr>
          </w:p>
          <w:p w14:paraId="316B6A2F" w14:textId="50D82079" w:rsidR="005856EC" w:rsidRPr="00D30A0B" w:rsidRDefault="005856EC">
            <w:pPr>
              <w:pStyle w:val="TableTextChar1"/>
              <w:rPr>
                <w:bCs/>
              </w:rPr>
            </w:pPr>
            <w:r w:rsidRPr="00D30A0B">
              <w:rPr>
                <w:color w:val="000000"/>
              </w:rPr>
              <w:t xml:space="preserve">Benefits are provided for the replacement of a type of prosthetic device once every </w:t>
            </w:r>
            <w:r w:rsidR="0026471A" w:rsidRPr="00D30A0B">
              <w:rPr>
                <w:b/>
                <w:color w:val="0000FF"/>
              </w:rPr>
              <w:t>3</w:t>
            </w:r>
            <w:r w:rsidRPr="00D30A0B">
              <w:rPr>
                <w:b/>
                <w:color w:val="000000"/>
              </w:rPr>
              <w:t xml:space="preserve"> </w:t>
            </w:r>
            <w:r w:rsidRPr="00D30A0B">
              <w:rPr>
                <w:bCs/>
              </w:rPr>
              <w:t>calendar years.</w:t>
            </w:r>
          </w:p>
          <w:p w14:paraId="316B6A30" w14:textId="77777777" w:rsidR="005856EC" w:rsidRPr="00D30A0B" w:rsidRDefault="005856EC">
            <w:pPr>
              <w:pStyle w:val="TableTextChar1"/>
              <w:rPr>
                <w:bCs/>
              </w:rPr>
            </w:pPr>
          </w:p>
          <w:p w14:paraId="316B6A31" w14:textId="7678D92A" w:rsidR="009167CA" w:rsidRPr="00D30A0B" w:rsidRDefault="009167CA" w:rsidP="009167CA">
            <w:pPr>
              <w:rPr>
                <w:sz w:val="24"/>
                <w:szCs w:val="24"/>
              </w:rPr>
            </w:pPr>
            <w:r w:rsidRPr="00D30A0B">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6471A" w:rsidRPr="00D30A0B">
              <w:rPr>
                <w:b/>
                <w:color w:val="0000FF"/>
                <w:sz w:val="24"/>
                <w:szCs w:val="24"/>
              </w:rPr>
              <w:t>3</w:t>
            </w:r>
            <w:r w:rsidRPr="00D30A0B">
              <w:rPr>
                <w:b/>
                <w:sz w:val="24"/>
                <w:szCs w:val="24"/>
              </w:rPr>
              <w:t xml:space="preserve"> </w:t>
            </w:r>
            <w:r w:rsidRPr="00D30A0B">
              <w:rPr>
                <w:sz w:val="24"/>
                <w:szCs w:val="24"/>
              </w:rPr>
              <w:t>year timeframe. Replacement of artificial limbs or any part of such devices may be covered when the condition of the device or part requires repairs that cost more than the cost of a replacement device or part.</w:t>
            </w:r>
          </w:p>
          <w:p w14:paraId="316B6A32" w14:textId="77777777" w:rsidR="009167CA" w:rsidRPr="00D30A0B" w:rsidRDefault="009167CA">
            <w:pPr>
              <w:pStyle w:val="TableTextChar1"/>
              <w:rPr>
                <w:bCs/>
              </w:rPr>
            </w:pPr>
          </w:p>
          <w:p w14:paraId="316B6A33" w14:textId="1CE29F8B" w:rsidR="005856EC" w:rsidRPr="00D30A0B" w:rsidRDefault="0094275E" w:rsidP="0094275E">
            <w:pPr>
              <w:overflowPunct/>
              <w:textAlignment w:val="auto"/>
              <w:rPr>
                <w:color w:val="FF0000"/>
              </w:rPr>
            </w:pPr>
            <w:r w:rsidRPr="00D30A0B">
              <w:rPr>
                <w:sz w:val="24"/>
                <w:szCs w:val="24"/>
              </w:rPr>
              <w:lastRenderedPageBreak/>
              <w:t xml:space="preserve">Orthotics are only required for review over </w:t>
            </w:r>
            <w:r w:rsidRPr="00D30A0B">
              <w:rPr>
                <w:b/>
                <w:color w:val="0033CC"/>
                <w:sz w:val="24"/>
                <w:szCs w:val="24"/>
              </w:rPr>
              <w:t>$1,000</w:t>
            </w:r>
            <w:r w:rsidRPr="00D30A0B">
              <w:rPr>
                <w:sz w:val="24"/>
                <w:szCs w:val="24"/>
              </w:rPr>
              <w:t>. This coverage includes coverage for medically indicated back braces.</w:t>
            </w:r>
          </w:p>
        </w:tc>
      </w:tr>
      <w:tr w:rsidR="005856EC" w:rsidRPr="00D30A0B" w14:paraId="316B6A4D"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A35" w14:textId="77777777" w:rsidR="005856EC" w:rsidRPr="00D30A0B" w:rsidRDefault="005856EC" w:rsidP="00E12781">
            <w:pPr>
              <w:pStyle w:val="TableTextCharChar"/>
              <w:numPr>
                <w:ilvl w:val="12"/>
                <w:numId w:val="0"/>
              </w:numPr>
              <w:rPr>
                <w:b/>
              </w:rPr>
            </w:pPr>
            <w:bookmarkStart w:id="137" w:name="Reconstructive_Procedures"/>
            <w:r w:rsidRPr="00D30A0B">
              <w:rPr>
                <w:b/>
              </w:rPr>
              <w:lastRenderedPageBreak/>
              <w:t>Reconstructive Procedures</w:t>
            </w:r>
            <w:bookmarkEnd w:id="137"/>
          </w:p>
          <w:p w14:paraId="316B6A36" w14:textId="77777777" w:rsidR="005856EC" w:rsidRPr="00D30A0B" w:rsidRDefault="005856EC" w:rsidP="00E12781">
            <w:pPr>
              <w:pStyle w:val="TableTextCharChar"/>
              <w:numPr>
                <w:ilvl w:val="12"/>
                <w:numId w:val="0"/>
              </w:numPr>
              <w:rPr>
                <w:b/>
              </w:rPr>
            </w:pPr>
          </w:p>
          <w:p w14:paraId="316B6A37" w14:textId="77777777" w:rsidR="005856EC" w:rsidRPr="00D30A0B" w:rsidRDefault="005856EC" w:rsidP="00E12781">
            <w:pPr>
              <w:pStyle w:val="TableTextCharChar"/>
              <w:tabs>
                <w:tab w:val="left" w:pos="360"/>
              </w:tabs>
              <w:rPr>
                <w:bCs/>
              </w:rPr>
            </w:pPr>
            <w:r w:rsidRPr="00D30A0B">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316B6A38" w14:textId="77777777" w:rsidR="005856EC" w:rsidRPr="00D30A0B" w:rsidRDefault="005856EC" w:rsidP="00E12781">
            <w:pPr>
              <w:pStyle w:val="TableTextCharChar"/>
              <w:tabs>
                <w:tab w:val="left" w:pos="360"/>
              </w:tabs>
              <w:rPr>
                <w:bCs/>
              </w:rPr>
            </w:pPr>
          </w:p>
          <w:p w14:paraId="316B6A39" w14:textId="77777777" w:rsidR="005856EC" w:rsidRPr="00D30A0B" w:rsidRDefault="005856EC" w:rsidP="00E12781">
            <w:pPr>
              <w:pStyle w:val="TableTextCharChar"/>
              <w:tabs>
                <w:tab w:val="left" w:pos="360"/>
              </w:tabs>
              <w:rPr>
                <w:bCs/>
              </w:rPr>
            </w:pPr>
            <w:r w:rsidRPr="00D30A0B">
              <w:rPr>
                <w:bCs/>
              </w:rPr>
              <w:t xml:space="preserve">Other services required by the Women’s Health and Cancer Rights Act of 1998, </w:t>
            </w:r>
            <w:r w:rsidRPr="00D30A0B">
              <w:rPr>
                <w:bCs/>
              </w:rPr>
              <w:lastRenderedPageBreak/>
              <w:t>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316B6A3A" w14:textId="77777777" w:rsidR="005856EC" w:rsidRPr="00D30A0B" w:rsidRDefault="005856EC" w:rsidP="00E12781">
            <w:pPr>
              <w:pStyle w:val="TableTextCharChar"/>
              <w:tabs>
                <w:tab w:val="left" w:pos="360"/>
              </w:tabs>
              <w:rPr>
                <w:bCs/>
              </w:rPr>
            </w:pPr>
          </w:p>
          <w:p w14:paraId="316B6A3B" w14:textId="77777777" w:rsidR="005856EC" w:rsidRPr="00D30A0B" w:rsidRDefault="005856EC" w:rsidP="00E12781">
            <w:pPr>
              <w:pStyle w:val="TableTextCharChar"/>
              <w:tabs>
                <w:tab w:val="left" w:pos="360"/>
              </w:tabs>
              <w:rPr>
                <w:bCs/>
              </w:rPr>
            </w:pPr>
            <w:r w:rsidRPr="00D30A0B">
              <w:rPr>
                <w:bCs/>
              </w:rPr>
              <w:t>Cosmetic procedures are excluded from coverage. Procedures that correct an anatomical Congenital Anomaly without improving or restoring physiologic function are considered Cosmetic Procedures</w:t>
            </w:r>
          </w:p>
          <w:p w14:paraId="316B6A3C" w14:textId="77777777" w:rsidR="005856EC" w:rsidRPr="00D30A0B" w:rsidRDefault="005856EC" w:rsidP="00E12781">
            <w:pPr>
              <w:pStyle w:val="TableTextCharChar"/>
              <w:tabs>
                <w:tab w:val="left" w:pos="360"/>
              </w:tabs>
              <w:rPr>
                <w:bCs/>
              </w:rPr>
            </w:pPr>
          </w:p>
          <w:p w14:paraId="316B6A3D" w14:textId="77777777" w:rsidR="005856EC" w:rsidRPr="00D30A0B" w:rsidRDefault="005856EC" w:rsidP="00E12781">
            <w:pPr>
              <w:pStyle w:val="TableTextCharChar"/>
              <w:tabs>
                <w:tab w:val="left" w:pos="360"/>
              </w:tabs>
              <w:rPr>
                <w:bCs/>
              </w:rPr>
            </w:pPr>
            <w:r w:rsidRPr="00D30A0B">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316B6A3E" w14:textId="77777777" w:rsidR="005856EC" w:rsidRPr="00D30A0B" w:rsidRDefault="005856EC" w:rsidP="00E12781">
            <w:pPr>
              <w:pStyle w:val="TableTextCharChar"/>
              <w:tabs>
                <w:tab w:val="left" w:pos="360"/>
              </w:tabs>
              <w:rPr>
                <w:bCs/>
              </w:rPr>
            </w:pPr>
          </w:p>
          <w:p w14:paraId="316B6A41" w14:textId="703DBBBF" w:rsidR="00EC4465" w:rsidRPr="00D30A0B" w:rsidRDefault="00EC4465" w:rsidP="00EC4465">
            <w:pPr>
              <w:pStyle w:val="TableTextChar1"/>
              <w:rPr>
                <w:rStyle w:val="CDBlack"/>
                <w:rFonts w:ascii="Times New Roman" w:hAnsi="Times New Roman"/>
              </w:rPr>
            </w:pPr>
            <w:r w:rsidRPr="00D30A0B">
              <w:rPr>
                <w:rStyle w:val="CDBlack"/>
                <w:rFonts w:ascii="Times New Roman" w:hAnsi="Times New Roman"/>
              </w:rPr>
              <w:t xml:space="preserve">For Benefits you must </w:t>
            </w:r>
            <w:r w:rsidRPr="00D30A0B">
              <w:rPr>
                <w:szCs w:val="16"/>
              </w:rPr>
              <w:t xml:space="preserve">notify us </w:t>
            </w:r>
            <w:r w:rsidRPr="00D30A0B">
              <w:rPr>
                <w:rStyle w:val="CDBlack"/>
                <w:rFonts w:ascii="Times New Roman" w:hAnsi="Times New Roman"/>
                <w:b/>
                <w:color w:val="0000FF"/>
              </w:rPr>
              <w:t>5</w:t>
            </w:r>
            <w:r w:rsidRPr="00D30A0B">
              <w:rPr>
                <w:rStyle w:val="CDBlack"/>
                <w:rFonts w:ascii="Times New Roman" w:hAnsi="Times New Roman"/>
              </w:rPr>
              <w:t xml:space="preserve"> business days before a scheduled reconstructive procedure is performed. When you </w:t>
            </w:r>
            <w:r w:rsidRPr="00D30A0B">
              <w:rPr>
                <w:rStyle w:val="TableTextChar2"/>
                <w:color w:val="000000"/>
              </w:rPr>
              <w:t xml:space="preserve">provide </w:t>
            </w:r>
            <w:r w:rsidRPr="00D30A0B">
              <w:rPr>
                <w:szCs w:val="16"/>
              </w:rPr>
              <w:t xml:space="preserve">notification </w:t>
            </w:r>
            <w:r w:rsidRPr="00D30A0B">
              <w:rPr>
                <w:rStyle w:val="CDBlack"/>
                <w:rFonts w:ascii="Times New Roman" w:hAnsi="Times New Roman"/>
              </w:rPr>
              <w:t>we can determine whether the service is considered reconstructive or cosmetic. Cosmetic procedures are always excluded from coverage.</w:t>
            </w:r>
          </w:p>
          <w:p w14:paraId="316B6A42" w14:textId="77777777" w:rsidR="009167CA" w:rsidRPr="00D30A0B" w:rsidRDefault="009167CA" w:rsidP="00E12781">
            <w:pPr>
              <w:pStyle w:val="TableTextCharChar"/>
              <w:tabs>
                <w:tab w:val="left" w:pos="360"/>
              </w:tabs>
              <w:rPr>
                <w:bCs/>
              </w:rPr>
            </w:pPr>
          </w:p>
          <w:p w14:paraId="316B6A43" w14:textId="77777777" w:rsidR="005856EC" w:rsidRPr="00D30A0B" w:rsidRDefault="005856EC" w:rsidP="00E12781">
            <w:pPr>
              <w:pStyle w:val="TableTextCharChar"/>
              <w:tabs>
                <w:tab w:val="left" w:pos="360"/>
              </w:tabs>
              <w:rPr>
                <w:bCs/>
              </w:rPr>
            </w:pPr>
            <w:r w:rsidRPr="00D30A0B">
              <w:rPr>
                <w:b/>
              </w:rPr>
              <w:t>Note:</w:t>
            </w:r>
            <w:r w:rsidRPr="00D30A0B">
              <w:rPr>
                <w:bCs/>
              </w:rPr>
              <w:t xml:space="preserve"> See exclusions described under </w:t>
            </w:r>
            <w:r w:rsidRPr="00D30A0B">
              <w:rPr>
                <w:b/>
                <w:iCs/>
              </w:rPr>
              <w:t>Physical Appearance</w:t>
            </w:r>
            <w:r w:rsidRPr="00D30A0B">
              <w:rPr>
                <w:bCs/>
              </w:rPr>
              <w: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A44" w14:textId="77777777" w:rsidR="005856EC" w:rsidRPr="00D30A0B" w:rsidRDefault="005856EC" w:rsidP="00E12781">
            <w:pPr>
              <w:pStyle w:val="TableTextCharChar"/>
              <w:numPr>
                <w:ilvl w:val="12"/>
                <w:numId w:val="0"/>
              </w:numPr>
              <w:rPr>
                <w:b/>
                <w:color w:val="000000"/>
              </w:rPr>
            </w:pPr>
            <w:r w:rsidRPr="00D30A0B">
              <w:rPr>
                <w:b/>
                <w:color w:val="000000"/>
              </w:rPr>
              <w:lastRenderedPageBreak/>
              <w:t xml:space="preserve">Same as </w:t>
            </w:r>
          </w:p>
          <w:p w14:paraId="316B6A45" w14:textId="77777777" w:rsidR="00547800" w:rsidRPr="00D30A0B" w:rsidRDefault="00547800" w:rsidP="00547800">
            <w:pPr>
              <w:pStyle w:val="TableTextChar1"/>
              <w:rPr>
                <w:b/>
                <w:i/>
                <w:iCs/>
                <w:color w:val="000000"/>
                <w:szCs w:val="24"/>
              </w:rPr>
            </w:pPr>
            <w:r w:rsidRPr="00D30A0B">
              <w:rPr>
                <w:b/>
                <w:color w:val="000000"/>
                <w:szCs w:val="24"/>
              </w:rPr>
              <w:t xml:space="preserve">●  </w:t>
            </w:r>
            <w:r w:rsidRPr="00D30A0B">
              <w:rPr>
                <w:b/>
                <w:i/>
                <w:iCs/>
                <w:color w:val="000000"/>
                <w:szCs w:val="24"/>
              </w:rPr>
              <w:t>Physician's Office Services</w:t>
            </w:r>
          </w:p>
          <w:p w14:paraId="316B6A46" w14:textId="77777777" w:rsidR="00547800" w:rsidRPr="00D30A0B" w:rsidRDefault="00547800" w:rsidP="00547800">
            <w:pPr>
              <w:pStyle w:val="TableTextChar1"/>
              <w:rPr>
                <w:b/>
                <w:i/>
                <w:iCs/>
                <w:color w:val="000000"/>
                <w:szCs w:val="24"/>
              </w:rPr>
            </w:pPr>
            <w:r w:rsidRPr="00D30A0B">
              <w:rPr>
                <w:b/>
                <w:iCs/>
                <w:color w:val="000000"/>
                <w:szCs w:val="24"/>
              </w:rPr>
              <w:t>●</w:t>
            </w:r>
            <w:r w:rsidRPr="00D30A0B">
              <w:rPr>
                <w:b/>
                <w:i/>
                <w:iCs/>
                <w:color w:val="000000"/>
                <w:szCs w:val="24"/>
              </w:rPr>
              <w:t xml:space="preserve">  Professional Fees</w:t>
            </w:r>
          </w:p>
          <w:p w14:paraId="316B6A47" w14:textId="77777777" w:rsidR="00547800" w:rsidRPr="00D30A0B" w:rsidRDefault="00547800" w:rsidP="00547800">
            <w:pPr>
              <w:pStyle w:val="TableTextChar1"/>
              <w:rPr>
                <w:b/>
                <w:i/>
                <w:iCs/>
                <w:color w:val="000000"/>
                <w:szCs w:val="24"/>
              </w:rPr>
            </w:pPr>
            <w:r w:rsidRPr="00D30A0B">
              <w:rPr>
                <w:b/>
                <w:iCs/>
                <w:color w:val="000000"/>
                <w:szCs w:val="24"/>
              </w:rPr>
              <w:t>●</w:t>
            </w:r>
            <w:r w:rsidRPr="00D30A0B">
              <w:rPr>
                <w:b/>
                <w:i/>
                <w:iCs/>
                <w:color w:val="000000"/>
                <w:szCs w:val="24"/>
              </w:rPr>
              <w:t xml:space="preserve">  Hospital-Inpatient Stay</w:t>
            </w:r>
          </w:p>
          <w:p w14:paraId="316B6A48" w14:textId="77777777" w:rsidR="00547800" w:rsidRPr="00D30A0B" w:rsidRDefault="00547800" w:rsidP="00547800">
            <w:pPr>
              <w:pStyle w:val="TableTextChar1"/>
              <w:numPr>
                <w:ilvl w:val="12"/>
                <w:numId w:val="0"/>
              </w:numPr>
              <w:ind w:left="288" w:hanging="288"/>
              <w:rPr>
                <w:b/>
                <w:i/>
                <w:color w:val="FF0000"/>
              </w:rPr>
            </w:pPr>
            <w:r w:rsidRPr="00D30A0B">
              <w:rPr>
                <w:b/>
                <w:iCs/>
                <w:color w:val="000000"/>
                <w:szCs w:val="24"/>
              </w:rPr>
              <w:t>●</w:t>
            </w:r>
            <w:r w:rsidRPr="00D30A0B">
              <w:rPr>
                <w:b/>
                <w:i/>
                <w:iCs/>
                <w:color w:val="000000"/>
                <w:szCs w:val="24"/>
              </w:rPr>
              <w:t xml:space="preserve">  </w:t>
            </w:r>
            <w:r w:rsidRPr="00D30A0B">
              <w:rPr>
                <w:b/>
                <w:i/>
              </w:rPr>
              <w:t>Lab, X-Ray and Diagnostic - Outpatient</w:t>
            </w:r>
          </w:p>
          <w:p w14:paraId="316B6A49" w14:textId="77777777" w:rsidR="005856EC" w:rsidRPr="00D30A0B" w:rsidRDefault="005856EC" w:rsidP="00E12781">
            <w:pPr>
              <w:pStyle w:val="TableTextCharChar"/>
              <w:numPr>
                <w:ilvl w:val="12"/>
                <w:numId w:val="0"/>
              </w:numPr>
            </w:pPr>
          </w:p>
          <w:p w14:paraId="316B6A4A" w14:textId="77777777" w:rsidR="005856EC" w:rsidRPr="00D30A0B" w:rsidRDefault="005856EC" w:rsidP="00E12781">
            <w:pPr>
              <w:pStyle w:val="TableTextCharChar"/>
              <w:numPr>
                <w:ilvl w:val="12"/>
                <w:numId w:val="0"/>
              </w:numPr>
            </w:pPr>
            <w:r w:rsidRPr="00D30A0B">
              <w:t xml:space="preserve">You can contact </w:t>
            </w:r>
            <w:r w:rsidR="009167CA" w:rsidRPr="00D30A0B">
              <w:t>us</w:t>
            </w:r>
            <w:r w:rsidRPr="00D30A0B">
              <w:t xml:space="preserve"> at the telephone number on your ID card for more information about Benefits for mastectomy related services.</w:t>
            </w:r>
          </w:p>
          <w:p w14:paraId="316B6A4B" w14:textId="77777777" w:rsidR="005856EC" w:rsidRPr="00D30A0B" w:rsidRDefault="005856EC" w:rsidP="00E12781">
            <w:pPr>
              <w:pStyle w:val="TableTextCharChar"/>
              <w:numPr>
                <w:ilvl w:val="12"/>
                <w:numId w:val="0"/>
              </w:numPr>
            </w:pPr>
          </w:p>
          <w:p w14:paraId="316B6A4C" w14:textId="77777777" w:rsidR="005856EC" w:rsidRPr="00D30A0B" w:rsidRDefault="005856EC" w:rsidP="00E12781">
            <w:pPr>
              <w:pStyle w:val="TableTextCharChar"/>
              <w:numPr>
                <w:ilvl w:val="12"/>
                <w:numId w:val="0"/>
              </w:numPr>
              <w:rPr>
                <w:color w:val="000000"/>
              </w:rPr>
            </w:pPr>
          </w:p>
        </w:tc>
      </w:tr>
      <w:tr w:rsidR="005856EC" w:rsidRPr="00D30A0B" w14:paraId="316B6A75"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A4E" w14:textId="3A0EC971" w:rsidR="005856EC" w:rsidRPr="00D30A0B" w:rsidRDefault="005856EC">
            <w:pPr>
              <w:pStyle w:val="TableTextChar1"/>
              <w:numPr>
                <w:ilvl w:val="12"/>
                <w:numId w:val="0"/>
              </w:numPr>
              <w:rPr>
                <w:b/>
              </w:rPr>
            </w:pPr>
            <w:bookmarkStart w:id="138" w:name="Rehabilitation_Services_Outpatient_Thera"/>
            <w:r w:rsidRPr="00D30A0B">
              <w:rPr>
                <w:b/>
              </w:rPr>
              <w:lastRenderedPageBreak/>
              <w:t xml:space="preserve">Rehabilitation </w:t>
            </w:r>
            <w:r w:rsidR="00176D00" w:rsidRPr="00D30A0B">
              <w:rPr>
                <w:b/>
              </w:rPr>
              <w:t xml:space="preserve">and Habilitative </w:t>
            </w:r>
            <w:r w:rsidRPr="00D30A0B">
              <w:rPr>
                <w:b/>
              </w:rPr>
              <w:t>Services Outpatient Therapy</w:t>
            </w:r>
            <w:bookmarkEnd w:id="138"/>
          </w:p>
          <w:p w14:paraId="316B6A4F" w14:textId="77777777" w:rsidR="005856EC" w:rsidRPr="00D30A0B" w:rsidRDefault="005856EC">
            <w:pPr>
              <w:pStyle w:val="TableTextChar1"/>
              <w:numPr>
                <w:ilvl w:val="12"/>
                <w:numId w:val="0"/>
              </w:numPr>
              <w:rPr>
                <w:b/>
              </w:rPr>
            </w:pPr>
          </w:p>
          <w:p w14:paraId="316B6A50" w14:textId="77777777" w:rsidR="005856EC" w:rsidRPr="00D30A0B" w:rsidRDefault="005856EC">
            <w:pPr>
              <w:pStyle w:val="TableTextChar1"/>
            </w:pPr>
            <w:r w:rsidRPr="00D30A0B">
              <w:t>Short</w:t>
            </w:r>
            <w:r w:rsidRPr="00D30A0B">
              <w:noBreakHyphen/>
              <w:t xml:space="preserve">term outpatient rehabilitation services for: </w:t>
            </w:r>
          </w:p>
          <w:p w14:paraId="316B6A51" w14:textId="77777777" w:rsidR="005856EC" w:rsidRPr="00D30A0B" w:rsidRDefault="005856EC">
            <w:pPr>
              <w:pStyle w:val="TableTextChar1"/>
            </w:pPr>
            <w:r w:rsidRPr="00D30A0B">
              <w:rPr>
                <w:color w:val="000000"/>
              </w:rPr>
              <w:t xml:space="preserve">●   </w:t>
            </w:r>
            <w:r w:rsidRPr="00D30A0B">
              <w:t>Physical therapy;</w:t>
            </w:r>
          </w:p>
          <w:p w14:paraId="316B6A52" w14:textId="77777777" w:rsidR="005856EC" w:rsidRPr="00D30A0B" w:rsidRDefault="005856EC">
            <w:pPr>
              <w:pStyle w:val="TableTextChar1"/>
            </w:pPr>
            <w:r w:rsidRPr="00D30A0B">
              <w:rPr>
                <w:color w:val="000000"/>
              </w:rPr>
              <w:t xml:space="preserve">●   </w:t>
            </w:r>
            <w:r w:rsidRPr="00D30A0B">
              <w:t>Occupational therapy;</w:t>
            </w:r>
          </w:p>
          <w:p w14:paraId="316B6A53" w14:textId="77777777" w:rsidR="005856EC" w:rsidRPr="00D30A0B" w:rsidRDefault="005856EC">
            <w:pPr>
              <w:pStyle w:val="TableTextChar1"/>
            </w:pPr>
            <w:r w:rsidRPr="00D30A0B">
              <w:rPr>
                <w:color w:val="000000"/>
              </w:rPr>
              <w:t xml:space="preserve">●   </w:t>
            </w:r>
            <w:r w:rsidRPr="00D30A0B">
              <w:t>Speech therapy;</w:t>
            </w:r>
          </w:p>
          <w:p w14:paraId="316B6A54" w14:textId="77777777" w:rsidR="005856EC" w:rsidRPr="00D30A0B" w:rsidRDefault="005856EC">
            <w:pPr>
              <w:pStyle w:val="TableTextChar1"/>
            </w:pPr>
            <w:r w:rsidRPr="00D30A0B">
              <w:rPr>
                <w:color w:val="000000"/>
              </w:rPr>
              <w:t xml:space="preserve">●   </w:t>
            </w:r>
            <w:r w:rsidRPr="00D30A0B">
              <w:t xml:space="preserve">Pulmonary rehabilitation </w:t>
            </w:r>
          </w:p>
          <w:p w14:paraId="316B6A55" w14:textId="77777777" w:rsidR="005856EC" w:rsidRPr="00D30A0B" w:rsidRDefault="005856EC">
            <w:pPr>
              <w:pStyle w:val="TableTextChar1"/>
              <w:ind w:left="288"/>
            </w:pPr>
            <w:r w:rsidRPr="00D30A0B">
              <w:t>therapy; and</w:t>
            </w:r>
          </w:p>
          <w:p w14:paraId="316B6A56" w14:textId="77777777" w:rsidR="005856EC" w:rsidRPr="00D30A0B" w:rsidRDefault="005856EC">
            <w:pPr>
              <w:pStyle w:val="TableTextChar1"/>
            </w:pPr>
            <w:r w:rsidRPr="00D30A0B">
              <w:rPr>
                <w:color w:val="000000"/>
              </w:rPr>
              <w:t xml:space="preserve">●   </w:t>
            </w:r>
            <w:r w:rsidRPr="00D30A0B">
              <w:t xml:space="preserve">Cardiac rehabilitation </w:t>
            </w:r>
          </w:p>
          <w:p w14:paraId="316B6A57" w14:textId="77777777" w:rsidR="005856EC" w:rsidRPr="00D30A0B" w:rsidRDefault="005856EC">
            <w:pPr>
              <w:pStyle w:val="TableTextChar1"/>
              <w:ind w:left="288"/>
            </w:pPr>
            <w:r w:rsidRPr="00D30A0B">
              <w:t>therapy.</w:t>
            </w:r>
          </w:p>
          <w:p w14:paraId="316B6A58" w14:textId="77777777" w:rsidR="005856EC" w:rsidRPr="00D30A0B" w:rsidRDefault="005856EC">
            <w:pPr>
              <w:pStyle w:val="TableTextChar1"/>
            </w:pPr>
          </w:p>
          <w:p w14:paraId="316B6A59" w14:textId="77777777" w:rsidR="009167CA" w:rsidRPr="00D30A0B" w:rsidRDefault="009167CA" w:rsidP="009167CA">
            <w:pPr>
              <w:pStyle w:val="TableTextCharCharChar1"/>
            </w:pPr>
            <w:r w:rsidRPr="00D30A0B">
              <w:t xml:space="preserve">For all rehabilitation services, a licensed therapy provider, under the direction of a Physician, must perform the services. </w:t>
            </w:r>
          </w:p>
          <w:p w14:paraId="316B6A5A" w14:textId="77777777" w:rsidR="005856EC" w:rsidRPr="00D30A0B" w:rsidRDefault="005856EC">
            <w:pPr>
              <w:pStyle w:val="TableTextChar1"/>
            </w:pPr>
          </w:p>
          <w:p w14:paraId="316B6A5B" w14:textId="77777777" w:rsidR="00F1114C" w:rsidRPr="00D30A0B" w:rsidRDefault="005856EC">
            <w:pPr>
              <w:pStyle w:val="TableTextChar1"/>
            </w:pPr>
            <w:r w:rsidRPr="00D30A0B">
              <w:t xml:space="preserve">Please note that we will pay Benefits for speech therapy only when the speech impediment or speech dysfunction results from Injury, Sickness, </w:t>
            </w:r>
            <w:r w:rsidR="009167CA" w:rsidRPr="00D30A0B">
              <w:t xml:space="preserve">stroke, cancer, </w:t>
            </w:r>
          </w:p>
          <w:p w14:paraId="316B6A5D" w14:textId="01C484FD" w:rsidR="005856EC" w:rsidRPr="00D30A0B" w:rsidRDefault="009167CA">
            <w:pPr>
              <w:pStyle w:val="TableTextChar1"/>
            </w:pPr>
            <w:r w:rsidRPr="00D30A0B">
              <w:t>Autism Spectrum Disorders or a</w:t>
            </w:r>
            <w:r w:rsidR="005856EC" w:rsidRPr="00D30A0B">
              <w:t xml:space="preserve"> Congenital Anomaly.</w:t>
            </w:r>
          </w:p>
          <w:p w14:paraId="316B6A5E" w14:textId="77777777" w:rsidR="005856EC" w:rsidRPr="00D30A0B" w:rsidRDefault="005856EC">
            <w:pPr>
              <w:pStyle w:val="TableTextChar1"/>
            </w:pPr>
          </w:p>
          <w:p w14:paraId="316B6A5F" w14:textId="77777777" w:rsidR="009167CA" w:rsidRPr="00D30A0B" w:rsidRDefault="009167CA" w:rsidP="009167CA">
            <w:pPr>
              <w:pStyle w:val="TableTextCharChar"/>
            </w:pPr>
            <w:r w:rsidRPr="00D30A0B">
              <w:t>Benefits can be denied or shortened for Covered Persons who are not progressing in goal-directed rehabilitation services or if rehabilitation goals have previously been met.</w:t>
            </w:r>
          </w:p>
          <w:p w14:paraId="316B6A60" w14:textId="77777777" w:rsidR="005856EC" w:rsidRPr="00D30A0B" w:rsidRDefault="005856EC" w:rsidP="009167CA">
            <w:pPr>
              <w:pStyle w:val="TableTextChar1"/>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F622CBC" w14:textId="77777777" w:rsidR="00F95BC5" w:rsidRPr="00D30A0B" w:rsidRDefault="00F95BC5" w:rsidP="00F95BC5">
            <w:pPr>
              <w:rPr>
                <w:color w:val="000000"/>
                <w:sz w:val="24"/>
              </w:rPr>
            </w:pPr>
            <w:r w:rsidRPr="00D30A0B">
              <w:rPr>
                <w:b/>
                <w:color w:val="0000FF"/>
                <w:sz w:val="24"/>
              </w:rPr>
              <w:t xml:space="preserve">$20 </w:t>
            </w:r>
            <w:r w:rsidRPr="00D30A0B">
              <w:rPr>
                <w:sz w:val="24"/>
              </w:rPr>
              <w:t>PCP</w:t>
            </w:r>
            <w:r w:rsidRPr="00D30A0B">
              <w:rPr>
                <w:b/>
                <w:color w:val="0000FF"/>
                <w:sz w:val="24"/>
              </w:rPr>
              <w:t xml:space="preserve"> </w:t>
            </w:r>
            <w:r w:rsidRPr="00D30A0B">
              <w:rPr>
                <w:sz w:val="24"/>
              </w:rPr>
              <w:t>or</w:t>
            </w:r>
            <w:r w:rsidRPr="00D30A0B">
              <w:rPr>
                <w:b/>
                <w:color w:val="0000FF"/>
                <w:sz w:val="24"/>
              </w:rPr>
              <w:t xml:space="preserve"> $40 </w:t>
            </w:r>
            <w:r w:rsidRPr="00D30A0B">
              <w:rPr>
                <w:sz w:val="24"/>
              </w:rPr>
              <w:t xml:space="preserve">Specialist </w:t>
            </w:r>
            <w:r w:rsidRPr="00D30A0B">
              <w:rPr>
                <w:color w:val="000000"/>
                <w:sz w:val="24"/>
              </w:rPr>
              <w:t xml:space="preserve">copay per visit then </w:t>
            </w:r>
            <w:r w:rsidRPr="00D30A0B">
              <w:rPr>
                <w:b/>
                <w:color w:val="0000FF"/>
                <w:sz w:val="24"/>
              </w:rPr>
              <w:t>100%</w:t>
            </w:r>
            <w:r w:rsidRPr="00D30A0B">
              <w:rPr>
                <w:color w:val="000000"/>
                <w:sz w:val="24"/>
              </w:rPr>
              <w:t xml:space="preserve"> of eligible expenses.</w:t>
            </w:r>
          </w:p>
          <w:p w14:paraId="316B6A66" w14:textId="77777777" w:rsidR="005856EC" w:rsidRPr="00D30A0B" w:rsidRDefault="005856EC">
            <w:pPr>
              <w:pStyle w:val="TableTextChar1"/>
              <w:numPr>
                <w:ilvl w:val="12"/>
                <w:numId w:val="0"/>
              </w:numPr>
            </w:pPr>
          </w:p>
          <w:p w14:paraId="64267CA1" w14:textId="16B6BB18" w:rsidR="00F95BC5" w:rsidRPr="00D30A0B" w:rsidRDefault="00F95BC5" w:rsidP="00F95BC5">
            <w:pPr>
              <w:numPr>
                <w:ilvl w:val="12"/>
                <w:numId w:val="0"/>
              </w:numPr>
              <w:rPr>
                <w:bCs/>
                <w:sz w:val="24"/>
              </w:rPr>
            </w:pPr>
            <w:r w:rsidRPr="00D30A0B">
              <w:rPr>
                <w:bCs/>
                <w:sz w:val="24"/>
              </w:rPr>
              <w:t>Benefits are limited as follows:</w:t>
            </w:r>
          </w:p>
          <w:p w14:paraId="3388085A" w14:textId="77777777" w:rsidR="00F95BC5" w:rsidRPr="00D30A0B" w:rsidRDefault="00F95BC5" w:rsidP="00F95BC5">
            <w:pPr>
              <w:ind w:left="288" w:hanging="288"/>
              <w:rPr>
                <w:color w:val="000000"/>
                <w:sz w:val="24"/>
              </w:rPr>
            </w:pPr>
            <w:r w:rsidRPr="00D30A0B">
              <w:rPr>
                <w:color w:val="000000"/>
                <w:sz w:val="24"/>
              </w:rPr>
              <w:t xml:space="preserve">●   </w:t>
            </w:r>
            <w:r w:rsidRPr="00D30A0B">
              <w:rPr>
                <w:b/>
                <w:bCs/>
                <w:color w:val="0000FF"/>
                <w:sz w:val="24"/>
              </w:rPr>
              <w:t>40</w:t>
            </w:r>
            <w:r w:rsidRPr="00D30A0B">
              <w:rPr>
                <w:color w:val="000000"/>
                <w:sz w:val="24"/>
              </w:rPr>
              <w:t xml:space="preserve"> visits of physical therapy per </w:t>
            </w:r>
            <w:r w:rsidRPr="00D30A0B">
              <w:rPr>
                <w:bCs/>
                <w:sz w:val="24"/>
              </w:rPr>
              <w:t>calendar year</w:t>
            </w:r>
            <w:r w:rsidRPr="00D30A0B">
              <w:rPr>
                <w:b/>
                <w:color w:val="000000"/>
                <w:sz w:val="24"/>
              </w:rPr>
              <w:t xml:space="preserve"> </w:t>
            </w:r>
            <w:r w:rsidRPr="00D30A0B">
              <w:rPr>
                <w:color w:val="000000"/>
                <w:sz w:val="24"/>
              </w:rPr>
              <w:t>regardless of provider and regardless of setting</w:t>
            </w:r>
            <w:r w:rsidRPr="00D30A0B">
              <w:rPr>
                <w:b/>
                <w:bCs/>
                <w:sz w:val="24"/>
              </w:rPr>
              <w:t>.</w:t>
            </w:r>
          </w:p>
          <w:p w14:paraId="04B532B3" w14:textId="77777777" w:rsidR="00F95BC5" w:rsidRPr="00D30A0B" w:rsidRDefault="00F95BC5" w:rsidP="00F95BC5">
            <w:pPr>
              <w:ind w:left="288" w:hanging="288"/>
              <w:rPr>
                <w:color w:val="000000"/>
                <w:sz w:val="24"/>
              </w:rPr>
            </w:pPr>
            <w:r w:rsidRPr="00D30A0B">
              <w:rPr>
                <w:color w:val="000000"/>
                <w:sz w:val="24"/>
              </w:rPr>
              <w:t xml:space="preserve">●   </w:t>
            </w:r>
            <w:r w:rsidRPr="00D30A0B">
              <w:rPr>
                <w:b/>
                <w:bCs/>
                <w:color w:val="0000FF"/>
                <w:sz w:val="24"/>
              </w:rPr>
              <w:t>40</w:t>
            </w:r>
            <w:r w:rsidRPr="00D30A0B">
              <w:rPr>
                <w:color w:val="000000"/>
                <w:sz w:val="24"/>
              </w:rPr>
              <w:t xml:space="preserve"> visits of occupational therapy per </w:t>
            </w:r>
            <w:r w:rsidRPr="00D30A0B">
              <w:rPr>
                <w:bCs/>
                <w:sz w:val="24"/>
              </w:rPr>
              <w:t>calendar year</w:t>
            </w:r>
            <w:r w:rsidRPr="00D30A0B">
              <w:rPr>
                <w:color w:val="000000"/>
                <w:sz w:val="24"/>
              </w:rPr>
              <w:t xml:space="preserve"> regardless of provider and regardless of setting.</w:t>
            </w:r>
          </w:p>
          <w:p w14:paraId="3666B3E0" w14:textId="77777777" w:rsidR="00F95BC5" w:rsidRPr="00D30A0B" w:rsidRDefault="00F95BC5" w:rsidP="00F95BC5">
            <w:pPr>
              <w:ind w:left="288" w:hanging="288"/>
              <w:rPr>
                <w:color w:val="000000"/>
                <w:sz w:val="24"/>
              </w:rPr>
            </w:pPr>
            <w:r w:rsidRPr="00D30A0B">
              <w:rPr>
                <w:color w:val="000000"/>
                <w:sz w:val="24"/>
              </w:rPr>
              <w:t xml:space="preserve">●   </w:t>
            </w:r>
            <w:r w:rsidRPr="00D30A0B">
              <w:rPr>
                <w:b/>
                <w:bCs/>
                <w:color w:val="0000FF"/>
                <w:sz w:val="24"/>
              </w:rPr>
              <w:t>40</w:t>
            </w:r>
            <w:r w:rsidRPr="00D30A0B">
              <w:rPr>
                <w:color w:val="000000"/>
                <w:sz w:val="24"/>
              </w:rPr>
              <w:t xml:space="preserve"> visits of speech therapy per </w:t>
            </w:r>
            <w:r w:rsidRPr="00D30A0B">
              <w:rPr>
                <w:bCs/>
                <w:sz w:val="24"/>
              </w:rPr>
              <w:t>calendar year</w:t>
            </w:r>
            <w:r w:rsidRPr="00D30A0B">
              <w:rPr>
                <w:color w:val="000000"/>
                <w:sz w:val="24"/>
              </w:rPr>
              <w:t xml:space="preserve"> regardless of provider and regardless of setting.</w:t>
            </w:r>
          </w:p>
          <w:p w14:paraId="1D0F70B8" w14:textId="77777777" w:rsidR="00F95BC5" w:rsidRPr="00D30A0B" w:rsidRDefault="00F95BC5" w:rsidP="00F95BC5">
            <w:pPr>
              <w:numPr>
                <w:ilvl w:val="12"/>
                <w:numId w:val="0"/>
              </w:numPr>
              <w:ind w:left="288" w:hanging="288"/>
              <w:rPr>
                <w:color w:val="FF0000"/>
                <w:sz w:val="24"/>
              </w:rPr>
            </w:pPr>
          </w:p>
          <w:p w14:paraId="7463FC3C" w14:textId="77777777" w:rsidR="00F95BC5" w:rsidRPr="00D30A0B" w:rsidRDefault="00F95BC5" w:rsidP="00F95BC5">
            <w:pPr>
              <w:rPr>
                <w:color w:val="000000"/>
                <w:sz w:val="24"/>
              </w:rPr>
            </w:pPr>
            <w:r w:rsidRPr="00D30A0B">
              <w:rPr>
                <w:color w:val="000000"/>
                <w:sz w:val="24"/>
              </w:rPr>
              <w:t>Services that are educational in nature or due to a developmental delay are covered.</w:t>
            </w:r>
          </w:p>
          <w:p w14:paraId="316B6A74" w14:textId="77777777" w:rsidR="005856EC" w:rsidRPr="00D30A0B" w:rsidRDefault="005856EC">
            <w:pPr>
              <w:pStyle w:val="TableTextChar1"/>
              <w:ind w:left="288" w:hanging="288"/>
              <w:rPr>
                <w:color w:val="000000"/>
              </w:rPr>
            </w:pPr>
          </w:p>
        </w:tc>
      </w:tr>
      <w:tr w:rsidR="005856EC" w:rsidRPr="00D30A0B" w14:paraId="316B6AA1"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A76" w14:textId="77777777" w:rsidR="005856EC" w:rsidRPr="00D30A0B" w:rsidRDefault="005856EC" w:rsidP="00E12781">
            <w:pPr>
              <w:pStyle w:val="TableTextCharChar"/>
              <w:rPr>
                <w:b/>
                <w:bCs/>
              </w:rPr>
            </w:pPr>
            <w:bookmarkStart w:id="139" w:name="Skilled_Nursing_Facility_Inpatient_Rehab"/>
            <w:r w:rsidRPr="00D30A0B">
              <w:rPr>
                <w:b/>
                <w:bCs/>
              </w:rPr>
              <w:t>Skilled Nursing Facility</w:t>
            </w:r>
            <w:r w:rsidRPr="00D30A0B">
              <w:t xml:space="preserve"> </w:t>
            </w:r>
            <w:r w:rsidRPr="00D30A0B">
              <w:rPr>
                <w:b/>
                <w:bCs/>
              </w:rPr>
              <w:t>Inpatient Rehabilitation Facility Services</w:t>
            </w:r>
            <w:bookmarkEnd w:id="139"/>
          </w:p>
          <w:p w14:paraId="316B6A77" w14:textId="77777777" w:rsidR="005856EC" w:rsidRPr="00D30A0B" w:rsidRDefault="005856EC" w:rsidP="00E12781">
            <w:pPr>
              <w:pStyle w:val="TableTextCharChar"/>
            </w:pPr>
          </w:p>
          <w:p w14:paraId="316B6A78" w14:textId="77777777" w:rsidR="005856EC" w:rsidRPr="00D30A0B" w:rsidRDefault="005856EC" w:rsidP="00E12781">
            <w:pPr>
              <w:pStyle w:val="TableTextCharChar"/>
            </w:pPr>
            <w:r w:rsidRPr="00D30A0B">
              <w:t>Non-Physician services and supplies received during the Inpatient Stay</w:t>
            </w:r>
          </w:p>
          <w:p w14:paraId="316B6A79" w14:textId="77777777" w:rsidR="005856EC" w:rsidRPr="00D30A0B" w:rsidRDefault="005856EC" w:rsidP="00E12781">
            <w:pPr>
              <w:pStyle w:val="TableTextCharChar"/>
            </w:pPr>
          </w:p>
          <w:p w14:paraId="316B6A7A" w14:textId="77777777" w:rsidR="005856EC" w:rsidRPr="00D30A0B" w:rsidRDefault="005856EC" w:rsidP="00E12781">
            <w:pPr>
              <w:pStyle w:val="TableTextCharChar"/>
            </w:pPr>
            <w:r w:rsidRPr="00D30A0B">
              <w:t>You are expected to improve to a predictable level of recovery.</w:t>
            </w:r>
          </w:p>
          <w:p w14:paraId="316B6A7B" w14:textId="77777777" w:rsidR="005856EC" w:rsidRPr="00D30A0B" w:rsidRDefault="005856EC" w:rsidP="00E12781">
            <w:pPr>
              <w:pStyle w:val="TableTextCharChar"/>
            </w:pPr>
          </w:p>
          <w:p w14:paraId="316B6A7C" w14:textId="77777777" w:rsidR="005856EC" w:rsidRPr="00D30A0B" w:rsidRDefault="005856EC" w:rsidP="00E12781">
            <w:pPr>
              <w:pStyle w:val="TableTextCharChar"/>
            </w:pPr>
            <w:r w:rsidRPr="00D30A0B">
              <w:t xml:space="preserve">UnitedHealthcare will determine if Benefits are available by reviewing both </w:t>
            </w:r>
            <w:r w:rsidRPr="00D30A0B">
              <w:lastRenderedPageBreak/>
              <w:t>the skilled nature of the service and the need for Physician-directed medical management. A service will not be determined to be "skilled" simply because there is not an available caregiver</w:t>
            </w:r>
          </w:p>
          <w:p w14:paraId="316B6A7D" w14:textId="77777777" w:rsidR="005856EC" w:rsidRPr="00D30A0B" w:rsidRDefault="005856EC" w:rsidP="00E12781">
            <w:pPr>
              <w:pStyle w:val="TableTextCharChar"/>
            </w:pPr>
            <w:r w:rsidRPr="00D30A0B">
              <w:t>Benefits are available only if:</w:t>
            </w:r>
          </w:p>
          <w:p w14:paraId="316B6A7E" w14:textId="77777777" w:rsidR="005856EC" w:rsidRPr="00D30A0B" w:rsidRDefault="005856EC" w:rsidP="00E12781">
            <w:pPr>
              <w:pStyle w:val="TableTextCharChar"/>
              <w:ind w:left="288" w:hanging="288"/>
            </w:pPr>
            <w:r w:rsidRPr="00D30A0B">
              <w:rPr>
                <w:color w:val="000000"/>
              </w:rPr>
              <w:t xml:space="preserve">●   </w:t>
            </w:r>
            <w:r w:rsidRPr="00D30A0B">
              <w:t>the initial confinement in a Skilled Nursing Facility or Inpatient Rehabilitation Facility was or will be a Cost Effective alternative to an Inpatient Stay in a Hospital; and</w:t>
            </w:r>
          </w:p>
          <w:p w14:paraId="316B6A7F" w14:textId="77777777" w:rsidR="005856EC" w:rsidRPr="00D30A0B" w:rsidRDefault="005856EC" w:rsidP="00E12781">
            <w:pPr>
              <w:pStyle w:val="TableTextCharChar"/>
              <w:ind w:left="288" w:hanging="288"/>
              <w:rPr>
                <w:color w:val="000000"/>
              </w:rPr>
            </w:pPr>
            <w:r w:rsidRPr="00D30A0B">
              <w:rPr>
                <w:color w:val="000000"/>
              </w:rPr>
              <w:t>●   You will receive skilled care services that are not primarily Custodial Care.</w:t>
            </w:r>
          </w:p>
          <w:p w14:paraId="316B6A80" w14:textId="77777777" w:rsidR="005856EC" w:rsidRPr="00D30A0B" w:rsidRDefault="005856EC" w:rsidP="00E12781">
            <w:pPr>
              <w:pStyle w:val="TableTextCharChar"/>
              <w:ind w:left="288" w:hanging="288"/>
              <w:rPr>
                <w:color w:val="000000"/>
              </w:rPr>
            </w:pPr>
          </w:p>
          <w:p w14:paraId="316B6A81" w14:textId="77777777" w:rsidR="005856EC" w:rsidRPr="00D30A0B" w:rsidRDefault="005856EC" w:rsidP="00E12781">
            <w:pPr>
              <w:pStyle w:val="TableTextCharChar"/>
              <w:rPr>
                <w:color w:val="000000"/>
              </w:rPr>
            </w:pPr>
            <w:r w:rsidRPr="00D30A0B">
              <w:rPr>
                <w:color w:val="000000"/>
              </w:rPr>
              <w:t>Skilled care is skilled nursing, skilled teaching, and skilled rehabilitation services when:</w:t>
            </w:r>
          </w:p>
          <w:p w14:paraId="316B6A82" w14:textId="77777777" w:rsidR="005856EC" w:rsidRPr="00D30A0B" w:rsidRDefault="005856EC" w:rsidP="00E12781">
            <w:pPr>
              <w:pStyle w:val="TableTextCharChar"/>
              <w:ind w:left="288" w:hanging="288"/>
            </w:pPr>
            <w:r w:rsidRPr="00D30A0B">
              <w:rPr>
                <w:color w:val="000000"/>
              </w:rPr>
              <w:t xml:space="preserve">●   </w:t>
            </w:r>
            <w:r w:rsidRPr="00D30A0B">
              <w:t>it is delivered or supervised by licensed technical or professional medical personnel in order to obtain the specified medical outcome, and provide for the safety of the patient;</w:t>
            </w:r>
          </w:p>
          <w:p w14:paraId="316B6A83" w14:textId="77777777" w:rsidR="005856EC" w:rsidRPr="00D30A0B" w:rsidRDefault="005856EC" w:rsidP="00E12781">
            <w:pPr>
              <w:pStyle w:val="TableTextCharChar"/>
              <w:ind w:left="288" w:hanging="288"/>
              <w:rPr>
                <w:color w:val="000000"/>
              </w:rPr>
            </w:pPr>
            <w:r w:rsidRPr="00D30A0B">
              <w:rPr>
                <w:color w:val="000000"/>
              </w:rPr>
              <w:t>●   it is ordered by a Physician;</w:t>
            </w:r>
          </w:p>
          <w:p w14:paraId="316B6A84" w14:textId="77777777" w:rsidR="005856EC" w:rsidRPr="00D30A0B" w:rsidRDefault="005856EC" w:rsidP="00E12781">
            <w:pPr>
              <w:pStyle w:val="TableTextCharChar"/>
              <w:ind w:left="288" w:hanging="288"/>
              <w:rPr>
                <w:color w:val="000000"/>
              </w:rPr>
            </w:pPr>
            <w:r w:rsidRPr="00D30A0B">
              <w:rPr>
                <w:color w:val="000000"/>
              </w:rPr>
              <w:t>●   it is not delivered for the purpose of assisting with activities of daily living, including but not limited to dressing, feeding, bathing or transferring from a bed to a chair; and</w:t>
            </w:r>
          </w:p>
          <w:p w14:paraId="316B6A85" w14:textId="77777777" w:rsidR="005856EC" w:rsidRPr="00D30A0B" w:rsidRDefault="005856EC" w:rsidP="00E12781">
            <w:pPr>
              <w:pStyle w:val="TableTextCharChar"/>
              <w:ind w:left="288" w:hanging="288"/>
              <w:rPr>
                <w:color w:val="000000"/>
              </w:rPr>
            </w:pPr>
            <w:r w:rsidRPr="00D30A0B">
              <w:rPr>
                <w:color w:val="000000"/>
              </w:rPr>
              <w:t>●   it requires clinical training in order to be delivered safely and effectively.</w:t>
            </w:r>
          </w:p>
          <w:p w14:paraId="316B6A86" w14:textId="77777777" w:rsidR="005856EC" w:rsidRPr="00D30A0B" w:rsidRDefault="005856EC" w:rsidP="00E12781">
            <w:pPr>
              <w:pStyle w:val="TableTextCharChar"/>
            </w:pPr>
          </w:p>
          <w:p w14:paraId="316B6A87" w14:textId="77777777" w:rsidR="005856EC" w:rsidRPr="00D30A0B" w:rsidRDefault="005856EC" w:rsidP="00E12781">
            <w:pPr>
              <w:pStyle w:val="TableTextCharChar"/>
            </w:pPr>
            <w:r w:rsidRPr="00D30A0B">
              <w:t>The following services are not covered:</w:t>
            </w:r>
          </w:p>
          <w:p w14:paraId="316B6A88" w14:textId="77777777" w:rsidR="005856EC" w:rsidRPr="00D30A0B" w:rsidRDefault="005856EC" w:rsidP="00E12781">
            <w:pPr>
              <w:pStyle w:val="TableTextCharChar"/>
              <w:rPr>
                <w:color w:val="000000"/>
              </w:rPr>
            </w:pPr>
            <w:r w:rsidRPr="00D30A0B">
              <w:rPr>
                <w:color w:val="000000"/>
              </w:rPr>
              <w:t>●   Custodial Care.</w:t>
            </w:r>
          </w:p>
          <w:p w14:paraId="316B6A89" w14:textId="77777777" w:rsidR="005856EC" w:rsidRPr="00D30A0B" w:rsidRDefault="005856EC" w:rsidP="00E12781">
            <w:pPr>
              <w:pStyle w:val="TableTextCharChar"/>
            </w:pPr>
            <w:r w:rsidRPr="00D30A0B">
              <w:rPr>
                <w:color w:val="000000"/>
              </w:rPr>
              <w:t xml:space="preserve">●   </w:t>
            </w:r>
            <w:r w:rsidRPr="00D30A0B">
              <w:t>Domiciliary care.</w:t>
            </w:r>
          </w:p>
          <w:p w14:paraId="316B6A8A" w14:textId="77777777" w:rsidR="005856EC" w:rsidRPr="00D30A0B" w:rsidRDefault="005856EC" w:rsidP="00E12781">
            <w:pPr>
              <w:pStyle w:val="TableTextCharCha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A8B" w14:textId="6A786BB6" w:rsidR="005856EC" w:rsidRPr="00D30A0B" w:rsidRDefault="004D5B58" w:rsidP="00E12781">
            <w:pPr>
              <w:pStyle w:val="TableTextCharChar"/>
              <w:numPr>
                <w:ilvl w:val="12"/>
                <w:numId w:val="0"/>
              </w:numPr>
            </w:pPr>
            <w:r w:rsidRPr="00D30A0B">
              <w:rPr>
                <w:b/>
                <w:color w:val="0000FF"/>
              </w:rPr>
              <w:lastRenderedPageBreak/>
              <w:t xml:space="preserve">$500 </w:t>
            </w:r>
            <w:r w:rsidRPr="00D30A0B">
              <w:t>Inpatient</w:t>
            </w:r>
            <w:r w:rsidRPr="00D30A0B">
              <w:rPr>
                <w:b/>
                <w:color w:val="0000FF"/>
              </w:rPr>
              <w:t xml:space="preserve"> </w:t>
            </w:r>
            <w:r w:rsidR="005856EC" w:rsidRPr="00D30A0B">
              <w:t xml:space="preserve">copay per visit then </w:t>
            </w:r>
            <w:r w:rsidR="00614014" w:rsidRPr="00D30A0B">
              <w:rPr>
                <w:b/>
                <w:color w:val="0000FF"/>
              </w:rPr>
              <w:t>100%</w:t>
            </w:r>
            <w:r w:rsidR="005856EC" w:rsidRPr="00D30A0B">
              <w:rPr>
                <w:b/>
                <w:color w:val="0000FF"/>
              </w:rPr>
              <w:t xml:space="preserve"> </w:t>
            </w:r>
            <w:r w:rsidR="005856EC" w:rsidRPr="00D30A0B">
              <w:rPr>
                <w:bCs/>
              </w:rPr>
              <w:t>of eligible expenses</w:t>
            </w:r>
            <w:r w:rsidR="005856EC" w:rsidRPr="00D30A0B">
              <w:rPr>
                <w:bCs/>
                <w:color w:val="0000FF"/>
              </w:rPr>
              <w:t>.</w:t>
            </w:r>
          </w:p>
          <w:p w14:paraId="316B6A8C" w14:textId="77777777" w:rsidR="005856EC" w:rsidRPr="00D30A0B" w:rsidRDefault="005856EC" w:rsidP="00E12781">
            <w:pPr>
              <w:pStyle w:val="TableTextCharChar"/>
              <w:numPr>
                <w:ilvl w:val="12"/>
                <w:numId w:val="0"/>
              </w:numPr>
            </w:pPr>
          </w:p>
          <w:p w14:paraId="316B6AA0" w14:textId="77777777" w:rsidR="005856EC" w:rsidRPr="00D30A0B" w:rsidRDefault="005856EC" w:rsidP="004D5B58">
            <w:pPr>
              <w:pStyle w:val="TableTextCharChar"/>
              <w:numPr>
                <w:ilvl w:val="12"/>
                <w:numId w:val="0"/>
              </w:numPr>
              <w:rPr>
                <w:color w:val="FF0000"/>
              </w:rPr>
            </w:pPr>
          </w:p>
        </w:tc>
      </w:tr>
      <w:tr w:rsidR="005856EC" w:rsidRPr="00D30A0B" w14:paraId="316B6AC8"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AA2" w14:textId="77777777" w:rsidR="005856EC" w:rsidRPr="00D30A0B" w:rsidRDefault="005856EC">
            <w:pPr>
              <w:pStyle w:val="TableTextChar1"/>
              <w:numPr>
                <w:ilvl w:val="12"/>
                <w:numId w:val="0"/>
              </w:numPr>
              <w:rPr>
                <w:b/>
                <w:color w:val="000000"/>
              </w:rPr>
            </w:pPr>
            <w:bookmarkStart w:id="140" w:name="Spinal_Treatment_Chiropractic_and_Osteop"/>
            <w:r w:rsidRPr="00D30A0B">
              <w:rPr>
                <w:b/>
                <w:color w:val="000000"/>
              </w:rPr>
              <w:lastRenderedPageBreak/>
              <w:t xml:space="preserve">Spinal Treatment, </w:t>
            </w:r>
            <w:r w:rsidR="00F433BA" w:rsidRPr="00D30A0B">
              <w:rPr>
                <w:b/>
                <w:color w:val="000000"/>
              </w:rPr>
              <w:t>Manipulative</w:t>
            </w:r>
            <w:r w:rsidRPr="00D30A0B">
              <w:rPr>
                <w:b/>
                <w:color w:val="000000"/>
              </w:rPr>
              <w:t xml:space="preserve"> and Osteopathic Manipulative Therapy</w:t>
            </w:r>
            <w:bookmarkEnd w:id="140"/>
          </w:p>
          <w:p w14:paraId="24FF8654" w14:textId="77777777" w:rsidR="00940324" w:rsidRPr="00D30A0B" w:rsidRDefault="00940324">
            <w:pPr>
              <w:pStyle w:val="TableTextChar1"/>
              <w:numPr>
                <w:ilvl w:val="12"/>
                <w:numId w:val="0"/>
              </w:numPr>
              <w:rPr>
                <w:bCs/>
                <w:color w:val="000000"/>
              </w:rPr>
            </w:pPr>
          </w:p>
          <w:p w14:paraId="316B6AA4" w14:textId="77777777" w:rsidR="005856EC" w:rsidRPr="00D30A0B" w:rsidRDefault="005856EC">
            <w:pPr>
              <w:pStyle w:val="TableTextChar1"/>
              <w:numPr>
                <w:ilvl w:val="12"/>
                <w:numId w:val="0"/>
              </w:numPr>
              <w:rPr>
                <w:bCs/>
                <w:color w:val="000000"/>
              </w:rPr>
            </w:pPr>
            <w:r w:rsidRPr="00D30A0B">
              <w:rPr>
                <w:bCs/>
                <w:color w:val="000000"/>
              </w:rPr>
              <w:t xml:space="preserve">Benefits are payable when provided by a spinal treatment specialist in the specialist’s office. Covered Health Services include </w:t>
            </w:r>
            <w:r w:rsidR="00F433BA" w:rsidRPr="00D30A0B">
              <w:rPr>
                <w:bCs/>
                <w:color w:val="000000"/>
              </w:rPr>
              <w:t>manipulative</w:t>
            </w:r>
            <w:r w:rsidRPr="00D30A0B">
              <w:rPr>
                <w:bCs/>
                <w:color w:val="000000"/>
              </w:rPr>
              <w:t xml:space="preserve"> and osteopathic manipulative therapy.</w:t>
            </w:r>
          </w:p>
          <w:p w14:paraId="316B6AA5" w14:textId="77777777" w:rsidR="005856EC" w:rsidRPr="00D30A0B" w:rsidRDefault="005856EC">
            <w:pPr>
              <w:pStyle w:val="TableTextChar1"/>
              <w:numPr>
                <w:ilvl w:val="12"/>
                <w:numId w:val="0"/>
              </w:numPr>
              <w:rPr>
                <w:bCs/>
                <w:color w:val="000000"/>
              </w:rPr>
            </w:pPr>
          </w:p>
          <w:p w14:paraId="316B6AA6" w14:textId="77777777" w:rsidR="00F433BA" w:rsidRPr="00D30A0B" w:rsidRDefault="00F433BA" w:rsidP="00F433BA">
            <w:pPr>
              <w:rPr>
                <w:sz w:val="24"/>
              </w:rPr>
            </w:pPr>
            <w:r w:rsidRPr="00D30A0B">
              <w:rPr>
                <w:sz w:val="24"/>
              </w:rPr>
              <w:t xml:space="preserve">Benefits can be denied or shortened for Covered Persons who are not progressing in goal-directed rehabilitation services or if rehabilitation goals have previously been met. </w:t>
            </w:r>
          </w:p>
          <w:p w14:paraId="316B6AA7" w14:textId="77777777" w:rsidR="005856EC" w:rsidRPr="00D30A0B" w:rsidRDefault="005856EC">
            <w:pPr>
              <w:pStyle w:val="TableTextChar1"/>
              <w:numPr>
                <w:ilvl w:val="12"/>
                <w:numId w:val="0"/>
              </w:numPr>
              <w:rPr>
                <w:bCs/>
                <w:color w:val="000000"/>
              </w:rPr>
            </w:pPr>
          </w:p>
          <w:p w14:paraId="316B6AA9" w14:textId="7BF44E24" w:rsidR="00F433BA" w:rsidRPr="00D30A0B" w:rsidRDefault="00F433BA" w:rsidP="00F433BA">
            <w:pPr>
              <w:pStyle w:val="TableText"/>
              <w:rPr>
                <w:color w:val="000000"/>
              </w:rPr>
            </w:pPr>
            <w:r w:rsidRPr="00D30A0B">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16B6AAA" w14:textId="77777777" w:rsidR="00F433BA" w:rsidRPr="00D30A0B" w:rsidRDefault="00F433BA">
            <w:pPr>
              <w:pStyle w:val="TableTextChar1"/>
              <w:numPr>
                <w:ilvl w:val="12"/>
                <w:numId w:val="0"/>
              </w:numPr>
              <w:rPr>
                <w:bCs/>
                <w:color w:val="000000"/>
              </w:rPr>
            </w:pPr>
          </w:p>
          <w:p w14:paraId="316B6AAC" w14:textId="77777777" w:rsidR="005856EC" w:rsidRPr="00D30A0B" w:rsidRDefault="005856EC">
            <w:pPr>
              <w:pStyle w:val="TableTextChar1"/>
              <w:numPr>
                <w:ilvl w:val="12"/>
                <w:numId w:val="0"/>
              </w:numPr>
              <w:rPr>
                <w:i/>
                <w:color w:val="000000"/>
              </w:rPr>
            </w:pPr>
          </w:p>
          <w:p w14:paraId="316B6AAD" w14:textId="77777777" w:rsidR="005856EC" w:rsidRPr="00D30A0B" w:rsidRDefault="005856EC">
            <w:pPr>
              <w:pStyle w:val="TableTextChar1"/>
              <w:numPr>
                <w:ilvl w:val="12"/>
                <w:numId w:val="0"/>
              </w:numPr>
              <w:rPr>
                <w:b/>
                <w:color w:val="000000"/>
              </w:rPr>
            </w:pPr>
            <w:r w:rsidRPr="00D30A0B">
              <w:rPr>
                <w:b/>
                <w:color w:val="000000"/>
              </w:rPr>
              <w:t>The following services are not covered:</w:t>
            </w:r>
          </w:p>
          <w:p w14:paraId="316B6AB2" w14:textId="61BECEE8" w:rsidR="005856EC" w:rsidRPr="00D30A0B" w:rsidRDefault="005856EC">
            <w:pPr>
              <w:pStyle w:val="TableTextChar1"/>
              <w:ind w:left="252" w:hanging="252"/>
              <w:rPr>
                <w:bCs/>
                <w:color w:val="000000"/>
              </w:rPr>
            </w:pPr>
            <w:r w:rsidRPr="00D30A0B">
              <w:rPr>
                <w:color w:val="000000"/>
              </w:rPr>
              <w:t xml:space="preserve">●   </w:t>
            </w:r>
            <w:r w:rsidRPr="00D30A0B">
              <w:t>Spinal treatment to treat a condition unrelated to alignment of the vertebral column such as asthma or allergies.</w:t>
            </w:r>
          </w:p>
          <w:p w14:paraId="316B6AB3" w14:textId="77777777" w:rsidR="005856EC" w:rsidRPr="00D30A0B" w:rsidRDefault="005856EC">
            <w:pPr>
              <w:pStyle w:val="TableTextChar1"/>
              <w:numPr>
                <w:ilvl w:val="12"/>
                <w:numId w:val="0"/>
              </w:numPr>
              <w:rPr>
                <w:bCs/>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7FAB8A" w14:textId="77777777" w:rsidR="00940324" w:rsidRPr="00D30A0B" w:rsidRDefault="00940324" w:rsidP="00940324">
            <w:pPr>
              <w:rPr>
                <w:color w:val="000000"/>
                <w:sz w:val="24"/>
              </w:rPr>
            </w:pPr>
            <w:r w:rsidRPr="00D30A0B">
              <w:rPr>
                <w:b/>
                <w:color w:val="0000FF"/>
                <w:sz w:val="24"/>
              </w:rPr>
              <w:t xml:space="preserve">$20 </w:t>
            </w:r>
            <w:r w:rsidRPr="00D30A0B">
              <w:rPr>
                <w:sz w:val="24"/>
              </w:rPr>
              <w:t>PCP</w:t>
            </w:r>
            <w:r w:rsidRPr="00D30A0B">
              <w:rPr>
                <w:b/>
                <w:color w:val="0000FF"/>
                <w:sz w:val="24"/>
              </w:rPr>
              <w:t xml:space="preserve"> </w:t>
            </w:r>
            <w:r w:rsidRPr="00D30A0B">
              <w:rPr>
                <w:sz w:val="24"/>
              </w:rPr>
              <w:t>or</w:t>
            </w:r>
            <w:r w:rsidRPr="00D30A0B">
              <w:rPr>
                <w:b/>
                <w:color w:val="0000FF"/>
                <w:sz w:val="24"/>
              </w:rPr>
              <w:t xml:space="preserve"> $40 </w:t>
            </w:r>
            <w:r w:rsidRPr="00D30A0B">
              <w:rPr>
                <w:sz w:val="24"/>
              </w:rPr>
              <w:t xml:space="preserve">Specialist </w:t>
            </w:r>
            <w:r w:rsidRPr="00D30A0B">
              <w:rPr>
                <w:color w:val="000000"/>
                <w:sz w:val="24"/>
              </w:rPr>
              <w:t xml:space="preserve">copay per visit then </w:t>
            </w:r>
            <w:r w:rsidRPr="00D30A0B">
              <w:rPr>
                <w:b/>
                <w:color w:val="0000FF"/>
                <w:sz w:val="24"/>
              </w:rPr>
              <w:t>100%</w:t>
            </w:r>
            <w:r w:rsidRPr="00D30A0B">
              <w:rPr>
                <w:color w:val="000000"/>
                <w:sz w:val="24"/>
              </w:rPr>
              <w:t xml:space="preserve"> of eligible expenses.</w:t>
            </w:r>
          </w:p>
          <w:p w14:paraId="4555FE2C" w14:textId="77777777" w:rsidR="005856EC" w:rsidRPr="00D30A0B" w:rsidRDefault="005856EC">
            <w:pPr>
              <w:pStyle w:val="TableTextChar1"/>
              <w:rPr>
                <w:b/>
              </w:rPr>
            </w:pPr>
          </w:p>
          <w:p w14:paraId="0F04C025" w14:textId="77777777" w:rsidR="00940324" w:rsidRPr="00D30A0B" w:rsidRDefault="00940324">
            <w:pPr>
              <w:pStyle w:val="TableTextChar1"/>
              <w:rPr>
                <w:b/>
              </w:rPr>
            </w:pPr>
          </w:p>
          <w:p w14:paraId="444BFCF8" w14:textId="67E1FAF3" w:rsidR="00940324" w:rsidRPr="00D30A0B" w:rsidRDefault="00940324" w:rsidP="00940324">
            <w:pPr>
              <w:numPr>
                <w:ilvl w:val="12"/>
                <w:numId w:val="0"/>
              </w:numPr>
              <w:rPr>
                <w:sz w:val="24"/>
                <w:szCs w:val="24"/>
              </w:rPr>
            </w:pPr>
            <w:r w:rsidRPr="00D30A0B">
              <w:rPr>
                <w:sz w:val="24"/>
              </w:rPr>
              <w:t>Limited to</w:t>
            </w:r>
            <w:r w:rsidRPr="00D30A0B">
              <w:rPr>
                <w:b/>
                <w:color w:val="0000FF"/>
                <w:sz w:val="24"/>
              </w:rPr>
              <w:t xml:space="preserve"> </w:t>
            </w:r>
            <w:r w:rsidRPr="00D30A0B">
              <w:rPr>
                <w:b/>
                <w:color w:val="0033CC"/>
                <w:sz w:val="24"/>
                <w:szCs w:val="24"/>
              </w:rPr>
              <w:t>40</w:t>
            </w:r>
            <w:r w:rsidRPr="00D30A0B">
              <w:rPr>
                <w:sz w:val="24"/>
                <w:szCs w:val="24"/>
              </w:rPr>
              <w:t xml:space="preserve"> visits per calendar year.</w:t>
            </w:r>
          </w:p>
          <w:p w14:paraId="32349268" w14:textId="77777777" w:rsidR="00940324" w:rsidRPr="00D30A0B" w:rsidRDefault="00940324" w:rsidP="00940324">
            <w:pPr>
              <w:numPr>
                <w:ilvl w:val="12"/>
                <w:numId w:val="0"/>
              </w:numPr>
              <w:rPr>
                <w:sz w:val="24"/>
                <w:szCs w:val="24"/>
              </w:rPr>
            </w:pPr>
          </w:p>
          <w:p w14:paraId="25E1713B" w14:textId="77777777" w:rsidR="00940324" w:rsidRPr="00D30A0B" w:rsidRDefault="00940324" w:rsidP="00940324">
            <w:pPr>
              <w:numPr>
                <w:ilvl w:val="12"/>
                <w:numId w:val="0"/>
              </w:numPr>
              <w:rPr>
                <w:b/>
                <w:sz w:val="24"/>
                <w:szCs w:val="24"/>
              </w:rPr>
            </w:pPr>
          </w:p>
          <w:p w14:paraId="54C1A8EB" w14:textId="77777777" w:rsidR="00940324" w:rsidRPr="00D30A0B" w:rsidRDefault="00940324" w:rsidP="00940324">
            <w:pPr>
              <w:rPr>
                <w:sz w:val="24"/>
                <w:szCs w:val="24"/>
              </w:rPr>
            </w:pPr>
            <w:r w:rsidRPr="00D30A0B">
              <w:rPr>
                <w:sz w:val="24"/>
                <w:szCs w:val="24"/>
              </w:rPr>
              <w:t xml:space="preserve">Covered chiropractic services are those that have otherwise met the definition of a covered health service, that are delivered for the therapeutic resolution of a specific illness or injury, and that are expected to result in significant, objective, and measurable improvement in physical function after </w:t>
            </w:r>
            <w:r w:rsidRPr="00D30A0B">
              <w:rPr>
                <w:b/>
                <w:color w:val="0033CC"/>
                <w:sz w:val="24"/>
                <w:szCs w:val="24"/>
              </w:rPr>
              <w:t>10</w:t>
            </w:r>
            <w:r w:rsidRPr="00D30A0B">
              <w:rPr>
                <w:sz w:val="24"/>
                <w:szCs w:val="24"/>
              </w:rPr>
              <w:t xml:space="preserve"> visits. </w:t>
            </w:r>
          </w:p>
          <w:p w14:paraId="247A19F6" w14:textId="77777777" w:rsidR="00940324" w:rsidRPr="00D30A0B" w:rsidRDefault="00940324" w:rsidP="00940324">
            <w:pPr>
              <w:rPr>
                <w:sz w:val="24"/>
                <w:szCs w:val="24"/>
              </w:rPr>
            </w:pPr>
            <w:r w:rsidRPr="00D30A0B">
              <w:rPr>
                <w:sz w:val="24"/>
                <w:szCs w:val="24"/>
              </w:rPr>
              <w:t xml:space="preserve">Services provided to maintain a level of function are not covered. </w:t>
            </w:r>
          </w:p>
          <w:p w14:paraId="7B42BCFE" w14:textId="77777777" w:rsidR="00940324" w:rsidRPr="00D30A0B" w:rsidRDefault="00940324" w:rsidP="00940324">
            <w:pPr>
              <w:rPr>
                <w:sz w:val="24"/>
                <w:szCs w:val="24"/>
              </w:rPr>
            </w:pPr>
            <w:r w:rsidRPr="00D30A0B">
              <w:rPr>
                <w:sz w:val="24"/>
                <w:szCs w:val="24"/>
              </w:rPr>
              <w:t xml:space="preserve">The Plan may require your provider to submit a treatment plan documenting physical improvement after </w:t>
            </w:r>
            <w:r w:rsidRPr="00D30A0B">
              <w:rPr>
                <w:b/>
                <w:color w:val="0033CC"/>
                <w:sz w:val="24"/>
                <w:szCs w:val="24"/>
              </w:rPr>
              <w:t>10</w:t>
            </w:r>
            <w:r w:rsidRPr="00D30A0B">
              <w:rPr>
                <w:sz w:val="24"/>
                <w:szCs w:val="24"/>
              </w:rPr>
              <w:t xml:space="preserve"> visits. Failure to substantiate measurable improvement may result in a denial of benefits before you exhaust the </w:t>
            </w:r>
            <w:r w:rsidRPr="00D30A0B">
              <w:rPr>
                <w:b/>
                <w:color w:val="0033CC"/>
                <w:sz w:val="24"/>
                <w:szCs w:val="24"/>
              </w:rPr>
              <w:t>40</w:t>
            </w:r>
            <w:r w:rsidRPr="00D30A0B">
              <w:rPr>
                <w:sz w:val="24"/>
                <w:szCs w:val="24"/>
              </w:rPr>
              <w:t>-visit maximum.</w:t>
            </w:r>
          </w:p>
          <w:p w14:paraId="4A59592E" w14:textId="77777777" w:rsidR="00940324" w:rsidRPr="00D30A0B" w:rsidRDefault="00940324" w:rsidP="00940324">
            <w:pPr>
              <w:rPr>
                <w:sz w:val="24"/>
                <w:szCs w:val="24"/>
              </w:rPr>
            </w:pPr>
          </w:p>
          <w:p w14:paraId="316B6AC7" w14:textId="60BF0BC1" w:rsidR="00940324" w:rsidRPr="00D30A0B" w:rsidRDefault="00940324" w:rsidP="00940324">
            <w:pPr>
              <w:pStyle w:val="TableTextChar1"/>
              <w:rPr>
                <w:b/>
              </w:rPr>
            </w:pPr>
            <w:r w:rsidRPr="00D30A0B">
              <w:rPr>
                <w:szCs w:val="24"/>
              </w:rPr>
              <w:t>Chiro limits are for all services rendered by a chiropractor (i.e., office visit, x-rays, modalities, etc)- not just manipulation.</w:t>
            </w:r>
          </w:p>
        </w:tc>
      </w:tr>
      <w:tr w:rsidR="00F91654" w:rsidRPr="00D30A0B" w14:paraId="316B6B0E"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4A488B2" w14:textId="77777777" w:rsidR="00F91654" w:rsidRPr="00D30A0B" w:rsidRDefault="00F91654" w:rsidP="00551008">
            <w:pPr>
              <w:numPr>
                <w:ilvl w:val="12"/>
                <w:numId w:val="0"/>
              </w:numPr>
              <w:rPr>
                <w:b/>
                <w:sz w:val="24"/>
                <w:szCs w:val="24"/>
              </w:rPr>
            </w:pPr>
            <w:bookmarkStart w:id="141" w:name="Transplantation_Services"/>
            <w:r w:rsidRPr="00D30A0B">
              <w:rPr>
                <w:b/>
                <w:sz w:val="24"/>
                <w:szCs w:val="24"/>
              </w:rPr>
              <w:t>Transplantation Services</w:t>
            </w:r>
          </w:p>
          <w:bookmarkEnd w:id="141"/>
          <w:p w14:paraId="271CF21A" w14:textId="77777777" w:rsidR="00F91654" w:rsidRPr="00D30A0B" w:rsidRDefault="00F91654" w:rsidP="00551008">
            <w:pPr>
              <w:numPr>
                <w:ilvl w:val="12"/>
                <w:numId w:val="0"/>
              </w:numPr>
              <w:rPr>
                <w:b/>
                <w:color w:val="0000FF"/>
                <w:sz w:val="24"/>
                <w:szCs w:val="24"/>
              </w:rPr>
            </w:pPr>
          </w:p>
          <w:p w14:paraId="1C809654" w14:textId="77777777" w:rsidR="00F91654" w:rsidRPr="00D30A0B" w:rsidRDefault="00F91654" w:rsidP="00551008">
            <w:pPr>
              <w:numPr>
                <w:ilvl w:val="12"/>
                <w:numId w:val="0"/>
              </w:numPr>
              <w:rPr>
                <w:b/>
                <w:sz w:val="24"/>
                <w:szCs w:val="24"/>
              </w:rPr>
            </w:pPr>
            <w:r w:rsidRPr="00D30A0B">
              <w:rPr>
                <w:sz w:val="24"/>
                <w:szCs w:val="24"/>
              </w:rPr>
              <w:t>This is part of Mercer Health Advantage (MHA).</w:t>
            </w:r>
          </w:p>
          <w:p w14:paraId="0C13E7EA" w14:textId="77777777" w:rsidR="00F91654" w:rsidRPr="00D30A0B" w:rsidRDefault="00F91654" w:rsidP="00551008">
            <w:pPr>
              <w:numPr>
                <w:ilvl w:val="12"/>
                <w:numId w:val="0"/>
              </w:numPr>
              <w:rPr>
                <w:b/>
                <w:color w:val="0000FF"/>
                <w:sz w:val="24"/>
                <w:szCs w:val="24"/>
              </w:rPr>
            </w:pPr>
          </w:p>
          <w:p w14:paraId="72B4B5DA" w14:textId="77777777" w:rsidR="00F91654" w:rsidRPr="00D30A0B" w:rsidRDefault="00F91654" w:rsidP="00551008">
            <w:pPr>
              <w:numPr>
                <w:ilvl w:val="12"/>
                <w:numId w:val="0"/>
              </w:numPr>
              <w:rPr>
                <w:b/>
                <w:color w:val="0000FF"/>
                <w:sz w:val="24"/>
                <w:szCs w:val="24"/>
              </w:rPr>
            </w:pPr>
          </w:p>
          <w:p w14:paraId="19B14EBB" w14:textId="77777777" w:rsidR="00F91654" w:rsidRPr="00D30A0B" w:rsidRDefault="00F91654" w:rsidP="00551008">
            <w:pPr>
              <w:rPr>
                <w:sz w:val="24"/>
                <w:szCs w:val="24"/>
              </w:rPr>
            </w:pPr>
            <w:r w:rsidRPr="00D30A0B">
              <w:rPr>
                <w:sz w:val="24"/>
                <w:szCs w:val="24"/>
              </w:rPr>
              <w:t xml:space="preserve">Inpatient facility services (including evaluation for transplant, organ </w:t>
            </w:r>
            <w:r w:rsidRPr="00D30A0B">
              <w:rPr>
                <w:sz w:val="24"/>
                <w:szCs w:val="24"/>
              </w:rPr>
              <w:lastRenderedPageBreak/>
              <w:t xml:space="preserve">procurement and donor searches) for transplantation procedures must be ordered by a Network Provider and received at a Centers of Excellence Facility for network benefits to apply. Benefits are available </w:t>
            </w:r>
            <w:r w:rsidRPr="00D30A0B">
              <w:rPr>
                <w:color w:val="000000"/>
                <w:sz w:val="24"/>
                <w:szCs w:val="24"/>
              </w:rPr>
              <w:t xml:space="preserve">to the donor and the recipient when the recipient is covered under this Plan.  The transplant must meet the </w:t>
            </w:r>
            <w:r w:rsidRPr="00D30A0B">
              <w:rPr>
                <w:sz w:val="24"/>
                <w:szCs w:val="24"/>
              </w:rPr>
              <w:t>definition of a Covered Health Service and cannot be Experimental or Investigational, or Unproven.  Examples of transplants for which benefits are available include but are not limited to:</w:t>
            </w:r>
          </w:p>
          <w:p w14:paraId="42260A04"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Heart;</w:t>
            </w:r>
          </w:p>
          <w:p w14:paraId="485B0A21"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Heart/lung;</w:t>
            </w:r>
          </w:p>
          <w:p w14:paraId="67A0632F"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Lung;</w:t>
            </w:r>
          </w:p>
          <w:p w14:paraId="0F0A020E"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Kidney;</w:t>
            </w:r>
          </w:p>
          <w:p w14:paraId="0DFD8FDB"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Kidney/pancreas;</w:t>
            </w:r>
          </w:p>
          <w:p w14:paraId="538483F2"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Liver;</w:t>
            </w:r>
          </w:p>
          <w:p w14:paraId="1DC6CE62"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Liver/kidney;</w:t>
            </w:r>
          </w:p>
          <w:p w14:paraId="6EE8358E"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Liver/intestinal;</w:t>
            </w:r>
          </w:p>
          <w:p w14:paraId="5D5B6C04"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Pancreas; </w:t>
            </w:r>
          </w:p>
          <w:p w14:paraId="174BB0CB"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Intestinal; and </w:t>
            </w:r>
          </w:p>
          <w:p w14:paraId="4DCA1F55" w14:textId="77777777" w:rsidR="00F91654" w:rsidRPr="00D30A0B" w:rsidRDefault="00F91654" w:rsidP="00551008">
            <w:pPr>
              <w:numPr>
                <w:ilvl w:val="12"/>
                <w:numId w:val="0"/>
              </w:numPr>
              <w:ind w:left="288" w:hanging="288"/>
              <w:rPr>
                <w:sz w:val="24"/>
                <w:szCs w:val="24"/>
              </w:rPr>
            </w:pPr>
            <w:r w:rsidRPr="00D30A0B">
              <w:rPr>
                <w:sz w:val="24"/>
                <w:szCs w:val="24"/>
              </w:rPr>
              <w:sym w:font="Symbol" w:char="F0B7"/>
            </w:r>
            <w:r w:rsidRPr="00D30A0B">
              <w:rPr>
                <w:sz w:val="24"/>
                <w:szCs w:val="24"/>
              </w:rPr>
              <w:t xml:space="preserve">   Bone marrow (either from you or from a compatible donor) and peripheral stem cell transplants, with or without high dose chemotherapy.</w:t>
            </w:r>
          </w:p>
          <w:p w14:paraId="5E20D393" w14:textId="77777777" w:rsidR="00F91654" w:rsidRPr="00D30A0B" w:rsidRDefault="00F91654" w:rsidP="00551008">
            <w:pPr>
              <w:numPr>
                <w:ilvl w:val="12"/>
                <w:numId w:val="0"/>
              </w:numPr>
              <w:ind w:left="288" w:hanging="288"/>
              <w:rPr>
                <w:sz w:val="24"/>
                <w:szCs w:val="24"/>
              </w:rPr>
            </w:pPr>
          </w:p>
          <w:p w14:paraId="2C61841F" w14:textId="77777777" w:rsidR="00F91654" w:rsidRPr="00D30A0B" w:rsidRDefault="00F91654" w:rsidP="00551008">
            <w:pPr>
              <w:rPr>
                <w:b/>
                <w:bCs/>
                <w:i/>
                <w:color w:val="FF00FF"/>
                <w:sz w:val="24"/>
                <w:szCs w:val="24"/>
              </w:rPr>
            </w:pPr>
            <w:r w:rsidRPr="00D30A0B">
              <w:rPr>
                <w:iCs/>
                <w:color w:val="000000"/>
                <w:sz w:val="24"/>
                <w:szCs w:val="24"/>
              </w:rPr>
              <w:t>Benefits are also available for cornea transplants.</w:t>
            </w:r>
            <w:r w:rsidRPr="00D30A0B">
              <w:rPr>
                <w:b/>
                <w:i/>
                <w:color w:val="FF00FF"/>
                <w:sz w:val="24"/>
                <w:szCs w:val="24"/>
              </w:rPr>
              <w:t xml:space="preserve"> </w:t>
            </w:r>
            <w:r w:rsidRPr="00D30A0B">
              <w:rPr>
                <w:iCs/>
                <w:color w:val="000000"/>
                <w:sz w:val="24"/>
                <w:szCs w:val="24"/>
              </w:rPr>
              <w:t xml:space="preserve">We do not require that cornea transplants be performed at a </w:t>
            </w:r>
            <w:r w:rsidRPr="00D30A0B">
              <w:rPr>
                <w:sz w:val="24"/>
                <w:szCs w:val="24"/>
              </w:rPr>
              <w:t>Centers of Excellence</w:t>
            </w:r>
            <w:r w:rsidRPr="00D30A0B">
              <w:rPr>
                <w:iCs/>
                <w:color w:val="000000"/>
                <w:sz w:val="24"/>
                <w:szCs w:val="24"/>
              </w:rPr>
              <w:t xml:space="preserve"> Facility in order for you to receive Network Benefits</w:t>
            </w:r>
            <w:r w:rsidRPr="00D30A0B">
              <w:rPr>
                <w:iCs/>
                <w:sz w:val="24"/>
                <w:szCs w:val="24"/>
              </w:rPr>
              <w:t>.</w:t>
            </w:r>
          </w:p>
          <w:p w14:paraId="34166B4F" w14:textId="77777777" w:rsidR="00F91654" w:rsidRPr="00D30A0B" w:rsidRDefault="00F91654" w:rsidP="00551008">
            <w:pPr>
              <w:numPr>
                <w:ilvl w:val="12"/>
                <w:numId w:val="0"/>
              </w:numPr>
              <w:rPr>
                <w:sz w:val="24"/>
                <w:szCs w:val="24"/>
              </w:rPr>
            </w:pPr>
          </w:p>
          <w:p w14:paraId="5B1F8B91" w14:textId="77777777" w:rsidR="00F91654" w:rsidRPr="00D30A0B" w:rsidRDefault="00F91654" w:rsidP="00551008">
            <w:pPr>
              <w:numPr>
                <w:ilvl w:val="12"/>
                <w:numId w:val="0"/>
              </w:numPr>
              <w:rPr>
                <w:sz w:val="24"/>
                <w:szCs w:val="24"/>
              </w:rPr>
            </w:pPr>
            <w:r w:rsidRPr="00D30A0B">
              <w:rPr>
                <w:sz w:val="24"/>
                <w:szCs w:val="24"/>
              </w:rPr>
              <w:t xml:space="preserve">Donor costs that are directly related to organ removal are Covered Health Services for which Benefits are payable through the organ </w:t>
            </w:r>
            <w:r w:rsidRPr="00D30A0B">
              <w:rPr>
                <w:sz w:val="24"/>
                <w:szCs w:val="24"/>
              </w:rPr>
              <w:lastRenderedPageBreak/>
              <w:t>recipient’s coverage under the Plan.</w:t>
            </w:r>
          </w:p>
          <w:p w14:paraId="316B6ADF" w14:textId="30512927" w:rsidR="00F91654" w:rsidRPr="00D30A0B" w:rsidRDefault="00F91654" w:rsidP="00E12781">
            <w:pPr>
              <w:pStyle w:val="TableTextCharChar"/>
              <w:numPr>
                <w:ilvl w:val="12"/>
                <w:numId w:val="0"/>
              </w:numPr>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43A19A8" w14:textId="77777777" w:rsidR="00F91654" w:rsidRPr="00D30A0B" w:rsidRDefault="00F91654" w:rsidP="00551008">
            <w:pPr>
              <w:numPr>
                <w:ilvl w:val="12"/>
                <w:numId w:val="0"/>
              </w:numPr>
              <w:rPr>
                <w:b/>
                <w:sz w:val="24"/>
                <w:szCs w:val="24"/>
              </w:rPr>
            </w:pPr>
            <w:r w:rsidRPr="00D30A0B">
              <w:rPr>
                <w:b/>
                <w:sz w:val="24"/>
                <w:szCs w:val="24"/>
              </w:rPr>
              <w:lastRenderedPageBreak/>
              <w:t xml:space="preserve">Centers of Excellence (COE) </w:t>
            </w:r>
          </w:p>
          <w:p w14:paraId="23F73606" w14:textId="77777777" w:rsidR="00F91654" w:rsidRPr="00D30A0B" w:rsidRDefault="00F91654" w:rsidP="00551008">
            <w:pPr>
              <w:numPr>
                <w:ilvl w:val="12"/>
                <w:numId w:val="0"/>
              </w:numPr>
              <w:rPr>
                <w:b/>
                <w:sz w:val="24"/>
                <w:szCs w:val="24"/>
              </w:rPr>
            </w:pPr>
            <w:r w:rsidRPr="00D30A0B">
              <w:rPr>
                <w:b/>
                <w:sz w:val="24"/>
                <w:szCs w:val="24"/>
              </w:rPr>
              <w:t>Transplant Access Program (TAP)</w:t>
            </w:r>
          </w:p>
          <w:p w14:paraId="5DE03E8C" w14:textId="77777777" w:rsidR="00F91654" w:rsidRPr="00D30A0B" w:rsidRDefault="00F91654" w:rsidP="00551008">
            <w:pPr>
              <w:numPr>
                <w:ilvl w:val="12"/>
                <w:numId w:val="0"/>
              </w:numPr>
              <w:rPr>
                <w:b/>
                <w:sz w:val="24"/>
                <w:szCs w:val="24"/>
              </w:rPr>
            </w:pPr>
            <w:r w:rsidRPr="00D30A0B">
              <w:rPr>
                <w:b/>
                <w:sz w:val="24"/>
                <w:szCs w:val="24"/>
              </w:rPr>
              <w:t>UHC Network</w:t>
            </w:r>
          </w:p>
          <w:p w14:paraId="7ECC6DCD" w14:textId="77777777" w:rsidR="00F91654" w:rsidRPr="00D30A0B" w:rsidRDefault="00F91654" w:rsidP="00551008">
            <w:pPr>
              <w:numPr>
                <w:ilvl w:val="12"/>
                <w:numId w:val="0"/>
              </w:numPr>
              <w:rPr>
                <w:b/>
                <w:sz w:val="24"/>
                <w:szCs w:val="24"/>
              </w:rPr>
            </w:pPr>
            <w:r w:rsidRPr="00D30A0B">
              <w:rPr>
                <w:b/>
                <w:sz w:val="24"/>
                <w:szCs w:val="24"/>
              </w:rPr>
              <w:t>Non-Network</w:t>
            </w:r>
          </w:p>
          <w:p w14:paraId="039D55BA" w14:textId="77777777" w:rsidR="00F91654" w:rsidRPr="00D30A0B" w:rsidRDefault="00F91654" w:rsidP="00551008">
            <w:pPr>
              <w:numPr>
                <w:ilvl w:val="12"/>
                <w:numId w:val="0"/>
              </w:numPr>
              <w:rPr>
                <w:b/>
                <w:color w:val="FF00FF"/>
                <w:sz w:val="24"/>
                <w:szCs w:val="24"/>
              </w:rPr>
            </w:pPr>
          </w:p>
          <w:p w14:paraId="45EE649C" w14:textId="77777777" w:rsidR="00F91654" w:rsidRPr="00D30A0B" w:rsidRDefault="00F91654" w:rsidP="00551008">
            <w:pPr>
              <w:numPr>
                <w:ilvl w:val="12"/>
                <w:numId w:val="0"/>
              </w:numPr>
              <w:rPr>
                <w:sz w:val="24"/>
                <w:szCs w:val="24"/>
              </w:rPr>
            </w:pPr>
            <w:r w:rsidRPr="00D30A0B">
              <w:rPr>
                <w:b/>
                <w:color w:val="0000FF"/>
                <w:sz w:val="24"/>
                <w:szCs w:val="24"/>
              </w:rPr>
              <w:t xml:space="preserve">$500 </w:t>
            </w:r>
            <w:r w:rsidRPr="00D30A0B">
              <w:rPr>
                <w:sz w:val="24"/>
                <w:szCs w:val="24"/>
              </w:rPr>
              <w:t>Inpatient</w:t>
            </w:r>
            <w:r w:rsidRPr="00D30A0B">
              <w:rPr>
                <w:b/>
                <w:color w:val="0000FF"/>
                <w:sz w:val="24"/>
                <w:szCs w:val="24"/>
              </w:rPr>
              <w:t xml:space="preserve"> </w:t>
            </w:r>
            <w:r w:rsidRPr="00D30A0B">
              <w:rPr>
                <w:sz w:val="24"/>
                <w:szCs w:val="24"/>
              </w:rPr>
              <w:t xml:space="preserve">copay per visit then </w:t>
            </w:r>
            <w:r w:rsidRPr="00D30A0B">
              <w:rPr>
                <w:b/>
                <w:color w:val="0000FF"/>
                <w:sz w:val="24"/>
                <w:szCs w:val="24"/>
              </w:rPr>
              <w:t xml:space="preserve">100% </w:t>
            </w:r>
            <w:r w:rsidRPr="00D30A0B">
              <w:rPr>
                <w:bCs/>
                <w:sz w:val="24"/>
                <w:szCs w:val="24"/>
              </w:rPr>
              <w:t>of eligible expenses</w:t>
            </w:r>
            <w:r w:rsidRPr="00D30A0B">
              <w:rPr>
                <w:bCs/>
                <w:color w:val="0000FF"/>
                <w:sz w:val="24"/>
                <w:szCs w:val="24"/>
              </w:rPr>
              <w:t>.</w:t>
            </w:r>
          </w:p>
          <w:p w14:paraId="65969CAC" w14:textId="77777777" w:rsidR="00F91654" w:rsidRPr="00D30A0B" w:rsidRDefault="00F91654" w:rsidP="00551008">
            <w:pPr>
              <w:numPr>
                <w:ilvl w:val="12"/>
                <w:numId w:val="0"/>
              </w:numPr>
              <w:rPr>
                <w:sz w:val="24"/>
                <w:szCs w:val="24"/>
              </w:rPr>
            </w:pPr>
          </w:p>
          <w:p w14:paraId="5E0550D1" w14:textId="77777777" w:rsidR="00F91654" w:rsidRPr="00D30A0B" w:rsidRDefault="00F91654" w:rsidP="00551008">
            <w:pPr>
              <w:rPr>
                <w:b/>
                <w:bCs/>
                <w:sz w:val="24"/>
                <w:szCs w:val="24"/>
              </w:rPr>
            </w:pPr>
            <w:r w:rsidRPr="00D30A0B">
              <w:rPr>
                <w:b/>
                <w:bCs/>
                <w:sz w:val="24"/>
                <w:szCs w:val="24"/>
              </w:rPr>
              <w:t>Travel and Lodging</w:t>
            </w:r>
          </w:p>
          <w:p w14:paraId="0CFA5611" w14:textId="77777777" w:rsidR="00F91654" w:rsidRPr="00D30A0B" w:rsidRDefault="00F91654" w:rsidP="00551008">
            <w:pPr>
              <w:rPr>
                <w:sz w:val="24"/>
                <w:szCs w:val="24"/>
              </w:rPr>
            </w:pPr>
            <w:r w:rsidRPr="00D30A0B">
              <w:rPr>
                <w:sz w:val="24"/>
                <w:szCs w:val="24"/>
              </w:rPr>
              <w:lastRenderedPageBreak/>
              <w:t>We will assist the patient and family with travel and lodging arrangements related to:</w:t>
            </w:r>
          </w:p>
          <w:p w14:paraId="7AC4927A"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Congenital Heart Disease (CHD); and</w:t>
            </w:r>
          </w:p>
          <w:p w14:paraId="62345D63"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Transplantation services; and</w:t>
            </w:r>
          </w:p>
          <w:p w14:paraId="0DEF7D9A"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Cancer-related treatments.</w:t>
            </w:r>
          </w:p>
          <w:p w14:paraId="37B2403B" w14:textId="77777777" w:rsidR="00F91654" w:rsidRPr="00D30A0B" w:rsidRDefault="00F91654" w:rsidP="00551008">
            <w:pPr>
              <w:ind w:left="288" w:hanging="288"/>
              <w:rPr>
                <w:sz w:val="24"/>
                <w:szCs w:val="24"/>
              </w:rPr>
            </w:pPr>
          </w:p>
          <w:p w14:paraId="4C56F59E" w14:textId="77777777" w:rsidR="00F91654" w:rsidRPr="00D30A0B" w:rsidRDefault="00F91654" w:rsidP="00551008">
            <w:pPr>
              <w:rPr>
                <w:sz w:val="24"/>
                <w:szCs w:val="24"/>
              </w:rPr>
            </w:pPr>
            <w:r w:rsidRPr="00D30A0B">
              <w:rPr>
                <w:sz w:val="24"/>
                <w:szCs w:val="24"/>
              </w:rPr>
              <w:t xml:space="preserve">For travel and lodging services to be covered, the patient must be receiving services at a </w:t>
            </w:r>
            <w:r w:rsidRPr="00D30A0B">
              <w:rPr>
                <w:bCs/>
                <w:sz w:val="24"/>
                <w:szCs w:val="24"/>
              </w:rPr>
              <w:t>Centers of Excellence</w:t>
            </w:r>
            <w:r w:rsidRPr="00D30A0B">
              <w:rPr>
                <w:sz w:val="24"/>
                <w:szCs w:val="24"/>
              </w:rPr>
              <w:t xml:space="preserve"> Facility.</w:t>
            </w:r>
          </w:p>
          <w:p w14:paraId="3F19949A" w14:textId="77777777" w:rsidR="00F91654" w:rsidRPr="00D30A0B" w:rsidRDefault="00F91654" w:rsidP="00551008">
            <w:pPr>
              <w:rPr>
                <w:sz w:val="24"/>
                <w:szCs w:val="24"/>
              </w:rPr>
            </w:pPr>
          </w:p>
          <w:p w14:paraId="5366A87E" w14:textId="77777777" w:rsidR="00F91654" w:rsidRPr="00D30A0B" w:rsidRDefault="00F91654" w:rsidP="00551008">
            <w:pPr>
              <w:rPr>
                <w:sz w:val="24"/>
                <w:szCs w:val="24"/>
              </w:rPr>
            </w:pPr>
            <w:r w:rsidRPr="00D30A0B">
              <w:rPr>
                <w:sz w:val="24"/>
                <w:szCs w:val="24"/>
              </w:rPr>
              <w:t>The Plan covers expenses for travel and lodging for the patient, provided he or she is not covered by Medicare, and a companion as follows:</w:t>
            </w:r>
          </w:p>
          <w:p w14:paraId="245ACDBB" w14:textId="77777777" w:rsidR="00F91654" w:rsidRPr="00D30A0B" w:rsidRDefault="00F91654" w:rsidP="00551008">
            <w:pPr>
              <w:ind w:left="288" w:hanging="288"/>
              <w:rPr>
                <w:color w:val="000000"/>
                <w:sz w:val="24"/>
                <w:szCs w:val="24"/>
              </w:rPr>
            </w:pPr>
            <w:r w:rsidRPr="00D30A0B">
              <w:rPr>
                <w:color w:val="000000"/>
                <w:sz w:val="24"/>
                <w:szCs w:val="24"/>
              </w:rPr>
              <w:sym w:font="Symbol" w:char="F0B7"/>
            </w:r>
            <w:r w:rsidRPr="00D30A0B">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14:paraId="4A933E3F"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Eligible Expenses for lodging for the patient (while not a Hospital inpatient) and one companion. Benefits are paid at a per diem (per day) rate of up to </w:t>
            </w:r>
            <w:r w:rsidRPr="00D30A0B">
              <w:rPr>
                <w:b/>
                <w:bCs/>
                <w:color w:val="0000FF"/>
                <w:sz w:val="24"/>
                <w:szCs w:val="24"/>
              </w:rPr>
              <w:t>$50</w:t>
            </w:r>
            <w:r w:rsidRPr="00D30A0B">
              <w:rPr>
                <w:sz w:val="24"/>
                <w:szCs w:val="24"/>
              </w:rPr>
              <w:t xml:space="preserve"> per day for the patient or up to </w:t>
            </w:r>
            <w:r w:rsidRPr="00D30A0B">
              <w:rPr>
                <w:b/>
                <w:bCs/>
                <w:color w:val="0000FF"/>
                <w:sz w:val="24"/>
                <w:szCs w:val="24"/>
              </w:rPr>
              <w:t>$100</w:t>
            </w:r>
            <w:r w:rsidRPr="00D30A0B">
              <w:rPr>
                <w:sz w:val="24"/>
                <w:szCs w:val="24"/>
              </w:rPr>
              <w:t xml:space="preserve"> per day for the patient plus one companion; or</w:t>
            </w:r>
          </w:p>
          <w:p w14:paraId="0DC7E363"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If the patient is an enrolled Dependent minor child, the transportation expenses of two companions will be covered and lodging expenses will be reimbursed at a per diem rate up to </w:t>
            </w:r>
            <w:r w:rsidRPr="00D30A0B">
              <w:rPr>
                <w:b/>
                <w:bCs/>
                <w:color w:val="0000FF"/>
                <w:sz w:val="24"/>
                <w:szCs w:val="24"/>
              </w:rPr>
              <w:t>$100</w:t>
            </w:r>
            <w:r w:rsidRPr="00D30A0B">
              <w:rPr>
                <w:sz w:val="24"/>
                <w:szCs w:val="24"/>
              </w:rPr>
              <w:t xml:space="preserve"> per day.</w:t>
            </w:r>
          </w:p>
          <w:p w14:paraId="486B010A" w14:textId="77777777" w:rsidR="00F91654" w:rsidRPr="00D30A0B" w:rsidRDefault="00F91654" w:rsidP="00551008">
            <w:pPr>
              <w:ind w:left="288" w:hanging="288"/>
              <w:rPr>
                <w:sz w:val="24"/>
                <w:szCs w:val="24"/>
              </w:rPr>
            </w:pPr>
          </w:p>
          <w:p w14:paraId="4C13BFB0" w14:textId="1DF70CB0" w:rsidR="00F91654" w:rsidRPr="00D30A0B" w:rsidRDefault="00C82551" w:rsidP="00551008">
            <w:pPr>
              <w:rPr>
                <w:sz w:val="24"/>
                <w:szCs w:val="24"/>
              </w:rPr>
            </w:pPr>
            <w:r w:rsidRPr="00D30A0B">
              <w:rPr>
                <w:sz w:val="24"/>
                <w:szCs w:val="24"/>
              </w:rPr>
              <w:t xml:space="preserve">Travel and lodging expenses are only available if the recipient lives more than </w:t>
            </w:r>
            <w:r w:rsidRPr="00D30A0B">
              <w:rPr>
                <w:b/>
                <w:bCs/>
                <w:color w:val="0000FF"/>
                <w:sz w:val="24"/>
                <w:szCs w:val="24"/>
              </w:rPr>
              <w:t>50</w:t>
            </w:r>
            <w:r w:rsidRPr="00D30A0B">
              <w:rPr>
                <w:sz w:val="24"/>
                <w:szCs w:val="24"/>
              </w:rPr>
              <w:t xml:space="preserve"> miles from the </w:t>
            </w:r>
            <w:r w:rsidRPr="00D30A0B">
              <w:rPr>
                <w:bCs/>
                <w:sz w:val="24"/>
                <w:szCs w:val="24"/>
              </w:rPr>
              <w:t>Centers of Excellence</w:t>
            </w:r>
            <w:r w:rsidRPr="00D30A0B">
              <w:rPr>
                <w:sz w:val="24"/>
                <w:szCs w:val="24"/>
              </w:rPr>
              <w:t xml:space="preserve"> Facility (for CRS and Transplantation) or the CHD facility.  </w:t>
            </w:r>
            <w:r w:rsidR="00F91654" w:rsidRPr="00D30A0B">
              <w:rPr>
                <w:sz w:val="24"/>
                <w:szCs w:val="24"/>
              </w:rPr>
              <w:t>The Company must receive valid receipts for such charges before you will be reimbursed. Examples of travel expenses may include:</w:t>
            </w:r>
          </w:p>
          <w:p w14:paraId="2CADA1B9"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Airfare at coach rate;</w:t>
            </w:r>
          </w:p>
          <w:p w14:paraId="1C22076F"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Taxi or ground transportation; or</w:t>
            </w:r>
          </w:p>
          <w:p w14:paraId="6083DCE7" w14:textId="77777777" w:rsidR="00F91654" w:rsidRPr="00D30A0B" w:rsidRDefault="00F91654" w:rsidP="00551008">
            <w:pPr>
              <w:ind w:left="288" w:hanging="288"/>
              <w:rPr>
                <w:sz w:val="24"/>
                <w:szCs w:val="24"/>
              </w:rPr>
            </w:pPr>
            <w:r w:rsidRPr="00D30A0B">
              <w:rPr>
                <w:sz w:val="24"/>
                <w:szCs w:val="24"/>
              </w:rPr>
              <w:sym w:font="Symbol" w:char="F0B7"/>
            </w:r>
            <w:r w:rsidRPr="00D30A0B">
              <w:rPr>
                <w:sz w:val="24"/>
                <w:szCs w:val="24"/>
              </w:rPr>
              <w:t xml:space="preserve">   Mileage reimbursement at the IRS rate for the most direct route between the patient’s home and the </w:t>
            </w:r>
            <w:r w:rsidRPr="00D30A0B">
              <w:rPr>
                <w:bCs/>
                <w:sz w:val="24"/>
                <w:szCs w:val="24"/>
              </w:rPr>
              <w:t>Centers of Excellence</w:t>
            </w:r>
            <w:r w:rsidRPr="00D30A0B">
              <w:rPr>
                <w:sz w:val="24"/>
                <w:szCs w:val="24"/>
              </w:rPr>
              <w:t>.</w:t>
            </w:r>
          </w:p>
          <w:p w14:paraId="3DBE70DF" w14:textId="77777777" w:rsidR="00F91654" w:rsidRPr="00D30A0B" w:rsidRDefault="00F91654" w:rsidP="00551008">
            <w:pPr>
              <w:ind w:left="288" w:hanging="288"/>
              <w:rPr>
                <w:sz w:val="24"/>
                <w:szCs w:val="24"/>
              </w:rPr>
            </w:pPr>
          </w:p>
          <w:p w14:paraId="4DFCE484" w14:textId="77777777" w:rsidR="00F91654" w:rsidRPr="00D30A0B" w:rsidRDefault="00F91654" w:rsidP="00551008">
            <w:pPr>
              <w:rPr>
                <w:b/>
                <w:bCs/>
                <w:color w:val="FF00FF"/>
                <w:sz w:val="24"/>
                <w:szCs w:val="24"/>
              </w:rPr>
            </w:pPr>
            <w:r w:rsidRPr="00D30A0B">
              <w:rPr>
                <w:sz w:val="24"/>
                <w:szCs w:val="24"/>
              </w:rPr>
              <w:t xml:space="preserve">A combined overall maximum Benefit of </w:t>
            </w:r>
            <w:r w:rsidRPr="00D30A0B">
              <w:rPr>
                <w:b/>
                <w:bCs/>
                <w:color w:val="0000FF"/>
                <w:sz w:val="24"/>
                <w:szCs w:val="24"/>
              </w:rPr>
              <w:t>$15,000</w:t>
            </w:r>
            <w:r w:rsidRPr="00D30A0B">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14:paraId="79D77D0F" w14:textId="77777777" w:rsidR="00F91654" w:rsidRPr="00D30A0B" w:rsidRDefault="00F91654" w:rsidP="00551008">
            <w:pPr>
              <w:rPr>
                <w:b/>
                <w:bCs/>
                <w:color w:val="FF00FF"/>
                <w:sz w:val="24"/>
                <w:szCs w:val="24"/>
              </w:rPr>
            </w:pPr>
          </w:p>
          <w:p w14:paraId="5AE591DF" w14:textId="77777777" w:rsidR="00F91654" w:rsidRPr="00D30A0B" w:rsidRDefault="00F91654" w:rsidP="00551008">
            <w:pPr>
              <w:rPr>
                <w:b/>
                <w:sz w:val="24"/>
                <w:szCs w:val="24"/>
              </w:rPr>
            </w:pPr>
            <w:r w:rsidRPr="00D30A0B">
              <w:rPr>
                <w:b/>
                <w:sz w:val="24"/>
                <w:szCs w:val="24"/>
              </w:rPr>
              <w:t>Pre-service Notification Requirement</w:t>
            </w:r>
          </w:p>
          <w:p w14:paraId="341A07BB" w14:textId="77777777" w:rsidR="00F91654" w:rsidRPr="00D30A0B" w:rsidRDefault="00F91654" w:rsidP="00551008">
            <w:pPr>
              <w:rPr>
                <w:sz w:val="24"/>
                <w:szCs w:val="24"/>
              </w:rPr>
            </w:pPr>
            <w:r w:rsidRPr="00D30A0B">
              <w:rPr>
                <w:sz w:val="24"/>
                <w:szCs w:val="24"/>
              </w:rPr>
              <w:t xml:space="preserve">For Benefits you must </w:t>
            </w:r>
            <w:r w:rsidRPr="00D30A0B">
              <w:rPr>
                <w:bCs/>
                <w:color w:val="000000"/>
                <w:sz w:val="24"/>
                <w:szCs w:val="24"/>
              </w:rPr>
              <w:t>notify us</w:t>
            </w:r>
            <w:r w:rsidRPr="00D30A0B">
              <w:rPr>
                <w:b/>
                <w:bCs/>
                <w:color w:val="000000"/>
                <w:sz w:val="24"/>
                <w:szCs w:val="24"/>
              </w:rPr>
              <w:t xml:space="preserve"> </w:t>
            </w:r>
            <w:r w:rsidRPr="00D30A0B">
              <w:rPr>
                <w:sz w:val="24"/>
                <w:szCs w:val="24"/>
              </w:rPr>
              <w:t xml:space="preserve">as soon as the possibility of a transplant arises (and before the time a pre-transplantation evaluation is performed at a transplant center). If you don't </w:t>
            </w:r>
            <w:r w:rsidRPr="00D30A0B">
              <w:rPr>
                <w:bCs/>
                <w:color w:val="000000"/>
                <w:sz w:val="24"/>
                <w:szCs w:val="24"/>
              </w:rPr>
              <w:t>notify us</w:t>
            </w:r>
            <w:r w:rsidRPr="00D30A0B">
              <w:rPr>
                <w:b/>
                <w:bCs/>
                <w:color w:val="FF00FF"/>
                <w:sz w:val="24"/>
                <w:szCs w:val="24"/>
              </w:rPr>
              <w:t xml:space="preserve"> </w:t>
            </w:r>
            <w:r w:rsidRPr="00D30A0B">
              <w:rPr>
                <w:sz w:val="24"/>
                <w:szCs w:val="24"/>
              </w:rPr>
              <w:t xml:space="preserve">and if, as a result, the </w:t>
            </w:r>
            <w:r w:rsidRPr="00D30A0B">
              <w:rPr>
                <w:sz w:val="24"/>
                <w:szCs w:val="24"/>
              </w:rPr>
              <w:lastRenderedPageBreak/>
              <w:t xml:space="preserve">services are not performed at a </w:t>
            </w:r>
            <w:r w:rsidRPr="00D30A0B">
              <w:rPr>
                <w:bCs/>
                <w:sz w:val="24"/>
                <w:szCs w:val="24"/>
              </w:rPr>
              <w:t>Centers of Excellence</w:t>
            </w:r>
            <w:r w:rsidRPr="00D30A0B">
              <w:rPr>
                <w:sz w:val="24"/>
                <w:szCs w:val="24"/>
              </w:rPr>
              <w:t>, Benefits will not be paid.</w:t>
            </w:r>
            <w:r w:rsidRPr="00D30A0B">
              <w:rPr>
                <w:b/>
                <w:color w:val="FF00FF"/>
                <w:sz w:val="24"/>
                <w:szCs w:val="24"/>
              </w:rPr>
              <w:t xml:space="preserve"> </w:t>
            </w:r>
          </w:p>
          <w:p w14:paraId="65A7641A" w14:textId="77777777" w:rsidR="00F91654" w:rsidRPr="00D30A0B" w:rsidRDefault="00F91654" w:rsidP="00551008">
            <w:pPr>
              <w:pStyle w:val="TableTextCharChar"/>
              <w:rPr>
                <w:b/>
                <w:bCs/>
                <w:color w:val="FF00FF"/>
                <w:szCs w:val="24"/>
              </w:rPr>
            </w:pPr>
          </w:p>
          <w:p w14:paraId="316B6B0D" w14:textId="77777777" w:rsidR="00F91654" w:rsidRPr="00D30A0B" w:rsidRDefault="00F91654" w:rsidP="00940324">
            <w:pPr>
              <w:pStyle w:val="TableTextCharChar"/>
              <w:rPr>
                <w:b/>
                <w:bCs/>
                <w:color w:val="FF00FF"/>
                <w:szCs w:val="24"/>
              </w:rPr>
            </w:pPr>
          </w:p>
        </w:tc>
      </w:tr>
      <w:tr w:rsidR="005856EC" w:rsidRPr="00D30A0B" w14:paraId="316B6B19" w14:textId="77777777" w:rsidTr="00AA03C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B0F" w14:textId="77777777" w:rsidR="005856EC" w:rsidRPr="00D30A0B" w:rsidRDefault="005856EC" w:rsidP="00E12781">
            <w:pPr>
              <w:pStyle w:val="TableTextCharChar"/>
              <w:numPr>
                <w:ilvl w:val="12"/>
                <w:numId w:val="0"/>
              </w:numPr>
              <w:rPr>
                <w:b/>
              </w:rPr>
            </w:pPr>
            <w:bookmarkStart w:id="142" w:name="Wigs"/>
            <w:r w:rsidRPr="00D30A0B">
              <w:rPr>
                <w:b/>
              </w:rPr>
              <w:lastRenderedPageBreak/>
              <w:t>Wigs</w:t>
            </w:r>
            <w:bookmarkEnd w:id="142"/>
          </w:p>
          <w:p w14:paraId="316B6B10" w14:textId="77777777" w:rsidR="005856EC" w:rsidRPr="00D30A0B" w:rsidRDefault="005856EC" w:rsidP="00E12781">
            <w:pPr>
              <w:pStyle w:val="TableTextCharChar"/>
              <w:numPr>
                <w:ilvl w:val="12"/>
                <w:numId w:val="0"/>
              </w:numPr>
              <w:rPr>
                <w:b/>
              </w:rPr>
            </w:pPr>
          </w:p>
          <w:p w14:paraId="316B6B11" w14:textId="6A6BE53D" w:rsidR="005856EC" w:rsidRPr="00D30A0B" w:rsidRDefault="00301D83" w:rsidP="00E12781">
            <w:pPr>
              <w:pStyle w:val="TableTextCharChar"/>
              <w:numPr>
                <w:ilvl w:val="12"/>
                <w:numId w:val="0"/>
              </w:numPr>
              <w:rPr>
                <w:szCs w:val="24"/>
              </w:rPr>
            </w:pPr>
            <w:r w:rsidRPr="00D30A0B">
              <w:rPr>
                <w:szCs w:val="24"/>
              </w:rPr>
              <w:t>Only covered in cases of accidental injury and treatment of cancer.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B12" w14:textId="48463EBC" w:rsidR="005856EC" w:rsidRPr="00D30A0B" w:rsidRDefault="00614014" w:rsidP="00E12781">
            <w:pPr>
              <w:pStyle w:val="TableTextCharChar"/>
              <w:numPr>
                <w:ilvl w:val="12"/>
                <w:numId w:val="0"/>
              </w:numPr>
              <w:rPr>
                <w:bCs/>
                <w:color w:val="0000FF"/>
              </w:rPr>
            </w:pPr>
            <w:r w:rsidRPr="00D30A0B">
              <w:rPr>
                <w:b/>
                <w:color w:val="0000FF"/>
              </w:rPr>
              <w:t>100%</w:t>
            </w:r>
            <w:r w:rsidR="005856EC" w:rsidRPr="00D30A0B">
              <w:rPr>
                <w:b/>
                <w:color w:val="0000FF"/>
              </w:rPr>
              <w:t xml:space="preserve"> </w:t>
            </w:r>
            <w:r w:rsidR="005856EC" w:rsidRPr="00D30A0B">
              <w:rPr>
                <w:bCs/>
              </w:rPr>
              <w:t>of eligible expenses</w:t>
            </w:r>
            <w:r w:rsidR="005856EC" w:rsidRPr="00D30A0B">
              <w:rPr>
                <w:bCs/>
                <w:color w:val="0000FF"/>
              </w:rPr>
              <w:t>.</w:t>
            </w:r>
          </w:p>
          <w:p w14:paraId="316B6B13" w14:textId="77777777" w:rsidR="005856EC" w:rsidRPr="00D30A0B" w:rsidRDefault="005856EC" w:rsidP="00E12781">
            <w:pPr>
              <w:pStyle w:val="TableTextCharChar"/>
              <w:numPr>
                <w:ilvl w:val="12"/>
                <w:numId w:val="0"/>
              </w:numPr>
              <w:rPr>
                <w:bCs/>
                <w:color w:val="0000FF"/>
              </w:rPr>
            </w:pPr>
          </w:p>
          <w:p w14:paraId="316B6B18" w14:textId="77777777" w:rsidR="005856EC" w:rsidRPr="00D30A0B" w:rsidRDefault="005856EC" w:rsidP="00301D83">
            <w:pPr>
              <w:pStyle w:val="TableTextCharChar"/>
              <w:numPr>
                <w:ilvl w:val="12"/>
                <w:numId w:val="0"/>
              </w:numPr>
              <w:rPr>
                <w:b/>
                <w:color w:val="000000"/>
              </w:rPr>
            </w:pPr>
          </w:p>
        </w:tc>
      </w:tr>
    </w:tbl>
    <w:p w14:paraId="316B6B1A" w14:textId="77777777" w:rsidR="008D6A82" w:rsidRPr="00D30A0B" w:rsidRDefault="008D6A82">
      <w:pPr>
        <w:rPr>
          <w:sz w:val="24"/>
        </w:rPr>
      </w:pPr>
    </w:p>
    <w:p w14:paraId="316B6B1B" w14:textId="77777777" w:rsidR="008D6A82" w:rsidRPr="00D30A0B" w:rsidRDefault="008D6A82">
      <w:pPr>
        <w:numPr>
          <w:ilvl w:val="12"/>
          <w:numId w:val="0"/>
        </w:numPr>
        <w:rPr>
          <w:sz w:val="24"/>
        </w:rPr>
      </w:pPr>
    </w:p>
    <w:p w14:paraId="316B6B1C" w14:textId="77777777" w:rsidR="008D6A82" w:rsidRPr="00D30A0B" w:rsidRDefault="008D6A82" w:rsidP="00E04131">
      <w:r w:rsidRPr="00D30A0B">
        <w:t>&lt;!--ID=CSR--&gt;</w:t>
      </w:r>
    </w:p>
    <w:p w14:paraId="316B6B1D" w14:textId="77777777" w:rsidR="008D6A82" w:rsidRPr="00D30A0B" w:rsidRDefault="008D6A82">
      <w:pPr>
        <w:numPr>
          <w:ilvl w:val="12"/>
          <w:numId w:val="0"/>
        </w:numPr>
        <w:outlineLvl w:val="0"/>
        <w:rPr>
          <w:b/>
          <w:color w:val="FF0000"/>
          <w:sz w:val="32"/>
        </w:rPr>
      </w:pPr>
      <w:r w:rsidRPr="00D30A0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00"/>
        <w:gridCol w:w="5940"/>
      </w:tblGrid>
      <w:tr w:rsidR="008D6A82" w:rsidRPr="00D30A0B" w14:paraId="316B6B21"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1E" w14:textId="77777777" w:rsidR="008D6A82" w:rsidRPr="00D30A0B" w:rsidRDefault="008D6A82">
            <w:pPr>
              <w:pStyle w:val="TableHeaderText"/>
              <w:numPr>
                <w:ilvl w:val="12"/>
                <w:numId w:val="0"/>
              </w:numPr>
              <w:rPr>
                <w:color w:val="FF00FF"/>
              </w:rPr>
            </w:pPr>
            <w:r w:rsidRPr="00D30A0B">
              <w:rPr>
                <w:color w:val="FF0000"/>
              </w:rPr>
              <w:t>Situation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1F" w14:textId="199BAFB5" w:rsidR="008D6A82" w:rsidRPr="00D30A0B" w:rsidRDefault="00A5564B">
            <w:pPr>
              <w:pStyle w:val="TableHeaderText"/>
              <w:rPr>
                <w:bCs/>
                <w:color w:val="FF0000"/>
              </w:rPr>
            </w:pPr>
            <w:r w:rsidRPr="00D30A0B">
              <w:rPr>
                <w:bCs/>
                <w:color w:val="FF0000"/>
              </w:rPr>
              <w:t>CHOICE</w:t>
            </w:r>
            <w:r w:rsidR="008D6A82" w:rsidRPr="00D30A0B">
              <w:rPr>
                <w:bCs/>
                <w:color w:val="FF0000"/>
              </w:rPr>
              <w:t xml:space="preserve"> </w:t>
            </w:r>
          </w:p>
          <w:p w14:paraId="316B6B20" w14:textId="77777777" w:rsidR="008D6A82" w:rsidRPr="00D30A0B" w:rsidRDefault="008D6A82">
            <w:pPr>
              <w:pStyle w:val="TableHeaderText"/>
              <w:numPr>
                <w:ilvl w:val="12"/>
                <w:numId w:val="0"/>
              </w:numPr>
              <w:rPr>
                <w:color w:val="FF0000"/>
              </w:rPr>
            </w:pPr>
          </w:p>
        </w:tc>
      </w:tr>
      <w:tr w:rsidR="005856EC" w:rsidRPr="00D30A0B" w14:paraId="316B6B2F"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22" w14:textId="77777777" w:rsidR="005856EC" w:rsidRPr="00D30A0B" w:rsidRDefault="005856EC" w:rsidP="00E12781">
            <w:pPr>
              <w:pStyle w:val="TableTextCharChar"/>
              <w:numPr>
                <w:ilvl w:val="12"/>
                <w:numId w:val="0"/>
              </w:numPr>
              <w:rPr>
                <w:b/>
                <w:color w:val="FF0000"/>
              </w:rPr>
            </w:pPr>
            <w:bookmarkStart w:id="143" w:name="Alternative_Treatments"/>
            <w:r w:rsidRPr="00D30A0B">
              <w:rPr>
                <w:b/>
                <w:color w:val="FF0000"/>
              </w:rPr>
              <w:t>Alternative Treatments</w:t>
            </w:r>
            <w:bookmarkEnd w:id="143"/>
          </w:p>
          <w:p w14:paraId="316B6B23" w14:textId="77777777" w:rsidR="005856EC" w:rsidRPr="00D30A0B" w:rsidRDefault="005856EC" w:rsidP="00E12781">
            <w:pPr>
              <w:pStyle w:val="TableTextCharChar"/>
              <w:numPr>
                <w:ilvl w:val="12"/>
                <w:numId w:val="0"/>
              </w:numPr>
              <w:rPr>
                <w:b/>
                <w:color w:val="FF0000"/>
              </w:rPr>
            </w:pPr>
          </w:p>
          <w:p w14:paraId="316B6B24" w14:textId="77777777" w:rsidR="005856EC" w:rsidRPr="00D30A0B" w:rsidRDefault="005856EC" w:rsidP="00E12781">
            <w:pPr>
              <w:pStyle w:val="TableTextCharChar"/>
              <w:numPr>
                <w:ilvl w:val="12"/>
                <w:numId w:val="0"/>
              </w:numPr>
              <w:rPr>
                <w:b/>
                <w:color w:val="0000FF"/>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26" w14:textId="77777777" w:rsidR="005856EC" w:rsidRPr="00D30A0B" w:rsidRDefault="005856EC" w:rsidP="00E12781">
            <w:pPr>
              <w:pStyle w:val="TableTextCharChar"/>
              <w:rPr>
                <w:color w:val="FF0000"/>
              </w:rPr>
            </w:pPr>
            <w:r w:rsidRPr="00D30A0B">
              <w:rPr>
                <w:color w:val="FF0000"/>
              </w:rPr>
              <w:t>The following services are not covered:</w:t>
            </w:r>
          </w:p>
          <w:p w14:paraId="316B6B27" w14:textId="77777777" w:rsidR="005856EC" w:rsidRPr="00D30A0B" w:rsidRDefault="005856EC" w:rsidP="00E12781">
            <w:pPr>
              <w:pStyle w:val="TableTextCharChar"/>
              <w:rPr>
                <w:color w:val="FF0000"/>
              </w:rPr>
            </w:pPr>
            <w:r w:rsidRPr="00D30A0B">
              <w:rPr>
                <w:color w:val="FF0000"/>
              </w:rPr>
              <w:t>●   Acupressure</w:t>
            </w:r>
          </w:p>
          <w:p w14:paraId="316B6B29" w14:textId="77777777" w:rsidR="005856EC" w:rsidRPr="00D30A0B" w:rsidRDefault="005856EC" w:rsidP="00E12781">
            <w:pPr>
              <w:pStyle w:val="TableTextCharChar"/>
              <w:rPr>
                <w:color w:val="FF0000"/>
              </w:rPr>
            </w:pPr>
            <w:r w:rsidRPr="00D30A0B">
              <w:rPr>
                <w:color w:val="FF0000"/>
              </w:rPr>
              <w:t>●   Aromatherapy.</w:t>
            </w:r>
          </w:p>
          <w:p w14:paraId="316B6B2A" w14:textId="77777777" w:rsidR="005856EC" w:rsidRPr="00D30A0B" w:rsidRDefault="005856EC" w:rsidP="00E12781">
            <w:pPr>
              <w:pStyle w:val="TableTextCharChar"/>
              <w:rPr>
                <w:color w:val="FF0000"/>
              </w:rPr>
            </w:pPr>
            <w:r w:rsidRPr="00D30A0B">
              <w:rPr>
                <w:color w:val="FF0000"/>
              </w:rPr>
              <w:t>●   Hypnotism.</w:t>
            </w:r>
          </w:p>
          <w:p w14:paraId="316B6B2B" w14:textId="77777777" w:rsidR="005856EC" w:rsidRPr="00D30A0B" w:rsidRDefault="005856EC" w:rsidP="00E12781">
            <w:pPr>
              <w:pStyle w:val="TableTextCharChar"/>
              <w:rPr>
                <w:color w:val="FF0000"/>
              </w:rPr>
            </w:pPr>
            <w:r w:rsidRPr="00D30A0B">
              <w:rPr>
                <w:color w:val="FF0000"/>
              </w:rPr>
              <w:t>●   Massage Therapy.</w:t>
            </w:r>
          </w:p>
          <w:p w14:paraId="316B6B2C" w14:textId="77777777" w:rsidR="005856EC" w:rsidRPr="00D30A0B" w:rsidRDefault="005856EC" w:rsidP="00E12781">
            <w:pPr>
              <w:pStyle w:val="TableTextCharChar"/>
              <w:rPr>
                <w:color w:val="FF0000"/>
              </w:rPr>
            </w:pPr>
            <w:r w:rsidRPr="00D30A0B">
              <w:rPr>
                <w:color w:val="FF0000"/>
              </w:rPr>
              <w:t>●   Rolfing. (holistic tissue massage);</w:t>
            </w:r>
          </w:p>
          <w:p w14:paraId="316B6B2D" w14:textId="30A96E75" w:rsidR="005856EC" w:rsidRPr="00D30A0B" w:rsidRDefault="005856EC" w:rsidP="00E12781">
            <w:pPr>
              <w:pStyle w:val="TableTextCharChar"/>
              <w:ind w:left="288" w:hanging="288"/>
              <w:rPr>
                <w:color w:val="FF0000"/>
              </w:rPr>
            </w:pPr>
            <w:r w:rsidRPr="00D30A0B">
              <w:rPr>
                <w:color w:val="FF0000"/>
              </w:rPr>
              <w:sym w:font="Symbol" w:char="F0B7"/>
            </w:r>
            <w:r w:rsidRPr="00D30A0B">
              <w:rPr>
                <w:color w:val="FF0000"/>
              </w:rPr>
              <w:t xml:space="preserve">   </w:t>
            </w:r>
            <w:r w:rsidR="00663FE7" w:rsidRPr="00D30A0B">
              <w:rPr>
                <w:color w:val="FF0000"/>
              </w:rPr>
              <w:t>Art therapy, music therapy, dance therapy, horseback therapy and</w:t>
            </w:r>
            <w:r w:rsidR="00663FE7" w:rsidRPr="00D30A0B">
              <w:t xml:space="preserve"> </w:t>
            </w:r>
            <w:r w:rsidR="00663FE7" w:rsidRPr="00D30A0B">
              <w:rPr>
                <w:color w:val="FF0000"/>
              </w:rPr>
              <w:t xml:space="preserve">other forms of alternative treatment as defined by the National Center for </w:t>
            </w:r>
            <w:r w:rsidR="00940324" w:rsidRPr="00D30A0B">
              <w:rPr>
                <w:color w:val="FF0000"/>
              </w:rPr>
              <w:t>Complementary</w:t>
            </w:r>
            <w:r w:rsidR="00663FE7" w:rsidRPr="00D30A0B">
              <w:rPr>
                <w:color w:val="FF0000"/>
              </w:rPr>
              <w:t xml:space="preserve"> and Alternative Medicine (NCCAM) of the National Institutes of Health. This exclusion does not apply to Manipulative Treatment and non-manipulative osteopathic care for which Benefits are provided as described under </w:t>
            </w:r>
            <w:r w:rsidR="00663FE7" w:rsidRPr="00D30A0B">
              <w:rPr>
                <w:b/>
                <w:bCs/>
                <w:i/>
                <w:color w:val="FF0000"/>
                <w:u w:val="single"/>
              </w:rPr>
              <w:t>Rehabilitation Services – Outpatient Therapy and Spinal Treatment, Manipulative and Osteopathic Manipulative Therapy</w:t>
            </w:r>
          </w:p>
          <w:p w14:paraId="316B6B2E" w14:textId="77777777" w:rsidR="005856EC" w:rsidRPr="00D30A0B" w:rsidRDefault="005856EC" w:rsidP="00E12781">
            <w:pPr>
              <w:pStyle w:val="TableTextCharChar"/>
              <w:rPr>
                <w:color w:val="FF0000"/>
              </w:rPr>
            </w:pPr>
          </w:p>
        </w:tc>
      </w:tr>
      <w:tr w:rsidR="008D6A82" w:rsidRPr="00D30A0B" w14:paraId="316B6B33"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30" w14:textId="77777777" w:rsidR="008D6A82" w:rsidRPr="00D30A0B" w:rsidRDefault="008D6A82">
            <w:pPr>
              <w:pStyle w:val="TableTextChar1"/>
              <w:numPr>
                <w:ilvl w:val="12"/>
                <w:numId w:val="0"/>
              </w:numPr>
              <w:rPr>
                <w:b/>
                <w:color w:val="FF0000"/>
              </w:rPr>
            </w:pPr>
            <w:bookmarkStart w:id="144" w:name="Bereavement_Counseling"/>
            <w:r w:rsidRPr="00D30A0B">
              <w:rPr>
                <w:b/>
                <w:color w:val="FF0000"/>
              </w:rPr>
              <w:t>Bereavement Counseling</w:t>
            </w:r>
            <w:bookmarkEnd w:id="144"/>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32" w14:textId="5226F995" w:rsidR="008D6A82" w:rsidRPr="00D30A0B" w:rsidRDefault="00614014" w:rsidP="00940324">
            <w:pPr>
              <w:pStyle w:val="TableTextChar1"/>
              <w:numPr>
                <w:ilvl w:val="12"/>
                <w:numId w:val="0"/>
              </w:numPr>
              <w:rPr>
                <w:b/>
                <w:color w:val="FF0000"/>
              </w:rPr>
            </w:pPr>
            <w:r w:rsidRPr="00D30A0B">
              <w:rPr>
                <w:b/>
                <w:color w:val="0000FF"/>
              </w:rPr>
              <w:t>100%</w:t>
            </w:r>
            <w:r w:rsidR="008D6A82" w:rsidRPr="00D30A0B">
              <w:rPr>
                <w:b/>
                <w:color w:val="0000FF"/>
              </w:rPr>
              <w:t xml:space="preserve"> </w:t>
            </w:r>
            <w:r w:rsidR="008D6A82" w:rsidRPr="00D30A0B">
              <w:rPr>
                <w:bCs/>
                <w:color w:val="FF0000"/>
              </w:rPr>
              <w:t>of eligible expenses</w:t>
            </w:r>
            <w:r w:rsidR="00940324" w:rsidRPr="00D30A0B">
              <w:rPr>
                <w:bCs/>
                <w:color w:val="FF0000"/>
              </w:rPr>
              <w:t>.</w:t>
            </w:r>
            <w:r w:rsidR="008D6A82" w:rsidRPr="00D30A0B">
              <w:rPr>
                <w:bCs/>
                <w:color w:val="0000FF"/>
              </w:rPr>
              <w:t xml:space="preserve"> </w:t>
            </w:r>
          </w:p>
        </w:tc>
      </w:tr>
      <w:tr w:rsidR="007B02D7" w:rsidRPr="00D30A0B" w14:paraId="296DC89A"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2DD30641" w14:textId="77777777" w:rsidR="007B02D7" w:rsidRPr="00D30A0B" w:rsidRDefault="007B02D7" w:rsidP="003269A5">
            <w:pPr>
              <w:pStyle w:val="TableText"/>
              <w:numPr>
                <w:ilvl w:val="12"/>
                <w:numId w:val="0"/>
              </w:numPr>
              <w:rPr>
                <w:b/>
                <w:color w:val="FF0000"/>
              </w:rPr>
            </w:pPr>
            <w:bookmarkStart w:id="145" w:name="Botox_Injections"/>
            <w:r w:rsidRPr="00D30A0B">
              <w:rPr>
                <w:b/>
                <w:color w:val="FF0000"/>
              </w:rPr>
              <w:t>Botox Injections</w:t>
            </w:r>
            <w:bookmarkEnd w:id="145"/>
          </w:p>
          <w:p w14:paraId="13A3BF63" w14:textId="77777777" w:rsidR="007B02D7" w:rsidRPr="00D30A0B" w:rsidRDefault="007B02D7" w:rsidP="003269A5">
            <w:pPr>
              <w:pStyle w:val="TableText"/>
              <w:numPr>
                <w:ilvl w:val="12"/>
                <w:numId w:val="0"/>
              </w:numPr>
              <w:rPr>
                <w:b/>
                <w:color w:val="FF0000"/>
              </w:rPr>
            </w:pPr>
          </w:p>
          <w:p w14:paraId="3C19C7E5" w14:textId="0BF1EF4B" w:rsidR="007B02D7" w:rsidRPr="00D30A0B" w:rsidRDefault="007B02D7">
            <w:pPr>
              <w:pStyle w:val="TableText"/>
              <w:numPr>
                <w:ilvl w:val="12"/>
                <w:numId w:val="0"/>
              </w:numPr>
              <w:rPr>
                <w:b/>
                <w:color w:val="FF0000"/>
              </w:rPr>
            </w:pPr>
            <w:r w:rsidRPr="00D30A0B">
              <w:rPr>
                <w:color w:val="FF0000"/>
                <w:szCs w:val="24"/>
              </w:rPr>
              <w:t>Botox injections are covered for FDA approved procedures only- NO cosmetic.</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E195671" w14:textId="77777777" w:rsidR="007B02D7" w:rsidRPr="00D30A0B" w:rsidRDefault="007B02D7" w:rsidP="007B02D7">
            <w:pPr>
              <w:rPr>
                <w:color w:val="FF0000"/>
                <w:sz w:val="24"/>
              </w:rPr>
            </w:pPr>
            <w:r w:rsidRPr="00D30A0B">
              <w:rPr>
                <w:b/>
                <w:color w:val="0000FF"/>
                <w:sz w:val="24"/>
              </w:rPr>
              <w:t xml:space="preserve">$20 </w:t>
            </w:r>
            <w:r w:rsidRPr="00D30A0B">
              <w:rPr>
                <w:color w:val="FF0000"/>
                <w:sz w:val="24"/>
              </w:rPr>
              <w:t>PCP</w:t>
            </w:r>
            <w:r w:rsidRPr="00D30A0B">
              <w:rPr>
                <w:b/>
                <w:color w:val="FF0000"/>
                <w:sz w:val="24"/>
              </w:rPr>
              <w:t xml:space="preserve"> </w:t>
            </w:r>
            <w:r w:rsidRPr="00D30A0B">
              <w:rPr>
                <w:color w:val="FF0000"/>
                <w:sz w:val="24"/>
              </w:rPr>
              <w:t>or</w:t>
            </w:r>
            <w:r w:rsidRPr="00D30A0B">
              <w:rPr>
                <w:b/>
                <w:color w:val="FF0000"/>
                <w:sz w:val="24"/>
              </w:rPr>
              <w:t xml:space="preserve"> </w:t>
            </w:r>
            <w:r w:rsidRPr="00D30A0B">
              <w:rPr>
                <w:b/>
                <w:color w:val="0000FF"/>
                <w:sz w:val="24"/>
              </w:rPr>
              <w:t xml:space="preserve">$40 </w:t>
            </w:r>
            <w:r w:rsidRPr="00D30A0B">
              <w:rPr>
                <w:color w:val="FF0000"/>
                <w:sz w:val="24"/>
              </w:rPr>
              <w:t xml:space="preserve">Specialist copay per visit then </w:t>
            </w:r>
            <w:r w:rsidRPr="00D30A0B">
              <w:rPr>
                <w:b/>
                <w:color w:val="0000FF"/>
                <w:sz w:val="24"/>
              </w:rPr>
              <w:t>100%</w:t>
            </w:r>
            <w:r w:rsidRPr="00D30A0B">
              <w:rPr>
                <w:color w:val="000000"/>
                <w:sz w:val="24"/>
              </w:rPr>
              <w:t xml:space="preserve"> </w:t>
            </w:r>
            <w:r w:rsidRPr="00D30A0B">
              <w:rPr>
                <w:color w:val="FF0000"/>
                <w:sz w:val="24"/>
              </w:rPr>
              <w:t>of eligible expenses.</w:t>
            </w:r>
          </w:p>
          <w:p w14:paraId="44166000" w14:textId="77777777" w:rsidR="007B02D7" w:rsidRPr="00D30A0B" w:rsidRDefault="007B02D7" w:rsidP="005C0295">
            <w:pPr>
              <w:pStyle w:val="TableText"/>
              <w:numPr>
                <w:ilvl w:val="12"/>
                <w:numId w:val="0"/>
              </w:numPr>
              <w:rPr>
                <w:b/>
                <w:color w:val="FF0000"/>
              </w:rPr>
            </w:pPr>
          </w:p>
        </w:tc>
      </w:tr>
      <w:tr w:rsidR="007B02D7" w:rsidRPr="00D30A0B" w14:paraId="316B6B3E"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C41B70D" w14:textId="77777777" w:rsidR="007B02D7" w:rsidRPr="00D30A0B" w:rsidRDefault="007B02D7">
            <w:pPr>
              <w:pStyle w:val="TableText"/>
              <w:numPr>
                <w:ilvl w:val="12"/>
                <w:numId w:val="0"/>
              </w:numPr>
              <w:rPr>
                <w:b/>
                <w:color w:val="FF0000"/>
              </w:rPr>
            </w:pPr>
            <w:bookmarkStart w:id="146" w:name="Breast_Reconstruction"/>
            <w:r w:rsidRPr="00D30A0B">
              <w:rPr>
                <w:b/>
                <w:color w:val="FF0000"/>
              </w:rPr>
              <w:t>Breast Reconstruction</w:t>
            </w:r>
            <w:bookmarkEnd w:id="146"/>
          </w:p>
          <w:p w14:paraId="4018331B" w14:textId="77777777" w:rsidR="007B02D7" w:rsidRPr="00D30A0B" w:rsidRDefault="007B02D7">
            <w:pPr>
              <w:pStyle w:val="TableText"/>
              <w:numPr>
                <w:ilvl w:val="12"/>
                <w:numId w:val="0"/>
              </w:numPr>
              <w:rPr>
                <w:b/>
                <w:color w:val="FF0000"/>
              </w:rPr>
            </w:pPr>
          </w:p>
          <w:p w14:paraId="316B6B34" w14:textId="7B6D7449" w:rsidR="007B02D7" w:rsidRPr="00D30A0B" w:rsidRDefault="007B02D7">
            <w:pPr>
              <w:pStyle w:val="TableText"/>
              <w:numPr>
                <w:ilvl w:val="12"/>
                <w:numId w:val="0"/>
              </w:numPr>
              <w:rPr>
                <w:b/>
                <w:color w:val="FF0000"/>
                <w:szCs w:val="24"/>
              </w:rPr>
            </w:pPr>
            <w:r w:rsidRPr="00D30A0B">
              <w:rPr>
                <w:b/>
                <w:color w:val="FF0000"/>
                <w:szCs w:val="24"/>
              </w:rPr>
              <w:t>Subject to medical review.</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35" w14:textId="77777777" w:rsidR="007B02D7" w:rsidRPr="00D30A0B" w:rsidRDefault="007B02D7" w:rsidP="005C0295">
            <w:pPr>
              <w:pStyle w:val="TableText"/>
              <w:numPr>
                <w:ilvl w:val="12"/>
                <w:numId w:val="0"/>
              </w:numPr>
              <w:rPr>
                <w:b/>
                <w:color w:val="FF0000"/>
              </w:rPr>
            </w:pPr>
            <w:r w:rsidRPr="00D30A0B">
              <w:rPr>
                <w:b/>
                <w:color w:val="FF0000"/>
              </w:rPr>
              <w:t xml:space="preserve">Same as </w:t>
            </w:r>
          </w:p>
          <w:p w14:paraId="316B6B36" w14:textId="77777777" w:rsidR="007B02D7" w:rsidRPr="00D30A0B" w:rsidRDefault="007B02D7" w:rsidP="00547800">
            <w:pPr>
              <w:pStyle w:val="TableTextChar1"/>
              <w:rPr>
                <w:b/>
                <w:i/>
                <w:iCs/>
                <w:color w:val="FF0000"/>
                <w:szCs w:val="24"/>
              </w:rPr>
            </w:pPr>
            <w:r w:rsidRPr="00D30A0B">
              <w:rPr>
                <w:b/>
                <w:color w:val="FF0000"/>
                <w:szCs w:val="24"/>
              </w:rPr>
              <w:t xml:space="preserve">●  </w:t>
            </w:r>
            <w:r w:rsidRPr="00D30A0B">
              <w:rPr>
                <w:b/>
                <w:i/>
                <w:iCs/>
                <w:color w:val="FF0000"/>
                <w:szCs w:val="24"/>
              </w:rPr>
              <w:t>Physician's Office Services</w:t>
            </w:r>
          </w:p>
          <w:p w14:paraId="316B6B37" w14:textId="77777777" w:rsidR="007B02D7" w:rsidRPr="00D30A0B" w:rsidRDefault="007B02D7" w:rsidP="005C0295">
            <w:pPr>
              <w:pStyle w:val="TableTextChar1"/>
              <w:rPr>
                <w:b/>
                <w:i/>
                <w:iCs/>
                <w:color w:val="FF0000"/>
                <w:szCs w:val="24"/>
              </w:rPr>
            </w:pPr>
            <w:r w:rsidRPr="00D30A0B">
              <w:rPr>
                <w:b/>
                <w:iCs/>
                <w:color w:val="FF0000"/>
                <w:szCs w:val="24"/>
              </w:rPr>
              <w:t>●</w:t>
            </w:r>
            <w:r w:rsidRPr="00D30A0B">
              <w:rPr>
                <w:b/>
                <w:i/>
                <w:iCs/>
                <w:color w:val="FF0000"/>
                <w:szCs w:val="24"/>
              </w:rPr>
              <w:t xml:space="preserve">  Professional Fees</w:t>
            </w:r>
          </w:p>
          <w:p w14:paraId="316B6B38" w14:textId="77777777" w:rsidR="007B02D7" w:rsidRPr="00D30A0B" w:rsidRDefault="007B02D7" w:rsidP="005C0295">
            <w:pPr>
              <w:pStyle w:val="TableTextChar1"/>
              <w:rPr>
                <w:b/>
                <w:i/>
                <w:iCs/>
                <w:color w:val="FF0000"/>
                <w:szCs w:val="24"/>
              </w:rPr>
            </w:pPr>
            <w:r w:rsidRPr="00D30A0B">
              <w:rPr>
                <w:b/>
                <w:iCs/>
                <w:color w:val="FF0000"/>
                <w:szCs w:val="24"/>
              </w:rPr>
              <w:t>●</w:t>
            </w:r>
            <w:r w:rsidRPr="00D30A0B">
              <w:rPr>
                <w:b/>
                <w:i/>
                <w:iCs/>
                <w:color w:val="FF0000"/>
                <w:szCs w:val="24"/>
              </w:rPr>
              <w:t xml:space="preserve">  Hospital-Inpatient Stay</w:t>
            </w:r>
          </w:p>
          <w:p w14:paraId="316B6B39" w14:textId="77777777" w:rsidR="007B02D7" w:rsidRPr="00D30A0B" w:rsidRDefault="007B02D7" w:rsidP="005C0295">
            <w:pPr>
              <w:pStyle w:val="TableTextChar1"/>
              <w:numPr>
                <w:ilvl w:val="12"/>
                <w:numId w:val="0"/>
              </w:numPr>
              <w:ind w:left="288" w:hanging="288"/>
              <w:rPr>
                <w:b/>
                <w:i/>
                <w:color w:val="FF0000"/>
              </w:rPr>
            </w:pPr>
            <w:r w:rsidRPr="00D30A0B">
              <w:rPr>
                <w:b/>
                <w:iCs/>
                <w:color w:val="FF0000"/>
                <w:szCs w:val="24"/>
              </w:rPr>
              <w:t>●</w:t>
            </w:r>
            <w:r w:rsidRPr="00D30A0B">
              <w:rPr>
                <w:b/>
                <w:i/>
                <w:iCs/>
                <w:color w:val="FF0000"/>
                <w:szCs w:val="24"/>
              </w:rPr>
              <w:t xml:space="preserve">  </w:t>
            </w:r>
            <w:r w:rsidRPr="00D30A0B">
              <w:rPr>
                <w:b/>
                <w:i/>
                <w:color w:val="FF0000"/>
              </w:rPr>
              <w:t>Lab, X-Ray and Diagnostic - Outpatient</w:t>
            </w:r>
          </w:p>
          <w:p w14:paraId="316B6B3A" w14:textId="77777777" w:rsidR="007B02D7" w:rsidRPr="00D30A0B" w:rsidRDefault="007B02D7" w:rsidP="005C0295">
            <w:pPr>
              <w:pStyle w:val="TableText"/>
              <w:numPr>
                <w:ilvl w:val="12"/>
                <w:numId w:val="0"/>
              </w:numPr>
              <w:ind w:left="288"/>
              <w:rPr>
                <w:bCs/>
                <w:color w:val="FF0000"/>
              </w:rPr>
            </w:pPr>
          </w:p>
          <w:p w14:paraId="316B6B3D" w14:textId="284483BF" w:rsidR="007B02D7" w:rsidRPr="00D30A0B" w:rsidRDefault="007B02D7" w:rsidP="00765628">
            <w:pPr>
              <w:pStyle w:val="TableText"/>
              <w:numPr>
                <w:ilvl w:val="12"/>
                <w:numId w:val="0"/>
              </w:numPr>
              <w:rPr>
                <w:b/>
                <w:color w:val="FF0000"/>
              </w:rPr>
            </w:pPr>
          </w:p>
        </w:tc>
      </w:tr>
      <w:tr w:rsidR="007B02D7" w:rsidRPr="00D30A0B" w14:paraId="316B6B49"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10C3C811" w14:textId="77777777" w:rsidR="007B02D7" w:rsidRPr="00D30A0B" w:rsidRDefault="007B02D7">
            <w:pPr>
              <w:pStyle w:val="TableText"/>
              <w:numPr>
                <w:ilvl w:val="12"/>
                <w:numId w:val="0"/>
              </w:numPr>
              <w:rPr>
                <w:b/>
                <w:color w:val="FF0000"/>
              </w:rPr>
            </w:pPr>
            <w:bookmarkStart w:id="147" w:name="Breast_Reduction"/>
            <w:r w:rsidRPr="00D30A0B">
              <w:rPr>
                <w:b/>
                <w:color w:val="FF0000"/>
              </w:rPr>
              <w:t>Breast Reduction</w:t>
            </w:r>
            <w:bookmarkEnd w:id="147"/>
          </w:p>
          <w:p w14:paraId="41DEF54A" w14:textId="77777777" w:rsidR="007B02D7" w:rsidRPr="00D30A0B" w:rsidRDefault="007B02D7">
            <w:pPr>
              <w:pStyle w:val="TableText"/>
              <w:numPr>
                <w:ilvl w:val="12"/>
                <w:numId w:val="0"/>
              </w:numPr>
              <w:rPr>
                <w:b/>
                <w:color w:val="FF0000"/>
              </w:rPr>
            </w:pPr>
          </w:p>
          <w:p w14:paraId="316B6B3F" w14:textId="2174EBCE" w:rsidR="007B02D7" w:rsidRPr="00D30A0B" w:rsidRDefault="007B02D7">
            <w:pPr>
              <w:pStyle w:val="TableText"/>
              <w:numPr>
                <w:ilvl w:val="12"/>
                <w:numId w:val="0"/>
              </w:numPr>
              <w:rPr>
                <w:b/>
                <w:color w:val="FF0000"/>
              </w:rPr>
            </w:pPr>
            <w:r w:rsidRPr="00D30A0B">
              <w:rPr>
                <w:b/>
                <w:color w:val="FF0000"/>
                <w:szCs w:val="24"/>
              </w:rPr>
              <w:t>Subject to medical review.</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40" w14:textId="77777777" w:rsidR="007B02D7" w:rsidRPr="00D30A0B" w:rsidRDefault="007B02D7" w:rsidP="005C0295">
            <w:pPr>
              <w:pStyle w:val="TableText"/>
              <w:numPr>
                <w:ilvl w:val="12"/>
                <w:numId w:val="0"/>
              </w:numPr>
              <w:rPr>
                <w:b/>
                <w:color w:val="FF0000"/>
              </w:rPr>
            </w:pPr>
            <w:r w:rsidRPr="00D30A0B">
              <w:rPr>
                <w:b/>
                <w:color w:val="FF0000"/>
              </w:rPr>
              <w:t xml:space="preserve">Same as </w:t>
            </w:r>
          </w:p>
          <w:p w14:paraId="316B6B41" w14:textId="77777777" w:rsidR="007B02D7" w:rsidRPr="00D30A0B" w:rsidRDefault="007B02D7" w:rsidP="00FD10ED">
            <w:pPr>
              <w:pStyle w:val="TableTextChar1"/>
              <w:rPr>
                <w:b/>
                <w:i/>
                <w:iCs/>
                <w:color w:val="FF0000"/>
                <w:szCs w:val="24"/>
              </w:rPr>
            </w:pPr>
            <w:r w:rsidRPr="00D30A0B">
              <w:rPr>
                <w:b/>
                <w:color w:val="FF0000"/>
                <w:szCs w:val="24"/>
              </w:rPr>
              <w:t xml:space="preserve">●  </w:t>
            </w:r>
            <w:r w:rsidRPr="00D30A0B">
              <w:rPr>
                <w:b/>
                <w:i/>
                <w:iCs/>
                <w:color w:val="FF0000"/>
                <w:szCs w:val="24"/>
              </w:rPr>
              <w:t>Physician's Office Services</w:t>
            </w:r>
          </w:p>
          <w:p w14:paraId="316B6B42" w14:textId="77777777" w:rsidR="007B02D7" w:rsidRPr="00D30A0B" w:rsidRDefault="007B02D7" w:rsidP="00FD10ED">
            <w:pPr>
              <w:pStyle w:val="TableTextChar1"/>
              <w:rPr>
                <w:b/>
                <w:i/>
                <w:iCs/>
                <w:color w:val="FF0000"/>
                <w:szCs w:val="24"/>
              </w:rPr>
            </w:pPr>
            <w:r w:rsidRPr="00D30A0B">
              <w:rPr>
                <w:b/>
                <w:iCs/>
                <w:color w:val="FF0000"/>
                <w:szCs w:val="24"/>
              </w:rPr>
              <w:t>●</w:t>
            </w:r>
            <w:r w:rsidRPr="00D30A0B">
              <w:rPr>
                <w:b/>
                <w:i/>
                <w:iCs/>
                <w:color w:val="FF0000"/>
                <w:szCs w:val="24"/>
              </w:rPr>
              <w:t xml:space="preserve">  Professional Fees</w:t>
            </w:r>
          </w:p>
          <w:p w14:paraId="316B6B43" w14:textId="77777777" w:rsidR="007B02D7" w:rsidRPr="00D30A0B" w:rsidRDefault="007B02D7" w:rsidP="00FD10ED">
            <w:pPr>
              <w:pStyle w:val="TableTextChar1"/>
              <w:rPr>
                <w:b/>
                <w:i/>
                <w:iCs/>
                <w:color w:val="FF0000"/>
                <w:szCs w:val="24"/>
              </w:rPr>
            </w:pPr>
            <w:r w:rsidRPr="00D30A0B">
              <w:rPr>
                <w:b/>
                <w:iCs/>
                <w:color w:val="FF0000"/>
                <w:szCs w:val="24"/>
              </w:rPr>
              <w:t>●</w:t>
            </w:r>
            <w:r w:rsidRPr="00D30A0B">
              <w:rPr>
                <w:b/>
                <w:i/>
                <w:iCs/>
                <w:color w:val="FF0000"/>
                <w:szCs w:val="24"/>
              </w:rPr>
              <w:t xml:space="preserve">  Hospital-Inpatient Stay</w:t>
            </w:r>
          </w:p>
          <w:p w14:paraId="316B6B44" w14:textId="77777777" w:rsidR="007B02D7" w:rsidRPr="00D30A0B" w:rsidRDefault="007B02D7" w:rsidP="00FD10ED">
            <w:pPr>
              <w:pStyle w:val="TableTextChar1"/>
              <w:rPr>
                <w:b/>
                <w:i/>
                <w:iCs/>
                <w:color w:val="000000"/>
                <w:szCs w:val="24"/>
              </w:rPr>
            </w:pPr>
            <w:r w:rsidRPr="00D30A0B">
              <w:rPr>
                <w:b/>
                <w:iCs/>
                <w:color w:val="FF0000"/>
                <w:szCs w:val="24"/>
              </w:rPr>
              <w:t>●</w:t>
            </w:r>
            <w:r w:rsidRPr="00D30A0B">
              <w:rPr>
                <w:b/>
                <w:i/>
                <w:iCs/>
                <w:color w:val="FF0000"/>
                <w:szCs w:val="24"/>
              </w:rPr>
              <w:t xml:space="preserve">  </w:t>
            </w:r>
            <w:r w:rsidRPr="00D30A0B">
              <w:rPr>
                <w:b/>
                <w:i/>
                <w:color w:val="FF0000"/>
              </w:rPr>
              <w:t>Lab, X-Ray and Diagnostic - Outpatient</w:t>
            </w:r>
          </w:p>
          <w:p w14:paraId="316B6B45" w14:textId="77777777" w:rsidR="007B02D7" w:rsidRPr="00D30A0B" w:rsidRDefault="007B02D7" w:rsidP="005C0295">
            <w:pPr>
              <w:pStyle w:val="TableTextChar1"/>
              <w:numPr>
                <w:ilvl w:val="12"/>
                <w:numId w:val="0"/>
              </w:numPr>
              <w:ind w:left="288"/>
              <w:rPr>
                <w:bCs/>
                <w:color w:val="FF0000"/>
              </w:rPr>
            </w:pPr>
          </w:p>
          <w:p w14:paraId="316B6B48" w14:textId="677F1133" w:rsidR="007B02D7" w:rsidRPr="00D30A0B" w:rsidRDefault="007B02D7" w:rsidP="00765628">
            <w:pPr>
              <w:pStyle w:val="TableTextChar1"/>
              <w:numPr>
                <w:ilvl w:val="12"/>
                <w:numId w:val="0"/>
              </w:numPr>
              <w:rPr>
                <w:b/>
                <w:color w:val="FF0000"/>
              </w:rPr>
            </w:pPr>
          </w:p>
        </w:tc>
      </w:tr>
      <w:tr w:rsidR="007B02D7" w:rsidRPr="00D30A0B" w14:paraId="316B6B62"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52" w14:textId="77777777" w:rsidR="007B02D7" w:rsidRPr="00D30A0B" w:rsidRDefault="007B02D7" w:rsidP="00E12781">
            <w:pPr>
              <w:pStyle w:val="TableTextCharChar"/>
              <w:numPr>
                <w:ilvl w:val="12"/>
                <w:numId w:val="0"/>
              </w:numPr>
              <w:rPr>
                <w:b/>
                <w:color w:val="FF0000"/>
              </w:rPr>
            </w:pPr>
            <w:bookmarkStart w:id="148" w:name="Comfort_or_Convenience"/>
            <w:r w:rsidRPr="00D30A0B">
              <w:rPr>
                <w:b/>
                <w:color w:val="FF0000"/>
              </w:rPr>
              <w:lastRenderedPageBreak/>
              <w:t>Comfort or Convenience</w:t>
            </w:r>
            <w:bookmarkEnd w:id="148"/>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53" w14:textId="77777777" w:rsidR="007B02D7" w:rsidRPr="00D30A0B" w:rsidRDefault="007B02D7" w:rsidP="00E12781">
            <w:pPr>
              <w:pStyle w:val="TableTextCharChar"/>
              <w:rPr>
                <w:b/>
                <w:bCs/>
                <w:color w:val="FF0000"/>
              </w:rPr>
            </w:pPr>
            <w:r w:rsidRPr="00D30A0B">
              <w:rPr>
                <w:b/>
                <w:bCs/>
                <w:color w:val="FF0000"/>
              </w:rPr>
              <w:t>The following services are not covered:</w:t>
            </w:r>
          </w:p>
          <w:p w14:paraId="316B6B54" w14:textId="77777777" w:rsidR="007B02D7" w:rsidRPr="00D30A0B" w:rsidRDefault="007B02D7" w:rsidP="00E12781">
            <w:pPr>
              <w:pStyle w:val="TableTextCharChar"/>
              <w:rPr>
                <w:color w:val="FF0000"/>
              </w:rPr>
            </w:pPr>
            <w:r w:rsidRPr="00D30A0B">
              <w:rPr>
                <w:color w:val="FF0000"/>
              </w:rPr>
              <w:t>Supplies, equipment and similar incidentals for personal comfort.  Examples include:</w:t>
            </w:r>
          </w:p>
          <w:p w14:paraId="316B6B55" w14:textId="77777777" w:rsidR="007B02D7" w:rsidRPr="00D30A0B" w:rsidRDefault="007B02D7" w:rsidP="00E12781">
            <w:pPr>
              <w:pStyle w:val="TableTextCharChar"/>
              <w:rPr>
                <w:color w:val="FF0000"/>
              </w:rPr>
            </w:pPr>
            <w:r w:rsidRPr="00D30A0B">
              <w:rPr>
                <w:color w:val="FF0000"/>
              </w:rPr>
              <w:t>●   Television;</w:t>
            </w:r>
          </w:p>
          <w:p w14:paraId="316B6B56" w14:textId="77777777" w:rsidR="007B02D7" w:rsidRPr="00D30A0B" w:rsidRDefault="007B02D7" w:rsidP="00E12781">
            <w:pPr>
              <w:pStyle w:val="TableTextCharChar"/>
              <w:rPr>
                <w:color w:val="FF0000"/>
              </w:rPr>
            </w:pPr>
            <w:r w:rsidRPr="00D30A0B">
              <w:rPr>
                <w:color w:val="FF0000"/>
              </w:rPr>
              <w:t>●   Telephone;</w:t>
            </w:r>
          </w:p>
          <w:p w14:paraId="316B6B57" w14:textId="77777777" w:rsidR="007B02D7" w:rsidRPr="00D30A0B" w:rsidRDefault="007B02D7" w:rsidP="00E12781">
            <w:pPr>
              <w:pStyle w:val="TableTextCharChar"/>
              <w:rPr>
                <w:color w:val="FF0000"/>
              </w:rPr>
            </w:pPr>
            <w:r w:rsidRPr="00D30A0B">
              <w:rPr>
                <w:color w:val="FF0000"/>
              </w:rPr>
              <w:t>●   Air conditioners;</w:t>
            </w:r>
          </w:p>
          <w:p w14:paraId="316B6B58" w14:textId="77777777" w:rsidR="007B02D7" w:rsidRPr="00D30A0B" w:rsidRDefault="007B02D7" w:rsidP="00E12781">
            <w:pPr>
              <w:pStyle w:val="TableTextCharChar"/>
              <w:rPr>
                <w:color w:val="FF0000"/>
              </w:rPr>
            </w:pPr>
            <w:r w:rsidRPr="00D30A0B">
              <w:rPr>
                <w:color w:val="FF0000"/>
              </w:rPr>
              <w:t>●   Beauty/Barber service;</w:t>
            </w:r>
          </w:p>
          <w:p w14:paraId="316B6B59" w14:textId="77777777" w:rsidR="007B02D7" w:rsidRPr="00D30A0B" w:rsidRDefault="007B02D7" w:rsidP="00E12781">
            <w:pPr>
              <w:pStyle w:val="TableTextCharChar"/>
              <w:rPr>
                <w:color w:val="FF0000"/>
              </w:rPr>
            </w:pPr>
            <w:r w:rsidRPr="00D30A0B">
              <w:rPr>
                <w:color w:val="FF0000"/>
              </w:rPr>
              <w:t>●   Guest service;</w:t>
            </w:r>
          </w:p>
          <w:p w14:paraId="316B6B5A" w14:textId="77777777" w:rsidR="007B02D7" w:rsidRPr="00D30A0B" w:rsidRDefault="007B02D7" w:rsidP="00E12781">
            <w:pPr>
              <w:pStyle w:val="TableTextCharChar"/>
              <w:rPr>
                <w:color w:val="FF0000"/>
              </w:rPr>
            </w:pPr>
            <w:r w:rsidRPr="00D30A0B">
              <w:rPr>
                <w:color w:val="FF0000"/>
              </w:rPr>
              <w:t>●   Air purifiers and filters;</w:t>
            </w:r>
          </w:p>
          <w:p w14:paraId="316B6B5B" w14:textId="77777777" w:rsidR="007B02D7" w:rsidRPr="00D30A0B" w:rsidRDefault="007B02D7" w:rsidP="00E12781">
            <w:pPr>
              <w:pStyle w:val="TableTextCharChar"/>
              <w:rPr>
                <w:color w:val="FF0000"/>
              </w:rPr>
            </w:pPr>
            <w:r w:rsidRPr="00D30A0B">
              <w:rPr>
                <w:color w:val="FF0000"/>
              </w:rPr>
              <w:t>●   Batteries and battery chargers;</w:t>
            </w:r>
          </w:p>
          <w:p w14:paraId="316B6B5C" w14:textId="77777777" w:rsidR="007B02D7" w:rsidRPr="00D30A0B" w:rsidRDefault="007B02D7" w:rsidP="00E12781">
            <w:pPr>
              <w:pStyle w:val="TableTextCharChar"/>
              <w:rPr>
                <w:color w:val="FF0000"/>
              </w:rPr>
            </w:pPr>
            <w:r w:rsidRPr="00D30A0B">
              <w:rPr>
                <w:color w:val="FF0000"/>
              </w:rPr>
              <w:t>●   Dehumidifiers and humidifiers;</w:t>
            </w:r>
          </w:p>
          <w:p w14:paraId="316B6B5D" w14:textId="77777777" w:rsidR="007B02D7" w:rsidRPr="00D30A0B" w:rsidRDefault="007B02D7" w:rsidP="00E12781">
            <w:pPr>
              <w:pStyle w:val="TableTextCharChar"/>
              <w:rPr>
                <w:color w:val="FF0000"/>
              </w:rPr>
            </w:pPr>
            <w:r w:rsidRPr="00D30A0B">
              <w:rPr>
                <w:color w:val="FF0000"/>
              </w:rPr>
              <w:t>●   Ergonomically correct chairs;</w:t>
            </w:r>
          </w:p>
          <w:p w14:paraId="316B6B5E" w14:textId="77777777" w:rsidR="007B02D7" w:rsidRPr="00D30A0B" w:rsidRDefault="007B02D7" w:rsidP="00E12781">
            <w:pPr>
              <w:pStyle w:val="TableTextCharChar"/>
              <w:rPr>
                <w:color w:val="FF0000"/>
              </w:rPr>
            </w:pPr>
            <w:r w:rsidRPr="00D30A0B">
              <w:rPr>
                <w:color w:val="FF0000"/>
              </w:rPr>
              <w:t>●   Non-Hospital beds and comfort beds;</w:t>
            </w:r>
          </w:p>
          <w:p w14:paraId="316B6B5F" w14:textId="77777777" w:rsidR="007B02D7" w:rsidRPr="00D30A0B" w:rsidRDefault="007B02D7" w:rsidP="00E12781">
            <w:pPr>
              <w:pStyle w:val="TableTextCharChar"/>
              <w:ind w:left="288" w:hanging="288"/>
              <w:rPr>
                <w:color w:val="FF0000"/>
              </w:rPr>
            </w:pPr>
            <w:r w:rsidRPr="00D30A0B">
              <w:rPr>
                <w:color w:val="FF0000"/>
              </w:rPr>
              <w:t>●   Devices and computers to assist in communication and speech; and</w:t>
            </w:r>
          </w:p>
          <w:p w14:paraId="316B6B60" w14:textId="77777777" w:rsidR="007B02D7" w:rsidRPr="00D30A0B" w:rsidRDefault="007B02D7" w:rsidP="00E12781">
            <w:pPr>
              <w:pStyle w:val="TableTextCharChar"/>
              <w:ind w:left="288" w:hanging="288"/>
              <w:rPr>
                <w:color w:val="FF0000"/>
              </w:rPr>
            </w:pPr>
            <w:r w:rsidRPr="00D30A0B">
              <w:rPr>
                <w:color w:val="FF0000"/>
              </w:rPr>
              <w:sym w:font="Symbol" w:char="F0B7"/>
            </w:r>
            <w:r w:rsidRPr="00D30A0B">
              <w:rPr>
                <w:color w:val="FF0000"/>
              </w:rPr>
              <w:t xml:space="preserve">   Home modifications to accommodate a health need (including, but not limited to, ramps, swimming pools, elevators, handrails, and stair glides).</w:t>
            </w:r>
          </w:p>
          <w:p w14:paraId="316B6B61" w14:textId="77777777" w:rsidR="007B02D7" w:rsidRPr="00D30A0B" w:rsidRDefault="007B02D7" w:rsidP="00E12781">
            <w:pPr>
              <w:pStyle w:val="TableTextCharChar"/>
              <w:rPr>
                <w:b/>
                <w:color w:val="FF00FF"/>
              </w:rPr>
            </w:pPr>
          </w:p>
        </w:tc>
      </w:tr>
      <w:tr w:rsidR="007B02D7" w:rsidRPr="00D30A0B" w14:paraId="316B6BC9"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77BA8D56" w14:textId="77777777" w:rsidR="007B02D7" w:rsidRPr="00D30A0B" w:rsidRDefault="007B02D7" w:rsidP="003269A5">
            <w:pPr>
              <w:pStyle w:val="TableTextCharCharChar1"/>
              <w:rPr>
                <w:b/>
                <w:color w:val="FF0000"/>
              </w:rPr>
            </w:pPr>
            <w:bookmarkStart w:id="149" w:name="Diabetes_Services"/>
            <w:r w:rsidRPr="00D30A0B">
              <w:rPr>
                <w:b/>
                <w:color w:val="FF0000"/>
              </w:rPr>
              <w:t>Diabetes Services</w:t>
            </w:r>
            <w:bookmarkEnd w:id="149"/>
          </w:p>
          <w:p w14:paraId="4ACD0F7B" w14:textId="77777777" w:rsidR="007B02D7" w:rsidRPr="00D30A0B" w:rsidRDefault="007B02D7" w:rsidP="003269A5">
            <w:pPr>
              <w:pStyle w:val="TableTextCharCharChar1"/>
              <w:rPr>
                <w:color w:val="FF0000"/>
              </w:rPr>
            </w:pPr>
          </w:p>
          <w:p w14:paraId="37D7C976" w14:textId="77777777" w:rsidR="007B02D7" w:rsidRPr="00D30A0B" w:rsidRDefault="007B02D7" w:rsidP="003269A5">
            <w:pPr>
              <w:pStyle w:val="TableTextCharCharChar1"/>
              <w:rPr>
                <w:b/>
                <w:color w:val="FF0000"/>
              </w:rPr>
            </w:pPr>
            <w:r w:rsidRPr="00D30A0B">
              <w:rPr>
                <w:b/>
                <w:color w:val="FF0000"/>
              </w:rPr>
              <w:t>Diabetes Self-Management and Training/Diabetic Eye Examinations/Foot Care</w:t>
            </w:r>
          </w:p>
          <w:p w14:paraId="6C587D4B" w14:textId="77777777" w:rsidR="007B02D7" w:rsidRPr="00D30A0B" w:rsidRDefault="007B02D7" w:rsidP="003269A5">
            <w:pPr>
              <w:pStyle w:val="TableTextCharCharChar1"/>
              <w:rPr>
                <w:color w:val="FF0000"/>
              </w:rPr>
            </w:pPr>
            <w:r w:rsidRPr="00D30A0B">
              <w:rPr>
                <w:color w:val="FF0000"/>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19CBA6C0" w14:textId="77777777" w:rsidR="007B02D7" w:rsidRPr="00D30A0B" w:rsidRDefault="007B02D7" w:rsidP="003269A5">
            <w:pPr>
              <w:pStyle w:val="TableTextCharCharChar1"/>
              <w:rPr>
                <w:color w:val="FF0000"/>
              </w:rPr>
            </w:pPr>
          </w:p>
          <w:p w14:paraId="34C8DB02" w14:textId="77777777" w:rsidR="007B02D7" w:rsidRPr="00D30A0B" w:rsidRDefault="007B02D7" w:rsidP="003269A5">
            <w:pPr>
              <w:pStyle w:val="TableTextCharCharChar1"/>
              <w:rPr>
                <w:color w:val="FF0000"/>
              </w:rPr>
            </w:pPr>
            <w:r w:rsidRPr="00D30A0B">
              <w:rPr>
                <w:color w:val="FF0000"/>
              </w:rPr>
              <w:t>Benefits under this section also include medical eye examinations (dilated retinal examinations) and preventive foot care for Covered Persons with diabetes.</w:t>
            </w:r>
          </w:p>
          <w:p w14:paraId="1886AB9A" w14:textId="77777777" w:rsidR="007B02D7" w:rsidRPr="00D30A0B" w:rsidRDefault="007B02D7" w:rsidP="003269A5">
            <w:pPr>
              <w:pStyle w:val="TableTextCharCharChar1"/>
              <w:rPr>
                <w:color w:val="FF0000"/>
              </w:rPr>
            </w:pPr>
          </w:p>
          <w:p w14:paraId="0171FE8D" w14:textId="77777777" w:rsidR="007B02D7" w:rsidRPr="00D30A0B" w:rsidRDefault="007B02D7" w:rsidP="003269A5">
            <w:pPr>
              <w:pStyle w:val="TableTextCharCharChar1"/>
              <w:rPr>
                <w:b/>
                <w:color w:val="FF0000"/>
              </w:rPr>
            </w:pPr>
            <w:r w:rsidRPr="00D30A0B">
              <w:rPr>
                <w:b/>
                <w:color w:val="FF0000"/>
              </w:rPr>
              <w:lastRenderedPageBreak/>
              <w:t>Diabetes Self-Management Items</w:t>
            </w:r>
          </w:p>
          <w:p w14:paraId="0D3F2544" w14:textId="77777777" w:rsidR="007B02D7" w:rsidRPr="00D30A0B" w:rsidRDefault="007B02D7" w:rsidP="003269A5">
            <w:pPr>
              <w:pStyle w:val="TableTextCharCharChar1"/>
              <w:rPr>
                <w:color w:val="FF0000"/>
              </w:rPr>
            </w:pPr>
          </w:p>
          <w:p w14:paraId="4A856477" w14:textId="77777777" w:rsidR="007B02D7" w:rsidRPr="00D30A0B" w:rsidRDefault="007B02D7" w:rsidP="003269A5">
            <w:pPr>
              <w:pStyle w:val="TableTextCharCharChar1"/>
              <w:rPr>
                <w:b/>
                <w:color w:val="FF00FF"/>
              </w:rPr>
            </w:pPr>
            <w:r w:rsidRPr="00D30A0B">
              <w:rPr>
                <w:color w:val="FF0000"/>
              </w:rPr>
              <w:t xml:space="preserve">Insulin pumps and supplies for the management and treatment of diabetes, based upon the medical needs of the Covered Person. </w:t>
            </w:r>
          </w:p>
          <w:p w14:paraId="7A6C0880" w14:textId="77777777" w:rsidR="007B02D7" w:rsidRPr="00D30A0B" w:rsidRDefault="007B02D7" w:rsidP="003269A5">
            <w:pPr>
              <w:pStyle w:val="TableTextCharCharChar1"/>
              <w:rPr>
                <w:b/>
                <w:color w:val="FF00FF"/>
              </w:rPr>
            </w:pPr>
          </w:p>
          <w:p w14:paraId="1D8F01E0" w14:textId="77777777" w:rsidR="007B02D7" w:rsidRPr="00D30A0B" w:rsidRDefault="007B02D7" w:rsidP="003269A5">
            <w:pPr>
              <w:pStyle w:val="TableTextCharCharChar1"/>
              <w:rPr>
                <w:color w:val="FF0000"/>
              </w:rPr>
            </w:pPr>
            <w:r w:rsidRPr="00D30A0B">
              <w:rPr>
                <w:color w:val="FF0000"/>
              </w:rPr>
              <w:t xml:space="preserve">An insulin pump is subject to all the conditions of coverage stated under </w:t>
            </w:r>
            <w:r w:rsidRPr="00D30A0B">
              <w:rPr>
                <w:b/>
                <w:i/>
                <w:color w:val="FF0000"/>
              </w:rPr>
              <w:t>Durable Medical Equipment</w:t>
            </w:r>
            <w:r w:rsidRPr="00D30A0B">
              <w:rPr>
                <w:color w:val="FF0000"/>
              </w:rPr>
              <w:t xml:space="preserve">. </w:t>
            </w:r>
          </w:p>
          <w:p w14:paraId="1247AD18" w14:textId="77777777" w:rsidR="007B02D7" w:rsidRPr="00D30A0B" w:rsidRDefault="007B02D7" w:rsidP="003269A5">
            <w:pPr>
              <w:pStyle w:val="TableTextCharCharChar1"/>
              <w:rPr>
                <w:color w:val="FF0000"/>
              </w:rPr>
            </w:pPr>
          </w:p>
          <w:p w14:paraId="62C82677" w14:textId="77777777" w:rsidR="007B02D7" w:rsidRPr="00D30A0B" w:rsidRDefault="007B02D7" w:rsidP="003269A5">
            <w:pPr>
              <w:overflowPunct/>
              <w:textAlignment w:val="auto"/>
              <w:rPr>
                <w:color w:val="FF0000"/>
                <w:sz w:val="24"/>
                <w:szCs w:val="24"/>
              </w:rPr>
            </w:pPr>
            <w:r w:rsidRPr="00D30A0B">
              <w:rPr>
                <w:color w:val="FF0000"/>
                <w:sz w:val="24"/>
                <w:szCs w:val="24"/>
              </w:rPr>
              <w:t>Glucose monitors are covered under both medical and pharmacy benefits. Insulin is covered under</w:t>
            </w:r>
          </w:p>
          <w:p w14:paraId="316B6BB5" w14:textId="33789EA3" w:rsidR="007B02D7" w:rsidRPr="00D30A0B" w:rsidRDefault="007B02D7" w:rsidP="00C373AF">
            <w:pPr>
              <w:rPr>
                <w:b/>
              </w:rPr>
            </w:pPr>
            <w:r w:rsidRPr="00D30A0B">
              <w:rPr>
                <w:color w:val="FF0000"/>
                <w:sz w:val="24"/>
                <w:szCs w:val="24"/>
              </w:rPr>
              <w:t>Caremark. Diabetic test strips, lancets are covered under the plan.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A21EB73" w14:textId="283F08D8" w:rsidR="007B02D7" w:rsidRPr="00D30A0B" w:rsidRDefault="007B02D7" w:rsidP="007B02D7">
            <w:pPr>
              <w:rPr>
                <w:b/>
                <w:color w:val="FF0000"/>
                <w:sz w:val="24"/>
              </w:rPr>
            </w:pPr>
            <w:r w:rsidRPr="00D30A0B">
              <w:rPr>
                <w:b/>
                <w:color w:val="FF0000"/>
                <w:sz w:val="24"/>
              </w:rPr>
              <w:lastRenderedPageBreak/>
              <w:t>Diabetes Self-Management and Training/Diabetic Eye Examinations/</w:t>
            </w:r>
            <w:bookmarkStart w:id="150" w:name="Foot_Care_Diabetes"/>
            <w:r w:rsidRPr="00D30A0B">
              <w:rPr>
                <w:b/>
                <w:color w:val="FF0000"/>
                <w:sz w:val="24"/>
              </w:rPr>
              <w:t>Foot Care</w:t>
            </w:r>
            <w:bookmarkEnd w:id="150"/>
          </w:p>
          <w:p w14:paraId="12526FF9" w14:textId="77777777" w:rsidR="007B02D7" w:rsidRPr="00D30A0B" w:rsidRDefault="007B02D7" w:rsidP="007B02D7">
            <w:pPr>
              <w:rPr>
                <w:color w:val="FF0000"/>
                <w:sz w:val="24"/>
              </w:rPr>
            </w:pPr>
            <w:r w:rsidRPr="00D30A0B">
              <w:rPr>
                <w:color w:val="FF0000"/>
                <w:sz w:val="24"/>
              </w:rPr>
              <w:t>Depending upon where the Covered Health Service is provided, Benefits for diabetes self-management and training/diabetic eye examinations/foot care will be the same as those stated under each Covered Health Service category.</w:t>
            </w:r>
          </w:p>
          <w:p w14:paraId="7F9E6B16" w14:textId="77777777" w:rsidR="007B02D7" w:rsidRPr="00D30A0B" w:rsidRDefault="007B02D7" w:rsidP="007B02D7">
            <w:pPr>
              <w:rPr>
                <w:color w:val="FF0000"/>
                <w:sz w:val="24"/>
              </w:rPr>
            </w:pPr>
          </w:p>
          <w:p w14:paraId="7B7F1DB4" w14:textId="77777777" w:rsidR="007B02D7" w:rsidRPr="00D30A0B" w:rsidRDefault="007B02D7" w:rsidP="007B02D7">
            <w:pPr>
              <w:rPr>
                <w:b/>
                <w:color w:val="FF0000"/>
                <w:sz w:val="24"/>
              </w:rPr>
            </w:pPr>
            <w:r w:rsidRPr="00D30A0B">
              <w:rPr>
                <w:b/>
                <w:color w:val="FF0000"/>
                <w:sz w:val="24"/>
              </w:rPr>
              <w:t>Diabetes Self-Management Items</w:t>
            </w:r>
          </w:p>
          <w:p w14:paraId="56A38630" w14:textId="77777777" w:rsidR="007B02D7" w:rsidRPr="00D30A0B" w:rsidRDefault="007B02D7" w:rsidP="007B02D7">
            <w:pPr>
              <w:rPr>
                <w:b/>
                <w:color w:val="FF00FF"/>
                <w:vertAlign w:val="superscript"/>
              </w:rPr>
            </w:pPr>
          </w:p>
          <w:p w14:paraId="5A5FCCC2" w14:textId="77777777" w:rsidR="007B02D7" w:rsidRPr="00D30A0B" w:rsidRDefault="007B02D7" w:rsidP="007B02D7">
            <w:pPr>
              <w:rPr>
                <w:color w:val="FF0000"/>
                <w:sz w:val="24"/>
              </w:rPr>
            </w:pPr>
            <w:r w:rsidRPr="00D30A0B">
              <w:rPr>
                <w:color w:val="FF0000"/>
                <w:sz w:val="24"/>
              </w:rPr>
              <w:t xml:space="preserve">Depending upon where the Covered Health Service is provided, Benefits for diabetes self-management items will be the same as those stated under </w:t>
            </w:r>
            <w:r w:rsidRPr="00D30A0B">
              <w:rPr>
                <w:b/>
                <w:i/>
                <w:color w:val="FF0000"/>
                <w:sz w:val="24"/>
              </w:rPr>
              <w:t>Durable Medical Equipment</w:t>
            </w:r>
            <w:r w:rsidRPr="00D30A0B">
              <w:rPr>
                <w:color w:val="FF0000"/>
                <w:sz w:val="24"/>
              </w:rPr>
              <w:t xml:space="preserve"> and </w:t>
            </w:r>
            <w:r w:rsidRPr="00D30A0B">
              <w:rPr>
                <w:b/>
                <w:i/>
                <w:color w:val="FF0000"/>
                <w:sz w:val="24"/>
              </w:rPr>
              <w:t>Prescription Drugs.</w:t>
            </w:r>
          </w:p>
          <w:p w14:paraId="316B6BC8" w14:textId="77777777" w:rsidR="007B02D7" w:rsidRPr="00D30A0B" w:rsidRDefault="007B02D7" w:rsidP="00C373AF"/>
        </w:tc>
      </w:tr>
      <w:tr w:rsidR="007B02D7" w:rsidRPr="00D30A0B" w14:paraId="316B6BD9"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CA" w14:textId="77777777" w:rsidR="007B02D7" w:rsidRPr="00D30A0B" w:rsidRDefault="007B02D7">
            <w:pPr>
              <w:pStyle w:val="TableTextChar1"/>
              <w:numPr>
                <w:ilvl w:val="12"/>
                <w:numId w:val="0"/>
              </w:numPr>
              <w:rPr>
                <w:b/>
                <w:color w:val="FF0000"/>
              </w:rPr>
            </w:pPr>
            <w:bookmarkStart w:id="151" w:name="Dialysis"/>
            <w:r w:rsidRPr="00D30A0B">
              <w:rPr>
                <w:b/>
                <w:color w:val="FF0000"/>
              </w:rPr>
              <w:t>Dialysis</w:t>
            </w:r>
            <w:bookmarkEnd w:id="151"/>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D7" w14:textId="77777777" w:rsidR="007B02D7" w:rsidRPr="00D30A0B" w:rsidRDefault="007B02D7">
            <w:pPr>
              <w:pStyle w:val="TableTextChar1"/>
              <w:numPr>
                <w:ilvl w:val="12"/>
                <w:numId w:val="0"/>
              </w:numPr>
              <w:rPr>
                <w:bCs/>
                <w:color w:val="FF0000"/>
              </w:rPr>
            </w:pPr>
            <w:r w:rsidRPr="00D30A0B">
              <w:rPr>
                <w:b/>
                <w:color w:val="0000FF"/>
              </w:rPr>
              <w:t>100%</w:t>
            </w:r>
            <w:r w:rsidRPr="00D30A0B">
              <w:rPr>
                <w:bCs/>
                <w:color w:val="FF0000"/>
              </w:rPr>
              <w:t xml:space="preserve"> of eligible expenses.</w:t>
            </w:r>
          </w:p>
          <w:p w14:paraId="316B6BD8" w14:textId="77777777" w:rsidR="007B02D7" w:rsidRPr="00D30A0B" w:rsidRDefault="007B02D7">
            <w:pPr>
              <w:pStyle w:val="TableTextChar1"/>
              <w:rPr>
                <w:b/>
                <w:color w:val="FF0000"/>
              </w:rPr>
            </w:pPr>
          </w:p>
        </w:tc>
      </w:tr>
      <w:tr w:rsidR="007B02D7" w:rsidRPr="00D30A0B" w14:paraId="316B6BE7"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24C5D772" w14:textId="77777777" w:rsidR="007B02D7" w:rsidRPr="00D30A0B" w:rsidRDefault="007B02D7" w:rsidP="003269A5">
            <w:pPr>
              <w:pStyle w:val="TableTextCharChar"/>
              <w:numPr>
                <w:ilvl w:val="12"/>
                <w:numId w:val="0"/>
              </w:numPr>
              <w:rPr>
                <w:b/>
                <w:color w:val="FF0000"/>
              </w:rPr>
            </w:pPr>
            <w:bookmarkStart w:id="152" w:name="Disposable_Medical_Supplies"/>
            <w:r w:rsidRPr="00D30A0B">
              <w:rPr>
                <w:b/>
                <w:color w:val="FF0000"/>
              </w:rPr>
              <w:t>Disposable Medical Supplies</w:t>
            </w:r>
            <w:bookmarkEnd w:id="152"/>
          </w:p>
          <w:p w14:paraId="54E6F652" w14:textId="77777777" w:rsidR="007B02D7" w:rsidRPr="00D30A0B" w:rsidRDefault="007B02D7" w:rsidP="003269A5">
            <w:pPr>
              <w:pStyle w:val="TableTextCharChar"/>
              <w:numPr>
                <w:ilvl w:val="12"/>
                <w:numId w:val="0"/>
              </w:numPr>
              <w:rPr>
                <w:b/>
                <w:color w:val="FF0000"/>
              </w:rPr>
            </w:pPr>
          </w:p>
          <w:p w14:paraId="3B8493B0" w14:textId="77777777" w:rsidR="007B02D7" w:rsidRPr="00D30A0B" w:rsidRDefault="007B02D7" w:rsidP="003269A5">
            <w:pPr>
              <w:overflowPunct/>
              <w:textAlignment w:val="auto"/>
              <w:rPr>
                <w:color w:val="FF0000"/>
                <w:sz w:val="24"/>
                <w:szCs w:val="24"/>
              </w:rPr>
            </w:pPr>
            <w:r w:rsidRPr="00D30A0B">
              <w:rPr>
                <w:color w:val="FF0000"/>
                <w:sz w:val="24"/>
                <w:szCs w:val="24"/>
              </w:rPr>
              <w:t>Ostomy supplies (including drainage bags/catheters), lymphedema compression sleeves, casting</w:t>
            </w:r>
          </w:p>
          <w:p w14:paraId="68228FFE" w14:textId="77777777" w:rsidR="007B02D7" w:rsidRPr="00D30A0B" w:rsidRDefault="007B02D7" w:rsidP="003269A5">
            <w:pPr>
              <w:overflowPunct/>
              <w:textAlignment w:val="auto"/>
              <w:rPr>
                <w:color w:val="FF0000"/>
                <w:sz w:val="24"/>
                <w:szCs w:val="24"/>
              </w:rPr>
            </w:pPr>
            <w:r w:rsidRPr="00D30A0B">
              <w:rPr>
                <w:color w:val="FF0000"/>
                <w:sz w:val="24"/>
                <w:szCs w:val="24"/>
              </w:rPr>
              <w:t>materials/supplies required to cast a broken bone, catheters (urinary, trach, etc), and support</w:t>
            </w:r>
          </w:p>
          <w:p w14:paraId="316B6BDA" w14:textId="10FAE0F0" w:rsidR="007B02D7" w:rsidRPr="00D30A0B" w:rsidRDefault="007B02D7">
            <w:pPr>
              <w:pStyle w:val="TableTextCharChar"/>
              <w:numPr>
                <w:ilvl w:val="12"/>
                <w:numId w:val="0"/>
              </w:numPr>
              <w:rPr>
                <w:b/>
                <w:color w:val="FF0000"/>
              </w:rPr>
            </w:pPr>
            <w:r w:rsidRPr="00D30A0B">
              <w:rPr>
                <w:color w:val="FF0000"/>
                <w:szCs w:val="24"/>
              </w:rPr>
              <w:t>hose/compression stockings are covered under the plan. Otherwise, the exclusions match the UHC standard.</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61B4AA11" w14:textId="77777777" w:rsidR="007B02D7" w:rsidRPr="00D30A0B" w:rsidRDefault="007B02D7" w:rsidP="007B02D7">
            <w:pPr>
              <w:rPr>
                <w:color w:val="FF0000"/>
                <w:sz w:val="24"/>
              </w:rPr>
            </w:pPr>
            <w:r w:rsidRPr="00D30A0B">
              <w:rPr>
                <w:color w:val="FF0000"/>
                <w:sz w:val="24"/>
              </w:rPr>
              <w:t>Not covered with the exception of items in comments.</w:t>
            </w:r>
          </w:p>
          <w:p w14:paraId="316B6BDC" w14:textId="77777777" w:rsidR="007B02D7" w:rsidRPr="00D30A0B" w:rsidRDefault="007B02D7" w:rsidP="00E12781">
            <w:pPr>
              <w:pStyle w:val="TableTextCharChar"/>
              <w:rPr>
                <w:b/>
                <w:color w:val="0000FF"/>
              </w:rPr>
            </w:pPr>
          </w:p>
          <w:p w14:paraId="316B6BDD" w14:textId="77777777" w:rsidR="007B02D7" w:rsidRPr="00D30A0B" w:rsidRDefault="007B02D7" w:rsidP="00E12781">
            <w:pPr>
              <w:pStyle w:val="TableTextCharChar"/>
              <w:rPr>
                <w:b/>
                <w:color w:val="FF0000"/>
              </w:rPr>
            </w:pPr>
            <w:bookmarkStart w:id="153" w:name="Ostomy_Supplies"/>
            <w:r w:rsidRPr="00D30A0B">
              <w:rPr>
                <w:b/>
                <w:color w:val="FF0000"/>
              </w:rPr>
              <w:t>Ostomy Supplies</w:t>
            </w:r>
            <w:bookmarkEnd w:id="153"/>
            <w:r w:rsidRPr="00D30A0B">
              <w:rPr>
                <w:b/>
                <w:color w:val="FF0000"/>
              </w:rPr>
              <w:t>:</w:t>
            </w:r>
          </w:p>
          <w:p w14:paraId="28446632" w14:textId="77777777" w:rsidR="007B02D7" w:rsidRPr="00D30A0B" w:rsidRDefault="007B02D7" w:rsidP="00E12781">
            <w:pPr>
              <w:pStyle w:val="TableTextCharChar"/>
              <w:rPr>
                <w:color w:val="FF0000"/>
              </w:rPr>
            </w:pPr>
            <w:r w:rsidRPr="00D30A0B">
              <w:rPr>
                <w:b/>
                <w:color w:val="0000FF"/>
              </w:rPr>
              <w:t>100%</w:t>
            </w:r>
            <w:r w:rsidRPr="00D30A0B">
              <w:rPr>
                <w:color w:val="FF0000"/>
              </w:rPr>
              <w:t xml:space="preserve"> of eligible expenses</w:t>
            </w:r>
          </w:p>
          <w:p w14:paraId="316B6BDE" w14:textId="6612FCB1" w:rsidR="007B02D7" w:rsidRPr="00D30A0B" w:rsidRDefault="007B02D7" w:rsidP="00E12781">
            <w:pPr>
              <w:pStyle w:val="TableTextCharChar"/>
              <w:rPr>
                <w:color w:val="FF0000"/>
              </w:rPr>
            </w:pPr>
          </w:p>
          <w:p w14:paraId="316B6BE6" w14:textId="292D77F5" w:rsidR="007B02D7" w:rsidRPr="00D30A0B" w:rsidRDefault="007B02D7" w:rsidP="00E12781">
            <w:pPr>
              <w:pStyle w:val="TableTextChar1"/>
              <w:rPr>
                <w:b/>
                <w:color w:val="FF0000"/>
              </w:rPr>
            </w:pPr>
          </w:p>
        </w:tc>
      </w:tr>
      <w:tr w:rsidR="007B02D7" w:rsidRPr="00D30A0B" w14:paraId="316B6BF2"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E8" w14:textId="77777777" w:rsidR="007B02D7" w:rsidRPr="00D30A0B" w:rsidRDefault="007B02D7">
            <w:pPr>
              <w:pStyle w:val="TableTextChar1"/>
              <w:numPr>
                <w:ilvl w:val="12"/>
                <w:numId w:val="0"/>
              </w:numPr>
              <w:rPr>
                <w:b/>
                <w:color w:val="FF0000"/>
              </w:rPr>
            </w:pPr>
            <w:bookmarkStart w:id="154" w:name="Drugs"/>
            <w:r w:rsidRPr="00D30A0B">
              <w:rPr>
                <w:b/>
                <w:color w:val="FF0000"/>
              </w:rPr>
              <w:t>Drugs</w:t>
            </w:r>
            <w:bookmarkEnd w:id="154"/>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E9" w14:textId="77777777" w:rsidR="007B02D7" w:rsidRPr="00D30A0B" w:rsidRDefault="007B02D7">
            <w:pPr>
              <w:pStyle w:val="TableTextChar1"/>
              <w:rPr>
                <w:color w:val="FF0000"/>
              </w:rPr>
            </w:pPr>
            <w:r w:rsidRPr="00D30A0B">
              <w:rPr>
                <w:b/>
                <w:color w:val="FF0000"/>
              </w:rPr>
              <w:t>The following services are not covered under the medical portion of the plan:</w:t>
            </w:r>
          </w:p>
          <w:p w14:paraId="316B6BEA" w14:textId="77777777" w:rsidR="007B02D7" w:rsidRPr="00D30A0B" w:rsidRDefault="007B02D7" w:rsidP="00923AD7">
            <w:pPr>
              <w:pStyle w:val="TableTextChar1"/>
              <w:ind w:left="288" w:hanging="288"/>
              <w:rPr>
                <w:color w:val="FF0000"/>
              </w:rPr>
            </w:pPr>
            <w:r w:rsidRPr="00D30A0B">
              <w:rPr>
                <w:color w:val="FF0000"/>
              </w:rPr>
              <w:t>●   Prescription drug for outpatient use that are filled by a prescription order or refill;</w:t>
            </w:r>
          </w:p>
          <w:p w14:paraId="316B6BEB" w14:textId="77777777" w:rsidR="007B02D7" w:rsidRPr="00D30A0B" w:rsidRDefault="007B02D7">
            <w:pPr>
              <w:pStyle w:val="TableTextChar1"/>
              <w:rPr>
                <w:color w:val="FF0000"/>
              </w:rPr>
            </w:pPr>
            <w:r w:rsidRPr="00D30A0B">
              <w:rPr>
                <w:color w:val="FF0000"/>
              </w:rPr>
              <w:t>●   Self-injectable medications;</w:t>
            </w:r>
          </w:p>
          <w:p w14:paraId="316B6BEC" w14:textId="77777777" w:rsidR="007B02D7" w:rsidRPr="00D30A0B" w:rsidRDefault="007B02D7">
            <w:pPr>
              <w:pStyle w:val="TableTextChar1"/>
              <w:ind w:left="288" w:hanging="288"/>
              <w:rPr>
                <w:color w:val="FF0000"/>
              </w:rPr>
            </w:pPr>
            <w:r w:rsidRPr="00D30A0B">
              <w:rPr>
                <w:color w:val="FF0000"/>
              </w:rPr>
              <w:t>●   Non-injectable medications given in a Physician's office except as required in an Emergency; and</w:t>
            </w:r>
          </w:p>
          <w:p w14:paraId="316B6BED" w14:textId="77777777" w:rsidR="007B02D7" w:rsidRPr="00D30A0B" w:rsidRDefault="007B02D7">
            <w:pPr>
              <w:pStyle w:val="TableTextChar1"/>
              <w:rPr>
                <w:color w:val="FF0000"/>
              </w:rPr>
            </w:pPr>
            <w:r w:rsidRPr="00D30A0B">
              <w:rPr>
                <w:color w:val="FF0000"/>
              </w:rPr>
              <w:t>●   Over the counter drugs and treatments.</w:t>
            </w:r>
          </w:p>
          <w:p w14:paraId="690983C3" w14:textId="77777777" w:rsidR="00C962D7" w:rsidRPr="00D30A0B" w:rsidRDefault="00C962D7" w:rsidP="00C962D7">
            <w:pPr>
              <w:ind w:left="360" w:hanging="360"/>
              <w:rPr>
                <w:color w:val="FF0000"/>
                <w:sz w:val="24"/>
              </w:rPr>
            </w:pPr>
            <w:r w:rsidRPr="00D30A0B">
              <w:rPr>
                <w:color w:val="FF0000"/>
                <w:sz w:val="24"/>
              </w:rPr>
              <w:lastRenderedPageBreak/>
              <w:t>●   Certain medications are not covered under the medical plan.</w:t>
            </w:r>
          </w:p>
          <w:p w14:paraId="316B6BEE" w14:textId="77777777" w:rsidR="007B02D7" w:rsidRPr="00D30A0B" w:rsidRDefault="007B02D7">
            <w:pPr>
              <w:pStyle w:val="TableTextChar1"/>
              <w:rPr>
                <w:color w:val="FF0000"/>
              </w:rPr>
            </w:pPr>
          </w:p>
          <w:p w14:paraId="316B6BEF" w14:textId="77777777" w:rsidR="007B02D7" w:rsidRPr="00D30A0B" w:rsidRDefault="007B02D7">
            <w:pPr>
              <w:pStyle w:val="TableTextChar1"/>
              <w:rPr>
                <w:color w:val="FF0000"/>
              </w:rPr>
            </w:pPr>
            <w:r w:rsidRPr="00D30A0B">
              <w:rPr>
                <w:color w:val="FF0000"/>
              </w:rPr>
              <w:t xml:space="preserve">See </w:t>
            </w:r>
            <w:r w:rsidRPr="00D30A0B">
              <w:rPr>
                <w:b/>
                <w:bCs/>
                <w:i/>
                <w:iCs/>
                <w:color w:val="FF0000"/>
              </w:rPr>
              <w:t>Prescription Drug</w:t>
            </w:r>
            <w:r w:rsidRPr="00D30A0B">
              <w:rPr>
                <w:color w:val="FF0000"/>
              </w:rPr>
              <w:t xml:space="preserve"> section for a list of coverages.</w:t>
            </w:r>
          </w:p>
          <w:p w14:paraId="316B6BF0" w14:textId="77777777" w:rsidR="007B02D7" w:rsidRPr="00D30A0B" w:rsidRDefault="007B02D7">
            <w:pPr>
              <w:pStyle w:val="TableTextChar1"/>
              <w:rPr>
                <w:color w:val="FF0000"/>
              </w:rPr>
            </w:pPr>
          </w:p>
          <w:p w14:paraId="316B6BF1" w14:textId="77777777" w:rsidR="007B02D7" w:rsidRPr="00D30A0B" w:rsidRDefault="007B02D7">
            <w:pPr>
              <w:pStyle w:val="TableTextChar1"/>
              <w:numPr>
                <w:ilvl w:val="12"/>
                <w:numId w:val="0"/>
              </w:numPr>
              <w:rPr>
                <w:color w:val="FF0000"/>
              </w:rPr>
            </w:pPr>
          </w:p>
        </w:tc>
      </w:tr>
      <w:tr w:rsidR="007B02D7" w:rsidRPr="00D30A0B" w14:paraId="316B6BFC"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F3" w14:textId="77777777" w:rsidR="007B02D7" w:rsidRPr="00D30A0B" w:rsidRDefault="007B02D7">
            <w:pPr>
              <w:pStyle w:val="TableTextChar1"/>
              <w:numPr>
                <w:ilvl w:val="12"/>
                <w:numId w:val="0"/>
              </w:numPr>
              <w:rPr>
                <w:b/>
                <w:color w:val="FF0000"/>
              </w:rPr>
            </w:pPr>
            <w:bookmarkStart w:id="155" w:name="Enteral_Nutrition"/>
            <w:r w:rsidRPr="00D30A0B">
              <w:rPr>
                <w:b/>
                <w:color w:val="FF0000"/>
              </w:rPr>
              <w:lastRenderedPageBreak/>
              <w:t>Enteral Nutrition</w:t>
            </w:r>
            <w:bookmarkEnd w:id="15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F4" w14:textId="505FB6DD" w:rsidR="007B02D7" w:rsidRPr="00D30A0B" w:rsidRDefault="007B02D7">
            <w:pPr>
              <w:pStyle w:val="TableTextChar1"/>
              <w:rPr>
                <w:color w:val="FF0000"/>
              </w:rPr>
            </w:pPr>
            <w:r w:rsidRPr="00D30A0B">
              <w:rPr>
                <w:b/>
                <w:color w:val="0000FF"/>
              </w:rPr>
              <w:t>100%</w:t>
            </w:r>
            <w:r w:rsidRPr="00D30A0B">
              <w:rPr>
                <w:color w:val="FF0000"/>
              </w:rPr>
              <w:t xml:space="preserve"> of eligible expenses.</w:t>
            </w:r>
          </w:p>
          <w:p w14:paraId="316B6BF5" w14:textId="77777777" w:rsidR="007B02D7" w:rsidRPr="00D30A0B" w:rsidRDefault="007B02D7">
            <w:pPr>
              <w:pStyle w:val="TableTextChar1"/>
              <w:rPr>
                <w:color w:val="FF0000"/>
              </w:rPr>
            </w:pPr>
          </w:p>
          <w:p w14:paraId="316B6BF6" w14:textId="2AF3DEDB" w:rsidR="007B02D7" w:rsidRPr="00D30A0B" w:rsidRDefault="007B02D7" w:rsidP="00663FE7">
            <w:pPr>
              <w:pStyle w:val="TableTextCharCharChar1"/>
              <w:rPr>
                <w:color w:val="FF0000"/>
              </w:rPr>
            </w:pPr>
            <w:r w:rsidRPr="00D30A0B">
              <w:rPr>
                <w:color w:val="FF0000"/>
              </w:rPr>
              <w:t>Covered for sole source of nutrition and</w:t>
            </w:r>
            <w:r w:rsidR="008A76DF" w:rsidRPr="00D30A0B">
              <w:rPr>
                <w:color w:val="FF0000"/>
              </w:rPr>
              <w:t>/or</w:t>
            </w:r>
            <w:r w:rsidRPr="00D30A0B">
              <w:rPr>
                <w:color w:val="FF0000"/>
              </w:rPr>
              <w:t xml:space="preserve"> inborn error of metabolism.</w:t>
            </w:r>
          </w:p>
          <w:p w14:paraId="316B6BFB" w14:textId="77777777" w:rsidR="007B02D7" w:rsidRPr="00D30A0B" w:rsidRDefault="007B02D7" w:rsidP="007B02D7">
            <w:pPr>
              <w:pStyle w:val="TableTextCharChar"/>
              <w:rPr>
                <w:color w:val="FF0000"/>
              </w:rPr>
            </w:pPr>
          </w:p>
        </w:tc>
      </w:tr>
      <w:tr w:rsidR="007B02D7" w:rsidRPr="00D30A0B" w14:paraId="316B6C1F"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FD" w14:textId="77777777" w:rsidR="007B02D7" w:rsidRPr="00D30A0B" w:rsidRDefault="007B02D7" w:rsidP="00E12781">
            <w:pPr>
              <w:pStyle w:val="TableTextCharChar"/>
              <w:numPr>
                <w:ilvl w:val="12"/>
                <w:numId w:val="0"/>
              </w:numPr>
              <w:rPr>
                <w:b/>
                <w:color w:val="FF0000"/>
              </w:rPr>
            </w:pPr>
            <w:bookmarkStart w:id="156" w:name="Experimental_Investigational_or_Unproven"/>
            <w:r w:rsidRPr="00D30A0B">
              <w:rPr>
                <w:b/>
                <w:color w:val="FF0000"/>
              </w:rPr>
              <w:t>Experimental, Investigational or Unproven Services</w:t>
            </w:r>
            <w:bookmarkEnd w:id="156"/>
          </w:p>
          <w:p w14:paraId="316B6BFE" w14:textId="77777777" w:rsidR="007B02D7" w:rsidRPr="00D30A0B" w:rsidRDefault="007B02D7" w:rsidP="00E12781">
            <w:pPr>
              <w:pStyle w:val="TableTextCharChar"/>
              <w:numPr>
                <w:ilvl w:val="12"/>
                <w:numId w:val="0"/>
              </w:numPr>
              <w:rPr>
                <w:b/>
                <w:color w:val="FF0000"/>
              </w:rPr>
            </w:pPr>
          </w:p>
          <w:p w14:paraId="316B6BFF" w14:textId="77777777" w:rsidR="007B02D7" w:rsidRPr="00D30A0B" w:rsidRDefault="007B02D7" w:rsidP="00E12781">
            <w:pPr>
              <w:pStyle w:val="TableTextCharChar"/>
              <w:numPr>
                <w:ilvl w:val="12"/>
                <w:numId w:val="0"/>
              </w:numPr>
              <w:rPr>
                <w:i/>
                <w:color w:val="FF0000"/>
              </w:rPr>
            </w:pPr>
          </w:p>
          <w:p w14:paraId="316B6C00" w14:textId="77777777" w:rsidR="007B02D7" w:rsidRPr="00D30A0B" w:rsidRDefault="007B02D7" w:rsidP="00E12781">
            <w:pPr>
              <w:pStyle w:val="TableTextCharChar"/>
              <w:numPr>
                <w:ilvl w:val="12"/>
                <w:numId w:val="0"/>
              </w:numPr>
              <w:rPr>
                <w:bCs/>
                <w:color w:val="FF0000"/>
              </w:rPr>
            </w:pPr>
            <w:r w:rsidRPr="00D30A0B">
              <w:rPr>
                <w:b/>
                <w:color w:val="FF0000"/>
              </w:rPr>
              <w:t>Experimental and Investigational Services</w:t>
            </w:r>
            <w:r w:rsidRPr="00D30A0B">
              <w:rPr>
                <w:bCs/>
                <w:color w:val="FF0000"/>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14:paraId="316B6C01" w14:textId="77777777" w:rsidR="007B02D7" w:rsidRPr="00D30A0B" w:rsidRDefault="007B02D7" w:rsidP="00E12781">
            <w:pPr>
              <w:pStyle w:val="TableTextCharChar"/>
              <w:ind w:left="288" w:hanging="288"/>
              <w:rPr>
                <w:bCs/>
                <w:color w:val="FF0000"/>
              </w:rPr>
            </w:pPr>
            <w:r w:rsidRPr="00D30A0B">
              <w:rPr>
                <w:color w:val="FF0000"/>
              </w:rPr>
              <w:t xml:space="preserve">●   </w:t>
            </w:r>
            <w:r w:rsidRPr="00D30A0B">
              <w:rPr>
                <w:bCs/>
                <w:color w:val="FF0000"/>
              </w:rPr>
              <w:t>Not approved by the U.S. Food and Drug Administration (FDA) to be lawfully marketed for the purposed use and not identified in the American Hospital Formulary Service or the United States Pharmacopoeia Dispensing Information as appropriate for the purposed use;</w:t>
            </w:r>
          </w:p>
          <w:p w14:paraId="316B6C02" w14:textId="77777777" w:rsidR="007B02D7" w:rsidRPr="00D30A0B" w:rsidRDefault="007B02D7" w:rsidP="00E12781">
            <w:pPr>
              <w:pStyle w:val="TableTextCharChar"/>
              <w:rPr>
                <w:bCs/>
                <w:color w:val="FF0000"/>
              </w:rPr>
            </w:pPr>
            <w:r w:rsidRPr="00D30A0B">
              <w:rPr>
                <w:color w:val="FF0000"/>
              </w:rPr>
              <w:t xml:space="preserve">●   </w:t>
            </w:r>
            <w:r w:rsidRPr="00D30A0B">
              <w:rPr>
                <w:bCs/>
                <w:color w:val="FF0000"/>
              </w:rPr>
              <w:t xml:space="preserve">Subject to review and </w:t>
            </w:r>
          </w:p>
          <w:p w14:paraId="316B6C03" w14:textId="77777777" w:rsidR="007B02D7" w:rsidRPr="00D30A0B" w:rsidRDefault="007B02D7" w:rsidP="00E12781">
            <w:pPr>
              <w:pStyle w:val="TableTextCharChar"/>
              <w:ind w:left="288"/>
              <w:rPr>
                <w:bCs/>
                <w:color w:val="FF0000"/>
              </w:rPr>
            </w:pPr>
            <w:r w:rsidRPr="00D30A0B">
              <w:rPr>
                <w:bCs/>
                <w:color w:val="FF0000"/>
              </w:rPr>
              <w:t>approval by an institutional review board for the purposed use; or</w:t>
            </w:r>
          </w:p>
          <w:p w14:paraId="316B6C04" w14:textId="77777777" w:rsidR="007B02D7" w:rsidRPr="00D30A0B" w:rsidRDefault="007B02D7" w:rsidP="00E12781">
            <w:pPr>
              <w:pStyle w:val="TableTextCharChar"/>
              <w:ind w:left="288" w:hanging="288"/>
              <w:rPr>
                <w:bCs/>
                <w:color w:val="FF0000"/>
              </w:rPr>
            </w:pPr>
            <w:r w:rsidRPr="00D30A0B">
              <w:rPr>
                <w:color w:val="FF0000"/>
              </w:rPr>
              <w:t xml:space="preserve">●   </w:t>
            </w:r>
            <w:r w:rsidRPr="00D30A0B">
              <w:rPr>
                <w:bCs/>
                <w:color w:val="FF0000"/>
              </w:rPr>
              <w:t xml:space="preserve">The subject of an </w:t>
            </w:r>
            <w:r w:rsidRPr="00D30A0B">
              <w:rPr>
                <w:bCs/>
                <w:color w:val="FF0000"/>
              </w:rPr>
              <w:lastRenderedPageBreak/>
              <w:t>ongoing clinical trial that meets the definition of a Phase 1, 2 or 3 clinical trial set forth in the FDA regulations, regardless of whether the trial is actually subject to FDA oversight.</w:t>
            </w:r>
          </w:p>
          <w:p w14:paraId="316B6C05" w14:textId="77777777" w:rsidR="007B02D7" w:rsidRPr="00D30A0B" w:rsidRDefault="007B02D7" w:rsidP="00E12781">
            <w:pPr>
              <w:pStyle w:val="TableTextCharChar"/>
              <w:ind w:left="288"/>
              <w:rPr>
                <w:bCs/>
                <w:color w:val="FF0000"/>
              </w:rPr>
            </w:pPr>
          </w:p>
          <w:p w14:paraId="316B6C06" w14:textId="77777777" w:rsidR="007B02D7" w:rsidRPr="00D30A0B" w:rsidRDefault="007B02D7" w:rsidP="00E12781">
            <w:pPr>
              <w:pStyle w:val="TableTextCharChar"/>
              <w:numPr>
                <w:ilvl w:val="12"/>
                <w:numId w:val="0"/>
              </w:numPr>
              <w:rPr>
                <w:bCs/>
                <w:color w:val="FF0000"/>
              </w:rPr>
            </w:pPr>
            <w:r w:rsidRPr="00D30A0B">
              <w:rPr>
                <w:bCs/>
                <w:color w:val="FF0000"/>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14:paraId="316B6C07" w14:textId="77777777" w:rsidR="007B02D7" w:rsidRPr="00D30A0B" w:rsidRDefault="007B02D7" w:rsidP="00E12781">
            <w:pPr>
              <w:pStyle w:val="TableTextCharChar"/>
              <w:rPr>
                <w:bCs/>
                <w:color w:val="FF0000"/>
              </w:rPr>
            </w:pPr>
            <w:r w:rsidRPr="00D30A0B">
              <w:rPr>
                <w:color w:val="FF0000"/>
              </w:rPr>
              <w:t xml:space="preserve">●   </w:t>
            </w:r>
            <w:r w:rsidRPr="00D30A0B">
              <w:rPr>
                <w:bCs/>
                <w:color w:val="FF0000"/>
              </w:rPr>
              <w:t xml:space="preserve">Proved to be safe and </w:t>
            </w:r>
          </w:p>
          <w:p w14:paraId="316B6C08" w14:textId="77777777" w:rsidR="007B02D7" w:rsidRPr="00D30A0B" w:rsidRDefault="007B02D7" w:rsidP="00E12781">
            <w:pPr>
              <w:pStyle w:val="TableTextCharChar"/>
              <w:ind w:left="288"/>
              <w:rPr>
                <w:bCs/>
                <w:color w:val="FF0000"/>
              </w:rPr>
            </w:pPr>
            <w:r w:rsidRPr="00D30A0B">
              <w:rPr>
                <w:bCs/>
                <w:color w:val="FF0000"/>
              </w:rPr>
              <w:t>promising;</w:t>
            </w:r>
          </w:p>
          <w:p w14:paraId="316B6C09" w14:textId="77777777" w:rsidR="007B02D7" w:rsidRPr="00D30A0B" w:rsidRDefault="007B02D7" w:rsidP="00E12781">
            <w:pPr>
              <w:pStyle w:val="TableTextCharChar"/>
              <w:rPr>
                <w:bCs/>
                <w:color w:val="FF0000"/>
              </w:rPr>
            </w:pPr>
            <w:r w:rsidRPr="00D30A0B">
              <w:rPr>
                <w:color w:val="FF0000"/>
              </w:rPr>
              <w:t xml:space="preserve">●   </w:t>
            </w:r>
            <w:r w:rsidRPr="00D30A0B">
              <w:rPr>
                <w:bCs/>
                <w:color w:val="FF0000"/>
              </w:rPr>
              <w:t xml:space="preserve">Provided in a clinically </w:t>
            </w:r>
          </w:p>
          <w:p w14:paraId="316B6C0A" w14:textId="77777777" w:rsidR="007B02D7" w:rsidRPr="00D30A0B" w:rsidRDefault="007B02D7" w:rsidP="00E12781">
            <w:pPr>
              <w:pStyle w:val="TableTextCharChar"/>
              <w:ind w:left="288"/>
              <w:rPr>
                <w:bCs/>
                <w:color w:val="FF0000"/>
              </w:rPr>
            </w:pPr>
            <w:r w:rsidRPr="00D30A0B">
              <w:rPr>
                <w:bCs/>
                <w:color w:val="FF0000"/>
              </w:rPr>
              <w:t>controlled research setting; and</w:t>
            </w:r>
          </w:p>
          <w:p w14:paraId="316B6C0B" w14:textId="77777777" w:rsidR="007B02D7" w:rsidRPr="00D30A0B" w:rsidRDefault="007B02D7" w:rsidP="00E12781">
            <w:pPr>
              <w:pStyle w:val="TableTextCharChar"/>
              <w:rPr>
                <w:bCs/>
                <w:color w:val="FF0000"/>
              </w:rPr>
            </w:pPr>
            <w:r w:rsidRPr="00D30A0B">
              <w:rPr>
                <w:color w:val="FF0000"/>
              </w:rPr>
              <w:t xml:space="preserve">●   </w:t>
            </w:r>
            <w:r w:rsidRPr="00D30A0B">
              <w:rPr>
                <w:bCs/>
                <w:color w:val="FF0000"/>
              </w:rPr>
              <w:t xml:space="preserve">Using a specific research </w:t>
            </w:r>
          </w:p>
          <w:p w14:paraId="316B6C0C" w14:textId="77777777" w:rsidR="007B02D7" w:rsidRPr="00D30A0B" w:rsidRDefault="007B02D7" w:rsidP="00E12781">
            <w:pPr>
              <w:pStyle w:val="TableTextCharChar"/>
              <w:ind w:left="288"/>
              <w:rPr>
                <w:bCs/>
                <w:color w:val="FF0000"/>
              </w:rPr>
            </w:pPr>
            <w:r w:rsidRPr="00D30A0B">
              <w:rPr>
                <w:bCs/>
                <w:color w:val="FF0000"/>
              </w:rPr>
              <w:t>protocol that meets standards equivalent to those defined by the National Institutes of Health.</w:t>
            </w:r>
          </w:p>
          <w:p w14:paraId="316B6C0D" w14:textId="77777777" w:rsidR="007B02D7" w:rsidRPr="00D30A0B" w:rsidRDefault="007B02D7" w:rsidP="00E12781">
            <w:pPr>
              <w:pStyle w:val="TableTextCharChar"/>
              <w:rPr>
                <w:b/>
                <w:color w:val="FF0000"/>
              </w:rPr>
            </w:pPr>
          </w:p>
          <w:p w14:paraId="316B6C0E" w14:textId="77777777" w:rsidR="007B02D7" w:rsidRPr="00D30A0B" w:rsidRDefault="007B02D7" w:rsidP="00E12781">
            <w:pPr>
              <w:pStyle w:val="TableTextCharChar"/>
              <w:rPr>
                <w:bCs/>
                <w:color w:val="FF0000"/>
              </w:rPr>
            </w:pPr>
            <w:r w:rsidRPr="00D30A0B">
              <w:rPr>
                <w:b/>
                <w:color w:val="FF0000"/>
              </w:rPr>
              <w:t>Unproven Services</w:t>
            </w:r>
            <w:r w:rsidRPr="00D30A0B">
              <w:rPr>
                <w:bCs/>
                <w:color w:val="FF0000"/>
              </w:rPr>
              <w:t xml:space="preserve"> are health services that, according to prevailing medical research, do not have a beneficial effect on health outcomes, and are not based on:</w:t>
            </w:r>
          </w:p>
          <w:p w14:paraId="316B6C0F" w14:textId="77777777" w:rsidR="007B02D7" w:rsidRPr="00D30A0B" w:rsidRDefault="007B02D7" w:rsidP="00E12781">
            <w:pPr>
              <w:pStyle w:val="TableTextCharChar"/>
              <w:rPr>
                <w:bCs/>
                <w:color w:val="FF0000"/>
              </w:rPr>
            </w:pPr>
            <w:r w:rsidRPr="00D30A0B">
              <w:rPr>
                <w:color w:val="FF0000"/>
              </w:rPr>
              <w:t xml:space="preserve">●   </w:t>
            </w:r>
            <w:r w:rsidRPr="00D30A0B">
              <w:rPr>
                <w:bCs/>
                <w:color w:val="FF0000"/>
              </w:rPr>
              <w:t xml:space="preserve">Well-conducted </w:t>
            </w:r>
          </w:p>
          <w:p w14:paraId="316B6C10" w14:textId="77777777" w:rsidR="007B02D7" w:rsidRPr="00D30A0B" w:rsidRDefault="007B02D7" w:rsidP="00E12781">
            <w:pPr>
              <w:pStyle w:val="TableTextCharChar"/>
              <w:ind w:left="288"/>
              <w:rPr>
                <w:bCs/>
                <w:color w:val="FF0000"/>
              </w:rPr>
            </w:pPr>
            <w:r w:rsidRPr="00D30A0B">
              <w:rPr>
                <w:bCs/>
                <w:color w:val="FF0000"/>
              </w:rPr>
              <w:t>randomized controlled trials; or</w:t>
            </w:r>
          </w:p>
          <w:p w14:paraId="316B6C11" w14:textId="77777777" w:rsidR="007B02D7" w:rsidRPr="00D30A0B" w:rsidRDefault="007B02D7" w:rsidP="00E12781">
            <w:pPr>
              <w:pStyle w:val="TableTextCharChar"/>
              <w:rPr>
                <w:bCs/>
                <w:color w:val="FF0000"/>
              </w:rPr>
            </w:pPr>
            <w:r w:rsidRPr="00D30A0B">
              <w:rPr>
                <w:color w:val="FF0000"/>
              </w:rPr>
              <w:t xml:space="preserve">●   </w:t>
            </w:r>
            <w:r w:rsidRPr="00D30A0B">
              <w:rPr>
                <w:bCs/>
                <w:color w:val="FF0000"/>
              </w:rPr>
              <w:t xml:space="preserve">Well-conducted cohort </w:t>
            </w:r>
          </w:p>
          <w:p w14:paraId="316B6C12" w14:textId="77777777" w:rsidR="007B02D7" w:rsidRPr="00D30A0B" w:rsidRDefault="007B02D7" w:rsidP="00E12781">
            <w:pPr>
              <w:pStyle w:val="TableTextCharChar"/>
              <w:ind w:left="288"/>
              <w:rPr>
                <w:bCs/>
                <w:color w:val="FF0000"/>
              </w:rPr>
            </w:pPr>
            <w:r w:rsidRPr="00D30A0B">
              <w:rPr>
                <w:bCs/>
                <w:color w:val="FF0000"/>
              </w:rPr>
              <w:lastRenderedPageBreak/>
              <w:t>studies.</w:t>
            </w:r>
          </w:p>
          <w:p w14:paraId="316B6C13" w14:textId="77777777" w:rsidR="007B02D7" w:rsidRPr="00D30A0B" w:rsidRDefault="007B02D7" w:rsidP="00E12781">
            <w:pPr>
              <w:pStyle w:val="TableTextCharChar"/>
              <w:rPr>
                <w:bCs/>
                <w:color w:val="FF0000"/>
              </w:rPr>
            </w:pPr>
            <w:r w:rsidRPr="00D30A0B">
              <w:rPr>
                <w:bCs/>
                <w:color w:val="FF0000"/>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14:paraId="316B6C14" w14:textId="77777777" w:rsidR="007B02D7" w:rsidRPr="00D30A0B" w:rsidRDefault="007B02D7" w:rsidP="00E12781">
            <w:pPr>
              <w:pStyle w:val="TableTextCharChar"/>
              <w:numPr>
                <w:ilvl w:val="12"/>
                <w:numId w:val="0"/>
              </w:numPr>
              <w:rPr>
                <w:bCs/>
                <w:color w:val="FF0000"/>
              </w:rPr>
            </w:pPr>
            <w:r w:rsidRPr="00D30A0B">
              <w:rPr>
                <w:bCs/>
                <w:color w:val="FF0000"/>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14:paraId="316B6C15" w14:textId="77777777" w:rsidR="007B02D7" w:rsidRPr="00D30A0B" w:rsidRDefault="007B02D7" w:rsidP="00E12781">
            <w:pPr>
              <w:pStyle w:val="TableTextCharChar"/>
              <w:rPr>
                <w:bCs/>
                <w:color w:val="FF0000"/>
              </w:rPr>
            </w:pPr>
            <w:r w:rsidRPr="00D30A0B">
              <w:rPr>
                <w:color w:val="FF0000"/>
              </w:rPr>
              <w:t xml:space="preserve">●   </w:t>
            </w:r>
            <w:r w:rsidRPr="00D30A0B">
              <w:rPr>
                <w:bCs/>
                <w:color w:val="FF0000"/>
              </w:rPr>
              <w:t xml:space="preserve">Proved to be safe and </w:t>
            </w:r>
          </w:p>
          <w:p w14:paraId="316B6C16" w14:textId="77777777" w:rsidR="007B02D7" w:rsidRPr="00D30A0B" w:rsidRDefault="007B02D7" w:rsidP="00E12781">
            <w:pPr>
              <w:pStyle w:val="TableTextCharChar"/>
              <w:ind w:left="288"/>
              <w:rPr>
                <w:bCs/>
                <w:color w:val="FF0000"/>
              </w:rPr>
            </w:pPr>
            <w:r w:rsidRPr="00D30A0B">
              <w:rPr>
                <w:bCs/>
                <w:color w:val="FF0000"/>
              </w:rPr>
              <w:t>promising;</w:t>
            </w:r>
          </w:p>
          <w:p w14:paraId="316B6C17" w14:textId="77777777" w:rsidR="007B02D7" w:rsidRPr="00D30A0B" w:rsidRDefault="007B02D7" w:rsidP="00E12781">
            <w:pPr>
              <w:pStyle w:val="TableTextCharChar"/>
              <w:rPr>
                <w:bCs/>
                <w:color w:val="FF0000"/>
              </w:rPr>
            </w:pPr>
            <w:r w:rsidRPr="00D30A0B">
              <w:rPr>
                <w:color w:val="FF0000"/>
              </w:rPr>
              <w:t xml:space="preserve">●   </w:t>
            </w:r>
            <w:r w:rsidRPr="00D30A0B">
              <w:rPr>
                <w:bCs/>
                <w:color w:val="FF0000"/>
              </w:rPr>
              <w:t xml:space="preserve">Provided in a clinically </w:t>
            </w:r>
          </w:p>
          <w:p w14:paraId="316B6C18" w14:textId="77777777" w:rsidR="007B02D7" w:rsidRPr="00D30A0B" w:rsidRDefault="007B02D7" w:rsidP="00E12781">
            <w:pPr>
              <w:pStyle w:val="TableTextCharChar"/>
              <w:ind w:left="288"/>
              <w:rPr>
                <w:bCs/>
                <w:color w:val="FF0000"/>
              </w:rPr>
            </w:pPr>
            <w:r w:rsidRPr="00D30A0B">
              <w:rPr>
                <w:bCs/>
                <w:color w:val="FF0000"/>
              </w:rPr>
              <w:t>controlled research setting; and</w:t>
            </w:r>
          </w:p>
          <w:p w14:paraId="316B6C19" w14:textId="77777777" w:rsidR="007B02D7" w:rsidRPr="00D30A0B" w:rsidRDefault="007B02D7" w:rsidP="00E12781">
            <w:pPr>
              <w:pStyle w:val="TableTextCharChar"/>
              <w:rPr>
                <w:bCs/>
                <w:color w:val="FF0000"/>
              </w:rPr>
            </w:pPr>
            <w:r w:rsidRPr="00D30A0B">
              <w:rPr>
                <w:color w:val="FF0000"/>
              </w:rPr>
              <w:t xml:space="preserve">●   </w:t>
            </w:r>
            <w:r w:rsidRPr="00D30A0B">
              <w:rPr>
                <w:bCs/>
                <w:color w:val="FF0000"/>
              </w:rPr>
              <w:t xml:space="preserve">Using a specific research </w:t>
            </w:r>
          </w:p>
          <w:p w14:paraId="316B6C1A" w14:textId="77777777" w:rsidR="007B02D7" w:rsidRPr="00D30A0B" w:rsidRDefault="007B02D7" w:rsidP="00E12781">
            <w:pPr>
              <w:pStyle w:val="TableTextCharChar"/>
              <w:ind w:left="288"/>
              <w:rPr>
                <w:bCs/>
                <w:color w:val="FF0000"/>
              </w:rPr>
            </w:pPr>
            <w:r w:rsidRPr="00D30A0B">
              <w:rPr>
                <w:bCs/>
                <w:color w:val="FF0000"/>
              </w:rPr>
              <w:t>protocol that meets standards equivalent to those defined by the National Institutes of Health.</w:t>
            </w:r>
          </w:p>
          <w:p w14:paraId="316B6C1B" w14:textId="77777777" w:rsidR="007B02D7" w:rsidRPr="00D30A0B" w:rsidRDefault="007B02D7" w:rsidP="00E12781">
            <w:pPr>
              <w:pStyle w:val="TableTextCharChar"/>
              <w:ind w:left="288"/>
              <w:rPr>
                <w:bCs/>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1C" w14:textId="77777777" w:rsidR="007B02D7" w:rsidRPr="00D30A0B" w:rsidRDefault="007B02D7" w:rsidP="00E12781">
            <w:pPr>
              <w:pStyle w:val="TableTextCharChar"/>
              <w:numPr>
                <w:ilvl w:val="12"/>
                <w:numId w:val="0"/>
              </w:numPr>
              <w:rPr>
                <w:color w:val="FF0000"/>
              </w:rPr>
            </w:pPr>
            <w:r w:rsidRPr="00D30A0B">
              <w:rPr>
                <w:color w:val="FF0000"/>
              </w:rPr>
              <w:lastRenderedPageBreak/>
              <w:t xml:space="preserve">Experimental and Investigational Services or Unproven Services, unless the Plan has agreed to cover them as stated in the Glossary </w:t>
            </w:r>
          </w:p>
          <w:p w14:paraId="316B6C1D" w14:textId="77777777" w:rsidR="007B02D7" w:rsidRPr="00D30A0B" w:rsidRDefault="007B02D7" w:rsidP="00E12781">
            <w:pPr>
              <w:pStyle w:val="TableTextCharChar"/>
              <w:numPr>
                <w:ilvl w:val="12"/>
                <w:numId w:val="0"/>
              </w:numPr>
              <w:rPr>
                <w:color w:val="FF0000"/>
              </w:rPr>
            </w:pPr>
          </w:p>
          <w:p w14:paraId="316B6C1E" w14:textId="77777777" w:rsidR="007B02D7" w:rsidRPr="00D30A0B" w:rsidRDefault="007B02D7" w:rsidP="00E12781">
            <w:pPr>
              <w:pStyle w:val="TableTextCharChar"/>
              <w:numPr>
                <w:ilvl w:val="12"/>
                <w:numId w:val="0"/>
              </w:numPr>
              <w:rPr>
                <w:color w:val="FF0000"/>
              </w:rPr>
            </w:pPr>
            <w:r w:rsidRPr="00D30A0B">
              <w:rPr>
                <w:color w:val="FF0000"/>
              </w:rPr>
              <w:t>This exclusion applies even if Experimental and Investigational Services or Unproven Services are the only available treatment options for your condition.</w:t>
            </w:r>
          </w:p>
        </w:tc>
      </w:tr>
      <w:tr w:rsidR="001A4966" w:rsidRPr="00D30A0B" w14:paraId="316B6C31"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20" w14:textId="33753B6C" w:rsidR="001A4966" w:rsidRPr="00D30A0B" w:rsidRDefault="001A4966" w:rsidP="00E12781">
            <w:pPr>
              <w:pStyle w:val="TableTextCharChar"/>
              <w:numPr>
                <w:ilvl w:val="12"/>
                <w:numId w:val="0"/>
              </w:numPr>
              <w:rPr>
                <w:b/>
                <w:color w:val="FF0000"/>
              </w:rPr>
            </w:pPr>
            <w:bookmarkStart w:id="157" w:name="Foot_Care"/>
            <w:r w:rsidRPr="00D30A0B">
              <w:rPr>
                <w:b/>
                <w:color w:val="FF0000"/>
              </w:rPr>
              <w:lastRenderedPageBreak/>
              <w:t>Foot Care</w:t>
            </w:r>
            <w:bookmarkEnd w:id="157"/>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D95882A" w14:textId="77777777" w:rsidR="001A4966" w:rsidRPr="00D30A0B" w:rsidRDefault="001A4966" w:rsidP="00FD4CE6">
            <w:pPr>
              <w:pStyle w:val="ListBullet2"/>
              <w:tabs>
                <w:tab w:val="clear" w:pos="360"/>
              </w:tabs>
              <w:spacing w:before="0"/>
              <w:ind w:left="0" w:firstLine="0"/>
              <w:rPr>
                <w:rFonts w:ascii="Times New Roman" w:hAnsi="Times New Roman"/>
                <w:bCs/>
                <w:szCs w:val="24"/>
              </w:rPr>
            </w:pPr>
            <w:r w:rsidRPr="00D30A0B">
              <w:rPr>
                <w:rFonts w:ascii="Times New Roman" w:hAnsi="Times New Roman"/>
                <w:bCs/>
                <w:szCs w:val="24"/>
              </w:rPr>
              <w:t>The following services are not covered:</w:t>
            </w:r>
          </w:p>
          <w:p w14:paraId="7C957F02" w14:textId="77777777" w:rsidR="001A4966" w:rsidRPr="00D30A0B" w:rsidRDefault="001A4966" w:rsidP="00FD4CE6">
            <w:pPr>
              <w:pStyle w:val="ListBullet2"/>
              <w:tabs>
                <w:tab w:val="clear" w:pos="360"/>
              </w:tabs>
              <w:spacing w:before="0"/>
              <w:ind w:left="288" w:hanging="288"/>
              <w:rPr>
                <w:rFonts w:ascii="Times New Roman" w:hAnsi="Times New Roman"/>
                <w:b w:val="0"/>
                <w:szCs w:val="24"/>
              </w:rPr>
            </w:pPr>
            <w:r w:rsidRPr="00D30A0B">
              <w:rPr>
                <w:rFonts w:ascii="Times New Roman" w:hAnsi="Times New Roman"/>
                <w:bCs/>
                <w:szCs w:val="24"/>
              </w:rPr>
              <w:sym w:font="Symbol" w:char="F0B7"/>
            </w:r>
            <w:r w:rsidRPr="00D30A0B">
              <w:rPr>
                <w:rFonts w:ascii="Times New Roman" w:hAnsi="Times New Roman"/>
                <w:bCs/>
                <w:szCs w:val="24"/>
              </w:rPr>
              <w:t xml:space="preserve">   </w:t>
            </w:r>
            <w:r w:rsidRPr="00D30A0B">
              <w:rPr>
                <w:rFonts w:ascii="Times New Roman" w:hAnsi="Times New Roman"/>
                <w:b w:val="0"/>
                <w:szCs w:val="24"/>
              </w:rPr>
              <w:t xml:space="preserve">Routine foot care, except when needed for severe systemic disease.  Routine foot care services that are not covered include: </w:t>
            </w:r>
          </w:p>
          <w:p w14:paraId="0E366212" w14:textId="77777777" w:rsidR="001A4966" w:rsidRPr="00D30A0B" w:rsidRDefault="001A4966" w:rsidP="00FD4CE6">
            <w:pPr>
              <w:pStyle w:val="ListBullet2"/>
              <w:tabs>
                <w:tab w:val="clear" w:pos="360"/>
              </w:tabs>
              <w:spacing w:before="0"/>
              <w:ind w:left="648" w:firstLine="0"/>
              <w:rPr>
                <w:rFonts w:ascii="Times New Roman" w:hAnsi="Times New Roman"/>
                <w:b w:val="0"/>
                <w:szCs w:val="24"/>
              </w:rPr>
            </w:pPr>
            <w:r w:rsidRPr="00D30A0B">
              <w:rPr>
                <w:rFonts w:ascii="Times New Roman" w:hAnsi="Times New Roman"/>
                <w:b w:val="0"/>
                <w:szCs w:val="24"/>
              </w:rPr>
              <w:sym w:font="Symbol" w:char="F0B7"/>
            </w:r>
            <w:r w:rsidRPr="00D30A0B">
              <w:rPr>
                <w:rFonts w:ascii="Times New Roman" w:hAnsi="Times New Roman"/>
                <w:b w:val="0"/>
                <w:szCs w:val="24"/>
              </w:rPr>
              <w:t xml:space="preserve">   Cutting or removal of corns and calluses;</w:t>
            </w:r>
          </w:p>
          <w:p w14:paraId="575D070F" w14:textId="77777777" w:rsidR="001A4966" w:rsidRPr="00D30A0B" w:rsidRDefault="001A4966" w:rsidP="00FD4CE6">
            <w:pPr>
              <w:pStyle w:val="ListBullet2"/>
              <w:tabs>
                <w:tab w:val="clear" w:pos="360"/>
              </w:tabs>
              <w:spacing w:before="0"/>
              <w:ind w:left="648" w:firstLine="0"/>
              <w:rPr>
                <w:rFonts w:ascii="Times New Roman" w:hAnsi="Times New Roman"/>
                <w:b w:val="0"/>
                <w:szCs w:val="24"/>
              </w:rPr>
            </w:pPr>
            <w:r w:rsidRPr="00D30A0B">
              <w:rPr>
                <w:rFonts w:ascii="Times New Roman" w:hAnsi="Times New Roman"/>
                <w:b w:val="0"/>
                <w:szCs w:val="24"/>
              </w:rPr>
              <w:sym w:font="Symbol" w:char="F0B7"/>
            </w:r>
            <w:r w:rsidRPr="00D30A0B">
              <w:rPr>
                <w:rFonts w:ascii="Times New Roman" w:hAnsi="Times New Roman"/>
                <w:b w:val="0"/>
                <w:szCs w:val="24"/>
              </w:rPr>
              <w:t xml:space="preserve">   Nail trimming or cutting; and</w:t>
            </w:r>
          </w:p>
          <w:p w14:paraId="26E49EF8" w14:textId="77777777" w:rsidR="001A4966" w:rsidRPr="00D30A0B" w:rsidRDefault="001A4966" w:rsidP="00FD4CE6">
            <w:pPr>
              <w:pStyle w:val="ListBullet2"/>
              <w:tabs>
                <w:tab w:val="clear" w:pos="360"/>
              </w:tabs>
              <w:spacing w:before="0"/>
              <w:ind w:left="648" w:firstLine="0"/>
              <w:rPr>
                <w:rFonts w:ascii="Times New Roman" w:hAnsi="Times New Roman"/>
                <w:bCs/>
                <w:szCs w:val="24"/>
              </w:rPr>
            </w:pPr>
            <w:r w:rsidRPr="00D30A0B">
              <w:rPr>
                <w:rFonts w:ascii="Times New Roman" w:hAnsi="Times New Roman"/>
                <w:b w:val="0"/>
                <w:szCs w:val="24"/>
              </w:rPr>
              <w:lastRenderedPageBreak/>
              <w:sym w:font="Symbol" w:char="F0B7"/>
            </w:r>
            <w:r w:rsidRPr="00D30A0B">
              <w:rPr>
                <w:rFonts w:ascii="Times New Roman" w:hAnsi="Times New Roman"/>
                <w:b w:val="0"/>
                <w:szCs w:val="24"/>
              </w:rPr>
              <w:t xml:space="preserve">   Debriding (removal of dead skin or underlying tissue);</w:t>
            </w:r>
          </w:p>
          <w:p w14:paraId="2BB365BD" w14:textId="77777777" w:rsidR="001A4966" w:rsidRPr="00D30A0B" w:rsidRDefault="001A4966" w:rsidP="00FD4CE6">
            <w:pPr>
              <w:pStyle w:val="List"/>
              <w:spacing w:before="0"/>
              <w:ind w:left="288" w:hanging="288"/>
              <w:rPr>
                <w:rFonts w:ascii="Times New Roman" w:hAnsi="Times New Roman"/>
                <w:color w:val="FF0000"/>
                <w:szCs w:val="24"/>
              </w:rPr>
            </w:pPr>
            <w:r w:rsidRPr="00D30A0B">
              <w:rPr>
                <w:rFonts w:ascii="Times New Roman" w:hAnsi="Times New Roman"/>
                <w:color w:val="FF0000"/>
                <w:szCs w:val="24"/>
              </w:rPr>
              <w:sym w:font="Symbol" w:char="F0B7"/>
            </w:r>
            <w:r w:rsidRPr="00D30A0B">
              <w:rPr>
                <w:rFonts w:ascii="Times New Roman" w:hAnsi="Times New Roman"/>
                <w:color w:val="FF0000"/>
                <w:szCs w:val="24"/>
              </w:rPr>
              <w:t xml:space="preserve">   Hygienic and preventive maintenance foot care. Examples include the following:</w:t>
            </w:r>
          </w:p>
          <w:p w14:paraId="1C52CEBE" w14:textId="77777777" w:rsidR="001A4966" w:rsidRPr="00D30A0B" w:rsidRDefault="001A4966" w:rsidP="00FD4CE6">
            <w:pPr>
              <w:pStyle w:val="ListBullet2"/>
              <w:tabs>
                <w:tab w:val="clear" w:pos="360"/>
              </w:tabs>
              <w:spacing w:before="0"/>
              <w:ind w:left="648" w:firstLine="0"/>
              <w:rPr>
                <w:rFonts w:ascii="Times New Roman" w:hAnsi="Times New Roman"/>
                <w:b w:val="0"/>
                <w:bCs/>
                <w:szCs w:val="24"/>
              </w:rPr>
            </w:pPr>
            <w:r w:rsidRPr="00D30A0B">
              <w:rPr>
                <w:rFonts w:ascii="Times New Roman" w:hAnsi="Times New Roman"/>
                <w:b w:val="0"/>
                <w:bCs/>
                <w:szCs w:val="24"/>
              </w:rPr>
              <w:sym w:font="Symbol" w:char="F0B7"/>
            </w:r>
            <w:r w:rsidRPr="00D30A0B">
              <w:rPr>
                <w:rFonts w:ascii="Times New Roman" w:hAnsi="Times New Roman"/>
                <w:b w:val="0"/>
                <w:bCs/>
                <w:szCs w:val="24"/>
              </w:rPr>
              <w:t xml:space="preserve">   Cleaning and soaking the feet;</w:t>
            </w:r>
          </w:p>
          <w:p w14:paraId="2FD202A6" w14:textId="77777777" w:rsidR="001A4966" w:rsidRPr="00D30A0B" w:rsidRDefault="001A4966" w:rsidP="00FD4CE6">
            <w:pPr>
              <w:pStyle w:val="ListBullet2"/>
              <w:tabs>
                <w:tab w:val="clear" w:pos="360"/>
              </w:tabs>
              <w:spacing w:before="0"/>
              <w:ind w:left="936" w:hanging="288"/>
              <w:rPr>
                <w:rFonts w:ascii="Times New Roman" w:hAnsi="Times New Roman"/>
                <w:b w:val="0"/>
                <w:bCs/>
                <w:szCs w:val="24"/>
              </w:rPr>
            </w:pPr>
            <w:r w:rsidRPr="00D30A0B">
              <w:rPr>
                <w:rFonts w:ascii="Times New Roman" w:hAnsi="Times New Roman"/>
                <w:b w:val="0"/>
                <w:bCs/>
                <w:szCs w:val="24"/>
              </w:rPr>
              <w:sym w:font="Symbol" w:char="F0B7"/>
            </w:r>
            <w:r w:rsidRPr="00D30A0B">
              <w:rPr>
                <w:rFonts w:ascii="Times New Roman" w:hAnsi="Times New Roman"/>
                <w:b w:val="0"/>
                <w:bCs/>
                <w:szCs w:val="24"/>
              </w:rPr>
              <w:t xml:space="preserve">   Applying skin creams in order to maintain skin tone; and</w:t>
            </w:r>
          </w:p>
          <w:p w14:paraId="26BC79EA" w14:textId="77777777" w:rsidR="001A4966" w:rsidRPr="00D30A0B" w:rsidRDefault="001A4966" w:rsidP="00FD4CE6">
            <w:pPr>
              <w:pStyle w:val="ListBullet2"/>
              <w:tabs>
                <w:tab w:val="clear" w:pos="360"/>
              </w:tabs>
              <w:spacing w:before="0"/>
              <w:ind w:left="936" w:hanging="288"/>
              <w:rPr>
                <w:rFonts w:ascii="Times New Roman" w:hAnsi="Times New Roman"/>
                <w:szCs w:val="24"/>
              </w:rPr>
            </w:pPr>
            <w:r w:rsidRPr="00D30A0B">
              <w:rPr>
                <w:rFonts w:ascii="Times New Roman" w:hAnsi="Times New Roman"/>
                <w:b w:val="0"/>
                <w:bCs/>
                <w:szCs w:val="24"/>
              </w:rPr>
              <w:sym w:font="Symbol" w:char="F0B7"/>
            </w:r>
            <w:r w:rsidRPr="00D30A0B">
              <w:rPr>
                <w:rFonts w:ascii="Times New Roman" w:hAnsi="Times New Roman"/>
                <w:b w:val="0"/>
                <w:bCs/>
                <w:szCs w:val="24"/>
              </w:rPr>
              <w:t xml:space="preserve">   Other services that are performed when there is not a localized Sickness, Injury or symptom involving the foot;</w:t>
            </w:r>
          </w:p>
          <w:p w14:paraId="279DD728" w14:textId="77777777" w:rsidR="001A4966" w:rsidRPr="00D30A0B" w:rsidRDefault="001A4966" w:rsidP="00FD4CE6">
            <w:pPr>
              <w:pStyle w:val="List"/>
              <w:spacing w:before="0"/>
              <w:ind w:left="288" w:hanging="288"/>
              <w:rPr>
                <w:rFonts w:ascii="Times New Roman" w:hAnsi="Times New Roman"/>
                <w:color w:val="FF0000"/>
                <w:szCs w:val="24"/>
              </w:rPr>
            </w:pPr>
            <w:r w:rsidRPr="00D30A0B">
              <w:rPr>
                <w:rFonts w:ascii="Times New Roman" w:hAnsi="Times New Roman"/>
                <w:color w:val="FF0000"/>
                <w:szCs w:val="24"/>
              </w:rPr>
              <w:sym w:font="Symbol" w:char="F0B7"/>
            </w:r>
            <w:r w:rsidRPr="00D30A0B">
              <w:rPr>
                <w:rFonts w:ascii="Times New Roman" w:hAnsi="Times New Roman"/>
                <w:color w:val="FF0000"/>
                <w:szCs w:val="24"/>
              </w:rPr>
              <w:t xml:space="preserve">   Treatment of flat feet;</w:t>
            </w:r>
          </w:p>
          <w:p w14:paraId="6D53E881" w14:textId="77777777" w:rsidR="001A4966" w:rsidRPr="00D30A0B" w:rsidRDefault="001A4966" w:rsidP="00FD4CE6">
            <w:pPr>
              <w:pStyle w:val="List"/>
              <w:spacing w:before="0"/>
              <w:ind w:left="288" w:hanging="288"/>
              <w:rPr>
                <w:rFonts w:ascii="Times New Roman" w:hAnsi="Times New Roman"/>
                <w:color w:val="FF0000"/>
                <w:szCs w:val="24"/>
              </w:rPr>
            </w:pPr>
            <w:r w:rsidRPr="00D30A0B">
              <w:rPr>
                <w:rFonts w:ascii="Times New Roman" w:hAnsi="Times New Roman"/>
                <w:color w:val="FF0000"/>
                <w:szCs w:val="24"/>
              </w:rPr>
              <w:sym w:font="Symbol" w:char="F0B7"/>
            </w:r>
            <w:r w:rsidRPr="00D30A0B">
              <w:rPr>
                <w:rFonts w:ascii="Times New Roman" w:hAnsi="Times New Roman"/>
                <w:color w:val="FF0000"/>
                <w:szCs w:val="24"/>
              </w:rPr>
              <w:t xml:space="preserve">   Shoes (standard or custom), lifts and wedges; and</w:t>
            </w:r>
          </w:p>
          <w:p w14:paraId="470B87F0" w14:textId="77777777" w:rsidR="001A4966" w:rsidRPr="00D30A0B" w:rsidRDefault="001A4966" w:rsidP="00FD4CE6">
            <w:pPr>
              <w:pStyle w:val="List"/>
              <w:spacing w:before="0"/>
              <w:ind w:left="288" w:hanging="288"/>
              <w:rPr>
                <w:rFonts w:ascii="Times New Roman" w:hAnsi="Times New Roman"/>
                <w:color w:val="FF0000"/>
                <w:szCs w:val="24"/>
              </w:rPr>
            </w:pPr>
            <w:r w:rsidRPr="00D30A0B">
              <w:rPr>
                <w:rFonts w:ascii="Times New Roman" w:hAnsi="Times New Roman"/>
                <w:color w:val="FF0000"/>
                <w:szCs w:val="24"/>
              </w:rPr>
              <w:sym w:font="Symbol" w:char="F0B7"/>
            </w:r>
            <w:r w:rsidRPr="00D30A0B">
              <w:rPr>
                <w:rFonts w:ascii="Times New Roman" w:hAnsi="Times New Roman"/>
                <w:color w:val="FF0000"/>
                <w:szCs w:val="24"/>
              </w:rPr>
              <w:t xml:space="preserve">   Shoe orthotics that are not prescribed by a Physician.</w:t>
            </w:r>
          </w:p>
          <w:p w14:paraId="316B6C30" w14:textId="43084721" w:rsidR="001A4966" w:rsidRPr="00D30A0B" w:rsidRDefault="001A4966" w:rsidP="00E12781">
            <w:pPr>
              <w:pStyle w:val="TableTextCharChar"/>
              <w:rPr>
                <w:color w:val="FF0000"/>
              </w:rPr>
            </w:pPr>
          </w:p>
        </w:tc>
      </w:tr>
      <w:tr w:rsidR="007B02D7" w:rsidRPr="00D30A0B" w14:paraId="316B6C35"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32" w14:textId="77777777" w:rsidR="007B02D7" w:rsidRPr="00D30A0B" w:rsidRDefault="007B02D7">
            <w:pPr>
              <w:pStyle w:val="TableTextChar1"/>
              <w:numPr>
                <w:ilvl w:val="12"/>
                <w:numId w:val="0"/>
              </w:numPr>
              <w:rPr>
                <w:b/>
                <w:color w:val="FF0000"/>
              </w:rPr>
            </w:pPr>
            <w:bookmarkStart w:id="158" w:name="Growth_Hormone_Therapy"/>
            <w:r w:rsidRPr="00D30A0B">
              <w:rPr>
                <w:b/>
                <w:color w:val="FF0000"/>
              </w:rPr>
              <w:lastRenderedPageBreak/>
              <w:t>Growth Hormone Therapy</w:t>
            </w:r>
            <w:bookmarkEnd w:id="158"/>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33" w14:textId="77777777" w:rsidR="007B02D7" w:rsidRPr="00D30A0B" w:rsidRDefault="007B02D7">
            <w:pPr>
              <w:pStyle w:val="TableTextChar1"/>
              <w:numPr>
                <w:ilvl w:val="12"/>
                <w:numId w:val="0"/>
              </w:numPr>
              <w:rPr>
                <w:color w:val="FF0000"/>
              </w:rPr>
            </w:pPr>
            <w:r w:rsidRPr="00D30A0B">
              <w:rPr>
                <w:color w:val="FF0000"/>
              </w:rPr>
              <w:t>Not Covered.</w:t>
            </w:r>
          </w:p>
          <w:p w14:paraId="316B6C34" w14:textId="77777777" w:rsidR="007B02D7" w:rsidRPr="00D30A0B" w:rsidRDefault="007B02D7">
            <w:pPr>
              <w:pStyle w:val="TableTextChar1"/>
              <w:numPr>
                <w:ilvl w:val="12"/>
                <w:numId w:val="0"/>
              </w:numPr>
              <w:rPr>
                <w:color w:val="FF0000"/>
              </w:rPr>
            </w:pPr>
          </w:p>
        </w:tc>
      </w:tr>
      <w:tr w:rsidR="007B02D7" w:rsidRPr="00D30A0B" w14:paraId="316B6C3A"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36" w14:textId="3703CFC9" w:rsidR="007B02D7" w:rsidRPr="00D30A0B" w:rsidRDefault="007B02D7">
            <w:pPr>
              <w:pStyle w:val="TableTextChar1"/>
              <w:numPr>
                <w:ilvl w:val="12"/>
                <w:numId w:val="0"/>
              </w:numPr>
              <w:rPr>
                <w:b/>
                <w:color w:val="FF0000"/>
              </w:rPr>
            </w:pPr>
            <w:bookmarkStart w:id="159" w:name="Gynecomastia"/>
            <w:r w:rsidRPr="00D30A0B">
              <w:rPr>
                <w:b/>
                <w:color w:val="FF0000"/>
              </w:rPr>
              <w:t>Gynecomastia</w:t>
            </w:r>
            <w:bookmarkEnd w:id="159"/>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39" w14:textId="28472651" w:rsidR="007B02D7" w:rsidRPr="00D30A0B" w:rsidRDefault="007B02D7">
            <w:pPr>
              <w:pStyle w:val="TableTextChar1"/>
              <w:rPr>
                <w:b/>
                <w:color w:val="FF0000"/>
              </w:rPr>
            </w:pPr>
            <w:r w:rsidRPr="00D30A0B">
              <w:rPr>
                <w:color w:val="FF0000"/>
                <w:szCs w:val="24"/>
              </w:rPr>
              <w:t>Gynecomastia is covered- if medically appropriate and not cosmetic. Default and pay at the outpatient surgical benefit level.</w:t>
            </w:r>
          </w:p>
        </w:tc>
      </w:tr>
      <w:tr w:rsidR="007B02D7" w:rsidRPr="00D30A0B" w14:paraId="316B6C3F"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3B" w14:textId="77777777" w:rsidR="007B02D7" w:rsidRPr="00D30A0B" w:rsidRDefault="007B02D7" w:rsidP="00E12781">
            <w:pPr>
              <w:pStyle w:val="TableTextCharChar"/>
              <w:numPr>
                <w:ilvl w:val="12"/>
                <w:numId w:val="0"/>
              </w:numPr>
              <w:rPr>
                <w:b/>
                <w:color w:val="FF0000"/>
              </w:rPr>
            </w:pPr>
            <w:bookmarkStart w:id="160" w:name="Jawbone_Surgery"/>
            <w:r w:rsidRPr="00D30A0B">
              <w:rPr>
                <w:b/>
                <w:color w:val="FF0000"/>
              </w:rPr>
              <w:t>Jawbone Surgery</w:t>
            </w:r>
            <w:bookmarkEnd w:id="16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3C" w14:textId="77777777" w:rsidR="007B02D7" w:rsidRPr="00D30A0B" w:rsidRDefault="007B02D7" w:rsidP="00E12781">
            <w:pPr>
              <w:pStyle w:val="TableTextCharChar"/>
              <w:rPr>
                <w:b/>
                <w:bCs/>
                <w:color w:val="FF0000"/>
              </w:rPr>
            </w:pPr>
            <w:r w:rsidRPr="00D30A0B">
              <w:rPr>
                <w:b/>
                <w:bCs/>
                <w:color w:val="FF0000"/>
              </w:rPr>
              <w:t>The following services are not covered:</w:t>
            </w:r>
          </w:p>
          <w:p w14:paraId="316B6C3D" w14:textId="77777777" w:rsidR="007B02D7" w:rsidRPr="00D30A0B" w:rsidRDefault="007B02D7" w:rsidP="00E12781">
            <w:pPr>
              <w:pStyle w:val="TableTextCharChar"/>
              <w:ind w:left="288" w:hanging="288"/>
              <w:rPr>
                <w:color w:val="FF0000"/>
              </w:rPr>
            </w:pPr>
            <w:r w:rsidRPr="00D30A0B">
              <w:rPr>
                <w:color w:val="FF0000"/>
              </w:rPr>
              <w:sym w:font="Symbol" w:char="F0B7"/>
            </w:r>
            <w:r w:rsidRPr="00D30A0B">
              <w:rPr>
                <w:color w:val="FF0000"/>
              </w:rPr>
              <w:t xml:space="preserve">   Diagnosis or treatment of the jawbones, including orthognathic surgery (procedure to correct underbite or overbite), except as treatment of obstructive sleep apnea; and</w:t>
            </w:r>
          </w:p>
          <w:p w14:paraId="316B6C3E" w14:textId="77777777" w:rsidR="007B02D7" w:rsidRPr="00D30A0B" w:rsidRDefault="007B02D7" w:rsidP="00E12781">
            <w:pPr>
              <w:pStyle w:val="TableTextCharChar"/>
              <w:ind w:left="288" w:hanging="288"/>
              <w:rPr>
                <w:color w:val="FF0000"/>
              </w:rPr>
            </w:pPr>
            <w:r w:rsidRPr="00D30A0B">
              <w:rPr>
                <w:color w:val="FF0000"/>
              </w:rPr>
              <w:sym w:font="Symbol" w:char="F0B7"/>
            </w:r>
            <w:r w:rsidRPr="00D30A0B">
              <w:rPr>
                <w:color w:val="FF0000"/>
              </w:rPr>
              <w:t xml:space="preserve">   Upper and lower jawbone surgery except as required for direct treatment of acute traumatic Injury, tumor or cancer.</w:t>
            </w:r>
          </w:p>
        </w:tc>
      </w:tr>
      <w:tr w:rsidR="007B02D7" w:rsidRPr="00D30A0B" w14:paraId="316B6C5E"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40" w14:textId="77777777" w:rsidR="007B02D7" w:rsidRPr="00D30A0B" w:rsidRDefault="007B02D7" w:rsidP="00E12781">
            <w:pPr>
              <w:pStyle w:val="TableTextCharChar"/>
              <w:numPr>
                <w:ilvl w:val="12"/>
                <w:numId w:val="0"/>
              </w:numPr>
              <w:rPr>
                <w:b/>
                <w:color w:val="FF0000"/>
              </w:rPr>
            </w:pPr>
            <w:bookmarkStart w:id="161" w:name="Medical_Supplies_and_Appliances"/>
            <w:r w:rsidRPr="00D30A0B">
              <w:rPr>
                <w:b/>
                <w:color w:val="FF0000"/>
              </w:rPr>
              <w:t>Medical Supplies and Appliances</w:t>
            </w:r>
            <w:bookmarkEnd w:id="161"/>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41" w14:textId="77777777" w:rsidR="007B02D7" w:rsidRPr="00D30A0B" w:rsidRDefault="007B02D7" w:rsidP="00E12781">
            <w:pPr>
              <w:pStyle w:val="List"/>
              <w:numPr>
                <w:ilvl w:val="12"/>
                <w:numId w:val="0"/>
              </w:numPr>
              <w:spacing w:before="0"/>
              <w:ind w:left="360" w:hanging="360"/>
              <w:rPr>
                <w:rFonts w:ascii="Times New Roman" w:hAnsi="Times New Roman"/>
                <w:b/>
                <w:color w:val="FF0000"/>
              </w:rPr>
            </w:pPr>
            <w:r w:rsidRPr="00D30A0B">
              <w:rPr>
                <w:rFonts w:ascii="Times New Roman" w:hAnsi="Times New Roman"/>
                <w:b/>
                <w:color w:val="FF0000"/>
              </w:rPr>
              <w:t>The following services are not covered:</w:t>
            </w:r>
          </w:p>
          <w:p w14:paraId="316B6C42" w14:textId="77777777" w:rsidR="007B02D7" w:rsidRPr="00D30A0B" w:rsidRDefault="007B02D7" w:rsidP="00E12781">
            <w:pPr>
              <w:pStyle w:val="List"/>
              <w:spacing w:before="0"/>
              <w:ind w:left="288" w:hanging="288"/>
              <w:rPr>
                <w:rFonts w:ascii="Times New Roman" w:hAnsi="Times New Roman"/>
                <w:color w:val="FF0000"/>
              </w:rPr>
            </w:pPr>
            <w:r w:rsidRPr="00D30A0B">
              <w:rPr>
                <w:rFonts w:ascii="Times New Roman" w:hAnsi="Times New Roman"/>
                <w:color w:val="FF0000"/>
              </w:rPr>
              <w:sym w:font="Symbol" w:char="F0B7"/>
            </w:r>
            <w:r w:rsidRPr="00D30A0B">
              <w:rPr>
                <w:rFonts w:ascii="Times New Roman" w:hAnsi="Times New Roman"/>
                <w:color w:val="FF0000"/>
              </w:rPr>
              <w:t xml:space="preserve">   Devices used specifically as safety items or to affect performance in sports-related activities.</w:t>
            </w:r>
          </w:p>
          <w:p w14:paraId="316B6C43" w14:textId="77777777" w:rsidR="007B02D7" w:rsidRPr="00D30A0B" w:rsidRDefault="007B02D7" w:rsidP="00663FE7">
            <w:pPr>
              <w:pStyle w:val="TableText"/>
              <w:rPr>
                <w:color w:val="FF0000"/>
              </w:rPr>
            </w:pPr>
            <w:r w:rsidRPr="00D30A0B">
              <w:rPr>
                <w:color w:val="FF0000"/>
              </w:rPr>
              <w:sym w:font="Symbol" w:char="F0B7"/>
            </w:r>
            <w:r w:rsidRPr="00D30A0B">
              <w:rPr>
                <w:color w:val="FF0000"/>
              </w:rPr>
              <w:t xml:space="preserve">  orthotic appliances and devices, except when all of the </w:t>
            </w:r>
          </w:p>
          <w:p w14:paraId="316B6C44" w14:textId="77777777" w:rsidR="007B02D7" w:rsidRPr="00D30A0B" w:rsidRDefault="007B02D7" w:rsidP="00663FE7">
            <w:pPr>
              <w:pStyle w:val="TableText"/>
              <w:ind w:left="288"/>
              <w:rPr>
                <w:color w:val="FF0000"/>
              </w:rPr>
            </w:pPr>
            <w:r w:rsidRPr="00D30A0B">
              <w:rPr>
                <w:color w:val="FF0000"/>
              </w:rPr>
              <w:t>following are met:</w:t>
            </w:r>
          </w:p>
          <w:p w14:paraId="316B6C45" w14:textId="77777777" w:rsidR="007B02D7" w:rsidRPr="00D30A0B" w:rsidRDefault="007B02D7" w:rsidP="00663FE7">
            <w:pPr>
              <w:pStyle w:val="TableText"/>
              <w:ind w:left="288"/>
              <w:rPr>
                <w:color w:val="FF0000"/>
              </w:rPr>
            </w:pPr>
            <w:r w:rsidRPr="00D30A0B">
              <w:rPr>
                <w:color w:val="FF0000"/>
              </w:rPr>
              <w:sym w:font="Symbol" w:char="F0B7"/>
            </w:r>
            <w:r w:rsidRPr="00D30A0B">
              <w:rPr>
                <w:color w:val="FF0000"/>
              </w:rPr>
              <w:t xml:space="preserve">  prescribed by a Physician for a medical purpose; and</w:t>
            </w:r>
          </w:p>
          <w:p w14:paraId="316B6C46" w14:textId="77777777" w:rsidR="007B02D7" w:rsidRPr="00D30A0B" w:rsidRDefault="007B02D7" w:rsidP="00663FE7">
            <w:pPr>
              <w:pStyle w:val="TableText"/>
              <w:ind w:left="288"/>
              <w:rPr>
                <w:color w:val="FF0000"/>
              </w:rPr>
            </w:pPr>
            <w:r w:rsidRPr="00D30A0B">
              <w:rPr>
                <w:color w:val="FF0000"/>
              </w:rPr>
              <w:sym w:font="Symbol" w:char="F0B7"/>
            </w:r>
            <w:r w:rsidRPr="00D30A0B">
              <w:rPr>
                <w:color w:val="FF0000"/>
              </w:rPr>
              <w:t xml:space="preserve">  custom manufactured or custom fitted to an </w:t>
            </w:r>
          </w:p>
          <w:p w14:paraId="316B6C47" w14:textId="77777777" w:rsidR="007B02D7" w:rsidRPr="00D30A0B" w:rsidRDefault="007B02D7" w:rsidP="00663FE7">
            <w:pPr>
              <w:pStyle w:val="TableText"/>
              <w:ind w:left="576"/>
            </w:pPr>
            <w:r w:rsidRPr="00D30A0B">
              <w:rPr>
                <w:color w:val="FF0000"/>
              </w:rPr>
              <w:t>individual Covered Person.</w:t>
            </w:r>
          </w:p>
          <w:p w14:paraId="316B6C48" w14:textId="184AADF5" w:rsidR="007B02D7" w:rsidRPr="00D30A0B" w:rsidRDefault="007B02D7" w:rsidP="00663FE7">
            <w:pPr>
              <w:pStyle w:val="TableText"/>
              <w:ind w:left="288"/>
              <w:rPr>
                <w:color w:val="FF0000"/>
              </w:rPr>
            </w:pPr>
            <w:r w:rsidRPr="00D30A0B">
              <w:rPr>
                <w:color w:val="FF0000"/>
              </w:rPr>
              <w:t>Examples of excluded orthotic appliances and devices include but are not limited to, foot orthotics, or any braces that can be obtained without a Physician’s order. This exclusion does not include diabetic footwear which may be covered for a Covered Person with diabetic foot disease.</w:t>
            </w:r>
          </w:p>
          <w:p w14:paraId="316B6C49" w14:textId="77777777" w:rsidR="007B02D7" w:rsidRPr="00D30A0B" w:rsidRDefault="007B02D7" w:rsidP="00663FE7">
            <w:pPr>
              <w:pStyle w:val="TableText"/>
              <w:rPr>
                <w:color w:val="FF0000"/>
              </w:rPr>
            </w:pPr>
            <w:r w:rsidRPr="00D30A0B">
              <w:rPr>
                <w:color w:val="FF0000"/>
                <w:szCs w:val="24"/>
              </w:rPr>
              <w:sym w:font="Symbol" w:char="F0B7"/>
            </w:r>
            <w:r w:rsidRPr="00D30A0B">
              <w:rPr>
                <w:color w:val="FF0000"/>
                <w:szCs w:val="24"/>
              </w:rPr>
              <w:t xml:space="preserve">   </w:t>
            </w:r>
            <w:r w:rsidRPr="00D30A0B">
              <w:rPr>
                <w:color w:val="FF0000"/>
              </w:rPr>
              <w:t xml:space="preserve">the following items are excluded, even if prescribed by </w:t>
            </w:r>
          </w:p>
          <w:p w14:paraId="316B6C4A" w14:textId="77777777" w:rsidR="007B02D7" w:rsidRPr="00D30A0B" w:rsidRDefault="007B02D7" w:rsidP="00663FE7">
            <w:pPr>
              <w:pStyle w:val="TableText"/>
              <w:ind w:left="288"/>
              <w:rPr>
                <w:color w:val="FF0000"/>
              </w:rPr>
            </w:pPr>
            <w:r w:rsidRPr="00D30A0B">
              <w:rPr>
                <w:color w:val="FF0000"/>
              </w:rPr>
              <w:t>a Physician:</w:t>
            </w:r>
          </w:p>
          <w:p w14:paraId="316B6C4B" w14:textId="77777777" w:rsidR="007B02D7" w:rsidRPr="00D30A0B" w:rsidRDefault="007B02D7" w:rsidP="00663FE7">
            <w:pPr>
              <w:pStyle w:val="TableText"/>
              <w:ind w:left="288"/>
              <w:rPr>
                <w:color w:val="FF0000"/>
                <w:szCs w:val="24"/>
              </w:rPr>
            </w:pPr>
            <w:r w:rsidRPr="00D30A0B">
              <w:rPr>
                <w:color w:val="FF0000"/>
                <w:szCs w:val="24"/>
              </w:rPr>
              <w:sym w:font="Symbol" w:char="F0B7"/>
            </w:r>
            <w:r w:rsidRPr="00D30A0B">
              <w:rPr>
                <w:color w:val="FF0000"/>
                <w:szCs w:val="24"/>
              </w:rPr>
              <w:t xml:space="preserve">   blood pressure cuff/monitor;</w:t>
            </w:r>
          </w:p>
          <w:p w14:paraId="316B6C4C" w14:textId="77777777" w:rsidR="007B02D7" w:rsidRPr="00D30A0B" w:rsidRDefault="007B02D7" w:rsidP="00663FE7">
            <w:pPr>
              <w:pStyle w:val="TableText"/>
              <w:ind w:left="288"/>
              <w:rPr>
                <w:color w:val="FF0000"/>
                <w:szCs w:val="24"/>
              </w:rPr>
            </w:pPr>
            <w:r w:rsidRPr="00D30A0B">
              <w:rPr>
                <w:color w:val="FF0000"/>
                <w:szCs w:val="24"/>
              </w:rPr>
              <w:sym w:font="Symbol" w:char="F0B7"/>
            </w:r>
            <w:r w:rsidRPr="00D30A0B">
              <w:rPr>
                <w:color w:val="FF0000"/>
                <w:szCs w:val="24"/>
              </w:rPr>
              <w:t xml:space="preserve">   enuresis alarm;</w:t>
            </w:r>
          </w:p>
          <w:p w14:paraId="316B6C4D" w14:textId="77777777" w:rsidR="007B02D7" w:rsidRPr="00D30A0B" w:rsidRDefault="007B02D7" w:rsidP="00663FE7">
            <w:pPr>
              <w:pStyle w:val="TableText"/>
              <w:ind w:left="288"/>
              <w:rPr>
                <w:color w:val="FF0000"/>
                <w:szCs w:val="24"/>
              </w:rPr>
            </w:pPr>
            <w:r w:rsidRPr="00D30A0B">
              <w:rPr>
                <w:color w:val="FF0000"/>
                <w:szCs w:val="24"/>
              </w:rPr>
              <w:sym w:font="Symbol" w:char="F0B7"/>
            </w:r>
            <w:r w:rsidRPr="00D30A0B">
              <w:rPr>
                <w:color w:val="FF0000"/>
                <w:szCs w:val="24"/>
              </w:rPr>
              <w:t xml:space="preserve">   non-wearable external defibrillator;</w:t>
            </w:r>
          </w:p>
          <w:p w14:paraId="316B6C4E" w14:textId="77777777" w:rsidR="007B02D7" w:rsidRPr="00D30A0B" w:rsidRDefault="007B02D7" w:rsidP="00663FE7">
            <w:pPr>
              <w:pStyle w:val="TableText"/>
              <w:ind w:left="288"/>
              <w:rPr>
                <w:color w:val="FF0000"/>
                <w:szCs w:val="24"/>
              </w:rPr>
            </w:pPr>
            <w:r w:rsidRPr="00D30A0B">
              <w:rPr>
                <w:color w:val="FF0000"/>
                <w:szCs w:val="24"/>
              </w:rPr>
              <w:sym w:font="Symbol" w:char="F0B7"/>
            </w:r>
            <w:r w:rsidRPr="00D30A0B">
              <w:rPr>
                <w:color w:val="FF0000"/>
                <w:szCs w:val="24"/>
              </w:rPr>
              <w:t xml:space="preserve">   trusses;</w:t>
            </w:r>
          </w:p>
          <w:p w14:paraId="316B6C4F" w14:textId="0E587527" w:rsidR="007B02D7" w:rsidRPr="00D30A0B" w:rsidRDefault="007B02D7" w:rsidP="00663FE7">
            <w:pPr>
              <w:pStyle w:val="TableText"/>
              <w:ind w:left="288"/>
              <w:rPr>
                <w:color w:val="FF0000"/>
                <w:szCs w:val="24"/>
              </w:rPr>
            </w:pPr>
            <w:r w:rsidRPr="00D30A0B">
              <w:rPr>
                <w:color w:val="FF0000"/>
                <w:szCs w:val="24"/>
              </w:rPr>
              <w:sym w:font="Symbol" w:char="F0B7"/>
            </w:r>
            <w:r w:rsidRPr="00D30A0B">
              <w:rPr>
                <w:color w:val="FF0000"/>
                <w:szCs w:val="24"/>
              </w:rPr>
              <w:t xml:space="preserve">   ultrasonic nebulizers; and</w:t>
            </w:r>
          </w:p>
          <w:p w14:paraId="316B6C50" w14:textId="77777777" w:rsidR="007B02D7" w:rsidRPr="00D30A0B" w:rsidRDefault="007B02D7" w:rsidP="00663FE7">
            <w:pPr>
              <w:pStyle w:val="TableText"/>
              <w:rPr>
                <w:color w:val="FF0000"/>
              </w:rPr>
            </w:pPr>
            <w:r w:rsidRPr="00D30A0B">
              <w:rPr>
                <w:color w:val="FF0000"/>
              </w:rPr>
              <w:sym w:font="Symbol" w:char="F0B7"/>
            </w:r>
            <w:r w:rsidRPr="00D30A0B">
              <w:rPr>
                <w:color w:val="FF0000"/>
              </w:rPr>
              <w:t xml:space="preserve">   the repair and replacement of prosthetic devices when </w:t>
            </w:r>
          </w:p>
          <w:p w14:paraId="316B6C51" w14:textId="77777777" w:rsidR="007B02D7" w:rsidRPr="00D30A0B" w:rsidRDefault="007B02D7" w:rsidP="00663FE7">
            <w:pPr>
              <w:pStyle w:val="TableText"/>
              <w:ind w:left="288"/>
              <w:rPr>
                <w:color w:val="FF0000"/>
              </w:rPr>
            </w:pPr>
            <w:r w:rsidRPr="00D30A0B">
              <w:rPr>
                <w:color w:val="FF0000"/>
              </w:rPr>
              <w:t>damaged due to misuse, malicious breakage or gross neglect;</w:t>
            </w:r>
          </w:p>
          <w:p w14:paraId="316B6C52" w14:textId="77777777" w:rsidR="007B02D7" w:rsidRPr="00D30A0B" w:rsidRDefault="007B02D7" w:rsidP="00663FE7">
            <w:pPr>
              <w:pStyle w:val="TableText"/>
              <w:rPr>
                <w:color w:val="FF0000"/>
              </w:rPr>
            </w:pPr>
            <w:r w:rsidRPr="00D30A0B">
              <w:rPr>
                <w:color w:val="FF0000"/>
              </w:rPr>
              <w:lastRenderedPageBreak/>
              <w:sym w:font="Symbol" w:char="F0B7"/>
            </w:r>
            <w:r w:rsidRPr="00D30A0B">
              <w:rPr>
                <w:color w:val="FF0000"/>
              </w:rPr>
              <w:t xml:space="preserve">   the replacement of lost or stolen prosthetic devices;</w:t>
            </w:r>
          </w:p>
          <w:p w14:paraId="316B6C53" w14:textId="77777777" w:rsidR="007B02D7" w:rsidRPr="00D30A0B" w:rsidRDefault="007B02D7" w:rsidP="00663FE7">
            <w:pPr>
              <w:pStyle w:val="TableText"/>
              <w:rPr>
                <w:color w:val="FF0000"/>
              </w:rPr>
            </w:pPr>
            <w:r w:rsidRPr="00D30A0B">
              <w:rPr>
                <w:color w:val="FF0000"/>
              </w:rPr>
              <w:sym w:font="Symbol" w:char="F0B7"/>
            </w:r>
            <w:r w:rsidRPr="00D30A0B">
              <w:rPr>
                <w:color w:val="FF0000"/>
              </w:rPr>
              <w:t xml:space="preserve">   devices and computers to assist in communication and </w:t>
            </w:r>
          </w:p>
          <w:p w14:paraId="316B6C54" w14:textId="77777777" w:rsidR="007B02D7" w:rsidRPr="00D30A0B" w:rsidRDefault="007B02D7" w:rsidP="00663FE7">
            <w:pPr>
              <w:pStyle w:val="TableText"/>
              <w:ind w:left="288"/>
              <w:rPr>
                <w:color w:val="FF0000"/>
              </w:rPr>
            </w:pPr>
            <w:r w:rsidRPr="00D30A0B">
              <w:rPr>
                <w:color w:val="FF0000"/>
              </w:rPr>
              <w:t>speech except for speech aid prosthetics and tracheo-esophageal voice prosthetics;</w:t>
            </w:r>
          </w:p>
          <w:p w14:paraId="316B6C55" w14:textId="77777777" w:rsidR="007B02D7" w:rsidRPr="00D30A0B" w:rsidRDefault="007B02D7" w:rsidP="00663FE7">
            <w:pPr>
              <w:pStyle w:val="TableText"/>
              <w:rPr>
                <w:color w:val="FF0000"/>
              </w:rPr>
            </w:pPr>
            <w:r w:rsidRPr="00D30A0B">
              <w:rPr>
                <w:color w:val="FF0000"/>
              </w:rPr>
              <w:sym w:font="Symbol" w:char="F0B7"/>
            </w:r>
            <w:r w:rsidRPr="00D30A0B">
              <w:rPr>
                <w:color w:val="FF0000"/>
              </w:rPr>
              <w:t xml:space="preserve">   oral appliances for snoring.</w:t>
            </w:r>
          </w:p>
          <w:p w14:paraId="73F49127" w14:textId="77777777" w:rsidR="00377B6D" w:rsidRPr="00D30A0B" w:rsidRDefault="00377B6D" w:rsidP="00377B6D">
            <w:pPr>
              <w:pStyle w:val="TableText"/>
              <w:rPr>
                <w:color w:val="FF0000"/>
                <w:szCs w:val="24"/>
              </w:rPr>
            </w:pPr>
            <w:r w:rsidRPr="00D30A0B">
              <w:rPr>
                <w:color w:val="FF0000"/>
                <w:szCs w:val="24"/>
              </w:rPr>
              <w:sym w:font="Symbol" w:char="F0B7"/>
            </w:r>
            <w:r w:rsidRPr="00D30A0B">
              <w:rPr>
                <w:color w:val="FF0000"/>
                <w:szCs w:val="24"/>
              </w:rPr>
              <w:t xml:space="preserve">   </w:t>
            </w:r>
            <w:r w:rsidRPr="00D30A0B">
              <w:rPr>
                <w:color w:val="FF0000"/>
              </w:rPr>
              <w:t>Powered and non-powered exoskeleton devices</w:t>
            </w:r>
          </w:p>
          <w:p w14:paraId="515DC42B" w14:textId="77777777" w:rsidR="00377B6D" w:rsidRPr="00D30A0B" w:rsidRDefault="00377B6D" w:rsidP="00663FE7">
            <w:pPr>
              <w:pStyle w:val="TableText"/>
              <w:rPr>
                <w:color w:val="FF0000"/>
              </w:rPr>
            </w:pPr>
          </w:p>
          <w:p w14:paraId="316B6C58" w14:textId="77777777" w:rsidR="007B02D7" w:rsidRPr="00D30A0B" w:rsidRDefault="007B02D7" w:rsidP="00663FE7">
            <w:pPr>
              <w:rPr>
                <w:color w:val="FF0000"/>
                <w:sz w:val="24"/>
                <w:szCs w:val="24"/>
              </w:rPr>
            </w:pPr>
          </w:p>
          <w:p w14:paraId="316B6C59" w14:textId="77777777" w:rsidR="007B02D7" w:rsidRPr="00D30A0B" w:rsidRDefault="007B02D7" w:rsidP="00663FE7">
            <w:pPr>
              <w:pStyle w:val="TableText"/>
              <w:rPr>
                <w:color w:val="FF0000"/>
              </w:rPr>
            </w:pPr>
            <w:r w:rsidRPr="00D30A0B">
              <w:rPr>
                <w:color w:val="FF0000"/>
              </w:rPr>
              <w:t>This exclusion does not apply to breast prosthesis, mastectomy bras and lymphedema stockings for which Benefits are provided as described under Reconstructive Procedures.</w:t>
            </w:r>
          </w:p>
          <w:p w14:paraId="316B6C5D" w14:textId="72931CC0" w:rsidR="007B02D7" w:rsidRPr="00D30A0B" w:rsidRDefault="007B02D7" w:rsidP="00920A64">
            <w:pPr>
              <w:pStyle w:val="TableText"/>
              <w:rPr>
                <w:color w:val="FF0000"/>
              </w:rPr>
            </w:pPr>
          </w:p>
        </w:tc>
      </w:tr>
      <w:tr w:rsidR="007B02D7" w:rsidRPr="00D30A0B" w14:paraId="316B6C93"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5F" w14:textId="77777777" w:rsidR="007B02D7" w:rsidRPr="00D30A0B" w:rsidRDefault="007B02D7" w:rsidP="00E12781">
            <w:pPr>
              <w:pStyle w:val="TableTextCharChar"/>
              <w:numPr>
                <w:ilvl w:val="12"/>
                <w:numId w:val="0"/>
              </w:numPr>
              <w:rPr>
                <w:b/>
                <w:color w:val="FF0000"/>
              </w:rPr>
            </w:pPr>
            <w:bookmarkStart w:id="162" w:name="Morbid_Obesity"/>
            <w:r w:rsidRPr="00D30A0B">
              <w:rPr>
                <w:b/>
                <w:color w:val="FF0000"/>
              </w:rPr>
              <w:lastRenderedPageBreak/>
              <w:t>Morbid Obesity</w:t>
            </w:r>
            <w:bookmarkEnd w:id="162"/>
          </w:p>
          <w:p w14:paraId="316B6C60" w14:textId="77777777" w:rsidR="007B02D7" w:rsidRPr="00D30A0B" w:rsidRDefault="007B02D7" w:rsidP="00E12781">
            <w:pPr>
              <w:pStyle w:val="TableTextCharChar"/>
              <w:numPr>
                <w:ilvl w:val="12"/>
                <w:numId w:val="0"/>
              </w:numPr>
              <w:rPr>
                <w:b/>
                <w:color w:val="FF0000"/>
              </w:rPr>
            </w:pPr>
          </w:p>
          <w:p w14:paraId="54272933" w14:textId="77777777" w:rsidR="001D49A1" w:rsidRPr="00D30A0B" w:rsidRDefault="001D49A1" w:rsidP="001D49A1">
            <w:pPr>
              <w:pStyle w:val="TableTextCharChar"/>
              <w:numPr>
                <w:ilvl w:val="12"/>
                <w:numId w:val="0"/>
              </w:numPr>
              <w:rPr>
                <w:b/>
                <w:color w:val="FF0000"/>
                <w:szCs w:val="24"/>
              </w:rPr>
            </w:pPr>
            <w:r w:rsidRPr="00D30A0B">
              <w:rPr>
                <w:b/>
                <w:color w:val="FF0000"/>
                <w:szCs w:val="24"/>
              </w:rPr>
              <w:t>If Morbid Obesity Surgery benefit applies, please refer to Bariatric Resource Services (BRS) under the Special Services Member View section.</w:t>
            </w:r>
          </w:p>
          <w:p w14:paraId="6A7609D4" w14:textId="77777777" w:rsidR="006F0433" w:rsidRPr="00D30A0B" w:rsidRDefault="006F0433" w:rsidP="007B02D7">
            <w:pPr>
              <w:rPr>
                <w:b/>
                <w:color w:val="FF0000"/>
                <w:sz w:val="24"/>
                <w:szCs w:val="24"/>
              </w:rPr>
            </w:pPr>
          </w:p>
          <w:p w14:paraId="4D640400" w14:textId="77777777" w:rsidR="006F0433" w:rsidRPr="00D30A0B" w:rsidRDefault="006F0433" w:rsidP="006F0433">
            <w:pPr>
              <w:rPr>
                <w:b/>
                <w:color w:val="0000FF"/>
                <w:sz w:val="24"/>
                <w:szCs w:val="24"/>
              </w:rPr>
            </w:pPr>
            <w:r w:rsidRPr="00D30A0B">
              <w:rPr>
                <w:b/>
                <w:color w:val="FF0000"/>
                <w:sz w:val="24"/>
                <w:szCs w:val="24"/>
              </w:rPr>
              <w:t xml:space="preserve">Colleague must call Bariatric Resource Services as soon as the possibility of surgery arises at </w:t>
            </w:r>
            <w:r w:rsidRPr="00D30A0B">
              <w:rPr>
                <w:b/>
                <w:color w:val="0000FF"/>
                <w:sz w:val="24"/>
                <w:szCs w:val="24"/>
              </w:rPr>
              <w:t>1-888-936-</w:t>
            </w:r>
          </w:p>
          <w:p w14:paraId="316B6C67" w14:textId="7C30F83E" w:rsidR="007B02D7" w:rsidRPr="00D30A0B" w:rsidRDefault="006F0433" w:rsidP="006F0433">
            <w:pPr>
              <w:rPr>
                <w:b/>
                <w:color w:val="FF0000"/>
                <w:sz w:val="24"/>
                <w:szCs w:val="24"/>
              </w:rPr>
            </w:pPr>
            <w:r w:rsidRPr="00D30A0B">
              <w:rPr>
                <w:b/>
                <w:color w:val="0000FF"/>
                <w:sz w:val="24"/>
                <w:szCs w:val="24"/>
              </w:rPr>
              <w:t>7246</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6A" w14:textId="77777777" w:rsidR="007B02D7" w:rsidRPr="00D30A0B" w:rsidRDefault="007B02D7" w:rsidP="00E12781">
            <w:pPr>
              <w:pStyle w:val="TableTextCharChar"/>
              <w:numPr>
                <w:ilvl w:val="12"/>
                <w:numId w:val="0"/>
              </w:numPr>
              <w:rPr>
                <w:b/>
                <w:color w:val="FF0000"/>
              </w:rPr>
            </w:pPr>
            <w:r w:rsidRPr="00D30A0B">
              <w:rPr>
                <w:b/>
                <w:color w:val="FF0000"/>
              </w:rPr>
              <w:t xml:space="preserve">Same as </w:t>
            </w:r>
          </w:p>
          <w:p w14:paraId="316B6C6B" w14:textId="77777777" w:rsidR="007B02D7" w:rsidRPr="00D30A0B" w:rsidRDefault="007B02D7" w:rsidP="00FD10ED">
            <w:pPr>
              <w:pStyle w:val="TableTextChar1"/>
              <w:rPr>
                <w:b/>
                <w:i/>
                <w:iCs/>
                <w:color w:val="FF0000"/>
                <w:szCs w:val="24"/>
              </w:rPr>
            </w:pPr>
            <w:r w:rsidRPr="00D30A0B">
              <w:rPr>
                <w:b/>
                <w:color w:val="FF0000"/>
                <w:szCs w:val="24"/>
              </w:rPr>
              <w:t xml:space="preserve">●  </w:t>
            </w:r>
            <w:r w:rsidRPr="00D30A0B">
              <w:rPr>
                <w:b/>
                <w:i/>
                <w:iCs/>
                <w:color w:val="FF0000"/>
                <w:szCs w:val="24"/>
              </w:rPr>
              <w:t>Physician's Office Services</w:t>
            </w:r>
          </w:p>
          <w:p w14:paraId="316B6C6C" w14:textId="77777777" w:rsidR="007B02D7" w:rsidRPr="00D30A0B" w:rsidRDefault="007B02D7" w:rsidP="00FD10ED">
            <w:pPr>
              <w:pStyle w:val="TableTextChar1"/>
              <w:rPr>
                <w:b/>
                <w:i/>
                <w:iCs/>
                <w:color w:val="FF0000"/>
                <w:szCs w:val="24"/>
              </w:rPr>
            </w:pPr>
            <w:r w:rsidRPr="00D30A0B">
              <w:rPr>
                <w:b/>
                <w:iCs/>
                <w:color w:val="FF0000"/>
                <w:szCs w:val="24"/>
              </w:rPr>
              <w:t>●</w:t>
            </w:r>
            <w:r w:rsidRPr="00D30A0B">
              <w:rPr>
                <w:b/>
                <w:i/>
                <w:iCs/>
                <w:color w:val="FF0000"/>
                <w:szCs w:val="24"/>
              </w:rPr>
              <w:t xml:space="preserve">  Professional Fees</w:t>
            </w:r>
          </w:p>
          <w:p w14:paraId="316B6C6D" w14:textId="77777777" w:rsidR="007B02D7" w:rsidRPr="00D30A0B" w:rsidRDefault="007B02D7" w:rsidP="00FD10ED">
            <w:pPr>
              <w:pStyle w:val="TableTextChar1"/>
              <w:rPr>
                <w:b/>
                <w:i/>
                <w:iCs/>
                <w:color w:val="FF0000"/>
                <w:szCs w:val="24"/>
              </w:rPr>
            </w:pPr>
            <w:r w:rsidRPr="00D30A0B">
              <w:rPr>
                <w:b/>
                <w:iCs/>
                <w:color w:val="FF0000"/>
                <w:szCs w:val="24"/>
              </w:rPr>
              <w:t>●</w:t>
            </w:r>
            <w:r w:rsidRPr="00D30A0B">
              <w:rPr>
                <w:b/>
                <w:i/>
                <w:iCs/>
                <w:color w:val="FF0000"/>
                <w:szCs w:val="24"/>
              </w:rPr>
              <w:t xml:space="preserve">  Hospital-Inpatient Stay</w:t>
            </w:r>
          </w:p>
          <w:p w14:paraId="316B6C6E" w14:textId="183F595A" w:rsidR="007B02D7" w:rsidRPr="00D30A0B" w:rsidRDefault="007B02D7" w:rsidP="00FD10ED">
            <w:pPr>
              <w:pStyle w:val="TableTextChar1"/>
              <w:numPr>
                <w:ilvl w:val="12"/>
                <w:numId w:val="0"/>
              </w:numPr>
              <w:ind w:left="288" w:hanging="288"/>
              <w:rPr>
                <w:b/>
                <w:i/>
                <w:color w:val="FF0000"/>
              </w:rPr>
            </w:pPr>
            <w:r w:rsidRPr="00D30A0B">
              <w:rPr>
                <w:b/>
                <w:iCs/>
                <w:color w:val="FF0000"/>
                <w:szCs w:val="24"/>
              </w:rPr>
              <w:t>●</w:t>
            </w:r>
            <w:r w:rsidRPr="00D30A0B">
              <w:rPr>
                <w:b/>
                <w:i/>
                <w:iCs/>
                <w:color w:val="FF0000"/>
                <w:szCs w:val="24"/>
              </w:rPr>
              <w:t xml:space="preserve">  </w:t>
            </w:r>
            <w:r w:rsidRPr="00D30A0B">
              <w:rPr>
                <w:b/>
                <w:i/>
                <w:color w:val="FF0000"/>
              </w:rPr>
              <w:t xml:space="preserve">Lab, X-Ray and Diagnostic </w:t>
            </w:r>
            <w:r w:rsidR="001D7369" w:rsidRPr="00D30A0B">
              <w:rPr>
                <w:b/>
                <w:i/>
                <w:color w:val="FF0000"/>
              </w:rPr>
              <w:t>–</w:t>
            </w:r>
            <w:r w:rsidRPr="00D30A0B">
              <w:rPr>
                <w:b/>
                <w:i/>
                <w:color w:val="FF0000"/>
              </w:rPr>
              <w:t xml:space="preserve"> Outpatient</w:t>
            </w:r>
          </w:p>
          <w:p w14:paraId="5298DDB9" w14:textId="77777777" w:rsidR="001D7369" w:rsidRPr="00D30A0B" w:rsidRDefault="001D7369" w:rsidP="00FD10ED">
            <w:pPr>
              <w:pStyle w:val="TableTextChar1"/>
              <w:numPr>
                <w:ilvl w:val="12"/>
                <w:numId w:val="0"/>
              </w:numPr>
              <w:ind w:left="288" w:hanging="288"/>
              <w:rPr>
                <w:b/>
                <w:i/>
                <w:color w:val="FF0000"/>
              </w:rPr>
            </w:pPr>
          </w:p>
          <w:p w14:paraId="51538A31" w14:textId="77777777" w:rsidR="001D7369" w:rsidRPr="00D30A0B" w:rsidRDefault="001D7369" w:rsidP="00FD10ED">
            <w:pPr>
              <w:pStyle w:val="TableTextChar1"/>
              <w:numPr>
                <w:ilvl w:val="12"/>
                <w:numId w:val="0"/>
              </w:numPr>
              <w:ind w:left="288" w:hanging="288"/>
              <w:rPr>
                <w:b/>
                <w:i/>
                <w:color w:val="FF0000"/>
              </w:rPr>
            </w:pPr>
          </w:p>
          <w:p w14:paraId="0590F3B4" w14:textId="77777777" w:rsidR="007B62E6" w:rsidRPr="00D30A0B" w:rsidRDefault="001A4966" w:rsidP="007B62E6">
            <w:pPr>
              <w:numPr>
                <w:ilvl w:val="12"/>
                <w:numId w:val="0"/>
              </w:numPr>
              <w:rPr>
                <w:bCs/>
                <w:color w:val="FF0000"/>
                <w:sz w:val="24"/>
                <w:szCs w:val="24"/>
              </w:rPr>
            </w:pPr>
            <w:r w:rsidRPr="00D30A0B">
              <w:rPr>
                <w:b/>
                <w:color w:val="FF0000"/>
                <w:sz w:val="24"/>
              </w:rPr>
              <w:t xml:space="preserve">The Plan covers surgical treatment of obesity provided by or under the direction of a Physician when all of the following are true: </w:t>
            </w:r>
            <w:r w:rsidR="007B62E6" w:rsidRPr="00D30A0B">
              <w:rPr>
                <w:bCs/>
                <w:color w:val="FF0000"/>
                <w:sz w:val="24"/>
                <w:szCs w:val="24"/>
              </w:rPr>
              <w:t xml:space="preserve">BMI of </w:t>
            </w:r>
            <w:r w:rsidR="007B62E6" w:rsidRPr="00D30A0B">
              <w:rPr>
                <w:b/>
                <w:bCs/>
                <w:color w:val="0000FF"/>
                <w:sz w:val="24"/>
                <w:szCs w:val="24"/>
              </w:rPr>
              <w:t>40</w:t>
            </w:r>
            <w:r w:rsidR="007B62E6" w:rsidRPr="00D30A0B">
              <w:rPr>
                <w:bCs/>
                <w:color w:val="FF0000"/>
                <w:sz w:val="24"/>
                <w:szCs w:val="24"/>
              </w:rPr>
              <w:t xml:space="preserve">, irrespective of comorbidities; BMI &gt; </w:t>
            </w:r>
            <w:r w:rsidR="007B62E6" w:rsidRPr="00D30A0B">
              <w:rPr>
                <w:b/>
                <w:bCs/>
                <w:color w:val="0000FF"/>
                <w:sz w:val="24"/>
                <w:szCs w:val="24"/>
              </w:rPr>
              <w:t>35</w:t>
            </w:r>
            <w:r w:rsidR="007B62E6" w:rsidRPr="00D30A0B">
              <w:rPr>
                <w:bCs/>
                <w:color w:val="FF0000"/>
                <w:sz w:val="24"/>
                <w:szCs w:val="24"/>
              </w:rPr>
              <w:t xml:space="preserve">, with at least </w:t>
            </w:r>
            <w:r w:rsidR="007B62E6" w:rsidRPr="00D30A0B">
              <w:rPr>
                <w:b/>
                <w:bCs/>
                <w:color w:val="0000FF"/>
                <w:sz w:val="24"/>
                <w:szCs w:val="24"/>
              </w:rPr>
              <w:t>1</w:t>
            </w:r>
            <w:r w:rsidR="007B62E6" w:rsidRPr="00D30A0B">
              <w:rPr>
                <w:bCs/>
                <w:color w:val="FF0000"/>
                <w:sz w:val="24"/>
                <w:szCs w:val="24"/>
              </w:rPr>
              <w:t xml:space="preserve"> complicating</w:t>
            </w:r>
          </w:p>
          <w:p w14:paraId="24E1F7EA" w14:textId="77777777" w:rsidR="007B62E6" w:rsidRPr="00D30A0B" w:rsidRDefault="007B62E6" w:rsidP="007B62E6">
            <w:pPr>
              <w:numPr>
                <w:ilvl w:val="12"/>
                <w:numId w:val="0"/>
              </w:numPr>
              <w:rPr>
                <w:bCs/>
                <w:color w:val="FF0000"/>
                <w:sz w:val="24"/>
                <w:szCs w:val="24"/>
              </w:rPr>
            </w:pPr>
            <w:r w:rsidRPr="00D30A0B">
              <w:rPr>
                <w:bCs/>
                <w:color w:val="FF0000"/>
                <w:sz w:val="24"/>
                <w:szCs w:val="24"/>
              </w:rPr>
              <w:t>comorbidity, directly related to, or exacerbated by morbid obesity. i.e.:</w:t>
            </w:r>
          </w:p>
          <w:p w14:paraId="0BF09657" w14:textId="77777777" w:rsidR="007B62E6" w:rsidRPr="00D30A0B" w:rsidRDefault="007B62E6" w:rsidP="007B62E6">
            <w:pPr>
              <w:numPr>
                <w:ilvl w:val="12"/>
                <w:numId w:val="0"/>
              </w:numPr>
              <w:rPr>
                <w:bCs/>
                <w:color w:val="FF0000"/>
                <w:sz w:val="24"/>
                <w:szCs w:val="24"/>
              </w:rPr>
            </w:pPr>
            <w:r w:rsidRPr="00D30A0B">
              <w:rPr>
                <w:bCs/>
                <w:color w:val="FF0000"/>
                <w:sz w:val="24"/>
                <w:szCs w:val="24"/>
              </w:rPr>
              <w:t xml:space="preserve">• Type </w:t>
            </w:r>
            <w:r w:rsidRPr="00D30A0B">
              <w:rPr>
                <w:b/>
                <w:bCs/>
                <w:color w:val="0000FF"/>
                <w:sz w:val="24"/>
                <w:szCs w:val="24"/>
              </w:rPr>
              <w:t>2</w:t>
            </w:r>
            <w:r w:rsidRPr="00D30A0B">
              <w:rPr>
                <w:bCs/>
                <w:color w:val="FF0000"/>
                <w:sz w:val="24"/>
                <w:szCs w:val="24"/>
              </w:rPr>
              <w:t xml:space="preserve"> diabetes</w:t>
            </w:r>
          </w:p>
          <w:p w14:paraId="27C44247" w14:textId="77777777" w:rsidR="007B62E6" w:rsidRPr="00D30A0B" w:rsidRDefault="007B62E6" w:rsidP="007B62E6">
            <w:pPr>
              <w:numPr>
                <w:ilvl w:val="12"/>
                <w:numId w:val="0"/>
              </w:numPr>
              <w:rPr>
                <w:bCs/>
                <w:color w:val="FF0000"/>
                <w:sz w:val="24"/>
                <w:szCs w:val="24"/>
              </w:rPr>
            </w:pPr>
            <w:r w:rsidRPr="00D30A0B">
              <w:rPr>
                <w:bCs/>
                <w:color w:val="FF0000"/>
                <w:sz w:val="24"/>
                <w:szCs w:val="24"/>
              </w:rPr>
              <w:t>• Cardiovascular disease (e.g., stroke, myocardial infarction, poorly controlled hypertension (systolic blood</w:t>
            </w:r>
          </w:p>
          <w:p w14:paraId="2F2F59E3" w14:textId="77777777" w:rsidR="007B62E6" w:rsidRPr="00D30A0B" w:rsidRDefault="007B62E6" w:rsidP="007B62E6">
            <w:pPr>
              <w:numPr>
                <w:ilvl w:val="12"/>
                <w:numId w:val="0"/>
              </w:numPr>
              <w:rPr>
                <w:bCs/>
                <w:color w:val="FF0000"/>
                <w:sz w:val="24"/>
                <w:szCs w:val="24"/>
              </w:rPr>
            </w:pPr>
            <w:r w:rsidRPr="00D30A0B">
              <w:rPr>
                <w:bCs/>
                <w:color w:val="FF0000"/>
                <w:sz w:val="24"/>
                <w:szCs w:val="24"/>
              </w:rPr>
              <w:t xml:space="preserve">pressure greater than </w:t>
            </w:r>
            <w:r w:rsidRPr="00D30A0B">
              <w:rPr>
                <w:b/>
                <w:bCs/>
                <w:color w:val="0000FF"/>
                <w:sz w:val="24"/>
                <w:szCs w:val="24"/>
              </w:rPr>
              <w:t>140</w:t>
            </w:r>
            <w:r w:rsidRPr="00D30A0B">
              <w:rPr>
                <w:bCs/>
                <w:color w:val="FF0000"/>
                <w:sz w:val="24"/>
                <w:szCs w:val="24"/>
              </w:rPr>
              <w:t xml:space="preserve"> mm Hg or diastolic blood pressure </w:t>
            </w:r>
            <w:r w:rsidRPr="00D30A0B">
              <w:rPr>
                <w:b/>
                <w:bCs/>
                <w:color w:val="0000FF"/>
                <w:sz w:val="24"/>
                <w:szCs w:val="24"/>
              </w:rPr>
              <w:t>90</w:t>
            </w:r>
            <w:r w:rsidRPr="00D30A0B">
              <w:rPr>
                <w:bCs/>
                <w:color w:val="FF0000"/>
                <w:sz w:val="24"/>
                <w:szCs w:val="24"/>
              </w:rPr>
              <w:t xml:space="preserve"> mm Hg or greater, despite</w:t>
            </w:r>
          </w:p>
          <w:p w14:paraId="469826DE" w14:textId="77777777" w:rsidR="007B62E6" w:rsidRPr="00D30A0B" w:rsidRDefault="007B62E6" w:rsidP="007B62E6">
            <w:pPr>
              <w:numPr>
                <w:ilvl w:val="12"/>
                <w:numId w:val="0"/>
              </w:numPr>
              <w:rPr>
                <w:bCs/>
                <w:color w:val="FF0000"/>
                <w:sz w:val="24"/>
                <w:szCs w:val="24"/>
              </w:rPr>
            </w:pPr>
            <w:r w:rsidRPr="00D30A0B">
              <w:rPr>
                <w:bCs/>
                <w:color w:val="FF0000"/>
                <w:sz w:val="24"/>
                <w:szCs w:val="24"/>
              </w:rPr>
              <w:t>pharmacotherapy)</w:t>
            </w:r>
          </w:p>
          <w:p w14:paraId="5617DE7A" w14:textId="77777777" w:rsidR="007B62E6" w:rsidRPr="00D30A0B" w:rsidRDefault="007B62E6" w:rsidP="007B62E6">
            <w:pPr>
              <w:numPr>
                <w:ilvl w:val="12"/>
                <w:numId w:val="0"/>
              </w:numPr>
              <w:rPr>
                <w:bCs/>
                <w:color w:val="FF0000"/>
                <w:sz w:val="24"/>
                <w:szCs w:val="24"/>
              </w:rPr>
            </w:pPr>
            <w:r w:rsidRPr="00D30A0B">
              <w:rPr>
                <w:bCs/>
                <w:color w:val="FF0000"/>
                <w:sz w:val="24"/>
                <w:szCs w:val="24"/>
              </w:rPr>
              <w:t>• History of coronary artery disease with a surgical intervention such as cardiopulmonary bypass or</w:t>
            </w:r>
          </w:p>
          <w:p w14:paraId="6CBEC143" w14:textId="77777777" w:rsidR="007B62E6" w:rsidRPr="00D30A0B" w:rsidRDefault="007B62E6" w:rsidP="007B62E6">
            <w:pPr>
              <w:numPr>
                <w:ilvl w:val="12"/>
                <w:numId w:val="0"/>
              </w:numPr>
              <w:rPr>
                <w:bCs/>
                <w:color w:val="FF0000"/>
                <w:sz w:val="24"/>
                <w:szCs w:val="24"/>
              </w:rPr>
            </w:pPr>
            <w:r w:rsidRPr="00D30A0B">
              <w:rPr>
                <w:bCs/>
                <w:color w:val="FF0000"/>
                <w:sz w:val="24"/>
                <w:szCs w:val="24"/>
              </w:rPr>
              <w:t>percutaneous transluminal coronary angioplasty</w:t>
            </w:r>
          </w:p>
          <w:p w14:paraId="6D092A76" w14:textId="77777777" w:rsidR="007B62E6" w:rsidRPr="00D30A0B" w:rsidRDefault="007B62E6" w:rsidP="007B62E6">
            <w:pPr>
              <w:numPr>
                <w:ilvl w:val="12"/>
                <w:numId w:val="0"/>
              </w:numPr>
              <w:rPr>
                <w:bCs/>
                <w:color w:val="FF0000"/>
                <w:sz w:val="24"/>
                <w:szCs w:val="24"/>
              </w:rPr>
            </w:pPr>
            <w:r w:rsidRPr="00D30A0B">
              <w:rPr>
                <w:bCs/>
                <w:color w:val="FF0000"/>
                <w:sz w:val="24"/>
                <w:szCs w:val="24"/>
              </w:rPr>
              <w:t>• Cardiopulmonary problems (e.g., documented obstructive sleep apnea (OSA) confirmed on</w:t>
            </w:r>
          </w:p>
          <w:p w14:paraId="13AEEC21" w14:textId="77777777" w:rsidR="007B62E6" w:rsidRPr="00D30A0B" w:rsidRDefault="007B62E6" w:rsidP="007B62E6">
            <w:pPr>
              <w:numPr>
                <w:ilvl w:val="12"/>
                <w:numId w:val="0"/>
              </w:numPr>
              <w:rPr>
                <w:bCs/>
                <w:color w:val="FF0000"/>
                <w:sz w:val="24"/>
                <w:szCs w:val="24"/>
              </w:rPr>
            </w:pPr>
            <w:r w:rsidRPr="00D30A0B">
              <w:rPr>
                <w:bCs/>
                <w:color w:val="FF0000"/>
                <w:sz w:val="24"/>
                <w:szCs w:val="24"/>
              </w:rPr>
              <w:t xml:space="preserve">polysomnography with an AHI or RDI of &gt;= </w:t>
            </w:r>
            <w:r w:rsidRPr="00D30A0B">
              <w:rPr>
                <w:b/>
                <w:bCs/>
                <w:color w:val="0000FF"/>
                <w:sz w:val="24"/>
                <w:szCs w:val="24"/>
              </w:rPr>
              <w:t>30</w:t>
            </w:r>
            <w:r w:rsidRPr="00D30A0B">
              <w:rPr>
                <w:bCs/>
                <w:color w:val="FF0000"/>
                <w:sz w:val="24"/>
                <w:szCs w:val="24"/>
              </w:rPr>
              <w:t xml:space="preserve"> (as defined by AASM Task Force. Sleep.</w:t>
            </w:r>
            <w:r w:rsidRPr="00D30A0B">
              <w:rPr>
                <w:b/>
                <w:bCs/>
                <w:color w:val="0000FF"/>
                <w:sz w:val="24"/>
                <w:szCs w:val="24"/>
              </w:rPr>
              <w:t>1999;22:667-89</w:t>
            </w:r>
            <w:r w:rsidRPr="00D30A0B">
              <w:rPr>
                <w:bCs/>
                <w:color w:val="FF0000"/>
                <w:sz w:val="24"/>
                <w:szCs w:val="24"/>
              </w:rPr>
              <w:t>)</w:t>
            </w:r>
          </w:p>
          <w:p w14:paraId="4245B61D" w14:textId="77777777" w:rsidR="002F2AAC" w:rsidRPr="00D30A0B" w:rsidRDefault="007B62E6" w:rsidP="001D7369">
            <w:pPr>
              <w:pStyle w:val="TableTextCharChar"/>
              <w:rPr>
                <w:bCs/>
                <w:color w:val="FF0000"/>
                <w:szCs w:val="24"/>
              </w:rPr>
            </w:pPr>
            <w:r w:rsidRPr="00D30A0B">
              <w:rPr>
                <w:bCs/>
                <w:color w:val="FF0000"/>
                <w:szCs w:val="24"/>
              </w:rPr>
              <w:t xml:space="preserve">• History of cardiomyopathy; Patient must be </w:t>
            </w:r>
            <w:r w:rsidRPr="00D30A0B">
              <w:rPr>
                <w:b/>
                <w:bCs/>
                <w:color w:val="0000FF"/>
                <w:szCs w:val="24"/>
              </w:rPr>
              <w:t>18</w:t>
            </w:r>
            <w:r w:rsidRPr="00D30A0B">
              <w:rPr>
                <w:bCs/>
                <w:color w:val="FF0000"/>
                <w:szCs w:val="24"/>
              </w:rPr>
              <w:t xml:space="preserve"> years of age or older or for adolescents they have achieved greater than </w:t>
            </w:r>
            <w:r w:rsidRPr="00D30A0B">
              <w:rPr>
                <w:b/>
                <w:bCs/>
                <w:color w:val="0000FF"/>
                <w:szCs w:val="24"/>
              </w:rPr>
              <w:t>95%</w:t>
            </w:r>
            <w:r w:rsidRPr="00D30A0B">
              <w:rPr>
                <w:bCs/>
                <w:color w:val="FF0000"/>
                <w:szCs w:val="24"/>
              </w:rPr>
              <w:t xml:space="preserve"> of estimated adult height AND a minimum Tanner Stage of </w:t>
            </w:r>
            <w:r w:rsidRPr="00D30A0B">
              <w:rPr>
                <w:b/>
                <w:bCs/>
                <w:color w:val="0000FF"/>
                <w:szCs w:val="24"/>
              </w:rPr>
              <w:t>4</w:t>
            </w:r>
            <w:r w:rsidRPr="00D30A0B">
              <w:rPr>
                <w:bCs/>
                <w:color w:val="FF0000"/>
                <w:szCs w:val="24"/>
              </w:rPr>
              <w:t xml:space="preserve">; documentation of a motivated attempt of weight loss through a structured diet program, prior to bariatric surgery, which includes physician or other health care provider notes and/or diet or weight loss logs from a structured weight loss program for a minimum of </w:t>
            </w:r>
            <w:r w:rsidRPr="00D30A0B">
              <w:rPr>
                <w:b/>
                <w:bCs/>
                <w:color w:val="0000FF"/>
                <w:szCs w:val="24"/>
              </w:rPr>
              <w:t>6</w:t>
            </w:r>
            <w:r w:rsidRPr="00D30A0B">
              <w:rPr>
                <w:bCs/>
                <w:color w:val="FF0000"/>
                <w:szCs w:val="24"/>
              </w:rPr>
              <w:t xml:space="preserve"> months required prior to approval? (within the last </w:t>
            </w:r>
            <w:r w:rsidRPr="00D30A0B">
              <w:rPr>
                <w:b/>
                <w:bCs/>
                <w:color w:val="0000FF"/>
                <w:szCs w:val="24"/>
              </w:rPr>
              <w:t>2</w:t>
            </w:r>
            <w:r w:rsidRPr="00D30A0B">
              <w:rPr>
                <w:bCs/>
                <w:color w:val="FF0000"/>
                <w:szCs w:val="24"/>
              </w:rPr>
              <w:t xml:space="preserve"> years</w:t>
            </w:r>
            <w:r w:rsidR="002F2AAC" w:rsidRPr="00D30A0B">
              <w:rPr>
                <w:bCs/>
                <w:color w:val="FF0000"/>
                <w:szCs w:val="24"/>
              </w:rPr>
              <w:t>.</w:t>
            </w:r>
          </w:p>
          <w:p w14:paraId="479B47A7" w14:textId="77777777" w:rsidR="002F2AAC" w:rsidRPr="00D30A0B" w:rsidRDefault="002F2AAC" w:rsidP="001D7369">
            <w:pPr>
              <w:pStyle w:val="TableTextCharChar"/>
              <w:rPr>
                <w:bCs/>
                <w:color w:val="FF0000"/>
                <w:szCs w:val="24"/>
              </w:rPr>
            </w:pPr>
          </w:p>
          <w:p w14:paraId="2B189AE0" w14:textId="77777777" w:rsidR="002F2AAC" w:rsidRPr="00D30A0B" w:rsidRDefault="002F2AAC" w:rsidP="002F2AAC">
            <w:pPr>
              <w:pStyle w:val="TableTextCharCharChar1"/>
              <w:numPr>
                <w:ilvl w:val="12"/>
                <w:numId w:val="0"/>
              </w:numPr>
              <w:rPr>
                <w:b/>
                <w:color w:val="FF0000"/>
              </w:rPr>
            </w:pPr>
            <w:r w:rsidRPr="00D30A0B">
              <w:rPr>
                <w:b/>
                <w:color w:val="FF0000"/>
              </w:rPr>
              <w:t>Notification</w:t>
            </w:r>
            <w:r w:rsidRPr="00D30A0B">
              <w:rPr>
                <w:b/>
              </w:rPr>
              <w:t xml:space="preserve"> </w:t>
            </w:r>
            <w:r w:rsidRPr="00D30A0B">
              <w:rPr>
                <w:b/>
                <w:color w:val="FF0000"/>
              </w:rPr>
              <w:t>Required</w:t>
            </w:r>
          </w:p>
          <w:p w14:paraId="316B6C92" w14:textId="42008051" w:rsidR="007B02D7" w:rsidRPr="00D30A0B" w:rsidRDefault="002F2AAC" w:rsidP="001D7369">
            <w:pPr>
              <w:pStyle w:val="TableTextCharChar"/>
              <w:rPr>
                <w:b/>
                <w:color w:val="FF0000"/>
              </w:rPr>
            </w:pPr>
            <w:r w:rsidRPr="00D30A0B">
              <w:rPr>
                <w:color w:val="FF0000"/>
                <w:szCs w:val="24"/>
              </w:rPr>
              <w:t xml:space="preserve">Please remember that for Benefits you must </w:t>
            </w:r>
            <w:r w:rsidRPr="00D30A0B">
              <w:rPr>
                <w:bCs/>
                <w:color w:val="FF0000"/>
              </w:rPr>
              <w:t>notify</w:t>
            </w:r>
            <w:r w:rsidRPr="00D30A0B">
              <w:rPr>
                <w:bCs/>
                <w:color w:val="000000"/>
              </w:rPr>
              <w:t xml:space="preserve"> </w:t>
            </w:r>
            <w:r w:rsidRPr="00D30A0B">
              <w:rPr>
                <w:bCs/>
                <w:color w:val="FF0000"/>
              </w:rPr>
              <w:t>us</w:t>
            </w:r>
            <w:r w:rsidRPr="00D30A0B">
              <w:rPr>
                <w:b/>
                <w:color w:val="FF00FF"/>
                <w:szCs w:val="24"/>
              </w:rPr>
              <w:t xml:space="preserve"> </w:t>
            </w:r>
            <w:r w:rsidRPr="00D30A0B">
              <w:rPr>
                <w:bCs/>
                <w:color w:val="FF0000"/>
                <w:szCs w:val="24"/>
              </w:rPr>
              <w:t>as soon as the possibility of surgery arises.</w:t>
            </w:r>
            <w:r w:rsidRPr="00D30A0B">
              <w:rPr>
                <w:bCs/>
                <w:color w:val="FF00FF"/>
                <w:szCs w:val="24"/>
              </w:rPr>
              <w:t xml:space="preserve"> </w:t>
            </w:r>
          </w:p>
        </w:tc>
      </w:tr>
      <w:tr w:rsidR="001D7369" w:rsidRPr="00D30A0B" w14:paraId="316B6CBE"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9C" w14:textId="07684E94" w:rsidR="001D7369" w:rsidRPr="00D30A0B" w:rsidRDefault="001D7369">
            <w:pPr>
              <w:pStyle w:val="TableTextChar1"/>
              <w:numPr>
                <w:ilvl w:val="12"/>
                <w:numId w:val="0"/>
              </w:numPr>
              <w:rPr>
                <w:rStyle w:val="Style1"/>
              </w:rPr>
            </w:pPr>
            <w:bookmarkStart w:id="163" w:name="Orthognathic_Surgery"/>
            <w:r w:rsidRPr="00D30A0B">
              <w:rPr>
                <w:rStyle w:val="Style1"/>
              </w:rPr>
              <w:t>Orthognathic Surgery</w:t>
            </w:r>
            <w:bookmarkEnd w:id="163"/>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5FF52F2" w14:textId="77777777" w:rsidR="001D7369" w:rsidRPr="00D30A0B" w:rsidRDefault="001D7369" w:rsidP="003269A5">
            <w:pPr>
              <w:pStyle w:val="TableTextCharChar"/>
              <w:numPr>
                <w:ilvl w:val="12"/>
                <w:numId w:val="0"/>
              </w:numPr>
              <w:rPr>
                <w:b/>
                <w:color w:val="FF0000"/>
                <w:szCs w:val="24"/>
              </w:rPr>
            </w:pPr>
            <w:r w:rsidRPr="00D30A0B">
              <w:rPr>
                <w:b/>
                <w:color w:val="FF0000"/>
                <w:szCs w:val="24"/>
              </w:rPr>
              <w:t xml:space="preserve">Same as </w:t>
            </w:r>
          </w:p>
          <w:p w14:paraId="1F1DF0F9" w14:textId="77777777" w:rsidR="001D7369" w:rsidRPr="00D30A0B" w:rsidRDefault="001D7369" w:rsidP="003269A5">
            <w:pPr>
              <w:rPr>
                <w:b/>
                <w:i/>
                <w:color w:val="FF0000"/>
                <w:sz w:val="24"/>
                <w:szCs w:val="24"/>
              </w:rPr>
            </w:pPr>
            <w:r w:rsidRPr="00D30A0B">
              <w:rPr>
                <w:i/>
                <w:color w:val="FF0000"/>
              </w:rPr>
              <w:lastRenderedPageBreak/>
              <w:t>●</w:t>
            </w:r>
            <w:r w:rsidRPr="00D30A0B">
              <w:rPr>
                <w:color w:val="FF0000"/>
              </w:rPr>
              <w:t xml:space="preserve">  </w:t>
            </w:r>
            <w:r w:rsidRPr="00D30A0B">
              <w:rPr>
                <w:b/>
                <w:i/>
                <w:color w:val="FF0000"/>
                <w:sz w:val="24"/>
                <w:szCs w:val="24"/>
              </w:rPr>
              <w:t>Physician's Office Services</w:t>
            </w:r>
          </w:p>
          <w:p w14:paraId="5AB238E0" w14:textId="77777777" w:rsidR="001D7369" w:rsidRPr="00D30A0B" w:rsidRDefault="001D7369" w:rsidP="003269A5">
            <w:pPr>
              <w:rPr>
                <w:b/>
                <w:i/>
                <w:iCs/>
                <w:color w:val="FF0000"/>
                <w:sz w:val="24"/>
                <w:szCs w:val="24"/>
              </w:rPr>
            </w:pPr>
            <w:r w:rsidRPr="00D30A0B">
              <w:rPr>
                <w:b/>
                <w:iCs/>
                <w:color w:val="FF0000"/>
                <w:sz w:val="24"/>
                <w:szCs w:val="24"/>
              </w:rPr>
              <w:t>●</w:t>
            </w:r>
            <w:r w:rsidRPr="00D30A0B">
              <w:rPr>
                <w:b/>
                <w:i/>
                <w:iCs/>
                <w:color w:val="FF0000"/>
                <w:sz w:val="24"/>
                <w:szCs w:val="24"/>
              </w:rPr>
              <w:t xml:space="preserve">  </w:t>
            </w:r>
            <w:r w:rsidRPr="00D30A0B">
              <w:rPr>
                <w:rStyle w:val="Style2Char"/>
              </w:rPr>
              <w:t>Professional Fees</w:t>
            </w:r>
          </w:p>
          <w:p w14:paraId="023CE0F7" w14:textId="77777777" w:rsidR="001D7369" w:rsidRPr="00D30A0B" w:rsidRDefault="001D7369" w:rsidP="003269A5">
            <w:pPr>
              <w:rPr>
                <w:b/>
                <w:i/>
                <w:iCs/>
                <w:color w:val="FF0000"/>
                <w:sz w:val="24"/>
                <w:szCs w:val="24"/>
              </w:rPr>
            </w:pPr>
            <w:r w:rsidRPr="00D30A0B">
              <w:rPr>
                <w:b/>
                <w:iCs/>
                <w:color w:val="FF0000"/>
                <w:sz w:val="24"/>
                <w:szCs w:val="24"/>
              </w:rPr>
              <w:t>●</w:t>
            </w:r>
            <w:r w:rsidRPr="00D30A0B">
              <w:rPr>
                <w:b/>
                <w:i/>
                <w:iCs/>
                <w:color w:val="FF0000"/>
                <w:sz w:val="24"/>
                <w:szCs w:val="24"/>
              </w:rPr>
              <w:t xml:space="preserve">  </w:t>
            </w:r>
            <w:r w:rsidRPr="00D30A0B">
              <w:rPr>
                <w:rStyle w:val="Style2Char"/>
              </w:rPr>
              <w:t>Hospital-Inpatient Stay</w:t>
            </w:r>
          </w:p>
          <w:p w14:paraId="748F134F" w14:textId="77777777" w:rsidR="001D7369" w:rsidRPr="00D30A0B" w:rsidRDefault="001D7369" w:rsidP="003269A5">
            <w:pPr>
              <w:numPr>
                <w:ilvl w:val="12"/>
                <w:numId w:val="0"/>
              </w:numPr>
              <w:ind w:left="288" w:hanging="288"/>
              <w:rPr>
                <w:b/>
                <w:i/>
                <w:color w:val="FF0000"/>
                <w:sz w:val="24"/>
                <w:szCs w:val="24"/>
              </w:rPr>
            </w:pPr>
            <w:r w:rsidRPr="00D30A0B">
              <w:rPr>
                <w:b/>
                <w:iCs/>
                <w:color w:val="FF0000"/>
                <w:sz w:val="24"/>
                <w:szCs w:val="24"/>
              </w:rPr>
              <w:t>●</w:t>
            </w:r>
            <w:r w:rsidRPr="00D30A0B">
              <w:rPr>
                <w:b/>
                <w:i/>
                <w:iCs/>
                <w:color w:val="FF0000"/>
                <w:sz w:val="24"/>
                <w:szCs w:val="24"/>
              </w:rPr>
              <w:t xml:space="preserve">  </w:t>
            </w:r>
            <w:r w:rsidRPr="00D30A0B">
              <w:rPr>
                <w:rStyle w:val="Style2Char"/>
              </w:rPr>
              <w:t>Lab, X-Ray and Diagnostic - Outpatient</w:t>
            </w:r>
          </w:p>
          <w:p w14:paraId="2FE4A4A8" w14:textId="77777777" w:rsidR="001D7369" w:rsidRPr="00D30A0B" w:rsidRDefault="001D7369" w:rsidP="003269A5">
            <w:pPr>
              <w:pStyle w:val="TableTextCharChar"/>
              <w:ind w:left="288"/>
              <w:rPr>
                <w:color w:val="FF0000"/>
                <w:szCs w:val="24"/>
              </w:rPr>
            </w:pPr>
          </w:p>
          <w:p w14:paraId="718D7B19" w14:textId="77777777" w:rsidR="001D7369" w:rsidRPr="00D30A0B" w:rsidRDefault="001D7369" w:rsidP="003269A5">
            <w:pPr>
              <w:overflowPunct/>
              <w:textAlignment w:val="auto"/>
              <w:rPr>
                <w:color w:val="FF0000"/>
                <w:sz w:val="24"/>
                <w:szCs w:val="24"/>
              </w:rPr>
            </w:pPr>
            <w:r w:rsidRPr="00D30A0B">
              <w:rPr>
                <w:color w:val="FF0000"/>
                <w:sz w:val="24"/>
                <w:szCs w:val="24"/>
              </w:rPr>
              <w:t>Upper and lower jawbone surgery is typically not covered except as required for direct trauma of acute</w:t>
            </w:r>
          </w:p>
          <w:p w14:paraId="5BB86584" w14:textId="77777777" w:rsidR="001D7369" w:rsidRPr="00D30A0B" w:rsidRDefault="001D7369" w:rsidP="003269A5">
            <w:pPr>
              <w:overflowPunct/>
              <w:textAlignment w:val="auto"/>
              <w:rPr>
                <w:color w:val="FF0000"/>
                <w:sz w:val="24"/>
                <w:szCs w:val="24"/>
              </w:rPr>
            </w:pPr>
            <w:r w:rsidRPr="00D30A0B">
              <w:rPr>
                <w:color w:val="FF0000"/>
                <w:sz w:val="24"/>
                <w:szCs w:val="24"/>
              </w:rPr>
              <w:t>traumatic injury or cancer. Orthognathic surgery, jaw alignment and treatment for the temporomandibular</w:t>
            </w:r>
          </w:p>
          <w:p w14:paraId="4C1B6752" w14:textId="77777777" w:rsidR="001D7369" w:rsidRPr="00D30A0B" w:rsidRDefault="001D7369" w:rsidP="003269A5">
            <w:pPr>
              <w:overflowPunct/>
              <w:textAlignment w:val="auto"/>
              <w:rPr>
                <w:color w:val="FF0000"/>
                <w:sz w:val="24"/>
                <w:szCs w:val="24"/>
              </w:rPr>
            </w:pPr>
            <w:r w:rsidRPr="00D30A0B">
              <w:rPr>
                <w:color w:val="FF0000"/>
                <w:sz w:val="24"/>
                <w:szCs w:val="24"/>
              </w:rPr>
              <w:t xml:space="preserve">joint is covered as a treatment for obstructive sleep apnea. Orthognathic surgery is also covered in the following situations: </w:t>
            </w:r>
          </w:p>
          <w:p w14:paraId="5257A3FB" w14:textId="77777777" w:rsidR="001D7369" w:rsidRPr="00D30A0B" w:rsidRDefault="001D7369" w:rsidP="003269A5">
            <w:pPr>
              <w:overflowPunct/>
              <w:textAlignment w:val="auto"/>
              <w:rPr>
                <w:color w:val="FF0000"/>
                <w:sz w:val="24"/>
                <w:szCs w:val="24"/>
              </w:rPr>
            </w:pPr>
            <w:r w:rsidRPr="00D30A0B">
              <w:rPr>
                <w:b/>
                <w:color w:val="0000FF"/>
                <w:sz w:val="24"/>
                <w:szCs w:val="24"/>
              </w:rPr>
              <w:t>1</w:t>
            </w:r>
            <w:r w:rsidRPr="00D30A0B">
              <w:rPr>
                <w:color w:val="FF0000"/>
                <w:sz w:val="24"/>
                <w:szCs w:val="24"/>
              </w:rPr>
              <w:t xml:space="preserve">) a jaw deformity resulting from facial trauma or cancer OR </w:t>
            </w:r>
          </w:p>
          <w:p w14:paraId="073AC34E" w14:textId="77777777" w:rsidR="001D7369" w:rsidRPr="00D30A0B" w:rsidRDefault="001D7369" w:rsidP="003269A5">
            <w:pPr>
              <w:overflowPunct/>
              <w:textAlignment w:val="auto"/>
              <w:rPr>
                <w:color w:val="FF0000"/>
                <w:sz w:val="24"/>
                <w:szCs w:val="24"/>
              </w:rPr>
            </w:pPr>
            <w:r w:rsidRPr="00D30A0B">
              <w:rPr>
                <w:b/>
                <w:color w:val="0000FF"/>
                <w:sz w:val="24"/>
                <w:szCs w:val="24"/>
              </w:rPr>
              <w:t>2</w:t>
            </w:r>
            <w:r w:rsidRPr="00D30A0B">
              <w:rPr>
                <w:color w:val="FF0000"/>
                <w:sz w:val="24"/>
                <w:szCs w:val="24"/>
              </w:rPr>
              <w:t>) a skeletal anomaly of</w:t>
            </w:r>
          </w:p>
          <w:p w14:paraId="7463491F" w14:textId="77777777" w:rsidR="001D7369" w:rsidRPr="00D30A0B" w:rsidRDefault="001D7369" w:rsidP="003269A5">
            <w:pPr>
              <w:overflowPunct/>
              <w:textAlignment w:val="auto"/>
              <w:rPr>
                <w:color w:val="FF0000"/>
                <w:sz w:val="24"/>
                <w:szCs w:val="24"/>
              </w:rPr>
            </w:pPr>
            <w:r w:rsidRPr="00D30A0B">
              <w:rPr>
                <w:color w:val="FF0000"/>
                <w:sz w:val="24"/>
                <w:szCs w:val="24"/>
              </w:rPr>
              <w:t>Either the maxilla or mandible, that demonstrates a functional medical impairment such as one of the following:</w:t>
            </w:r>
          </w:p>
          <w:p w14:paraId="51729843" w14:textId="77777777" w:rsidR="001D7369" w:rsidRPr="00D30A0B" w:rsidRDefault="001D7369">
            <w:pPr>
              <w:pStyle w:val="List"/>
              <w:spacing w:before="0"/>
              <w:ind w:left="346" w:hanging="346"/>
              <w:rPr>
                <w:color w:val="FF0000"/>
                <w:szCs w:val="24"/>
              </w:rPr>
            </w:pPr>
            <w:r w:rsidRPr="00D30A0B">
              <w:rPr>
                <w:color w:val="FF0000"/>
                <w:szCs w:val="24"/>
              </w:rPr>
              <w:t xml:space="preserve">inability to incise solid foods b) choking on incompletely </w:t>
            </w:r>
          </w:p>
          <w:p w14:paraId="4D6262E6" w14:textId="77777777" w:rsidR="001D7369" w:rsidRPr="00D30A0B" w:rsidRDefault="001D7369">
            <w:pPr>
              <w:pStyle w:val="List"/>
              <w:spacing w:before="0"/>
              <w:ind w:left="346" w:hanging="346"/>
              <w:rPr>
                <w:color w:val="FF0000"/>
                <w:szCs w:val="24"/>
              </w:rPr>
            </w:pPr>
            <w:r w:rsidRPr="00D30A0B">
              <w:rPr>
                <w:color w:val="FF0000"/>
                <w:szCs w:val="24"/>
              </w:rPr>
              <w:t xml:space="preserve">masticated solid foods c) damage to soft tissue during </w:t>
            </w:r>
          </w:p>
          <w:p w14:paraId="065277B1" w14:textId="77777777" w:rsidR="001D7369" w:rsidRPr="00D30A0B" w:rsidRDefault="001D7369">
            <w:pPr>
              <w:pStyle w:val="List"/>
              <w:spacing w:before="0"/>
              <w:ind w:left="346" w:hanging="346"/>
              <w:rPr>
                <w:color w:val="FF0000"/>
                <w:szCs w:val="24"/>
              </w:rPr>
            </w:pPr>
            <w:r w:rsidRPr="00D30A0B">
              <w:rPr>
                <w:color w:val="FF0000"/>
                <w:szCs w:val="24"/>
              </w:rPr>
              <w:t xml:space="preserve">mastication d) speech impediment determined to be due to </w:t>
            </w:r>
          </w:p>
          <w:p w14:paraId="6C7AC7F6" w14:textId="77777777" w:rsidR="001D7369" w:rsidRPr="00D30A0B" w:rsidRDefault="001D7369">
            <w:pPr>
              <w:pStyle w:val="List"/>
              <w:spacing w:before="0"/>
              <w:ind w:left="346" w:hanging="346"/>
              <w:rPr>
                <w:color w:val="FF0000"/>
                <w:szCs w:val="24"/>
              </w:rPr>
            </w:pPr>
            <w:r w:rsidRPr="00D30A0B">
              <w:rPr>
                <w:color w:val="FF0000"/>
                <w:szCs w:val="24"/>
              </w:rPr>
              <w:t xml:space="preserve">the jaw deformity e) malnutrition and weight loss due to </w:t>
            </w:r>
          </w:p>
          <w:p w14:paraId="31E24B61" w14:textId="3D56281F" w:rsidR="001D7369" w:rsidRPr="00D30A0B" w:rsidRDefault="001D7369">
            <w:pPr>
              <w:pStyle w:val="List"/>
              <w:spacing w:before="0"/>
              <w:ind w:left="346" w:hanging="346"/>
              <w:rPr>
                <w:color w:val="FF0000"/>
                <w:szCs w:val="24"/>
              </w:rPr>
            </w:pPr>
            <w:r w:rsidRPr="00D30A0B">
              <w:rPr>
                <w:color w:val="FF0000"/>
                <w:szCs w:val="24"/>
              </w:rPr>
              <w:t>inadequate intake secondary to the jaw deformity.</w:t>
            </w:r>
          </w:p>
          <w:p w14:paraId="316B6CBD" w14:textId="1FF91689" w:rsidR="001D7369" w:rsidRPr="00D30A0B" w:rsidRDefault="001D7369">
            <w:pPr>
              <w:pStyle w:val="List"/>
              <w:spacing w:before="0"/>
              <w:ind w:left="346" w:hanging="346"/>
              <w:rPr>
                <w:rFonts w:ascii="Times New Roman" w:hAnsi="Times New Roman"/>
                <w:b/>
                <w:bCs/>
                <w:color w:val="FF0000"/>
              </w:rPr>
            </w:pPr>
          </w:p>
        </w:tc>
      </w:tr>
      <w:tr w:rsidR="001D7369" w:rsidRPr="00D30A0B" w14:paraId="316B6CC7"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BF" w14:textId="77777777" w:rsidR="001D7369" w:rsidRPr="00D30A0B" w:rsidRDefault="001D7369">
            <w:pPr>
              <w:pStyle w:val="TableTextChar1"/>
              <w:numPr>
                <w:ilvl w:val="12"/>
                <w:numId w:val="0"/>
              </w:numPr>
              <w:rPr>
                <w:b/>
                <w:color w:val="FF0000"/>
              </w:rPr>
            </w:pPr>
            <w:bookmarkStart w:id="164" w:name="Orthoptic_Therapy"/>
            <w:r w:rsidRPr="00D30A0B">
              <w:rPr>
                <w:b/>
                <w:color w:val="FF0000"/>
              </w:rPr>
              <w:lastRenderedPageBreak/>
              <w:t>Orthoptic Therapy</w:t>
            </w:r>
            <w:bookmarkEnd w:id="164"/>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845CEC8" w14:textId="77777777" w:rsidR="001D7369" w:rsidRPr="00D30A0B" w:rsidRDefault="001D7369" w:rsidP="003269A5">
            <w:pPr>
              <w:rPr>
                <w:color w:val="FF0000"/>
                <w:sz w:val="24"/>
              </w:rPr>
            </w:pPr>
            <w:r w:rsidRPr="00D30A0B">
              <w:rPr>
                <w:b/>
                <w:color w:val="0000FF"/>
                <w:sz w:val="24"/>
              </w:rPr>
              <w:t xml:space="preserve">$20 </w:t>
            </w:r>
            <w:r w:rsidRPr="00D30A0B">
              <w:rPr>
                <w:color w:val="FF0000"/>
                <w:sz w:val="24"/>
              </w:rPr>
              <w:t>PCP</w:t>
            </w:r>
            <w:r w:rsidRPr="00D30A0B">
              <w:rPr>
                <w:b/>
                <w:color w:val="FF0000"/>
                <w:sz w:val="24"/>
              </w:rPr>
              <w:t xml:space="preserve"> </w:t>
            </w:r>
            <w:r w:rsidRPr="00D30A0B">
              <w:rPr>
                <w:color w:val="FF0000"/>
                <w:sz w:val="24"/>
              </w:rPr>
              <w:t>or</w:t>
            </w:r>
            <w:r w:rsidRPr="00D30A0B">
              <w:rPr>
                <w:b/>
                <w:color w:val="FF0000"/>
                <w:sz w:val="24"/>
              </w:rPr>
              <w:t xml:space="preserve"> </w:t>
            </w:r>
            <w:r w:rsidRPr="00D30A0B">
              <w:rPr>
                <w:b/>
                <w:color w:val="0000FF"/>
                <w:sz w:val="24"/>
              </w:rPr>
              <w:t xml:space="preserve">$40 </w:t>
            </w:r>
            <w:r w:rsidRPr="00D30A0B">
              <w:rPr>
                <w:color w:val="FF0000"/>
                <w:sz w:val="24"/>
              </w:rPr>
              <w:t xml:space="preserve">Specialist copay per visit then </w:t>
            </w:r>
            <w:r w:rsidRPr="00D30A0B">
              <w:rPr>
                <w:b/>
                <w:color w:val="0000FF"/>
                <w:sz w:val="24"/>
              </w:rPr>
              <w:t>100%</w:t>
            </w:r>
            <w:r w:rsidRPr="00D30A0B">
              <w:rPr>
                <w:color w:val="000000"/>
                <w:sz w:val="24"/>
              </w:rPr>
              <w:t xml:space="preserve"> </w:t>
            </w:r>
            <w:r w:rsidRPr="00D30A0B">
              <w:rPr>
                <w:color w:val="FF0000"/>
                <w:sz w:val="24"/>
              </w:rPr>
              <w:t>of eligible expenses.</w:t>
            </w:r>
          </w:p>
          <w:p w14:paraId="316B6CC6" w14:textId="77777777" w:rsidR="001D7369" w:rsidRPr="00D30A0B" w:rsidRDefault="001D7369">
            <w:pPr>
              <w:pStyle w:val="TableTextChar1"/>
              <w:rPr>
                <w:b/>
                <w:bCs/>
                <w:color w:val="FF0000"/>
              </w:rPr>
            </w:pPr>
          </w:p>
        </w:tc>
      </w:tr>
      <w:tr w:rsidR="007B02D7" w:rsidRPr="00D30A0B" w14:paraId="316B6CDB"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C8" w14:textId="77777777" w:rsidR="007B02D7" w:rsidRPr="00D30A0B" w:rsidRDefault="007B02D7" w:rsidP="00E12781">
            <w:pPr>
              <w:pStyle w:val="TableTextCharChar"/>
              <w:rPr>
                <w:b/>
                <w:bCs/>
                <w:color w:val="FF0000"/>
              </w:rPr>
            </w:pPr>
            <w:bookmarkStart w:id="165" w:name="Physical_Appearance"/>
            <w:r w:rsidRPr="00D30A0B">
              <w:rPr>
                <w:b/>
                <w:bCs/>
                <w:color w:val="FF0000"/>
              </w:rPr>
              <w:t>Physical Appearance</w:t>
            </w:r>
            <w:bookmarkEnd w:id="16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C9" w14:textId="77777777" w:rsidR="007B02D7" w:rsidRPr="00D30A0B" w:rsidRDefault="007B02D7" w:rsidP="00E12781">
            <w:pPr>
              <w:pStyle w:val="TableTextCharChar"/>
              <w:rPr>
                <w:b/>
                <w:color w:val="FF0000"/>
              </w:rPr>
            </w:pPr>
            <w:r w:rsidRPr="00D30A0B">
              <w:rPr>
                <w:b/>
                <w:color w:val="FF0000"/>
              </w:rPr>
              <w:t>The following services are not covered:</w:t>
            </w:r>
          </w:p>
          <w:p w14:paraId="316B6CCA" w14:textId="77777777" w:rsidR="007B02D7" w:rsidRPr="00D30A0B" w:rsidRDefault="007B02D7" w:rsidP="00E12781">
            <w:pPr>
              <w:pStyle w:val="TableTextCharChar"/>
              <w:rPr>
                <w:color w:val="FF0000"/>
              </w:rPr>
            </w:pPr>
            <w:r w:rsidRPr="00D30A0B">
              <w:rPr>
                <w:color w:val="FF0000"/>
              </w:rPr>
              <w:t>Cosmetic Procedures are excluded.  Examples include:</w:t>
            </w:r>
          </w:p>
          <w:p w14:paraId="316B6CCB" w14:textId="77777777" w:rsidR="007B02D7" w:rsidRPr="00D30A0B" w:rsidRDefault="007B02D7" w:rsidP="00E12781">
            <w:pPr>
              <w:pStyle w:val="TableTextCharChar"/>
              <w:ind w:left="288" w:hanging="288"/>
              <w:rPr>
                <w:color w:val="FF0000"/>
              </w:rPr>
            </w:pPr>
            <w:r w:rsidRPr="00D30A0B">
              <w:rPr>
                <w:color w:val="FF0000"/>
              </w:rPr>
              <w:sym w:font="Symbol" w:char="F0B7"/>
            </w:r>
            <w:r w:rsidRPr="00D30A0B">
              <w:rPr>
                <w:color w:val="FF0000"/>
              </w:rPr>
              <w:t xml:space="preserve">   Liposuction;</w:t>
            </w:r>
          </w:p>
          <w:p w14:paraId="316B6CCC" w14:textId="77777777" w:rsidR="007B02D7" w:rsidRPr="00D30A0B" w:rsidRDefault="007B02D7" w:rsidP="00E12781">
            <w:pPr>
              <w:pStyle w:val="TableTextCharChar"/>
              <w:ind w:left="288" w:hanging="288"/>
              <w:rPr>
                <w:color w:val="FF0000"/>
              </w:rPr>
            </w:pPr>
            <w:r w:rsidRPr="00D30A0B">
              <w:rPr>
                <w:color w:val="FF0000"/>
              </w:rPr>
              <w:sym w:font="Symbol" w:char="F0B7"/>
            </w:r>
            <w:r w:rsidRPr="00D30A0B">
              <w:rPr>
                <w:color w:val="FF0000"/>
              </w:rPr>
              <w:t xml:space="preserve">   Pharmacological regimens;</w:t>
            </w:r>
          </w:p>
          <w:p w14:paraId="316B6CCD" w14:textId="77777777" w:rsidR="007B02D7" w:rsidRPr="00D30A0B" w:rsidRDefault="007B02D7" w:rsidP="00E12781">
            <w:pPr>
              <w:pStyle w:val="TableTextCharChar"/>
              <w:ind w:left="288" w:hanging="288"/>
              <w:rPr>
                <w:color w:val="FF0000"/>
              </w:rPr>
            </w:pPr>
            <w:r w:rsidRPr="00D30A0B">
              <w:rPr>
                <w:color w:val="FF0000"/>
              </w:rPr>
              <w:sym w:font="Symbol" w:char="F0B7"/>
            </w:r>
            <w:r w:rsidRPr="00D30A0B">
              <w:rPr>
                <w:color w:val="FF0000"/>
              </w:rPr>
              <w:t xml:space="preserve">   Nutritional procedures or treatments;</w:t>
            </w:r>
          </w:p>
          <w:p w14:paraId="316B6CCE" w14:textId="77777777" w:rsidR="007B02D7" w:rsidRPr="00D30A0B" w:rsidRDefault="007B02D7" w:rsidP="00E12781">
            <w:pPr>
              <w:pStyle w:val="TableTextCharChar"/>
              <w:ind w:left="288" w:hanging="288"/>
              <w:rPr>
                <w:color w:val="FF0000"/>
              </w:rPr>
            </w:pPr>
            <w:r w:rsidRPr="00D30A0B">
              <w:rPr>
                <w:color w:val="FF0000"/>
              </w:rPr>
              <w:sym w:font="Symbol" w:char="F0B7"/>
            </w:r>
            <w:r w:rsidRPr="00D30A0B">
              <w:rPr>
                <w:color w:val="FF0000"/>
              </w:rPr>
              <w:t xml:space="preserve">   Tattoo or scar removal or revision procedures (such as salabrasion, chemosurgery and other such skin abrasion procedures);</w:t>
            </w:r>
          </w:p>
          <w:p w14:paraId="316B6CCF" w14:textId="77777777" w:rsidR="007B02D7" w:rsidRPr="00D30A0B" w:rsidRDefault="007B02D7" w:rsidP="00E12781">
            <w:pPr>
              <w:pStyle w:val="TableTextCharChar"/>
              <w:ind w:left="288" w:hanging="288"/>
              <w:rPr>
                <w:color w:val="FF0000"/>
              </w:rPr>
            </w:pPr>
            <w:r w:rsidRPr="00D30A0B">
              <w:rPr>
                <w:color w:val="FF0000"/>
              </w:rPr>
              <w:sym w:font="Symbol" w:char="F0B7"/>
            </w:r>
            <w:r w:rsidRPr="00D30A0B">
              <w:rPr>
                <w:color w:val="FF0000"/>
              </w:rPr>
              <w:t xml:space="preserve">   Replacement of an existing intact breast implant if the earlier breast implant was performed as a Cosmetic Procedure;</w:t>
            </w:r>
          </w:p>
          <w:p w14:paraId="316B6CD0" w14:textId="77777777" w:rsidR="007B02D7" w:rsidRPr="00D30A0B" w:rsidRDefault="007B02D7" w:rsidP="00E12781">
            <w:pPr>
              <w:pStyle w:val="TableTextCharChar"/>
              <w:ind w:left="288" w:hanging="288"/>
              <w:rPr>
                <w:color w:val="FF0000"/>
              </w:rPr>
            </w:pPr>
            <w:r w:rsidRPr="00D30A0B">
              <w:rPr>
                <w:color w:val="FF0000"/>
              </w:rPr>
              <w:sym w:font="Symbol" w:char="F0B7"/>
            </w:r>
            <w:r w:rsidRPr="00D30A0B">
              <w:rPr>
                <w:color w:val="FF0000"/>
              </w:rPr>
              <w:t xml:space="preserve">   Physical conditioning programs such as athletic training, bodybuilding, exercise, fitness, flexibility, and diversion or general motivation;</w:t>
            </w:r>
          </w:p>
          <w:p w14:paraId="316B6CD2" w14:textId="77777777" w:rsidR="007B02D7" w:rsidRPr="00D30A0B" w:rsidRDefault="007B02D7" w:rsidP="006600B4">
            <w:pPr>
              <w:pStyle w:val="TableText"/>
              <w:rPr>
                <w:rStyle w:val="CDVar"/>
                <w:rFonts w:ascii="Times New Roman" w:hAnsi="Times New Roman"/>
                <w:color w:val="FF0000"/>
              </w:rPr>
            </w:pPr>
            <w:r w:rsidRPr="00D30A0B">
              <w:rPr>
                <w:color w:val="FF0000"/>
              </w:rPr>
              <w:sym w:font="Symbol" w:char="F0B7"/>
            </w:r>
            <w:r w:rsidRPr="00D30A0B">
              <w:rPr>
                <w:color w:val="FF0000"/>
              </w:rPr>
              <w:t xml:space="preserve">   </w:t>
            </w:r>
            <w:r w:rsidRPr="00D30A0B">
              <w:rPr>
                <w:rStyle w:val="CDVar"/>
                <w:rFonts w:ascii="Times New Roman" w:hAnsi="Times New Roman"/>
                <w:color w:val="FF0000"/>
              </w:rPr>
              <w:t xml:space="preserve">Weight loss programs whether or not they are under </w:t>
            </w:r>
          </w:p>
          <w:p w14:paraId="316B6CD3" w14:textId="691AA50C" w:rsidR="007B02D7" w:rsidRPr="00D30A0B" w:rsidRDefault="007B02D7" w:rsidP="006600B4">
            <w:pPr>
              <w:pStyle w:val="TableText"/>
              <w:ind w:left="288"/>
              <w:rPr>
                <w:rStyle w:val="CDVar"/>
                <w:rFonts w:ascii="Times New Roman" w:hAnsi="Times New Roman"/>
                <w:color w:val="FF0000"/>
              </w:rPr>
            </w:pPr>
            <w:r w:rsidRPr="00D30A0B">
              <w:rPr>
                <w:rStyle w:val="CDVar"/>
                <w:rFonts w:ascii="Times New Roman" w:hAnsi="Times New Roman"/>
                <w:color w:val="FF0000"/>
              </w:rPr>
              <w:t>medical supervision. Weight loss programs for medical reasons are also excluded.</w:t>
            </w:r>
          </w:p>
          <w:p w14:paraId="316B6CD5" w14:textId="0A66AD0C" w:rsidR="007B02D7" w:rsidRPr="00D30A0B" w:rsidRDefault="007B02D7" w:rsidP="001D7369">
            <w:pPr>
              <w:pStyle w:val="TableText"/>
              <w:rPr>
                <w:color w:val="FF0000"/>
              </w:rPr>
            </w:pPr>
            <w:r w:rsidRPr="00D30A0B">
              <w:rPr>
                <w:color w:val="FF0000"/>
              </w:rPr>
              <w:sym w:font="Symbol" w:char="F0B7"/>
            </w:r>
            <w:r w:rsidRPr="00D30A0B">
              <w:rPr>
                <w:color w:val="FF0000"/>
              </w:rPr>
              <w:t xml:space="preserve">   </w:t>
            </w:r>
            <w:r w:rsidRPr="00D30A0B">
              <w:rPr>
                <w:rStyle w:val="CDVar"/>
                <w:rFonts w:ascii="Times New Roman" w:hAnsi="Times New Roman"/>
                <w:color w:val="FF0000"/>
              </w:rPr>
              <w:t xml:space="preserve">Non-surgical </w:t>
            </w:r>
            <w:r w:rsidRPr="00D30A0B">
              <w:rPr>
                <w:rStyle w:val="CDBlack"/>
                <w:rFonts w:ascii="Times New Roman" w:hAnsi="Times New Roman"/>
                <w:color w:val="FF0000"/>
              </w:rPr>
              <w:t>treatment of obesity</w:t>
            </w:r>
            <w:r w:rsidR="001D7369" w:rsidRPr="00D30A0B">
              <w:rPr>
                <w:rStyle w:val="CDBlack"/>
                <w:rFonts w:ascii="Times New Roman" w:hAnsi="Times New Roman"/>
                <w:color w:val="FF0000"/>
              </w:rPr>
              <w:t>.</w:t>
            </w:r>
          </w:p>
          <w:p w14:paraId="316B6CD6" w14:textId="77777777" w:rsidR="007B02D7" w:rsidRPr="00D30A0B" w:rsidRDefault="007B02D7" w:rsidP="00E12781">
            <w:pPr>
              <w:pStyle w:val="TableTextCharChar"/>
              <w:ind w:left="288" w:hanging="288"/>
              <w:rPr>
                <w:color w:val="FF0000"/>
              </w:rPr>
            </w:pPr>
            <w:r w:rsidRPr="00D30A0B">
              <w:rPr>
                <w:color w:val="FF0000"/>
              </w:rPr>
              <w:sym w:font="Symbol" w:char="F0B7"/>
            </w:r>
            <w:r w:rsidRPr="00D30A0B">
              <w:rPr>
                <w:color w:val="FF0000"/>
              </w:rPr>
              <w:t xml:space="preserve">   A procedure or surgery to remove fatty tissue such as panniculectomy, abdominoplasty, thigh plasty, brachioplasty, or mastopexy.</w:t>
            </w:r>
          </w:p>
          <w:p w14:paraId="316B6CD7" w14:textId="77777777" w:rsidR="007B02D7" w:rsidRPr="00D30A0B" w:rsidRDefault="007B02D7" w:rsidP="00E12781">
            <w:pPr>
              <w:pStyle w:val="TableTextCharChar"/>
              <w:ind w:left="288" w:hanging="288"/>
              <w:rPr>
                <w:color w:val="FF0000"/>
              </w:rPr>
            </w:pPr>
            <w:r w:rsidRPr="00D30A0B">
              <w:rPr>
                <w:color w:val="FF0000"/>
              </w:rPr>
              <w:sym w:font="Symbol" w:char="F0B7"/>
            </w:r>
            <w:r w:rsidRPr="00D30A0B">
              <w:rPr>
                <w:color w:val="FF0000"/>
              </w:rPr>
              <w:t xml:space="preserve">   Treatment for hair loss;</w:t>
            </w:r>
          </w:p>
          <w:p w14:paraId="316B6CD8" w14:textId="77777777" w:rsidR="007B02D7" w:rsidRPr="00D30A0B" w:rsidRDefault="007B02D7" w:rsidP="00E12781">
            <w:pPr>
              <w:pStyle w:val="TableTextCharChar"/>
              <w:ind w:left="288" w:hanging="288"/>
              <w:rPr>
                <w:color w:val="FF0000"/>
              </w:rPr>
            </w:pPr>
            <w:r w:rsidRPr="00D30A0B">
              <w:rPr>
                <w:color w:val="FF0000"/>
              </w:rPr>
              <w:sym w:font="Symbol" w:char="F0B7"/>
            </w:r>
            <w:r w:rsidRPr="00D30A0B">
              <w:rPr>
                <w:color w:val="FF0000"/>
              </w:rPr>
              <w:t xml:space="preserve">   Varicose vein treatment of the lower extremities, when it is considered cosmetic</w:t>
            </w:r>
          </w:p>
          <w:p w14:paraId="316B6CD9" w14:textId="77777777" w:rsidR="007B02D7" w:rsidRPr="00D30A0B" w:rsidRDefault="007B02D7" w:rsidP="00E12781">
            <w:pPr>
              <w:pStyle w:val="TableTextCharChar"/>
              <w:ind w:left="288" w:hanging="288"/>
              <w:rPr>
                <w:color w:val="FF0000"/>
              </w:rPr>
            </w:pPr>
            <w:r w:rsidRPr="00D30A0B">
              <w:rPr>
                <w:color w:val="FF0000"/>
              </w:rPr>
              <w:sym w:font="Symbol" w:char="F0B7"/>
            </w:r>
            <w:r w:rsidRPr="00D30A0B">
              <w:rPr>
                <w:color w:val="FF0000"/>
              </w:rPr>
              <w:t xml:space="preserve">   Treatment of benign gynecomastia (abnormal breast </w:t>
            </w:r>
            <w:r w:rsidRPr="00D30A0B">
              <w:rPr>
                <w:color w:val="FF0000"/>
              </w:rPr>
              <w:lastRenderedPageBreak/>
              <w:t>enlargement in males)</w:t>
            </w:r>
          </w:p>
          <w:p w14:paraId="316B6CDA" w14:textId="77777777" w:rsidR="007B02D7" w:rsidRPr="00D30A0B" w:rsidRDefault="007B02D7" w:rsidP="00E12781">
            <w:pPr>
              <w:pStyle w:val="TableTextCharChar"/>
              <w:ind w:left="288" w:hanging="288"/>
              <w:rPr>
                <w:color w:val="FF0000"/>
              </w:rPr>
            </w:pPr>
          </w:p>
        </w:tc>
      </w:tr>
      <w:tr w:rsidR="007B02D7" w:rsidRPr="00D30A0B" w14:paraId="316B6CEB"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DC" w14:textId="77777777" w:rsidR="007B02D7" w:rsidRPr="00D30A0B" w:rsidRDefault="007B02D7" w:rsidP="00E12781">
            <w:pPr>
              <w:pStyle w:val="TableTextCharChar"/>
              <w:numPr>
                <w:ilvl w:val="12"/>
                <w:numId w:val="0"/>
              </w:numPr>
              <w:rPr>
                <w:b/>
                <w:color w:val="FF0000"/>
              </w:rPr>
            </w:pPr>
            <w:bookmarkStart w:id="166" w:name="Providers"/>
            <w:r w:rsidRPr="00D30A0B">
              <w:rPr>
                <w:b/>
                <w:color w:val="FF0000"/>
              </w:rPr>
              <w:lastRenderedPageBreak/>
              <w:t>Providers</w:t>
            </w:r>
            <w:bookmarkEnd w:id="166"/>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DD" w14:textId="77777777" w:rsidR="007B02D7" w:rsidRPr="00D30A0B" w:rsidRDefault="007B02D7" w:rsidP="00E12781">
            <w:pPr>
              <w:pStyle w:val="TableTextCharChar"/>
              <w:rPr>
                <w:bCs/>
                <w:color w:val="FF0000"/>
              </w:rPr>
            </w:pPr>
            <w:r w:rsidRPr="00D30A0B">
              <w:rPr>
                <w:b/>
                <w:color w:val="FF0000"/>
              </w:rPr>
              <w:t>The following services are not covered:</w:t>
            </w:r>
          </w:p>
          <w:p w14:paraId="316B6CDE" w14:textId="77777777" w:rsidR="007B02D7" w:rsidRPr="00D30A0B" w:rsidRDefault="007B02D7" w:rsidP="00E12781">
            <w:pPr>
              <w:pStyle w:val="TableTextCharChar"/>
              <w:rPr>
                <w:bCs/>
                <w:color w:val="FF0000"/>
              </w:rPr>
            </w:pPr>
            <w:r w:rsidRPr="00D30A0B">
              <w:rPr>
                <w:bCs/>
                <w:color w:val="FF0000"/>
              </w:rPr>
              <w:t>Services:</w:t>
            </w:r>
          </w:p>
          <w:p w14:paraId="316B6CDF" w14:textId="77777777" w:rsidR="007B02D7" w:rsidRPr="00D30A0B" w:rsidRDefault="007B02D7" w:rsidP="00E12781">
            <w:pPr>
              <w:pStyle w:val="TableTextCharChar"/>
              <w:ind w:left="252" w:hanging="252"/>
              <w:rPr>
                <w:bCs/>
                <w:color w:val="FF0000"/>
              </w:rPr>
            </w:pPr>
            <w:r w:rsidRPr="00D30A0B">
              <w:rPr>
                <w:color w:val="FF0000"/>
              </w:rPr>
              <w:t xml:space="preserve">●   </w:t>
            </w:r>
            <w:r w:rsidRPr="00D30A0B">
              <w:rPr>
                <w:bCs/>
                <w:color w:val="FF0000"/>
              </w:rPr>
              <w:t>Performed by a Provider who is a family member by birth or marriage, including your spouse, brother, sister, parent or child;</w:t>
            </w:r>
          </w:p>
          <w:p w14:paraId="316B6CE0" w14:textId="77777777" w:rsidR="007B02D7" w:rsidRPr="00D30A0B" w:rsidRDefault="007B02D7" w:rsidP="00E12781">
            <w:pPr>
              <w:pStyle w:val="TableTextCharChar"/>
              <w:ind w:left="252" w:hanging="252"/>
              <w:rPr>
                <w:bCs/>
                <w:color w:val="FF0000"/>
              </w:rPr>
            </w:pPr>
            <w:r w:rsidRPr="00D30A0B">
              <w:rPr>
                <w:color w:val="FF0000"/>
              </w:rPr>
              <w:t xml:space="preserve">●   </w:t>
            </w:r>
            <w:r w:rsidRPr="00D30A0B">
              <w:rPr>
                <w:bCs/>
                <w:color w:val="FF0000"/>
              </w:rPr>
              <w:t>A provider may perform on himself or herself;</w:t>
            </w:r>
          </w:p>
          <w:p w14:paraId="316B6CE1" w14:textId="77777777" w:rsidR="007B02D7" w:rsidRPr="00D30A0B" w:rsidRDefault="007B02D7" w:rsidP="00E12781">
            <w:pPr>
              <w:pStyle w:val="TableTextCharChar"/>
              <w:ind w:left="252" w:hanging="252"/>
              <w:rPr>
                <w:bCs/>
                <w:color w:val="FF0000"/>
              </w:rPr>
            </w:pPr>
            <w:r w:rsidRPr="00D30A0B">
              <w:rPr>
                <w:color w:val="FF0000"/>
              </w:rPr>
              <w:t xml:space="preserve">●   </w:t>
            </w:r>
            <w:r w:rsidRPr="00D30A0B">
              <w:rPr>
                <w:bCs/>
                <w:color w:val="FF0000"/>
              </w:rPr>
              <w:t>Performed by a provider with your same legal residence;</w:t>
            </w:r>
          </w:p>
          <w:p w14:paraId="316B6CE2" w14:textId="77777777" w:rsidR="007B02D7" w:rsidRPr="00D30A0B" w:rsidRDefault="007B02D7" w:rsidP="00E12781">
            <w:pPr>
              <w:pStyle w:val="TableTextCharChar"/>
              <w:ind w:left="252" w:hanging="252"/>
              <w:rPr>
                <w:bCs/>
                <w:color w:val="FF0000"/>
              </w:rPr>
            </w:pPr>
            <w:r w:rsidRPr="00D30A0B">
              <w:rPr>
                <w:color w:val="FF0000"/>
              </w:rPr>
              <w:t>●   Services o</w:t>
            </w:r>
            <w:r w:rsidRPr="00D30A0B">
              <w:rPr>
                <w:bCs/>
                <w:color w:val="FF0000"/>
              </w:rPr>
              <w:t>rdered or delivered by a Christian Science practitioner;</w:t>
            </w:r>
          </w:p>
          <w:p w14:paraId="316B6CE3" w14:textId="77777777" w:rsidR="007B02D7" w:rsidRPr="00D30A0B" w:rsidRDefault="007B02D7" w:rsidP="00E12781">
            <w:pPr>
              <w:pStyle w:val="TableTextCharChar"/>
              <w:ind w:left="252" w:hanging="252"/>
              <w:rPr>
                <w:bCs/>
                <w:color w:val="FF0000"/>
              </w:rPr>
            </w:pPr>
            <w:r w:rsidRPr="00D30A0B">
              <w:rPr>
                <w:color w:val="FF0000"/>
              </w:rPr>
              <w:t>●   Services p</w:t>
            </w:r>
            <w:r w:rsidRPr="00D30A0B">
              <w:rPr>
                <w:bCs/>
                <w:color w:val="FF0000"/>
              </w:rPr>
              <w:t>erformed by an unlicensed provider or a provider who is operating outside of the scope of his/her license;</w:t>
            </w:r>
          </w:p>
          <w:p w14:paraId="316B6CE4" w14:textId="77777777" w:rsidR="007B02D7" w:rsidRPr="00D30A0B" w:rsidRDefault="007B02D7" w:rsidP="00E12781">
            <w:pPr>
              <w:pStyle w:val="TableTextCharChar"/>
              <w:ind w:left="252" w:hanging="252"/>
              <w:rPr>
                <w:bCs/>
                <w:color w:val="FF0000"/>
              </w:rPr>
            </w:pPr>
            <w:r w:rsidRPr="00D30A0B">
              <w:rPr>
                <w:color w:val="FF0000"/>
              </w:rPr>
              <w:t xml:space="preserve">●   </w:t>
            </w:r>
            <w:r w:rsidRPr="00D30A0B">
              <w:rPr>
                <w:bCs/>
                <w:color w:val="FF0000"/>
              </w:rPr>
              <w:t>Provided at a diagnostic facility (Hospital or free-standing) without a written order from a provider; and</w:t>
            </w:r>
          </w:p>
          <w:p w14:paraId="316B6CE5" w14:textId="77777777" w:rsidR="007B02D7" w:rsidRPr="00D30A0B" w:rsidRDefault="007B02D7" w:rsidP="00E12781">
            <w:pPr>
              <w:pStyle w:val="TableTextCharChar"/>
              <w:ind w:left="252" w:hanging="252"/>
              <w:rPr>
                <w:bCs/>
                <w:color w:val="FF0000"/>
              </w:rPr>
            </w:pPr>
            <w:r w:rsidRPr="00D30A0B">
              <w:rPr>
                <w:color w:val="FF0000"/>
              </w:rPr>
              <w:t>●   W</w:t>
            </w:r>
            <w:r w:rsidRPr="00D30A0B">
              <w:rPr>
                <w:bCs/>
                <w:color w:val="FF0000"/>
              </w:rPr>
              <w:t>hich are self-directed to a free-standing or Hospital-based diagnostic facility; and</w:t>
            </w:r>
          </w:p>
          <w:p w14:paraId="316B6CE6" w14:textId="77777777" w:rsidR="007B02D7" w:rsidRPr="00D30A0B" w:rsidRDefault="007B02D7" w:rsidP="00E12781">
            <w:pPr>
              <w:pStyle w:val="TableTextCharChar"/>
              <w:ind w:left="252" w:hanging="252"/>
              <w:rPr>
                <w:bCs/>
                <w:color w:val="FF0000"/>
              </w:rPr>
            </w:pPr>
            <w:r w:rsidRPr="00D30A0B">
              <w:rPr>
                <w:color w:val="FF0000"/>
              </w:rPr>
              <w:t xml:space="preserve">●   </w:t>
            </w:r>
            <w:r w:rsidRPr="00D30A0B">
              <w:rPr>
                <w:bCs/>
                <w:color w:val="FF0000"/>
              </w:rPr>
              <w:t>Ordered by a provider affiliated with a diagnostic facility (Hospital or free-standing), when that provider is not actively involved in your medical care:</w:t>
            </w:r>
          </w:p>
          <w:p w14:paraId="316B6CE7" w14:textId="77777777" w:rsidR="007B02D7" w:rsidRPr="00D30A0B" w:rsidRDefault="007B02D7" w:rsidP="00E12781">
            <w:pPr>
              <w:pStyle w:val="TableTextCharChar"/>
              <w:ind w:left="360"/>
              <w:rPr>
                <w:bCs/>
                <w:color w:val="FF0000"/>
              </w:rPr>
            </w:pPr>
            <w:r w:rsidRPr="00D30A0B">
              <w:rPr>
                <w:color w:val="FF0000"/>
              </w:rPr>
              <w:t xml:space="preserve">●   </w:t>
            </w:r>
            <w:r w:rsidRPr="00D30A0B">
              <w:rPr>
                <w:bCs/>
                <w:color w:val="FF0000"/>
              </w:rPr>
              <w:t>Prior to ordering the service; or</w:t>
            </w:r>
          </w:p>
          <w:p w14:paraId="316B6CE8" w14:textId="77777777" w:rsidR="007B02D7" w:rsidRPr="00D30A0B" w:rsidRDefault="007B02D7" w:rsidP="00E12781">
            <w:pPr>
              <w:pStyle w:val="TableTextCharChar"/>
              <w:ind w:left="360"/>
              <w:rPr>
                <w:bCs/>
                <w:color w:val="FF0000"/>
              </w:rPr>
            </w:pPr>
            <w:r w:rsidRPr="00D30A0B">
              <w:rPr>
                <w:color w:val="FF0000"/>
              </w:rPr>
              <w:t xml:space="preserve">●   </w:t>
            </w:r>
            <w:r w:rsidRPr="00D30A0B">
              <w:rPr>
                <w:bCs/>
                <w:color w:val="FF0000"/>
              </w:rPr>
              <w:t>After the service is received.</w:t>
            </w:r>
          </w:p>
          <w:p w14:paraId="316B6CE9" w14:textId="77777777" w:rsidR="007B02D7" w:rsidRPr="00D30A0B" w:rsidRDefault="007B02D7" w:rsidP="0018650B">
            <w:pPr>
              <w:pStyle w:val="List"/>
              <w:numPr>
                <w:ilvl w:val="12"/>
                <w:numId w:val="0"/>
              </w:numPr>
              <w:spacing w:before="0"/>
              <w:rPr>
                <w:rFonts w:ascii="Times New Roman" w:hAnsi="Times New Roman"/>
                <w:b/>
                <w:color w:val="FF0000"/>
              </w:rPr>
            </w:pPr>
            <w:r w:rsidRPr="00D30A0B">
              <w:rPr>
                <w:rFonts w:ascii="Times New Roman" w:hAnsi="Times New Roman"/>
                <w:b/>
                <w:color w:val="FF0000"/>
              </w:rPr>
              <w:t>This exclusion does not apply to mammography testing.</w:t>
            </w:r>
          </w:p>
          <w:p w14:paraId="316B6CEA" w14:textId="77777777" w:rsidR="007B02D7" w:rsidRPr="00D30A0B" w:rsidRDefault="007B02D7" w:rsidP="00E12781">
            <w:pPr>
              <w:pStyle w:val="List"/>
              <w:numPr>
                <w:ilvl w:val="12"/>
                <w:numId w:val="0"/>
              </w:numPr>
              <w:spacing w:before="0"/>
              <w:rPr>
                <w:rFonts w:ascii="Times New Roman" w:hAnsi="Times New Roman"/>
                <w:b/>
                <w:color w:val="0000FF"/>
              </w:rPr>
            </w:pPr>
          </w:p>
        </w:tc>
      </w:tr>
      <w:tr w:rsidR="007B02D7" w:rsidRPr="00D30A0B" w14:paraId="316B6CF3"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EC" w14:textId="77777777" w:rsidR="007B02D7" w:rsidRPr="00D30A0B" w:rsidRDefault="007B02D7">
            <w:pPr>
              <w:pStyle w:val="TableTextChar1"/>
              <w:numPr>
                <w:ilvl w:val="12"/>
                <w:numId w:val="0"/>
              </w:numPr>
              <w:rPr>
                <w:b/>
                <w:color w:val="FF0000"/>
              </w:rPr>
            </w:pPr>
            <w:bookmarkStart w:id="167" w:name="Radiation_Therapy"/>
            <w:r w:rsidRPr="00D30A0B">
              <w:rPr>
                <w:b/>
                <w:color w:val="FF0000"/>
              </w:rPr>
              <w:t>Radiation Therapy</w:t>
            </w:r>
            <w:bookmarkEnd w:id="167"/>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66BD32DC" w14:textId="77777777" w:rsidR="001D7369" w:rsidRPr="00D30A0B" w:rsidRDefault="001D7369" w:rsidP="001D7369">
            <w:pPr>
              <w:pStyle w:val="TableTextChar1"/>
              <w:numPr>
                <w:ilvl w:val="12"/>
                <w:numId w:val="0"/>
              </w:numPr>
              <w:rPr>
                <w:b/>
                <w:color w:val="FF0000"/>
              </w:rPr>
            </w:pPr>
            <w:r w:rsidRPr="00D30A0B">
              <w:rPr>
                <w:b/>
                <w:color w:val="FF0000"/>
              </w:rPr>
              <w:t xml:space="preserve">Physician Office: </w:t>
            </w:r>
          </w:p>
          <w:p w14:paraId="0354FFEC" w14:textId="77777777" w:rsidR="001D7369" w:rsidRPr="00D30A0B" w:rsidRDefault="001D7369" w:rsidP="001D7369">
            <w:pPr>
              <w:pStyle w:val="TableTextChar1"/>
              <w:numPr>
                <w:ilvl w:val="12"/>
                <w:numId w:val="0"/>
              </w:numPr>
              <w:rPr>
                <w:color w:val="FF0000"/>
              </w:rPr>
            </w:pPr>
            <w:r w:rsidRPr="00D30A0B">
              <w:rPr>
                <w:b/>
                <w:color w:val="0000FF"/>
              </w:rPr>
              <w:t>$40</w:t>
            </w:r>
            <w:r w:rsidRPr="00D30A0B">
              <w:t xml:space="preserve"> </w:t>
            </w:r>
            <w:r w:rsidRPr="00D30A0B">
              <w:rPr>
                <w:color w:val="FF0000"/>
              </w:rPr>
              <w:t xml:space="preserve">copay per visit then </w:t>
            </w:r>
            <w:r w:rsidRPr="00D30A0B">
              <w:rPr>
                <w:b/>
                <w:color w:val="0000FF"/>
              </w:rPr>
              <w:t xml:space="preserve">100% </w:t>
            </w:r>
            <w:r w:rsidRPr="00D30A0B">
              <w:rPr>
                <w:bCs/>
                <w:color w:val="FF0000"/>
              </w:rPr>
              <w:t>of eligible expenses.</w:t>
            </w:r>
          </w:p>
          <w:p w14:paraId="316B6CF2" w14:textId="77777777" w:rsidR="007B02D7" w:rsidRPr="00D30A0B" w:rsidRDefault="007B02D7">
            <w:pPr>
              <w:pStyle w:val="TableTextChar1"/>
              <w:rPr>
                <w:b/>
                <w:color w:val="FF0000"/>
              </w:rPr>
            </w:pPr>
          </w:p>
        </w:tc>
      </w:tr>
      <w:tr w:rsidR="007B02D7" w:rsidRPr="00D30A0B" w14:paraId="316B6CFC"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F4" w14:textId="77777777" w:rsidR="007B02D7" w:rsidRPr="00D30A0B" w:rsidRDefault="007B02D7" w:rsidP="00E12781">
            <w:pPr>
              <w:pStyle w:val="TableTextCharChar"/>
              <w:numPr>
                <w:ilvl w:val="12"/>
                <w:numId w:val="0"/>
              </w:numPr>
              <w:rPr>
                <w:b/>
                <w:color w:val="FF0000"/>
              </w:rPr>
            </w:pPr>
            <w:bookmarkStart w:id="168" w:name="Services_Provided_Under_Another_Plan"/>
            <w:r w:rsidRPr="00D30A0B">
              <w:rPr>
                <w:b/>
                <w:color w:val="FF0000"/>
              </w:rPr>
              <w:t>Services Provided Under Another Plan</w:t>
            </w:r>
            <w:bookmarkEnd w:id="168"/>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F5" w14:textId="77777777" w:rsidR="007B02D7" w:rsidRPr="00D30A0B" w:rsidRDefault="007B02D7" w:rsidP="00E12781">
            <w:pPr>
              <w:pStyle w:val="List"/>
              <w:numPr>
                <w:ilvl w:val="12"/>
                <w:numId w:val="0"/>
              </w:numPr>
              <w:spacing w:before="0"/>
              <w:rPr>
                <w:rFonts w:ascii="Times New Roman" w:hAnsi="Times New Roman"/>
                <w:b/>
                <w:color w:val="FF0000"/>
              </w:rPr>
            </w:pPr>
            <w:r w:rsidRPr="00D30A0B">
              <w:rPr>
                <w:rFonts w:ascii="Times New Roman" w:hAnsi="Times New Roman"/>
                <w:b/>
                <w:color w:val="FF0000"/>
              </w:rPr>
              <w:t>The following services are not covered:</w:t>
            </w:r>
          </w:p>
          <w:p w14:paraId="316B6CF6" w14:textId="77777777" w:rsidR="007B02D7" w:rsidRPr="00D30A0B" w:rsidRDefault="007B02D7" w:rsidP="00E12781">
            <w:pPr>
              <w:pStyle w:val="List"/>
              <w:spacing w:before="0"/>
              <w:ind w:left="0" w:firstLine="0"/>
              <w:rPr>
                <w:rFonts w:ascii="Times New Roman" w:hAnsi="Times New Roman"/>
                <w:bCs/>
                <w:color w:val="FF0000"/>
              </w:rPr>
            </w:pPr>
            <w:r w:rsidRPr="00D30A0B">
              <w:rPr>
                <w:rFonts w:ascii="Times New Roman" w:hAnsi="Times New Roman"/>
                <w:color w:val="FF0000"/>
              </w:rPr>
              <w:t xml:space="preserve">●   </w:t>
            </w:r>
            <w:r w:rsidRPr="00D30A0B">
              <w:rPr>
                <w:rFonts w:ascii="Times New Roman" w:hAnsi="Times New Roman"/>
                <w:bCs/>
                <w:color w:val="FF0000"/>
              </w:rPr>
              <w:t>Services for which coverage is available:</w:t>
            </w:r>
          </w:p>
          <w:p w14:paraId="316B6CF7" w14:textId="77777777" w:rsidR="007B02D7" w:rsidRPr="00D30A0B" w:rsidRDefault="007B02D7" w:rsidP="00E12781">
            <w:pPr>
              <w:pStyle w:val="List"/>
              <w:spacing w:before="0"/>
              <w:ind w:left="702" w:hanging="342"/>
              <w:rPr>
                <w:rFonts w:ascii="Times New Roman" w:hAnsi="Times New Roman"/>
                <w:bCs/>
                <w:color w:val="FF0000"/>
              </w:rPr>
            </w:pPr>
            <w:r w:rsidRPr="00D30A0B">
              <w:rPr>
                <w:rFonts w:ascii="Times New Roman" w:hAnsi="Times New Roman"/>
                <w:color w:val="FF0000"/>
              </w:rPr>
              <w:t xml:space="preserve">●   </w:t>
            </w:r>
            <w:r w:rsidRPr="00D30A0B">
              <w:rPr>
                <w:rFonts w:ascii="Times New Roman" w:hAnsi="Times New Roman"/>
                <w:bCs/>
                <w:color w:val="FF0000"/>
              </w:rPr>
              <w:t>Under another plan, except for Eligible Expenses payable</w:t>
            </w:r>
          </w:p>
          <w:p w14:paraId="316B6CF8" w14:textId="77777777" w:rsidR="007B02D7" w:rsidRPr="00D30A0B" w:rsidRDefault="007B02D7" w:rsidP="00E12781">
            <w:pPr>
              <w:pStyle w:val="List"/>
              <w:spacing w:before="0"/>
              <w:ind w:left="702" w:hanging="342"/>
              <w:rPr>
                <w:rFonts w:ascii="Times New Roman" w:hAnsi="Times New Roman"/>
                <w:bCs/>
                <w:color w:val="FF0000"/>
              </w:rPr>
            </w:pPr>
            <w:r w:rsidRPr="00D30A0B">
              <w:rPr>
                <w:rFonts w:ascii="Times New Roman" w:hAnsi="Times New Roman"/>
                <w:color w:val="FF0000"/>
              </w:rPr>
              <w:t>●   U</w:t>
            </w:r>
            <w:r w:rsidRPr="00D30A0B">
              <w:rPr>
                <w:rFonts w:ascii="Times New Roman" w:hAnsi="Times New Roman"/>
                <w:bCs/>
                <w:color w:val="FF0000"/>
              </w:rPr>
              <w:t>nder workers' compensation, no-fault automobile coverage or similar legislation</w:t>
            </w:r>
          </w:p>
          <w:p w14:paraId="316B6CF9" w14:textId="77777777" w:rsidR="007B02D7" w:rsidRPr="00D30A0B" w:rsidRDefault="007B02D7" w:rsidP="00E12781">
            <w:pPr>
              <w:pStyle w:val="List"/>
              <w:spacing w:before="0"/>
              <w:ind w:left="702" w:hanging="342"/>
              <w:rPr>
                <w:rFonts w:ascii="Times New Roman" w:hAnsi="Times New Roman"/>
                <w:bCs/>
                <w:color w:val="FF0000"/>
              </w:rPr>
            </w:pPr>
            <w:r w:rsidRPr="00D30A0B">
              <w:rPr>
                <w:rFonts w:ascii="Times New Roman" w:hAnsi="Times New Roman"/>
                <w:color w:val="FF0000"/>
              </w:rPr>
              <w:t xml:space="preserve">●   </w:t>
            </w:r>
            <w:r w:rsidRPr="00D30A0B">
              <w:rPr>
                <w:rFonts w:ascii="Times New Roman" w:hAnsi="Times New Roman"/>
                <w:bCs/>
                <w:color w:val="FF0000"/>
              </w:rPr>
              <w:t>While on active military duty; and</w:t>
            </w:r>
          </w:p>
          <w:p w14:paraId="316B6CFA" w14:textId="77777777" w:rsidR="007B02D7" w:rsidRPr="00D30A0B" w:rsidRDefault="007B02D7" w:rsidP="00E12781">
            <w:pPr>
              <w:pStyle w:val="List"/>
              <w:spacing w:before="0"/>
              <w:ind w:left="702" w:hanging="342"/>
              <w:rPr>
                <w:rFonts w:ascii="Times New Roman" w:hAnsi="Times New Roman"/>
                <w:bCs/>
                <w:color w:val="FF0000"/>
              </w:rPr>
            </w:pPr>
            <w:r w:rsidRPr="00D30A0B">
              <w:rPr>
                <w:rFonts w:ascii="Times New Roman" w:hAnsi="Times New Roman"/>
                <w:color w:val="FF0000"/>
              </w:rPr>
              <w:t xml:space="preserve">●   </w:t>
            </w:r>
            <w:r w:rsidRPr="00D30A0B">
              <w:rPr>
                <w:rFonts w:ascii="Times New Roman" w:hAnsi="Times New Roman"/>
                <w:bCs/>
                <w:color w:val="FF0000"/>
              </w:rPr>
              <w:t>For treatment of military service-related disabilities when you are legally entitled to other coverage, and facilities are reasonably accessible.</w:t>
            </w:r>
          </w:p>
          <w:p w14:paraId="316B6CFB" w14:textId="77777777" w:rsidR="007B02D7" w:rsidRPr="00D30A0B" w:rsidRDefault="007B02D7" w:rsidP="00E12781">
            <w:pPr>
              <w:pStyle w:val="List"/>
              <w:spacing w:before="0"/>
              <w:ind w:left="702" w:hanging="342"/>
              <w:rPr>
                <w:rFonts w:ascii="Times New Roman" w:hAnsi="Times New Roman"/>
                <w:b/>
                <w:color w:val="FF0000"/>
              </w:rPr>
            </w:pPr>
          </w:p>
        </w:tc>
      </w:tr>
      <w:tr w:rsidR="007B02D7" w:rsidRPr="00D30A0B" w14:paraId="316B6D01"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FD" w14:textId="77777777" w:rsidR="007B02D7" w:rsidRPr="00D30A0B" w:rsidRDefault="007B02D7" w:rsidP="00E12781">
            <w:pPr>
              <w:pStyle w:val="TableTextCharChar"/>
              <w:numPr>
                <w:ilvl w:val="12"/>
                <w:numId w:val="0"/>
              </w:numPr>
              <w:rPr>
                <w:b/>
                <w:color w:val="FF0000"/>
              </w:rPr>
            </w:pPr>
            <w:bookmarkStart w:id="169" w:name="Sleep_Disorders"/>
            <w:r w:rsidRPr="00D30A0B">
              <w:rPr>
                <w:b/>
                <w:color w:val="FF0000"/>
              </w:rPr>
              <w:t>Sleep Disorders</w:t>
            </w:r>
            <w:bookmarkEnd w:id="169"/>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FE" w14:textId="77777777" w:rsidR="007B02D7" w:rsidRPr="00D30A0B" w:rsidRDefault="007B02D7" w:rsidP="00E12781">
            <w:pPr>
              <w:rPr>
                <w:color w:val="FF0000"/>
                <w:sz w:val="24"/>
              </w:rPr>
            </w:pPr>
            <w:r w:rsidRPr="00D30A0B">
              <w:rPr>
                <w:color w:val="FF0000"/>
                <w:sz w:val="24"/>
              </w:rPr>
              <w:t>The following services are not covered:</w:t>
            </w:r>
          </w:p>
          <w:p w14:paraId="316B6CFF" w14:textId="77777777" w:rsidR="007B02D7" w:rsidRPr="00D30A0B" w:rsidRDefault="007B02D7" w:rsidP="00E12781">
            <w:pPr>
              <w:ind w:left="288" w:hanging="288"/>
              <w:rPr>
                <w:color w:val="FF0000"/>
                <w:sz w:val="24"/>
                <w:szCs w:val="24"/>
              </w:rPr>
            </w:pPr>
            <w:r w:rsidRPr="00D30A0B">
              <w:rPr>
                <w:bCs/>
                <w:color w:val="FF0000"/>
                <w:sz w:val="24"/>
              </w:rPr>
              <w:t xml:space="preserve">●   </w:t>
            </w:r>
            <w:r w:rsidRPr="00D30A0B">
              <w:rPr>
                <w:bCs/>
                <w:color w:val="FF0000"/>
                <w:sz w:val="24"/>
                <w:szCs w:val="24"/>
              </w:rPr>
              <w:t>M</w:t>
            </w:r>
            <w:r w:rsidRPr="00D30A0B">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D30A0B">
              <w:rPr>
                <w:b/>
                <w:color w:val="0000FF"/>
                <w:sz w:val="24"/>
                <w:szCs w:val="24"/>
              </w:rPr>
              <w:t>10</w:t>
            </w:r>
            <w:r w:rsidRPr="00D30A0B">
              <w:rPr>
                <w:color w:val="FF0000"/>
                <w:sz w:val="24"/>
                <w:szCs w:val="24"/>
              </w:rPr>
              <w:t xml:space="preserve"> seconds or longer). </w:t>
            </w:r>
          </w:p>
          <w:p w14:paraId="316B6D00" w14:textId="77777777" w:rsidR="007B02D7" w:rsidRPr="00D30A0B" w:rsidRDefault="007B02D7" w:rsidP="00E12781">
            <w:pPr>
              <w:ind w:left="288" w:hanging="288"/>
              <w:rPr>
                <w:color w:val="FF0000"/>
                <w:sz w:val="24"/>
              </w:rPr>
            </w:pPr>
            <w:r w:rsidRPr="00D30A0B">
              <w:rPr>
                <w:bCs/>
                <w:color w:val="FF0000"/>
                <w:sz w:val="24"/>
                <w:szCs w:val="24"/>
              </w:rPr>
              <w:t xml:space="preserve">●   </w:t>
            </w:r>
            <w:r w:rsidRPr="00D30A0B">
              <w:rPr>
                <w:color w:val="FF0000"/>
                <w:sz w:val="24"/>
                <w:szCs w:val="24"/>
              </w:rPr>
              <w:t>Appliances for snoring are always excluded</w:t>
            </w:r>
          </w:p>
        </w:tc>
      </w:tr>
      <w:tr w:rsidR="007B02D7" w:rsidRPr="00D30A0B" w14:paraId="316B6D05" w14:textId="77777777" w:rsidTr="00377B6D">
        <w:trPr>
          <w:trHeight w:val="228"/>
        </w:trPr>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D02" w14:textId="77777777" w:rsidR="007B02D7" w:rsidRPr="00D30A0B" w:rsidRDefault="007B02D7">
            <w:pPr>
              <w:pStyle w:val="TableTextChar1"/>
              <w:numPr>
                <w:ilvl w:val="12"/>
                <w:numId w:val="0"/>
              </w:numPr>
              <w:rPr>
                <w:b/>
                <w:color w:val="FF0000"/>
              </w:rPr>
            </w:pPr>
            <w:bookmarkStart w:id="170" w:name="Smoking_Cessation"/>
            <w:r w:rsidRPr="00D30A0B">
              <w:rPr>
                <w:b/>
                <w:color w:val="FF0000"/>
              </w:rPr>
              <w:t>Smoking Cessation</w:t>
            </w:r>
            <w:bookmarkEnd w:id="17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D03" w14:textId="77777777" w:rsidR="007B02D7" w:rsidRPr="00D30A0B" w:rsidRDefault="007B02D7">
            <w:pPr>
              <w:pStyle w:val="TableTextChar1"/>
              <w:numPr>
                <w:ilvl w:val="12"/>
                <w:numId w:val="0"/>
              </w:numPr>
              <w:rPr>
                <w:color w:val="FF0000"/>
              </w:rPr>
            </w:pPr>
            <w:r w:rsidRPr="00D30A0B">
              <w:rPr>
                <w:color w:val="FF0000"/>
              </w:rPr>
              <w:t>Not Covered.</w:t>
            </w:r>
          </w:p>
          <w:p w14:paraId="316B6D04" w14:textId="77777777" w:rsidR="007B02D7" w:rsidRPr="00D30A0B" w:rsidRDefault="007B02D7">
            <w:pPr>
              <w:pStyle w:val="TableTextChar1"/>
              <w:numPr>
                <w:ilvl w:val="12"/>
                <w:numId w:val="0"/>
              </w:numPr>
              <w:rPr>
                <w:color w:val="FF0000"/>
              </w:rPr>
            </w:pPr>
          </w:p>
        </w:tc>
      </w:tr>
      <w:tr w:rsidR="007B02D7" w:rsidRPr="00D30A0B" w14:paraId="316B6D23"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0E81630D" w14:textId="77777777" w:rsidR="007B02D7" w:rsidRPr="00D30A0B" w:rsidRDefault="007B02D7" w:rsidP="003269A5">
            <w:pPr>
              <w:pStyle w:val="TableTextCharChar"/>
              <w:numPr>
                <w:ilvl w:val="12"/>
                <w:numId w:val="0"/>
              </w:numPr>
              <w:rPr>
                <w:b/>
                <w:color w:val="FF0000"/>
              </w:rPr>
            </w:pPr>
            <w:bookmarkStart w:id="171" w:name="Temporomandibular_Joint_Syndrome"/>
            <w:r w:rsidRPr="00D30A0B">
              <w:rPr>
                <w:b/>
                <w:color w:val="FF0000"/>
              </w:rPr>
              <w:t>Temporomandibular Joint Syndrome</w:t>
            </w:r>
            <w:bookmarkEnd w:id="171"/>
          </w:p>
          <w:p w14:paraId="14C1B5A1" w14:textId="77777777" w:rsidR="007B02D7" w:rsidRPr="00D30A0B" w:rsidRDefault="007B02D7" w:rsidP="003269A5">
            <w:pPr>
              <w:pStyle w:val="TableTextCharChar"/>
              <w:numPr>
                <w:ilvl w:val="12"/>
                <w:numId w:val="0"/>
              </w:numPr>
              <w:rPr>
                <w:bCs/>
                <w:color w:val="FF0000"/>
              </w:rPr>
            </w:pPr>
          </w:p>
          <w:p w14:paraId="66619509" w14:textId="77777777" w:rsidR="007B02D7" w:rsidRPr="00D30A0B" w:rsidRDefault="007B02D7" w:rsidP="003269A5">
            <w:pPr>
              <w:pStyle w:val="TableTextCharChar"/>
              <w:numPr>
                <w:ilvl w:val="12"/>
                <w:numId w:val="0"/>
              </w:numPr>
              <w:rPr>
                <w:bCs/>
                <w:color w:val="FF0000"/>
                <w:szCs w:val="24"/>
              </w:rPr>
            </w:pPr>
          </w:p>
          <w:p w14:paraId="489F7946" w14:textId="77777777" w:rsidR="007B02D7" w:rsidRPr="00D30A0B" w:rsidRDefault="007B02D7" w:rsidP="003269A5">
            <w:pPr>
              <w:overflowPunct/>
              <w:textAlignment w:val="auto"/>
              <w:rPr>
                <w:b/>
                <w:color w:val="FF0000"/>
                <w:sz w:val="24"/>
                <w:szCs w:val="24"/>
              </w:rPr>
            </w:pPr>
            <w:r w:rsidRPr="00D30A0B">
              <w:rPr>
                <w:b/>
                <w:color w:val="FF0000"/>
                <w:sz w:val="24"/>
                <w:szCs w:val="24"/>
              </w:rPr>
              <w:lastRenderedPageBreak/>
              <w:t xml:space="preserve">Subject to review. </w:t>
            </w:r>
          </w:p>
          <w:p w14:paraId="28FC47B3" w14:textId="77777777" w:rsidR="007B02D7" w:rsidRPr="00D30A0B" w:rsidRDefault="007B02D7" w:rsidP="003269A5">
            <w:pPr>
              <w:overflowPunct/>
              <w:textAlignment w:val="auto"/>
              <w:rPr>
                <w:color w:val="FF0000"/>
                <w:sz w:val="24"/>
                <w:szCs w:val="24"/>
              </w:rPr>
            </w:pPr>
          </w:p>
          <w:p w14:paraId="71576CA0" w14:textId="77777777" w:rsidR="007B02D7" w:rsidRPr="00D30A0B" w:rsidRDefault="007B02D7" w:rsidP="003269A5">
            <w:pPr>
              <w:overflowPunct/>
              <w:textAlignment w:val="auto"/>
              <w:rPr>
                <w:color w:val="FF0000"/>
                <w:sz w:val="24"/>
                <w:szCs w:val="24"/>
              </w:rPr>
            </w:pPr>
            <w:r w:rsidRPr="00D30A0B">
              <w:rPr>
                <w:color w:val="FF0000"/>
                <w:sz w:val="24"/>
                <w:szCs w:val="24"/>
              </w:rPr>
              <w:t>The following services are covered under the plan in relation to TMJ: Services</w:t>
            </w:r>
          </w:p>
          <w:p w14:paraId="41EF24B8" w14:textId="77777777" w:rsidR="007B02D7" w:rsidRPr="00D30A0B" w:rsidRDefault="007B02D7" w:rsidP="003269A5">
            <w:pPr>
              <w:overflowPunct/>
              <w:textAlignment w:val="auto"/>
              <w:rPr>
                <w:color w:val="FF0000"/>
                <w:sz w:val="24"/>
                <w:szCs w:val="24"/>
              </w:rPr>
            </w:pPr>
            <w:r w:rsidRPr="00D30A0B">
              <w:rPr>
                <w:color w:val="FF0000"/>
                <w:sz w:val="24"/>
                <w:szCs w:val="24"/>
              </w:rPr>
              <w:t>rendered by a Surgeon, either on an inpatient or outpatient basis, for a Surgical Procedure performed on natural teeth and supporting tissue which is incurred solely for the purpose of either:</w:t>
            </w:r>
          </w:p>
          <w:p w14:paraId="0E608495" w14:textId="77777777" w:rsidR="007B02D7" w:rsidRPr="00D30A0B" w:rsidRDefault="007B02D7" w:rsidP="003269A5">
            <w:pPr>
              <w:overflowPunct/>
              <w:textAlignment w:val="auto"/>
              <w:rPr>
                <w:color w:val="FF0000"/>
                <w:sz w:val="24"/>
                <w:szCs w:val="24"/>
              </w:rPr>
            </w:pPr>
            <w:r w:rsidRPr="00D30A0B">
              <w:rPr>
                <w:color w:val="FF0000"/>
                <w:sz w:val="24"/>
                <w:szCs w:val="24"/>
              </w:rPr>
              <w:t>(a) correcting damage to the natural teeth and supporting tissue caused by an accident</w:t>
            </w:r>
          </w:p>
          <w:p w14:paraId="27CB0486" w14:textId="77777777" w:rsidR="007B02D7" w:rsidRPr="00D30A0B" w:rsidRDefault="007B02D7" w:rsidP="003269A5">
            <w:pPr>
              <w:overflowPunct/>
              <w:textAlignment w:val="auto"/>
              <w:rPr>
                <w:color w:val="FF0000"/>
                <w:sz w:val="24"/>
                <w:szCs w:val="24"/>
              </w:rPr>
            </w:pPr>
            <w:r w:rsidRPr="00D30A0B">
              <w:rPr>
                <w:color w:val="FF0000"/>
                <w:sz w:val="24"/>
                <w:szCs w:val="24"/>
              </w:rPr>
              <w:t>(b) jaw surgery; or</w:t>
            </w:r>
          </w:p>
          <w:p w14:paraId="316B6D13" w14:textId="32794B98" w:rsidR="007B02D7" w:rsidRPr="00D30A0B" w:rsidRDefault="007B02D7" w:rsidP="006600B4">
            <w:pPr>
              <w:pStyle w:val="TableTextCharChar"/>
              <w:numPr>
                <w:ilvl w:val="12"/>
                <w:numId w:val="0"/>
              </w:numPr>
              <w:rPr>
                <w:bCs/>
                <w:color w:val="FF0000"/>
              </w:rPr>
            </w:pPr>
            <w:r w:rsidRPr="00D30A0B">
              <w:rPr>
                <w:color w:val="FF0000"/>
                <w:szCs w:val="24"/>
              </w:rPr>
              <w:t>(c) to cut out cysts, tumors, or other diseased tissues not resulting from infection of teeth or gums.</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D14" w14:textId="77777777" w:rsidR="007B02D7" w:rsidRPr="00D30A0B" w:rsidRDefault="007B02D7" w:rsidP="00E12781">
            <w:pPr>
              <w:pStyle w:val="TableTextCharChar"/>
              <w:numPr>
                <w:ilvl w:val="12"/>
                <w:numId w:val="0"/>
              </w:numPr>
              <w:rPr>
                <w:b/>
                <w:color w:val="FF0000"/>
              </w:rPr>
            </w:pPr>
            <w:r w:rsidRPr="00D30A0B">
              <w:rPr>
                <w:b/>
                <w:color w:val="FF0000"/>
              </w:rPr>
              <w:lastRenderedPageBreak/>
              <w:t xml:space="preserve">Same as </w:t>
            </w:r>
          </w:p>
          <w:p w14:paraId="316B6D15" w14:textId="77777777" w:rsidR="007B02D7" w:rsidRPr="00D30A0B" w:rsidRDefault="007B02D7" w:rsidP="00FD10ED">
            <w:pPr>
              <w:pStyle w:val="TableTextChar1"/>
              <w:rPr>
                <w:b/>
                <w:i/>
                <w:iCs/>
                <w:color w:val="FF0000"/>
                <w:szCs w:val="24"/>
              </w:rPr>
            </w:pPr>
            <w:r w:rsidRPr="00D30A0B">
              <w:rPr>
                <w:b/>
                <w:color w:val="FF0000"/>
                <w:szCs w:val="24"/>
              </w:rPr>
              <w:t xml:space="preserve">●  </w:t>
            </w:r>
            <w:r w:rsidRPr="00D30A0B">
              <w:rPr>
                <w:b/>
                <w:i/>
                <w:iCs/>
                <w:color w:val="FF0000"/>
                <w:szCs w:val="24"/>
              </w:rPr>
              <w:t>Physician's Office Services</w:t>
            </w:r>
          </w:p>
          <w:p w14:paraId="316B6D16" w14:textId="77777777" w:rsidR="007B02D7" w:rsidRPr="00D30A0B" w:rsidRDefault="007B02D7" w:rsidP="00FD10ED">
            <w:pPr>
              <w:pStyle w:val="TableTextChar1"/>
              <w:rPr>
                <w:b/>
                <w:i/>
                <w:iCs/>
                <w:color w:val="FF0000"/>
                <w:szCs w:val="24"/>
              </w:rPr>
            </w:pPr>
            <w:r w:rsidRPr="00D30A0B">
              <w:rPr>
                <w:b/>
                <w:iCs/>
                <w:color w:val="FF0000"/>
                <w:szCs w:val="24"/>
              </w:rPr>
              <w:t>●</w:t>
            </w:r>
            <w:r w:rsidRPr="00D30A0B">
              <w:rPr>
                <w:b/>
                <w:i/>
                <w:iCs/>
                <w:color w:val="FF0000"/>
                <w:szCs w:val="24"/>
              </w:rPr>
              <w:t xml:space="preserve">  Professional Fees</w:t>
            </w:r>
          </w:p>
          <w:p w14:paraId="316B6D17" w14:textId="77777777" w:rsidR="007B02D7" w:rsidRPr="00D30A0B" w:rsidRDefault="007B02D7" w:rsidP="00FD10ED">
            <w:pPr>
              <w:pStyle w:val="TableTextChar1"/>
              <w:rPr>
                <w:b/>
                <w:i/>
                <w:iCs/>
                <w:color w:val="FF0000"/>
                <w:szCs w:val="24"/>
              </w:rPr>
            </w:pPr>
            <w:r w:rsidRPr="00D30A0B">
              <w:rPr>
                <w:b/>
                <w:iCs/>
                <w:color w:val="FF0000"/>
                <w:szCs w:val="24"/>
              </w:rPr>
              <w:t>●</w:t>
            </w:r>
            <w:r w:rsidRPr="00D30A0B">
              <w:rPr>
                <w:b/>
                <w:i/>
                <w:iCs/>
                <w:color w:val="FF0000"/>
                <w:szCs w:val="24"/>
              </w:rPr>
              <w:t xml:space="preserve">  Hospital-Inpatient Stay</w:t>
            </w:r>
          </w:p>
          <w:p w14:paraId="316B6D18" w14:textId="77777777" w:rsidR="007B02D7" w:rsidRPr="00D30A0B" w:rsidRDefault="007B02D7" w:rsidP="00FD10ED">
            <w:pPr>
              <w:pStyle w:val="TableTextChar1"/>
              <w:numPr>
                <w:ilvl w:val="12"/>
                <w:numId w:val="0"/>
              </w:numPr>
              <w:ind w:left="288" w:hanging="288"/>
              <w:rPr>
                <w:b/>
                <w:i/>
                <w:color w:val="FF0000"/>
              </w:rPr>
            </w:pPr>
            <w:r w:rsidRPr="00D30A0B">
              <w:rPr>
                <w:b/>
                <w:iCs/>
                <w:color w:val="FF0000"/>
                <w:szCs w:val="24"/>
              </w:rPr>
              <w:lastRenderedPageBreak/>
              <w:t>●</w:t>
            </w:r>
            <w:r w:rsidRPr="00D30A0B">
              <w:rPr>
                <w:b/>
                <w:i/>
                <w:iCs/>
                <w:color w:val="FF0000"/>
                <w:szCs w:val="24"/>
              </w:rPr>
              <w:t xml:space="preserve">  </w:t>
            </w:r>
            <w:r w:rsidRPr="00D30A0B">
              <w:rPr>
                <w:b/>
                <w:i/>
                <w:color w:val="FF0000"/>
              </w:rPr>
              <w:t>Lab, X-Ray and Diagnostic - Outpatient</w:t>
            </w:r>
          </w:p>
          <w:p w14:paraId="316B6D19" w14:textId="77777777" w:rsidR="007B02D7" w:rsidRPr="00D30A0B" w:rsidRDefault="007B02D7" w:rsidP="00E12781">
            <w:pPr>
              <w:pStyle w:val="TableTextCharChar"/>
              <w:numPr>
                <w:ilvl w:val="12"/>
                <w:numId w:val="0"/>
              </w:numPr>
              <w:jc w:val="center"/>
              <w:rPr>
                <w:color w:val="FF0000"/>
              </w:rPr>
            </w:pPr>
          </w:p>
          <w:p w14:paraId="0646E37C" w14:textId="77777777" w:rsidR="007B02D7" w:rsidRPr="00D30A0B" w:rsidRDefault="007B02D7" w:rsidP="00D42D29">
            <w:pPr>
              <w:numPr>
                <w:ilvl w:val="12"/>
                <w:numId w:val="0"/>
              </w:numPr>
              <w:rPr>
                <w:b/>
                <w:color w:val="FF0000"/>
                <w:sz w:val="24"/>
                <w:szCs w:val="24"/>
              </w:rPr>
            </w:pPr>
            <w:r w:rsidRPr="00D30A0B">
              <w:rPr>
                <w:b/>
                <w:color w:val="FF0000"/>
                <w:sz w:val="24"/>
                <w:szCs w:val="24"/>
              </w:rPr>
              <w:t>The following services are not covered:</w:t>
            </w:r>
          </w:p>
          <w:p w14:paraId="5A225923" w14:textId="77777777" w:rsidR="007B02D7" w:rsidRPr="00D30A0B" w:rsidRDefault="007B02D7" w:rsidP="00D42D29">
            <w:pPr>
              <w:overflowPunct/>
              <w:textAlignment w:val="auto"/>
              <w:rPr>
                <w:color w:val="FF0000"/>
                <w:sz w:val="24"/>
                <w:szCs w:val="24"/>
              </w:rPr>
            </w:pPr>
            <w:r w:rsidRPr="00D30A0B">
              <w:rPr>
                <w:color w:val="FF0000"/>
                <w:szCs w:val="24"/>
              </w:rPr>
              <w:t xml:space="preserve">●   </w:t>
            </w:r>
            <w:r w:rsidRPr="00D30A0B">
              <w:rPr>
                <w:color w:val="FF0000"/>
                <w:sz w:val="24"/>
                <w:szCs w:val="24"/>
              </w:rPr>
              <w:t xml:space="preserve">care of, or treatment to, the teeth, gums, or supporting structures, such as, but not limited to, periodontal </w:t>
            </w:r>
          </w:p>
          <w:p w14:paraId="628FC1B7" w14:textId="15BEA9BF" w:rsidR="007B02D7" w:rsidRPr="00D30A0B" w:rsidRDefault="007B02D7" w:rsidP="00D42D29">
            <w:pPr>
              <w:overflowPunct/>
              <w:textAlignment w:val="auto"/>
              <w:rPr>
                <w:color w:val="FF0000"/>
                <w:sz w:val="24"/>
                <w:szCs w:val="24"/>
              </w:rPr>
            </w:pPr>
            <w:r w:rsidRPr="00D30A0B">
              <w:rPr>
                <w:color w:val="FF0000"/>
                <w:sz w:val="24"/>
                <w:szCs w:val="24"/>
              </w:rPr>
              <w:t>treatment, endodontic services, extractions, implants.</w:t>
            </w:r>
          </w:p>
          <w:p w14:paraId="2E5DF0A9" w14:textId="77777777" w:rsidR="007B02D7" w:rsidRPr="00D30A0B" w:rsidRDefault="007B02D7" w:rsidP="00D42D29">
            <w:pPr>
              <w:ind w:left="288" w:hanging="288"/>
              <w:rPr>
                <w:color w:val="FF0000"/>
                <w:sz w:val="24"/>
                <w:szCs w:val="24"/>
              </w:rPr>
            </w:pPr>
            <w:r w:rsidRPr="00D30A0B">
              <w:rPr>
                <w:color w:val="FF0000"/>
                <w:sz w:val="24"/>
                <w:szCs w:val="24"/>
              </w:rPr>
              <w:t xml:space="preserve">● Treatment of malocclusion is not covered. TMJ </w:t>
            </w:r>
          </w:p>
          <w:p w14:paraId="316B6D22" w14:textId="70A585BB" w:rsidR="007B02D7" w:rsidRPr="00D30A0B" w:rsidRDefault="007B02D7" w:rsidP="00D42D29">
            <w:pPr>
              <w:ind w:left="288" w:hanging="288"/>
              <w:rPr>
                <w:b/>
                <w:color w:val="FF0000"/>
              </w:rPr>
            </w:pPr>
            <w:r w:rsidRPr="00D30A0B">
              <w:rPr>
                <w:color w:val="FF0000"/>
                <w:sz w:val="24"/>
                <w:szCs w:val="24"/>
              </w:rPr>
              <w:t xml:space="preserve">appliances are not </w:t>
            </w:r>
            <w:r w:rsidRPr="00D30A0B">
              <w:rPr>
                <w:color w:val="FF0000"/>
                <w:szCs w:val="24"/>
              </w:rPr>
              <w:t>covered.</w:t>
            </w:r>
          </w:p>
        </w:tc>
      </w:tr>
      <w:tr w:rsidR="00EF3088" w:rsidRPr="00D30A0B" w14:paraId="511133E1"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7B9E21A5" w14:textId="77777777" w:rsidR="00EF3088" w:rsidRPr="00D30A0B" w:rsidRDefault="00EF3088" w:rsidP="003269A5">
            <w:pPr>
              <w:pStyle w:val="TableText"/>
              <w:numPr>
                <w:ilvl w:val="12"/>
                <w:numId w:val="0"/>
              </w:numPr>
              <w:rPr>
                <w:b/>
                <w:color w:val="FF0000"/>
              </w:rPr>
            </w:pPr>
            <w:bookmarkStart w:id="172" w:name="Transgender_Reassignment"/>
            <w:r w:rsidRPr="00D30A0B">
              <w:rPr>
                <w:b/>
                <w:color w:val="FF0000"/>
              </w:rPr>
              <w:lastRenderedPageBreak/>
              <w:t>Transgender Reassignment</w:t>
            </w:r>
            <w:bookmarkEnd w:id="172"/>
          </w:p>
          <w:p w14:paraId="7C7DBA83" w14:textId="77777777" w:rsidR="00EF3088" w:rsidRPr="00D30A0B" w:rsidRDefault="00EF3088" w:rsidP="003269A5">
            <w:pPr>
              <w:pStyle w:val="TableText"/>
              <w:numPr>
                <w:ilvl w:val="12"/>
                <w:numId w:val="0"/>
              </w:numPr>
              <w:rPr>
                <w:b/>
                <w:color w:val="FF0000"/>
              </w:rPr>
            </w:pPr>
          </w:p>
          <w:p w14:paraId="7E69324A" w14:textId="77777777" w:rsidR="00EF3088" w:rsidRPr="00D30A0B" w:rsidRDefault="00EF3088" w:rsidP="003269A5">
            <w:pPr>
              <w:pStyle w:val="TableText"/>
              <w:numPr>
                <w:ilvl w:val="12"/>
                <w:numId w:val="0"/>
              </w:numPr>
              <w:rPr>
                <w:color w:val="FF0000"/>
              </w:rPr>
            </w:pPr>
            <w:r w:rsidRPr="00D30A0B">
              <w:rPr>
                <w:color w:val="FF0000"/>
              </w:rPr>
              <w:t xml:space="preserve">Covers medically necessary surgical procedures for transgender reassignment. </w:t>
            </w:r>
          </w:p>
          <w:p w14:paraId="24BB4715" w14:textId="77777777" w:rsidR="00EF3088" w:rsidRPr="00D30A0B" w:rsidRDefault="00EF3088" w:rsidP="003269A5">
            <w:pPr>
              <w:pStyle w:val="TableText"/>
              <w:numPr>
                <w:ilvl w:val="12"/>
                <w:numId w:val="0"/>
              </w:numPr>
              <w:rPr>
                <w:color w:val="FF0000"/>
              </w:rPr>
            </w:pPr>
          </w:p>
          <w:p w14:paraId="3FA2B065" w14:textId="77777777" w:rsidR="00EF3088" w:rsidRPr="00D30A0B" w:rsidRDefault="00EF3088" w:rsidP="003269A5">
            <w:pPr>
              <w:pStyle w:val="TableText"/>
              <w:numPr>
                <w:ilvl w:val="12"/>
                <w:numId w:val="0"/>
              </w:numPr>
              <w:rPr>
                <w:color w:val="FF0000"/>
                <w:szCs w:val="24"/>
              </w:rPr>
            </w:pPr>
            <w:r w:rsidRPr="00D30A0B">
              <w:rPr>
                <w:color w:val="FF0000"/>
                <w:szCs w:val="24"/>
              </w:rPr>
              <w:t>Follow the Harry Benjamin guidelines/WPATH</w:t>
            </w:r>
          </w:p>
          <w:p w14:paraId="5F55DC45" w14:textId="77777777" w:rsidR="00EF3088" w:rsidRPr="00D30A0B" w:rsidRDefault="00EF3088" w:rsidP="003269A5">
            <w:pPr>
              <w:pStyle w:val="TableText"/>
              <w:numPr>
                <w:ilvl w:val="12"/>
                <w:numId w:val="0"/>
              </w:numPr>
              <w:rPr>
                <w:color w:val="FF0000"/>
                <w:szCs w:val="24"/>
              </w:rPr>
            </w:pPr>
          </w:p>
          <w:p w14:paraId="6FC8390F" w14:textId="7BF02B23" w:rsidR="00EF3088" w:rsidRPr="00D30A0B" w:rsidRDefault="00EF3088" w:rsidP="00E12781">
            <w:pPr>
              <w:pStyle w:val="TableTextCharChar"/>
              <w:numPr>
                <w:ilvl w:val="12"/>
                <w:numId w:val="0"/>
              </w:numPr>
              <w:rPr>
                <w:b/>
                <w:color w:val="FF0000"/>
              </w:rPr>
            </w:pPr>
            <w:r w:rsidRPr="00D30A0B">
              <w:rPr>
                <w:color w:val="FF0000"/>
              </w:rPr>
              <w:t xml:space="preserve">Notification is required for transgender surgery; refer to care coordination for review.  </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2F52DDB" w14:textId="77777777" w:rsidR="00EF3088" w:rsidRPr="00D30A0B" w:rsidRDefault="00EF3088" w:rsidP="00EF3088">
            <w:pPr>
              <w:pStyle w:val="TableTextCharChar"/>
              <w:numPr>
                <w:ilvl w:val="12"/>
                <w:numId w:val="0"/>
              </w:numPr>
              <w:rPr>
                <w:b/>
                <w:color w:val="FF0000"/>
              </w:rPr>
            </w:pPr>
            <w:r w:rsidRPr="00D30A0B">
              <w:rPr>
                <w:b/>
                <w:color w:val="FF0000"/>
              </w:rPr>
              <w:t xml:space="preserve">Same as </w:t>
            </w:r>
          </w:p>
          <w:p w14:paraId="02ED05D3" w14:textId="77777777" w:rsidR="00EF3088" w:rsidRPr="00D30A0B" w:rsidRDefault="00EF3088" w:rsidP="00EF3088">
            <w:pPr>
              <w:pStyle w:val="TableTextChar1"/>
              <w:rPr>
                <w:b/>
                <w:i/>
                <w:iCs/>
                <w:color w:val="FF0000"/>
                <w:szCs w:val="24"/>
              </w:rPr>
            </w:pPr>
            <w:r w:rsidRPr="00D30A0B">
              <w:rPr>
                <w:b/>
                <w:color w:val="FF0000"/>
                <w:szCs w:val="24"/>
              </w:rPr>
              <w:t xml:space="preserve">●  </w:t>
            </w:r>
            <w:r w:rsidRPr="00D30A0B">
              <w:rPr>
                <w:b/>
                <w:i/>
                <w:iCs/>
                <w:color w:val="FF0000"/>
                <w:szCs w:val="24"/>
              </w:rPr>
              <w:t>Physician's Office Services</w:t>
            </w:r>
          </w:p>
          <w:p w14:paraId="5A052C45" w14:textId="77777777" w:rsidR="00EF3088" w:rsidRPr="00D30A0B" w:rsidRDefault="00EF3088" w:rsidP="00EF3088">
            <w:pPr>
              <w:pStyle w:val="TableTextChar1"/>
              <w:rPr>
                <w:b/>
                <w:i/>
                <w:iCs/>
                <w:color w:val="FF0000"/>
                <w:szCs w:val="24"/>
              </w:rPr>
            </w:pPr>
            <w:r w:rsidRPr="00D30A0B">
              <w:rPr>
                <w:b/>
                <w:iCs/>
                <w:color w:val="FF0000"/>
                <w:szCs w:val="24"/>
              </w:rPr>
              <w:t>●</w:t>
            </w:r>
            <w:r w:rsidRPr="00D30A0B">
              <w:rPr>
                <w:b/>
                <w:i/>
                <w:iCs/>
                <w:color w:val="FF0000"/>
                <w:szCs w:val="24"/>
              </w:rPr>
              <w:t xml:space="preserve">  Professional Fees</w:t>
            </w:r>
          </w:p>
          <w:p w14:paraId="13802AE3" w14:textId="77777777" w:rsidR="00EF3088" w:rsidRPr="00D30A0B" w:rsidRDefault="00EF3088" w:rsidP="00EF3088">
            <w:pPr>
              <w:pStyle w:val="TableTextChar1"/>
              <w:rPr>
                <w:b/>
                <w:i/>
                <w:iCs/>
                <w:color w:val="FF0000"/>
                <w:szCs w:val="24"/>
              </w:rPr>
            </w:pPr>
            <w:r w:rsidRPr="00D30A0B">
              <w:rPr>
                <w:b/>
                <w:iCs/>
                <w:color w:val="FF0000"/>
                <w:szCs w:val="24"/>
              </w:rPr>
              <w:t>●</w:t>
            </w:r>
            <w:r w:rsidRPr="00D30A0B">
              <w:rPr>
                <w:b/>
                <w:i/>
                <w:iCs/>
                <w:color w:val="FF0000"/>
                <w:szCs w:val="24"/>
              </w:rPr>
              <w:t xml:space="preserve">  Hospital-Inpatient Stay</w:t>
            </w:r>
          </w:p>
          <w:p w14:paraId="36FA0C73" w14:textId="77777777" w:rsidR="00EF3088" w:rsidRPr="00D30A0B" w:rsidRDefault="00EF3088" w:rsidP="00EF3088">
            <w:pPr>
              <w:pStyle w:val="TableTextChar1"/>
              <w:numPr>
                <w:ilvl w:val="12"/>
                <w:numId w:val="0"/>
              </w:numPr>
              <w:ind w:left="288" w:hanging="288"/>
              <w:rPr>
                <w:b/>
                <w:i/>
                <w:color w:val="FF0000"/>
              </w:rPr>
            </w:pPr>
            <w:r w:rsidRPr="00D30A0B">
              <w:rPr>
                <w:b/>
                <w:iCs/>
                <w:color w:val="FF0000"/>
                <w:szCs w:val="24"/>
              </w:rPr>
              <w:t>●</w:t>
            </w:r>
            <w:r w:rsidRPr="00D30A0B">
              <w:rPr>
                <w:b/>
                <w:i/>
                <w:iCs/>
                <w:color w:val="FF0000"/>
                <w:szCs w:val="24"/>
              </w:rPr>
              <w:t xml:space="preserve">  </w:t>
            </w:r>
            <w:r w:rsidRPr="00D30A0B">
              <w:rPr>
                <w:b/>
                <w:i/>
                <w:color w:val="FF0000"/>
              </w:rPr>
              <w:t>Lab, X-Ray and Diagnostic - Outpatient</w:t>
            </w:r>
          </w:p>
          <w:p w14:paraId="6F41F998" w14:textId="77777777" w:rsidR="00EF3088" w:rsidRPr="00D30A0B" w:rsidRDefault="00EF3088" w:rsidP="006600B4">
            <w:pPr>
              <w:pStyle w:val="List"/>
              <w:numPr>
                <w:ilvl w:val="12"/>
                <w:numId w:val="0"/>
              </w:numPr>
              <w:spacing w:before="0"/>
              <w:rPr>
                <w:rFonts w:ascii="Times New Roman" w:hAnsi="Times New Roman"/>
                <w:b/>
                <w:color w:val="FF0000"/>
              </w:rPr>
            </w:pPr>
          </w:p>
        </w:tc>
      </w:tr>
      <w:tr w:rsidR="00EF3088" w:rsidRPr="00D30A0B" w14:paraId="316B6D37"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D24" w14:textId="77777777" w:rsidR="00EF3088" w:rsidRPr="00D30A0B" w:rsidRDefault="00EF3088" w:rsidP="00E12781">
            <w:pPr>
              <w:pStyle w:val="TableTextCharChar"/>
              <w:numPr>
                <w:ilvl w:val="12"/>
                <w:numId w:val="0"/>
              </w:numPr>
              <w:rPr>
                <w:b/>
                <w:color w:val="FF0000"/>
              </w:rPr>
            </w:pPr>
            <w:bookmarkStart w:id="173" w:name="Vision_and_Hearing"/>
            <w:r w:rsidRPr="00D30A0B">
              <w:rPr>
                <w:b/>
                <w:color w:val="FF0000"/>
              </w:rPr>
              <w:t>Vision and Hearing</w:t>
            </w:r>
            <w:bookmarkEnd w:id="173"/>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D27" w14:textId="77777777" w:rsidR="00EF3088" w:rsidRPr="00D30A0B" w:rsidRDefault="00EF3088" w:rsidP="006600B4">
            <w:pPr>
              <w:pStyle w:val="List"/>
              <w:numPr>
                <w:ilvl w:val="12"/>
                <w:numId w:val="0"/>
              </w:numPr>
              <w:spacing w:before="0"/>
              <w:rPr>
                <w:rFonts w:ascii="Times New Roman" w:hAnsi="Times New Roman"/>
                <w:b/>
                <w:color w:val="FF0000"/>
              </w:rPr>
            </w:pPr>
            <w:r w:rsidRPr="00D30A0B">
              <w:rPr>
                <w:rFonts w:ascii="Times New Roman" w:hAnsi="Times New Roman"/>
                <w:b/>
                <w:color w:val="FF0000"/>
              </w:rPr>
              <w:t>The following services are not covered:</w:t>
            </w:r>
          </w:p>
          <w:p w14:paraId="316B6D28" w14:textId="0194D99A" w:rsidR="00EF3088" w:rsidRPr="00D30A0B" w:rsidRDefault="00EF3088" w:rsidP="006600B4">
            <w:pPr>
              <w:pStyle w:val="List"/>
              <w:spacing w:before="0"/>
              <w:ind w:left="270" w:hanging="270"/>
              <w:rPr>
                <w:rFonts w:ascii="Times New Roman" w:hAnsi="Times New Roman"/>
                <w:b/>
                <w:color w:val="FF00FF"/>
              </w:rPr>
            </w:pPr>
            <w:r w:rsidRPr="00D30A0B">
              <w:rPr>
                <w:rFonts w:ascii="Times New Roman" w:hAnsi="Times New Roman"/>
                <w:color w:val="FF0000"/>
              </w:rPr>
              <w:t>●   routine vision exam, including refractive examinations to determine the need for vision correction;</w:t>
            </w:r>
          </w:p>
          <w:p w14:paraId="316B6D29" w14:textId="77777777" w:rsidR="00EF3088" w:rsidRPr="00D30A0B" w:rsidRDefault="00EF3088" w:rsidP="006600B4">
            <w:pPr>
              <w:pStyle w:val="List"/>
              <w:spacing w:before="0"/>
              <w:ind w:left="270" w:hanging="270"/>
              <w:rPr>
                <w:rFonts w:ascii="Times New Roman" w:hAnsi="Times New Roman"/>
                <w:color w:val="FF0000"/>
              </w:rPr>
            </w:pPr>
            <w:r w:rsidRPr="00D30A0B">
              <w:rPr>
                <w:rFonts w:ascii="Times New Roman" w:hAnsi="Times New Roman"/>
                <w:color w:val="FF0000"/>
              </w:rPr>
              <w:t>●   Purchase cost and associated fitting charges for eyeglasses or contact lenses;</w:t>
            </w:r>
          </w:p>
          <w:p w14:paraId="316B6D2A" w14:textId="77777777" w:rsidR="00EF3088" w:rsidRPr="00D30A0B" w:rsidRDefault="00EF3088" w:rsidP="00EB2AF9">
            <w:pPr>
              <w:pStyle w:val="List"/>
              <w:numPr>
                <w:ilvl w:val="0"/>
                <w:numId w:val="2"/>
              </w:numPr>
              <w:tabs>
                <w:tab w:val="clear" w:pos="720"/>
                <w:tab w:val="num" w:pos="270"/>
              </w:tabs>
              <w:spacing w:before="0"/>
              <w:ind w:left="270" w:hanging="270"/>
              <w:rPr>
                <w:rFonts w:ascii="Times New Roman" w:hAnsi="Times New Roman"/>
                <w:color w:val="FF0000"/>
              </w:rPr>
            </w:pPr>
            <w:r w:rsidRPr="00D30A0B">
              <w:rPr>
                <w:rFonts w:ascii="Times New Roman" w:hAnsi="Times New Roman"/>
                <w:color w:val="FF0000"/>
              </w:rPr>
              <w:t>Implantable lenses used only to correct a refractive error (such as Intacs corneal implants);</w:t>
            </w:r>
          </w:p>
          <w:p w14:paraId="316B6D2D" w14:textId="50092849" w:rsidR="00EF3088" w:rsidRPr="00D30A0B" w:rsidRDefault="00EF3088" w:rsidP="006600B4">
            <w:pPr>
              <w:pStyle w:val="TableText"/>
              <w:rPr>
                <w:color w:val="FF0000"/>
              </w:rPr>
            </w:pPr>
            <w:r w:rsidRPr="00D30A0B">
              <w:rPr>
                <w:color w:val="FF0000"/>
              </w:rPr>
              <w:t>●   bone anchored hearing aids except when either of the following applies:</w:t>
            </w:r>
          </w:p>
          <w:p w14:paraId="316B6D2E" w14:textId="77777777" w:rsidR="00EF3088" w:rsidRPr="00D30A0B" w:rsidRDefault="00EF3088" w:rsidP="006600B4">
            <w:pPr>
              <w:pStyle w:val="TableText"/>
              <w:ind w:left="288"/>
              <w:rPr>
                <w:color w:val="FF0000"/>
              </w:rPr>
            </w:pPr>
            <w:r w:rsidRPr="00D30A0B">
              <w:rPr>
                <w:color w:val="FF0000"/>
              </w:rPr>
              <w:t xml:space="preserve">●   for Covered Persons </w:t>
            </w:r>
          </w:p>
          <w:p w14:paraId="316B6D2F" w14:textId="77777777" w:rsidR="00EF3088" w:rsidRPr="00D30A0B" w:rsidRDefault="00EF3088" w:rsidP="006600B4">
            <w:pPr>
              <w:pStyle w:val="TableText"/>
              <w:ind w:left="288"/>
              <w:rPr>
                <w:color w:val="FF0000"/>
              </w:rPr>
            </w:pPr>
            <w:r w:rsidRPr="00D30A0B">
              <w:rPr>
                <w:color w:val="FF0000"/>
              </w:rPr>
              <w:t xml:space="preserve">with craniofacial anomalies whose abnormal or absent </w:t>
            </w:r>
            <w:r w:rsidRPr="00D30A0B">
              <w:rPr>
                <w:color w:val="FF0000"/>
              </w:rPr>
              <w:lastRenderedPageBreak/>
              <w:t>ear canals preclude the use of a wearable hearing aid; or</w:t>
            </w:r>
          </w:p>
          <w:p w14:paraId="316B6D30" w14:textId="77777777" w:rsidR="00EF3088" w:rsidRPr="00D30A0B" w:rsidRDefault="00EF3088" w:rsidP="006600B4">
            <w:pPr>
              <w:pStyle w:val="TableText"/>
              <w:ind w:left="288"/>
              <w:rPr>
                <w:color w:val="FF0000"/>
              </w:rPr>
            </w:pPr>
            <w:r w:rsidRPr="00D30A0B">
              <w:rPr>
                <w:color w:val="FF0000"/>
              </w:rPr>
              <w:t xml:space="preserve">●   for Covered Persons </w:t>
            </w:r>
          </w:p>
          <w:p w14:paraId="316B6D31" w14:textId="53783A6A" w:rsidR="00EF3088" w:rsidRPr="00D30A0B" w:rsidRDefault="00EF3088" w:rsidP="006600B4">
            <w:pPr>
              <w:pStyle w:val="TableText"/>
              <w:ind w:left="288"/>
              <w:rPr>
                <w:color w:val="FF0000"/>
              </w:rPr>
            </w:pPr>
            <w:r w:rsidRPr="00D30A0B">
              <w:rPr>
                <w:color w:val="FF0000"/>
              </w:rPr>
              <w:t>with hearing loss of sufficient severity that it would not be adequately remedied by a wearable hearing aid</w:t>
            </w:r>
            <w:r w:rsidRPr="00D30A0B">
              <w:rPr>
                <w:b/>
                <w:color w:val="FF00FF"/>
              </w:rPr>
              <w:t xml:space="preserve"> </w:t>
            </w:r>
            <w:r w:rsidRPr="00D30A0B">
              <w:rPr>
                <w:color w:val="FF0000"/>
              </w:rPr>
              <w:t>and</w:t>
            </w:r>
          </w:p>
          <w:p w14:paraId="316B6D34" w14:textId="77777777" w:rsidR="00EF3088" w:rsidRPr="00D30A0B" w:rsidRDefault="00EF3088" w:rsidP="006600B4">
            <w:pPr>
              <w:pStyle w:val="TableTextCharChar"/>
              <w:ind w:left="288" w:hanging="288"/>
              <w:rPr>
                <w:color w:val="FF0000"/>
              </w:rPr>
            </w:pPr>
            <w:r w:rsidRPr="00D30A0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316B6D35" w14:textId="77777777" w:rsidR="00EF3088" w:rsidRPr="00D30A0B" w:rsidRDefault="00EF3088" w:rsidP="00E12781">
            <w:pPr>
              <w:pStyle w:val="TableTextCharChar"/>
              <w:ind w:left="288"/>
              <w:rPr>
                <w:color w:val="FF0000"/>
              </w:rPr>
            </w:pPr>
          </w:p>
          <w:p w14:paraId="316B6D36" w14:textId="77777777" w:rsidR="00EF3088" w:rsidRPr="00D30A0B" w:rsidRDefault="00EF3088" w:rsidP="00E12781">
            <w:pPr>
              <w:pStyle w:val="TableTextCharChar"/>
              <w:numPr>
                <w:ilvl w:val="12"/>
                <w:numId w:val="0"/>
              </w:numPr>
              <w:rPr>
                <w:color w:val="FF0000"/>
              </w:rPr>
            </w:pPr>
            <w:r w:rsidRPr="00D30A0B">
              <w:rPr>
                <w:b/>
                <w:color w:val="FF0000"/>
                <w:szCs w:val="24"/>
              </w:rPr>
              <w:t xml:space="preserve">Please refer to </w:t>
            </w:r>
            <w:r w:rsidRPr="00D30A0B">
              <w:rPr>
                <w:b/>
                <w:i/>
                <w:color w:val="FF0000"/>
                <w:szCs w:val="24"/>
              </w:rPr>
              <w:t>Vision Examinations</w:t>
            </w:r>
            <w:r w:rsidRPr="00D30A0B">
              <w:rPr>
                <w:b/>
                <w:i/>
                <w:szCs w:val="24"/>
              </w:rPr>
              <w:t xml:space="preserve"> </w:t>
            </w:r>
            <w:r w:rsidRPr="00D30A0B">
              <w:rPr>
                <w:b/>
                <w:color w:val="FF0000"/>
                <w:szCs w:val="24"/>
              </w:rPr>
              <w:t>section for a description of covered services for vision.</w:t>
            </w:r>
          </w:p>
        </w:tc>
      </w:tr>
      <w:tr w:rsidR="00EF3088" w:rsidRPr="00D30A0B" w14:paraId="316B6D3B"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D38" w14:textId="77777777" w:rsidR="00EF3088" w:rsidRPr="00D30A0B" w:rsidRDefault="00EF3088">
            <w:pPr>
              <w:pStyle w:val="TableTextChar1"/>
              <w:numPr>
                <w:ilvl w:val="12"/>
                <w:numId w:val="0"/>
              </w:numPr>
              <w:rPr>
                <w:b/>
                <w:color w:val="FF0000"/>
              </w:rPr>
            </w:pPr>
            <w:bookmarkStart w:id="174" w:name="Wisdom_Teeth"/>
            <w:r w:rsidRPr="00D30A0B">
              <w:rPr>
                <w:b/>
                <w:color w:val="FF0000"/>
              </w:rPr>
              <w:lastRenderedPageBreak/>
              <w:t>Wisdom Teeth</w:t>
            </w:r>
            <w:bookmarkEnd w:id="174"/>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D39" w14:textId="77777777" w:rsidR="00EF3088" w:rsidRPr="00D30A0B" w:rsidRDefault="00EF3088">
            <w:pPr>
              <w:pStyle w:val="TableTextChar1"/>
              <w:numPr>
                <w:ilvl w:val="12"/>
                <w:numId w:val="0"/>
              </w:numPr>
              <w:rPr>
                <w:color w:val="FF0000"/>
              </w:rPr>
            </w:pPr>
            <w:r w:rsidRPr="00D30A0B">
              <w:rPr>
                <w:color w:val="FF0000"/>
              </w:rPr>
              <w:t>Not Covered.</w:t>
            </w:r>
          </w:p>
          <w:p w14:paraId="316B6D3A" w14:textId="77777777" w:rsidR="00EF3088" w:rsidRPr="00D30A0B" w:rsidRDefault="00EF3088">
            <w:pPr>
              <w:pStyle w:val="TableTextChar1"/>
              <w:numPr>
                <w:ilvl w:val="12"/>
                <w:numId w:val="0"/>
              </w:numPr>
              <w:rPr>
                <w:color w:val="FF0000"/>
              </w:rPr>
            </w:pPr>
          </w:p>
        </w:tc>
      </w:tr>
      <w:tr w:rsidR="00EF3088" w:rsidRPr="00D30A0B" w14:paraId="316B6D9C" w14:textId="77777777" w:rsidTr="00377B6D">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D3C" w14:textId="77777777" w:rsidR="00EF3088" w:rsidRPr="00D30A0B" w:rsidRDefault="00EF3088" w:rsidP="00E12781">
            <w:pPr>
              <w:numPr>
                <w:ilvl w:val="12"/>
                <w:numId w:val="0"/>
              </w:numPr>
              <w:rPr>
                <w:b/>
                <w:color w:val="FF0000"/>
                <w:sz w:val="24"/>
                <w:szCs w:val="24"/>
              </w:rPr>
            </w:pPr>
            <w:bookmarkStart w:id="175" w:name="All_Other_Exclusions"/>
            <w:r w:rsidRPr="00D30A0B">
              <w:rPr>
                <w:b/>
                <w:color w:val="FF0000"/>
                <w:sz w:val="24"/>
                <w:szCs w:val="24"/>
              </w:rPr>
              <w:t>All Other Exclusions</w:t>
            </w:r>
            <w:bookmarkEnd w:id="17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D3D" w14:textId="77777777" w:rsidR="00EF3088" w:rsidRPr="00D30A0B" w:rsidRDefault="00EF3088" w:rsidP="006600B4">
            <w:pPr>
              <w:pStyle w:val="TableTextCharChar"/>
              <w:rPr>
                <w:b/>
                <w:bCs/>
                <w:color w:val="FF0000"/>
              </w:rPr>
            </w:pPr>
            <w:r w:rsidRPr="00D30A0B">
              <w:rPr>
                <w:b/>
                <w:bCs/>
                <w:color w:val="FF0000"/>
              </w:rPr>
              <w:t>The following services are not covered:</w:t>
            </w:r>
          </w:p>
          <w:p w14:paraId="316B6D3E" w14:textId="77777777" w:rsidR="00EF3088" w:rsidRPr="00D30A0B" w:rsidRDefault="00EF3088" w:rsidP="006600B4">
            <w:pPr>
              <w:pStyle w:val="TableTextCharChar"/>
              <w:ind w:left="252" w:hanging="252"/>
              <w:rPr>
                <w:color w:val="FF0000"/>
              </w:rPr>
            </w:pPr>
            <w:r w:rsidRPr="00D30A0B">
              <w:rPr>
                <w:color w:val="FF0000"/>
              </w:rPr>
              <w:t>●   Autopsies and other coroner services and transportation services for a corpse.</w:t>
            </w:r>
          </w:p>
          <w:p w14:paraId="316B6D3F" w14:textId="77777777" w:rsidR="00EF3088" w:rsidRPr="00D30A0B" w:rsidRDefault="00EF3088" w:rsidP="006600B4">
            <w:pPr>
              <w:pStyle w:val="TableTextCharChar"/>
              <w:rPr>
                <w:color w:val="FF0000"/>
              </w:rPr>
            </w:pPr>
            <w:r w:rsidRPr="00D30A0B">
              <w:rPr>
                <w:color w:val="FF0000"/>
              </w:rPr>
              <w:t>●   Charges for:</w:t>
            </w:r>
          </w:p>
          <w:p w14:paraId="316B6D40" w14:textId="77777777" w:rsidR="00EF3088" w:rsidRPr="00D30A0B" w:rsidRDefault="00EF3088" w:rsidP="006600B4">
            <w:pPr>
              <w:pStyle w:val="TableTextCharChar"/>
              <w:ind w:left="360"/>
              <w:rPr>
                <w:color w:val="FF0000"/>
              </w:rPr>
            </w:pPr>
            <w:r w:rsidRPr="00D30A0B">
              <w:rPr>
                <w:color w:val="FF0000"/>
              </w:rPr>
              <w:t>●   Missed appointments;</w:t>
            </w:r>
          </w:p>
          <w:p w14:paraId="316B6D41" w14:textId="77777777" w:rsidR="00EF3088" w:rsidRPr="00D30A0B" w:rsidRDefault="00EF3088" w:rsidP="006600B4">
            <w:pPr>
              <w:pStyle w:val="TableTextCharChar"/>
              <w:ind w:left="360"/>
              <w:rPr>
                <w:color w:val="FF0000"/>
              </w:rPr>
            </w:pPr>
            <w:r w:rsidRPr="00D30A0B">
              <w:rPr>
                <w:color w:val="FF0000"/>
              </w:rPr>
              <w:t>●   Room or facility reservations;</w:t>
            </w:r>
          </w:p>
          <w:p w14:paraId="316B6D42" w14:textId="77777777" w:rsidR="00EF3088" w:rsidRPr="00D30A0B" w:rsidRDefault="00EF3088" w:rsidP="006600B4">
            <w:pPr>
              <w:pStyle w:val="TableTextCharChar"/>
              <w:ind w:left="360"/>
              <w:rPr>
                <w:color w:val="FF0000"/>
              </w:rPr>
            </w:pPr>
            <w:r w:rsidRPr="00D30A0B">
              <w:rPr>
                <w:color w:val="FF0000"/>
              </w:rPr>
              <w:t>●   Completion of claim forms;</w:t>
            </w:r>
          </w:p>
          <w:p w14:paraId="316B6D43" w14:textId="77777777" w:rsidR="00EF3088" w:rsidRPr="00D30A0B" w:rsidRDefault="00EF3088" w:rsidP="006600B4">
            <w:pPr>
              <w:pStyle w:val="TableTextCharChar"/>
              <w:ind w:left="360"/>
              <w:rPr>
                <w:color w:val="FF0000"/>
              </w:rPr>
            </w:pPr>
            <w:r w:rsidRPr="00D30A0B">
              <w:rPr>
                <w:color w:val="FF0000"/>
              </w:rPr>
              <w:t>●   Record processing; or</w:t>
            </w:r>
          </w:p>
          <w:p w14:paraId="316B6D44" w14:textId="77777777" w:rsidR="00EF3088" w:rsidRPr="00D30A0B" w:rsidRDefault="00EF3088" w:rsidP="006600B4">
            <w:pPr>
              <w:pStyle w:val="TableTextCharChar"/>
              <w:ind w:left="648" w:hanging="288"/>
              <w:rPr>
                <w:color w:val="FF0000"/>
              </w:rPr>
            </w:pPr>
            <w:r w:rsidRPr="00D30A0B">
              <w:rPr>
                <w:color w:val="FF0000"/>
              </w:rPr>
              <w:t>●   Services, supplies or equipment that are advertised by the Provider as free.</w:t>
            </w:r>
          </w:p>
          <w:p w14:paraId="316B6D45" w14:textId="77777777" w:rsidR="00EF3088" w:rsidRPr="00D30A0B" w:rsidRDefault="00EF3088" w:rsidP="006600B4">
            <w:pPr>
              <w:pStyle w:val="TableTextCharChar"/>
              <w:ind w:left="252" w:hanging="252"/>
              <w:rPr>
                <w:color w:val="FF0000"/>
              </w:rPr>
            </w:pPr>
            <w:r w:rsidRPr="00D30A0B">
              <w:rPr>
                <w:color w:val="FF0000"/>
              </w:rPr>
              <w:t>●   Charges by a Provider sanctioned under a federal program for reason of fraud, abuse or medical competency.</w:t>
            </w:r>
          </w:p>
          <w:p w14:paraId="316B6D46" w14:textId="77777777" w:rsidR="00EF3088" w:rsidRPr="00D30A0B" w:rsidRDefault="00EF3088" w:rsidP="006600B4">
            <w:pPr>
              <w:pStyle w:val="TableTextCharChar"/>
              <w:ind w:left="252" w:hanging="252"/>
              <w:rPr>
                <w:color w:val="FF0000"/>
              </w:rPr>
            </w:pPr>
            <w:r w:rsidRPr="00D30A0B">
              <w:rPr>
                <w:color w:val="FF0000"/>
              </w:rPr>
              <w:t>●   Charges prohibited by federal anti-kickback or self-referral statutes.</w:t>
            </w:r>
          </w:p>
          <w:p w14:paraId="316B6D47" w14:textId="77777777" w:rsidR="00EF3088" w:rsidRPr="00D30A0B" w:rsidRDefault="00EF3088" w:rsidP="006600B4">
            <w:pPr>
              <w:pStyle w:val="TableTextCharChar"/>
              <w:ind w:left="252" w:hanging="252"/>
              <w:rPr>
                <w:color w:val="FF0000"/>
              </w:rPr>
            </w:pPr>
            <w:r w:rsidRPr="00D30A0B">
              <w:rPr>
                <w:color w:val="FF0000"/>
              </w:rPr>
              <w:t>●   Chelation therapy, except to treat heavy metal poisoning.</w:t>
            </w:r>
          </w:p>
          <w:p w14:paraId="316B6D48" w14:textId="77777777" w:rsidR="00EF3088" w:rsidRPr="00D30A0B" w:rsidRDefault="00EF3088" w:rsidP="006600B4">
            <w:pPr>
              <w:pStyle w:val="TableTextCharChar"/>
              <w:ind w:left="288" w:hanging="288"/>
              <w:rPr>
                <w:color w:val="FF0000"/>
              </w:rPr>
            </w:pPr>
            <w:r w:rsidRPr="00D30A0B">
              <w:rPr>
                <w:color w:val="FF0000"/>
              </w:rPr>
              <w:t>●   Custodial care or maintenance care;</w:t>
            </w:r>
          </w:p>
          <w:p w14:paraId="316B6D49" w14:textId="77777777" w:rsidR="00EF3088" w:rsidRPr="00D30A0B" w:rsidRDefault="00EF3088" w:rsidP="006600B4">
            <w:pPr>
              <w:pStyle w:val="TableTextCharChar"/>
              <w:rPr>
                <w:color w:val="FF0000"/>
              </w:rPr>
            </w:pPr>
            <w:r w:rsidRPr="00D30A0B">
              <w:rPr>
                <w:color w:val="FF0000"/>
              </w:rPr>
              <w:t>●   Diagnostic tests that are:</w:t>
            </w:r>
          </w:p>
          <w:p w14:paraId="316B6D4A" w14:textId="77777777" w:rsidR="00EF3088" w:rsidRPr="00D30A0B" w:rsidRDefault="00EF3088" w:rsidP="006600B4">
            <w:pPr>
              <w:pStyle w:val="TableTextCharChar"/>
              <w:ind w:left="702" w:hanging="342"/>
              <w:rPr>
                <w:color w:val="FF0000"/>
              </w:rPr>
            </w:pPr>
            <w:r w:rsidRPr="00D30A0B">
              <w:rPr>
                <w:color w:val="FF0000"/>
              </w:rPr>
              <w:t>●   Delivered in other than a Physician’s office or health care facility; and</w:t>
            </w:r>
          </w:p>
          <w:p w14:paraId="316B6D4B" w14:textId="77777777" w:rsidR="00EF3088" w:rsidRPr="00D30A0B" w:rsidRDefault="00EF3088" w:rsidP="006600B4">
            <w:pPr>
              <w:pStyle w:val="TableTextCharChar"/>
              <w:ind w:left="612" w:hanging="252"/>
              <w:rPr>
                <w:color w:val="FF0000"/>
              </w:rPr>
            </w:pPr>
            <w:r w:rsidRPr="00D30A0B">
              <w:rPr>
                <w:color w:val="FF0000"/>
              </w:rPr>
              <w:t>●   Self-administered home diagnostic tests, including but not limited to HIV and pregnancy tests.</w:t>
            </w:r>
          </w:p>
          <w:p w14:paraId="316B6D4C" w14:textId="77777777" w:rsidR="00EF3088" w:rsidRPr="00D30A0B" w:rsidRDefault="00EF3088" w:rsidP="006600B4">
            <w:pPr>
              <w:pStyle w:val="TableTextCharChar"/>
              <w:ind w:left="342" w:hanging="342"/>
              <w:rPr>
                <w:color w:val="FF0000"/>
              </w:rPr>
            </w:pPr>
            <w:r w:rsidRPr="00D30A0B">
              <w:rPr>
                <w:color w:val="FF0000"/>
              </w:rPr>
              <w:t>●   Domiciliary care as defined in the Glossary.</w:t>
            </w:r>
          </w:p>
          <w:p w14:paraId="316B6D4D" w14:textId="77777777" w:rsidR="00EF3088" w:rsidRPr="00D30A0B" w:rsidRDefault="00EF3088" w:rsidP="006600B4">
            <w:pPr>
              <w:pStyle w:val="TableTextCharChar"/>
              <w:rPr>
                <w:color w:val="FF0000"/>
              </w:rPr>
            </w:pPr>
            <w:r w:rsidRPr="00D30A0B">
              <w:rPr>
                <w:color w:val="FF0000"/>
              </w:rPr>
              <w:t>●   Expenses for health services and supplies:</w:t>
            </w:r>
          </w:p>
          <w:p w14:paraId="316B6D4E" w14:textId="77777777" w:rsidR="00EF3088" w:rsidRPr="00D30A0B" w:rsidRDefault="00EF3088" w:rsidP="006600B4">
            <w:pPr>
              <w:pStyle w:val="TableTextCharChar"/>
              <w:ind w:left="702" w:hanging="342"/>
              <w:rPr>
                <w:color w:val="FF0000"/>
              </w:rPr>
            </w:pPr>
            <w:r w:rsidRPr="00D30A0B">
              <w:rPr>
                <w:color w:val="FF0000"/>
              </w:rPr>
              <w:t>●   That do not meet the definition of a Covered Health Service;</w:t>
            </w:r>
          </w:p>
          <w:p w14:paraId="316B6D4F" w14:textId="77777777" w:rsidR="00EF3088" w:rsidRPr="00D30A0B" w:rsidRDefault="00EF3088" w:rsidP="006600B4">
            <w:pPr>
              <w:pStyle w:val="TableTextCharChar"/>
              <w:ind w:left="702" w:hanging="342"/>
              <w:rPr>
                <w:color w:val="FF0000"/>
              </w:rPr>
            </w:pPr>
            <w:r w:rsidRPr="00D30A0B">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316B6D50" w14:textId="77777777" w:rsidR="00EF3088" w:rsidRPr="00D30A0B" w:rsidRDefault="00EF3088" w:rsidP="006600B4">
            <w:pPr>
              <w:pStyle w:val="TableTextCharChar"/>
              <w:ind w:left="702" w:hanging="342"/>
              <w:rPr>
                <w:color w:val="FF0000"/>
              </w:rPr>
            </w:pPr>
            <w:r w:rsidRPr="00D30A0B">
              <w:rPr>
                <w:color w:val="FF0000"/>
              </w:rPr>
              <w:t>●   That are received after the date your coverage under this Plan ends, including health services for medical conditions which began before the date your coverage under the Plan ends;</w:t>
            </w:r>
          </w:p>
          <w:p w14:paraId="316B6D51" w14:textId="77777777" w:rsidR="00EF3088" w:rsidRPr="00D30A0B" w:rsidRDefault="00EF3088" w:rsidP="006600B4">
            <w:pPr>
              <w:pStyle w:val="TableTextCharChar"/>
              <w:ind w:left="702" w:hanging="342"/>
              <w:rPr>
                <w:color w:val="FF0000"/>
              </w:rPr>
            </w:pPr>
            <w:r w:rsidRPr="00D30A0B">
              <w:rPr>
                <w:color w:val="FF0000"/>
              </w:rPr>
              <w:t xml:space="preserve">●   For which you have no legal responsibility to pay, or for which a charge would not ordinarily be made </w:t>
            </w:r>
            <w:r w:rsidRPr="00D30A0B">
              <w:rPr>
                <w:color w:val="FF0000"/>
              </w:rPr>
              <w:lastRenderedPageBreak/>
              <w:t>in the absence of coverage under this benefit Plan;</w:t>
            </w:r>
          </w:p>
          <w:p w14:paraId="316B6D52" w14:textId="77777777" w:rsidR="00EF3088" w:rsidRPr="00D30A0B" w:rsidRDefault="00EF3088" w:rsidP="006600B4">
            <w:pPr>
              <w:pStyle w:val="TableTextCharChar"/>
              <w:ind w:left="360"/>
              <w:rPr>
                <w:color w:val="FF0000"/>
              </w:rPr>
            </w:pPr>
            <w:r w:rsidRPr="00D30A0B">
              <w:rPr>
                <w:color w:val="FF0000"/>
              </w:rPr>
              <w:t xml:space="preserve">●   That exceed Eligible Expenses or any specified </w:t>
            </w:r>
          </w:p>
          <w:p w14:paraId="316B6D53" w14:textId="77777777" w:rsidR="00EF3088" w:rsidRPr="00D30A0B" w:rsidRDefault="00EF3088" w:rsidP="006600B4">
            <w:pPr>
              <w:pStyle w:val="TableTextCharChar"/>
              <w:ind w:left="648"/>
              <w:rPr>
                <w:color w:val="FF0000"/>
              </w:rPr>
            </w:pPr>
            <w:r w:rsidRPr="00D30A0B">
              <w:rPr>
                <w:color w:val="FF0000"/>
              </w:rPr>
              <w:t>limitation.</w:t>
            </w:r>
          </w:p>
          <w:p w14:paraId="316B6D54" w14:textId="77777777" w:rsidR="00EF3088" w:rsidRPr="00D30A0B" w:rsidRDefault="00EF3088" w:rsidP="006600B4">
            <w:pPr>
              <w:pStyle w:val="TableTextCharChar"/>
              <w:ind w:left="612" w:hanging="252"/>
              <w:rPr>
                <w:color w:val="FF0000"/>
              </w:rPr>
            </w:pPr>
            <w:r w:rsidRPr="00D30A0B">
              <w:rPr>
                <w:color w:val="FF0000"/>
              </w:rPr>
              <w:t>●   For which a Provider waives the Copay, Deductible or Coinsurance amounts.</w:t>
            </w:r>
          </w:p>
          <w:p w14:paraId="316B6D55" w14:textId="77777777" w:rsidR="00EF3088" w:rsidRPr="00D30A0B" w:rsidRDefault="00EF3088" w:rsidP="006600B4">
            <w:pPr>
              <w:pStyle w:val="TableText"/>
              <w:rPr>
                <w:color w:val="FF0000"/>
              </w:rPr>
            </w:pPr>
            <w:r w:rsidRPr="00D30A0B">
              <w:rPr>
                <w:color w:val="FF0000"/>
              </w:rPr>
              <w:t>●   foreign language and sign language services;</w:t>
            </w:r>
          </w:p>
          <w:p w14:paraId="316B6D56" w14:textId="77777777" w:rsidR="00EF3088" w:rsidRPr="00D30A0B" w:rsidRDefault="00EF3088" w:rsidP="006600B4">
            <w:pPr>
              <w:pStyle w:val="TableTextCharChar"/>
              <w:rPr>
                <w:color w:val="FF0000"/>
              </w:rPr>
            </w:pPr>
            <w:r w:rsidRPr="00D30A0B">
              <w:rPr>
                <w:color w:val="FF0000"/>
              </w:rPr>
              <w:t xml:space="preserve">●   Physical, psychiatric or psychological exams, testing, </w:t>
            </w:r>
          </w:p>
          <w:p w14:paraId="316B6D57" w14:textId="77777777" w:rsidR="00EF3088" w:rsidRPr="00D30A0B" w:rsidRDefault="00EF3088" w:rsidP="006600B4">
            <w:pPr>
              <w:pStyle w:val="TableTextCharChar"/>
              <w:ind w:left="288"/>
              <w:rPr>
                <w:color w:val="FF0000"/>
              </w:rPr>
            </w:pPr>
            <w:r w:rsidRPr="00D30A0B">
              <w:rPr>
                <w:color w:val="FF0000"/>
              </w:rPr>
              <w:t>vaccinations, immunizations or treatment when:</w:t>
            </w:r>
          </w:p>
          <w:p w14:paraId="316B6D58" w14:textId="77777777" w:rsidR="00EF3088" w:rsidRPr="00D30A0B" w:rsidRDefault="00EF3088" w:rsidP="006600B4">
            <w:pPr>
              <w:pStyle w:val="TableTextCharChar"/>
              <w:ind w:left="360"/>
              <w:rPr>
                <w:color w:val="FF0000"/>
              </w:rPr>
            </w:pPr>
            <w:r w:rsidRPr="00D30A0B">
              <w:rPr>
                <w:color w:val="FF0000"/>
              </w:rPr>
              <w:t xml:space="preserve">●   Required solely for purposes of education, </w:t>
            </w:r>
          </w:p>
          <w:p w14:paraId="316B6D59" w14:textId="3097C764" w:rsidR="00EF3088" w:rsidRPr="00D30A0B" w:rsidRDefault="00EF3088" w:rsidP="006600B4">
            <w:pPr>
              <w:pStyle w:val="TableTextCharChar"/>
              <w:ind w:left="648"/>
              <w:rPr>
                <w:color w:val="FF0000"/>
              </w:rPr>
            </w:pPr>
            <w:r w:rsidRPr="00D30A0B">
              <w:rPr>
                <w:color w:val="FF0000"/>
              </w:rPr>
              <w:t>sports or camp, career or employment, insurance, marriage or adoption; or as a result of incarceration;</w:t>
            </w:r>
          </w:p>
          <w:p w14:paraId="316B6D5A" w14:textId="77777777" w:rsidR="00EF3088" w:rsidRPr="00D30A0B" w:rsidRDefault="00EF3088" w:rsidP="006600B4">
            <w:pPr>
              <w:pStyle w:val="TableTextCharChar"/>
              <w:ind w:left="360"/>
              <w:rPr>
                <w:color w:val="FF0000"/>
              </w:rPr>
            </w:pPr>
            <w:r w:rsidRPr="00D30A0B">
              <w:rPr>
                <w:color w:val="FF0000"/>
              </w:rPr>
              <w:t>●   Conducted for purposes of medical research;</w:t>
            </w:r>
          </w:p>
          <w:p w14:paraId="316B6D5B" w14:textId="77777777" w:rsidR="00EF3088" w:rsidRPr="00D30A0B" w:rsidRDefault="00EF3088" w:rsidP="006600B4">
            <w:pPr>
              <w:pStyle w:val="TableTextCharChar"/>
              <w:ind w:left="612" w:hanging="252"/>
              <w:rPr>
                <w:color w:val="FF0000"/>
              </w:rPr>
            </w:pPr>
            <w:r w:rsidRPr="00D30A0B">
              <w:rPr>
                <w:color w:val="FF0000"/>
              </w:rPr>
              <w:t>●   Related to judicial or administrative proceedings or orders; or</w:t>
            </w:r>
          </w:p>
          <w:p w14:paraId="316B6D5C" w14:textId="77777777" w:rsidR="00EF3088" w:rsidRPr="00D30A0B" w:rsidRDefault="00EF3088" w:rsidP="006600B4">
            <w:pPr>
              <w:pStyle w:val="TableTextCharChar"/>
              <w:ind w:left="360"/>
              <w:rPr>
                <w:color w:val="FF0000"/>
              </w:rPr>
            </w:pPr>
            <w:r w:rsidRPr="00D30A0B">
              <w:rPr>
                <w:color w:val="FF0000"/>
              </w:rPr>
              <w:t>●   Required to obtain a license of any type.</w:t>
            </w:r>
          </w:p>
          <w:p w14:paraId="316B6D5D" w14:textId="77777777" w:rsidR="00EF3088" w:rsidRPr="00D30A0B" w:rsidRDefault="00EF3088" w:rsidP="006600B4">
            <w:pPr>
              <w:pStyle w:val="TableTextCharChar"/>
              <w:ind w:left="360" w:hanging="360"/>
              <w:rPr>
                <w:color w:val="FF0000"/>
              </w:rPr>
            </w:pPr>
            <w:r w:rsidRPr="00D30A0B">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D30A0B">
              <w:rPr>
                <w:i/>
                <w:color w:val="FF0000"/>
              </w:rPr>
              <w:t>Hospice Care</w:t>
            </w:r>
            <w:r w:rsidRPr="00D30A0B">
              <w:rPr>
                <w:color w:val="FF0000"/>
              </w:rPr>
              <w:t>.</w:t>
            </w:r>
          </w:p>
          <w:p w14:paraId="316B6D5E" w14:textId="77777777" w:rsidR="00EF3088" w:rsidRPr="00D30A0B" w:rsidRDefault="00EF3088" w:rsidP="006600B4">
            <w:pPr>
              <w:pStyle w:val="TableTextCharChar"/>
              <w:rPr>
                <w:color w:val="FF0000"/>
              </w:rPr>
            </w:pPr>
            <w:r w:rsidRPr="00D30A0B">
              <w:rPr>
                <w:color w:val="FF0000"/>
              </w:rPr>
              <w:t>●   Rest cures.</w:t>
            </w:r>
          </w:p>
          <w:p w14:paraId="316B6D60" w14:textId="77777777" w:rsidR="00EF3088" w:rsidRPr="00D30A0B" w:rsidRDefault="00EF3088" w:rsidP="006600B4">
            <w:pPr>
              <w:pStyle w:val="TableTextCharChar"/>
              <w:ind w:left="252" w:hanging="252"/>
              <w:rPr>
                <w:color w:val="FF0000"/>
              </w:rPr>
            </w:pPr>
            <w:r w:rsidRPr="00D30A0B">
              <w:rPr>
                <w:color w:val="FF0000"/>
              </w:rPr>
              <w:t>●   Storage of blood, umbilical cord or other material for use in a Covered Health Service, except if needed for an imminent surgery.</w:t>
            </w:r>
          </w:p>
          <w:p w14:paraId="316B6D61" w14:textId="77777777" w:rsidR="00EF3088" w:rsidRPr="00D30A0B" w:rsidRDefault="00EF3088" w:rsidP="006600B4">
            <w:pPr>
              <w:pStyle w:val="TableTextCharChar"/>
              <w:rPr>
                <w:color w:val="FF0000"/>
              </w:rPr>
            </w:pPr>
            <w:r w:rsidRPr="00D30A0B">
              <w:rPr>
                <w:color w:val="FF0000"/>
              </w:rPr>
              <w:t>●   Treatment of hyperhidrosis (excessive sweating).</w:t>
            </w:r>
          </w:p>
          <w:p w14:paraId="316B6D62" w14:textId="77777777" w:rsidR="00EF3088" w:rsidRPr="00D30A0B" w:rsidRDefault="00EF3088" w:rsidP="006600B4">
            <w:pPr>
              <w:pStyle w:val="TableText"/>
              <w:rPr>
                <w:color w:val="FF0000"/>
              </w:rPr>
            </w:pPr>
            <w:r w:rsidRPr="00D30A0B">
              <w:rPr>
                <w:color w:val="FF0000"/>
                <w:szCs w:val="24"/>
              </w:rPr>
              <w:sym w:font="Symbol" w:char="F0B7"/>
            </w:r>
            <w:r w:rsidRPr="00D30A0B">
              <w:rPr>
                <w:color w:val="FF0000"/>
                <w:szCs w:val="24"/>
              </w:rPr>
              <w:t xml:space="preserve">   </w:t>
            </w:r>
            <w:r w:rsidRPr="00D30A0B">
              <w:rPr>
                <w:color w:val="FF0000"/>
              </w:rPr>
              <w:t xml:space="preserve">medical and surgical treatment of snoring, except when </w:t>
            </w:r>
          </w:p>
          <w:p w14:paraId="316B6D63" w14:textId="77777777" w:rsidR="00EF3088" w:rsidRPr="00D30A0B" w:rsidRDefault="00EF3088" w:rsidP="006600B4">
            <w:pPr>
              <w:pStyle w:val="TableText"/>
              <w:ind w:left="288"/>
              <w:rPr>
                <w:color w:val="FF0000"/>
                <w:szCs w:val="24"/>
              </w:rPr>
            </w:pPr>
            <w:r w:rsidRPr="00D30A0B">
              <w:rPr>
                <w:color w:val="FF0000"/>
              </w:rPr>
              <w:t>provided as a part of treatment for documented obstructive sleep apnea (a sleep disorder in which a person regularly stops breathing for 10 seconds or longer).;</w:t>
            </w:r>
            <w:r w:rsidRPr="00D30A0B">
              <w:rPr>
                <w:color w:val="FF0000"/>
                <w:szCs w:val="24"/>
              </w:rPr>
              <w:t xml:space="preserve"> </w:t>
            </w:r>
          </w:p>
          <w:p w14:paraId="316B6D69" w14:textId="018F050F" w:rsidR="00EF3088" w:rsidRPr="00D30A0B" w:rsidRDefault="00EF3088" w:rsidP="006600B4">
            <w:pPr>
              <w:pStyle w:val="TableText"/>
              <w:rPr>
                <w:color w:val="FF0000"/>
              </w:rPr>
            </w:pPr>
            <w:r w:rsidRPr="00D30A0B">
              <w:rPr>
                <w:color w:val="FF0000"/>
              </w:rPr>
              <w:sym w:font="Symbol" w:char="F0B7"/>
            </w:r>
            <w:r w:rsidRPr="00D30A0B">
              <w:rPr>
                <w:color w:val="FF0000"/>
              </w:rPr>
              <w:t xml:space="preserve">   rehabilitation services and Manipulative Treatment </w:t>
            </w:r>
          </w:p>
          <w:p w14:paraId="48E30703" w14:textId="782B91F5" w:rsidR="00EF3088" w:rsidRPr="00D30A0B" w:rsidRDefault="00EF3088" w:rsidP="00EF3088">
            <w:pPr>
              <w:pStyle w:val="TableText"/>
              <w:ind w:left="288"/>
              <w:rPr>
                <w:b/>
                <w:color w:val="FF00FF"/>
              </w:rPr>
            </w:pPr>
            <w:r w:rsidRPr="00D30A0B">
              <w:rPr>
                <w:color w:val="FF0000"/>
              </w:rPr>
              <w:t>to improve general physical condition that are provided to reduce potential risk factors, where significant therapeutic improvement is not expected, including but not limited to routine, long-term or maintenance/preventive treatment</w:t>
            </w:r>
          </w:p>
          <w:p w14:paraId="316B6D6B" w14:textId="4890DAED" w:rsidR="00EF3088" w:rsidRPr="00D30A0B" w:rsidRDefault="00EF3088" w:rsidP="00EF3088">
            <w:pPr>
              <w:pStyle w:val="TableText"/>
              <w:ind w:left="288"/>
              <w:rPr>
                <w:color w:val="FF0000"/>
              </w:rPr>
            </w:pPr>
            <w:r w:rsidRPr="00D30A0B">
              <w:rPr>
                <w:color w:val="FF0000"/>
              </w:rPr>
              <w:sym w:font="Symbol" w:char="F0B7"/>
            </w:r>
            <w:r w:rsidRPr="00D30A0B">
              <w:rPr>
                <w:color w:val="FF0000"/>
              </w:rPr>
              <w:t xml:space="preserve">   speech therapy to treat stuttering, stammering, or other </w:t>
            </w:r>
          </w:p>
          <w:p w14:paraId="316B6D6C" w14:textId="77777777" w:rsidR="00EF3088" w:rsidRPr="00D30A0B" w:rsidRDefault="00EF3088" w:rsidP="006600B4">
            <w:pPr>
              <w:pStyle w:val="TableText"/>
              <w:ind w:left="288"/>
              <w:rPr>
                <w:color w:val="FF0000"/>
              </w:rPr>
            </w:pPr>
            <w:r w:rsidRPr="00D30A0B">
              <w:rPr>
                <w:color w:val="FF0000"/>
              </w:rPr>
              <w:t>articulation disorders</w:t>
            </w:r>
          </w:p>
          <w:p w14:paraId="316B6D6D" w14:textId="77777777" w:rsidR="00EF3088" w:rsidRPr="00D30A0B" w:rsidRDefault="00EF3088" w:rsidP="006600B4">
            <w:pPr>
              <w:pStyle w:val="TableText"/>
              <w:rPr>
                <w:color w:val="FF0000"/>
              </w:rPr>
            </w:pPr>
            <w:r w:rsidRPr="00D30A0B">
              <w:rPr>
                <w:color w:val="FF0000"/>
              </w:rPr>
              <w:sym w:font="Symbol" w:char="F0B7"/>
            </w:r>
            <w:r w:rsidRPr="00D30A0B">
              <w:rPr>
                <w:color w:val="FF0000"/>
              </w:rPr>
              <w:t xml:space="preserve">   speech therapy, except when required for treatment of a </w:t>
            </w:r>
          </w:p>
          <w:p w14:paraId="316B6D6E" w14:textId="23FBE2CB" w:rsidR="00EF3088" w:rsidRPr="00D30A0B" w:rsidRDefault="00EF3088" w:rsidP="006600B4">
            <w:pPr>
              <w:pStyle w:val="TableText"/>
              <w:ind w:left="288"/>
              <w:rPr>
                <w:color w:val="FF0000"/>
                <w:szCs w:val="24"/>
              </w:rPr>
            </w:pPr>
            <w:r w:rsidRPr="00D30A0B">
              <w:rPr>
                <w:color w:val="FF0000"/>
              </w:rPr>
              <w:t>speech impediment or speech dysfunction that results from Injury, stroke, cancer, a Congenital Anomaly or Autism Spectrum Disorders as identified under Rehabilitation Services – Outpatient Therapy</w:t>
            </w:r>
            <w:r w:rsidRPr="00D30A0B">
              <w:rPr>
                <w:color w:val="FF0000"/>
                <w:szCs w:val="24"/>
              </w:rPr>
              <w:t xml:space="preserve"> </w:t>
            </w:r>
          </w:p>
          <w:p w14:paraId="316B6D6F" w14:textId="77777777" w:rsidR="00EF3088" w:rsidRPr="00D30A0B" w:rsidRDefault="00EF3088" w:rsidP="006600B4">
            <w:pPr>
              <w:pStyle w:val="TableText"/>
              <w:rPr>
                <w:color w:val="FF0000"/>
              </w:rPr>
            </w:pPr>
            <w:r w:rsidRPr="00D30A0B">
              <w:rPr>
                <w:color w:val="FF0000"/>
              </w:rPr>
              <w:sym w:font="Symbol" w:char="F0B7"/>
            </w:r>
            <w:r w:rsidRPr="00D30A0B">
              <w:rPr>
                <w:color w:val="FF0000"/>
              </w:rPr>
              <w:t xml:space="preserve">   a procedure or surgery to remove fatty tissue such as </w:t>
            </w:r>
          </w:p>
          <w:p w14:paraId="316B6D70" w14:textId="77777777" w:rsidR="00EF3088" w:rsidRPr="00D30A0B" w:rsidRDefault="00EF3088" w:rsidP="006600B4">
            <w:pPr>
              <w:pStyle w:val="TableText"/>
              <w:ind w:left="288"/>
              <w:rPr>
                <w:color w:val="FF0000"/>
              </w:rPr>
            </w:pPr>
            <w:r w:rsidRPr="00D30A0B">
              <w:rPr>
                <w:color w:val="FF0000"/>
              </w:rPr>
              <w:t>panniculectomy, abdominoplasty, thighplasty, brachioplasty, or mastopexy;</w:t>
            </w:r>
          </w:p>
          <w:p w14:paraId="316B6D71" w14:textId="77777777" w:rsidR="00EF3088" w:rsidRPr="00D30A0B" w:rsidRDefault="00EF3088" w:rsidP="006600B4">
            <w:pPr>
              <w:pStyle w:val="TableText"/>
              <w:rPr>
                <w:color w:val="FF0000"/>
              </w:rPr>
            </w:pPr>
            <w:r w:rsidRPr="00D30A0B">
              <w:rPr>
                <w:color w:val="FF0000"/>
              </w:rPr>
              <w:sym w:font="Symbol" w:char="F0B7"/>
            </w:r>
            <w:r w:rsidRPr="00D30A0B">
              <w:rPr>
                <w:color w:val="FF0000"/>
              </w:rPr>
              <w:t xml:space="preserve">   excision or elimination of hanging skin on any part of </w:t>
            </w:r>
          </w:p>
          <w:p w14:paraId="316B6D72" w14:textId="77777777" w:rsidR="00EF3088" w:rsidRPr="00D30A0B" w:rsidRDefault="00EF3088" w:rsidP="006600B4">
            <w:pPr>
              <w:pStyle w:val="TableText"/>
              <w:ind w:left="288"/>
              <w:rPr>
                <w:color w:val="FF0000"/>
              </w:rPr>
            </w:pPr>
            <w:r w:rsidRPr="00D30A0B">
              <w:rPr>
                <w:color w:val="FF0000"/>
              </w:rPr>
              <w:t>the body (examples include plastic surgery procedures called abdominoplasty or abdominal panniculectomy and brachioplasty);</w:t>
            </w:r>
          </w:p>
          <w:p w14:paraId="316B6D73" w14:textId="77777777" w:rsidR="00EF3088" w:rsidRPr="00D30A0B" w:rsidRDefault="00EF3088" w:rsidP="006600B4">
            <w:pPr>
              <w:pStyle w:val="TableText"/>
              <w:rPr>
                <w:color w:val="FF0000"/>
              </w:rPr>
            </w:pPr>
            <w:r w:rsidRPr="00D30A0B">
              <w:rPr>
                <w:color w:val="FF0000"/>
              </w:rPr>
              <w:sym w:font="Symbol" w:char="F0B7"/>
            </w:r>
            <w:r w:rsidRPr="00D30A0B">
              <w:rPr>
                <w:color w:val="FF0000"/>
              </w:rPr>
              <w:t xml:space="preserve">   psychosurgery (lobotomy); </w:t>
            </w:r>
          </w:p>
          <w:p w14:paraId="316B6D76" w14:textId="77777777" w:rsidR="00EF3088" w:rsidRPr="00D30A0B" w:rsidRDefault="00EF3088" w:rsidP="006600B4">
            <w:pPr>
              <w:pStyle w:val="TableText"/>
              <w:rPr>
                <w:color w:val="FF0000"/>
              </w:rPr>
            </w:pPr>
            <w:r w:rsidRPr="00D30A0B">
              <w:rPr>
                <w:color w:val="FF0000"/>
              </w:rPr>
              <w:lastRenderedPageBreak/>
              <w:sym w:font="Symbol" w:char="F0B7"/>
            </w:r>
            <w:r w:rsidRPr="00D30A0B">
              <w:rPr>
                <w:color w:val="FF0000"/>
              </w:rPr>
              <w:t xml:space="preserve">   chelation therapy, except to treat heavy metal </w:t>
            </w:r>
          </w:p>
          <w:p w14:paraId="316B6D77" w14:textId="77777777" w:rsidR="00EF3088" w:rsidRPr="00D30A0B" w:rsidRDefault="00EF3088" w:rsidP="006600B4">
            <w:pPr>
              <w:pStyle w:val="TableText"/>
              <w:ind w:left="288"/>
              <w:rPr>
                <w:color w:val="FF0000"/>
              </w:rPr>
            </w:pPr>
            <w:r w:rsidRPr="00D30A0B">
              <w:rPr>
                <w:color w:val="FF0000"/>
              </w:rPr>
              <w:t>poisoning;</w:t>
            </w:r>
          </w:p>
          <w:p w14:paraId="316B6D78" w14:textId="77777777" w:rsidR="00EF3088" w:rsidRPr="00D30A0B" w:rsidRDefault="00EF3088" w:rsidP="006600B4">
            <w:pPr>
              <w:pStyle w:val="TableText"/>
              <w:rPr>
                <w:color w:val="FF0000"/>
              </w:rPr>
            </w:pPr>
            <w:r w:rsidRPr="00D30A0B">
              <w:rPr>
                <w:color w:val="FF0000"/>
              </w:rPr>
              <w:sym w:font="Symbol" w:char="F0B7"/>
            </w:r>
            <w:r w:rsidRPr="00D30A0B">
              <w:rPr>
                <w:color w:val="FF0000"/>
              </w:rPr>
              <w:t xml:space="preserve">   Manipulative</w:t>
            </w:r>
            <w:r w:rsidRPr="00D30A0B" w:rsidDel="00FD4FAF">
              <w:rPr>
                <w:color w:val="FF0000"/>
              </w:rPr>
              <w:t xml:space="preserve"> </w:t>
            </w:r>
            <w:r w:rsidRPr="00D30A0B">
              <w:rPr>
                <w:color w:val="FF0000"/>
              </w:rPr>
              <w:t xml:space="preserve">Treatment to treat a </w:t>
            </w:r>
          </w:p>
          <w:p w14:paraId="316B6D79" w14:textId="77777777" w:rsidR="00EF3088" w:rsidRPr="00D30A0B" w:rsidRDefault="00EF3088" w:rsidP="006600B4">
            <w:pPr>
              <w:pStyle w:val="TableText"/>
              <w:ind w:left="288"/>
              <w:rPr>
                <w:color w:val="FF0000"/>
              </w:rPr>
            </w:pPr>
            <w:r w:rsidRPr="00D30A0B">
              <w:rPr>
                <w:color w:val="FF0000"/>
              </w:rPr>
              <w:t>condition unrelated to spinal manipulation and ancillary physiologic treatment rendered to restore/improve motion, reduce pain and improve function, such as asthma or allergies;</w:t>
            </w:r>
          </w:p>
          <w:p w14:paraId="316B6D7D" w14:textId="77777777" w:rsidR="00EF3088" w:rsidRPr="00D30A0B" w:rsidRDefault="00EF3088" w:rsidP="006600B4">
            <w:pPr>
              <w:pStyle w:val="TableText"/>
              <w:rPr>
                <w:rStyle w:val="CDBlack"/>
                <w:rFonts w:ascii="Times New Roman" w:hAnsi="Times New Roman"/>
                <w:bCs w:val="0"/>
                <w:color w:val="FF0000"/>
              </w:rPr>
            </w:pPr>
            <w:r w:rsidRPr="00D30A0B">
              <w:rPr>
                <w:color w:val="FF0000"/>
              </w:rPr>
              <w:sym w:font="Symbol" w:char="F0B7"/>
            </w:r>
            <w:r w:rsidRPr="00D30A0B">
              <w:rPr>
                <w:color w:val="FF0000"/>
              </w:rPr>
              <w:t xml:space="preserve">   physiological </w:t>
            </w:r>
            <w:r w:rsidRPr="00D30A0B">
              <w:rPr>
                <w:rStyle w:val="CDBlack"/>
                <w:rFonts w:ascii="Times New Roman" w:hAnsi="Times New Roman"/>
                <w:bCs w:val="0"/>
                <w:color w:val="FF0000"/>
              </w:rPr>
              <w:t xml:space="preserve">modalities and procedures that result in </w:t>
            </w:r>
          </w:p>
          <w:p w14:paraId="316B6D7E" w14:textId="77777777" w:rsidR="00EF3088" w:rsidRPr="00D30A0B" w:rsidRDefault="00EF3088" w:rsidP="006600B4">
            <w:pPr>
              <w:pStyle w:val="TableText"/>
              <w:ind w:left="288"/>
              <w:rPr>
                <w:rStyle w:val="CDBlack"/>
                <w:rFonts w:ascii="Times New Roman" w:hAnsi="Times New Roman"/>
                <w:bCs w:val="0"/>
                <w:color w:val="FF0000"/>
              </w:rPr>
            </w:pPr>
            <w:r w:rsidRPr="00D30A0B">
              <w:rPr>
                <w:rStyle w:val="CDBlack"/>
                <w:rFonts w:ascii="Times New Roman" w:hAnsi="Times New Roman"/>
                <w:bCs w:val="0"/>
                <w:color w:val="FF0000"/>
              </w:rPr>
              <w:t>similar or redundant therapeutic effects when performed on the same body region during the same visit or office encounter;</w:t>
            </w:r>
          </w:p>
          <w:p w14:paraId="316B6D7F" w14:textId="77777777" w:rsidR="00EF3088" w:rsidRPr="00D30A0B" w:rsidRDefault="00EF3088" w:rsidP="006600B4">
            <w:pPr>
              <w:pStyle w:val="TableText"/>
              <w:rPr>
                <w:color w:val="FF0000"/>
              </w:rPr>
            </w:pPr>
            <w:r w:rsidRPr="00D30A0B">
              <w:rPr>
                <w:color w:val="FF0000"/>
              </w:rPr>
              <w:sym w:font="Symbol" w:char="F0B7"/>
            </w:r>
            <w:r w:rsidRPr="00D30A0B">
              <w:rPr>
                <w:color w:val="FF0000"/>
              </w:rPr>
              <w:t xml:space="preserve">   non-surgical treatment, even if for morbid obesity; and</w:t>
            </w:r>
          </w:p>
          <w:p w14:paraId="316B6D80" w14:textId="1C56D3FC" w:rsidR="00EF3088" w:rsidRPr="00D30A0B" w:rsidRDefault="00EF3088" w:rsidP="006600B4">
            <w:pPr>
              <w:pStyle w:val="TableText"/>
              <w:rPr>
                <w:color w:val="FF0000"/>
              </w:rPr>
            </w:pPr>
            <w:r w:rsidRPr="00D30A0B">
              <w:rPr>
                <w:color w:val="FF0000"/>
              </w:rPr>
              <w:sym w:font="Symbol" w:char="F0B7"/>
            </w:r>
            <w:r w:rsidRPr="00D30A0B">
              <w:rPr>
                <w:color w:val="FF0000"/>
              </w:rPr>
              <w:t xml:space="preserve">   surgical treatment of obesity unless</w:t>
            </w:r>
            <w:r w:rsidRPr="00D30A0B">
              <w:rPr>
                <w:color w:val="FF0000"/>
                <w:szCs w:val="24"/>
                <w:vertAlign w:val="superscript"/>
              </w:rPr>
              <w:t xml:space="preserve"> </w:t>
            </w:r>
            <w:r w:rsidRPr="00D30A0B">
              <w:rPr>
                <w:color w:val="FF0000"/>
              </w:rPr>
              <w:t xml:space="preserve">there is a </w:t>
            </w:r>
          </w:p>
          <w:p w14:paraId="316B6D81" w14:textId="41B1D5D5" w:rsidR="00EF3088" w:rsidRPr="00D30A0B" w:rsidRDefault="00EF3088" w:rsidP="006600B4">
            <w:pPr>
              <w:pStyle w:val="TableText"/>
              <w:ind w:left="288"/>
              <w:rPr>
                <w:color w:val="FF0000"/>
              </w:rPr>
            </w:pPr>
            <w:r w:rsidRPr="00D30A0B">
              <w:rPr>
                <w:color w:val="FF0000"/>
              </w:rPr>
              <w:t xml:space="preserve">diagnosis of morbid obesity as described under </w:t>
            </w:r>
            <w:r w:rsidRPr="00D30A0B">
              <w:rPr>
                <w:rStyle w:val="wdColorRedBoldItalic"/>
              </w:rPr>
              <w:t>Morbid Obesity</w:t>
            </w:r>
            <w:r w:rsidRPr="00D30A0B">
              <w:rPr>
                <w:color w:val="FF0000"/>
              </w:rPr>
              <w:t>;</w:t>
            </w:r>
          </w:p>
          <w:p w14:paraId="316B6D82" w14:textId="77777777" w:rsidR="00EF3088" w:rsidRPr="00D30A0B" w:rsidRDefault="00EF3088" w:rsidP="006600B4">
            <w:pPr>
              <w:pStyle w:val="TableText"/>
              <w:rPr>
                <w:color w:val="FF0000"/>
              </w:rPr>
            </w:pPr>
            <w:r w:rsidRPr="00D30A0B">
              <w:rPr>
                <w:color w:val="FF0000"/>
              </w:rPr>
              <w:sym w:font="Symbol" w:char="F0B7"/>
            </w:r>
            <w:r w:rsidRPr="00D30A0B">
              <w:rPr>
                <w:color w:val="FF0000"/>
              </w:rPr>
              <w:t xml:space="preserve">   Medical and surgical treatment of hyperhidrosis </w:t>
            </w:r>
          </w:p>
          <w:p w14:paraId="316B6D83" w14:textId="77777777" w:rsidR="00EF3088" w:rsidRPr="00D30A0B" w:rsidRDefault="00EF3088" w:rsidP="006600B4">
            <w:pPr>
              <w:pStyle w:val="TableText"/>
              <w:ind w:left="288"/>
              <w:rPr>
                <w:color w:val="FF0000"/>
              </w:rPr>
            </w:pPr>
            <w:r w:rsidRPr="00D30A0B">
              <w:rPr>
                <w:color w:val="FF0000"/>
              </w:rPr>
              <w:t>(excessive sweating); and</w:t>
            </w:r>
          </w:p>
          <w:p w14:paraId="316B6D88" w14:textId="5E6532CE" w:rsidR="00EF3088" w:rsidRPr="00D30A0B" w:rsidRDefault="00EF3088" w:rsidP="006600B4">
            <w:pPr>
              <w:pStyle w:val="TableText"/>
              <w:rPr>
                <w:color w:val="FF0000"/>
              </w:rPr>
            </w:pPr>
            <w:r w:rsidRPr="00D30A0B">
              <w:rPr>
                <w:color w:val="FF0000"/>
              </w:rPr>
              <w:sym w:font="Symbol" w:char="F0B7"/>
            </w:r>
            <w:r w:rsidRPr="00D30A0B">
              <w:rPr>
                <w:color w:val="FF0000"/>
              </w:rPr>
              <w:t xml:space="preserve">   the following services for the diagnosis and treatment </w:t>
            </w:r>
          </w:p>
          <w:p w14:paraId="316B6D89" w14:textId="6B5AEE49" w:rsidR="00EF3088" w:rsidRPr="00D30A0B" w:rsidRDefault="00EF3088" w:rsidP="006600B4">
            <w:pPr>
              <w:pStyle w:val="TableText"/>
              <w:ind w:left="288"/>
              <w:rPr>
                <w:color w:val="FF0000"/>
              </w:rPr>
            </w:pPr>
            <w:r w:rsidRPr="00D30A0B">
              <w:rPr>
                <w:color w:val="FF0000"/>
              </w:rPr>
              <w:t>of TMJ: surface electromyography; Doppler analysis; vibration analysis; computerized mandibular scan or jaw tracking; craniosacral therapy; orthodontics; occlusal adjustment; dental restorations;</w:t>
            </w:r>
          </w:p>
          <w:p w14:paraId="316B6D8C" w14:textId="77777777" w:rsidR="00EF3088" w:rsidRPr="00D30A0B" w:rsidRDefault="00EF3088" w:rsidP="006600B4">
            <w:pPr>
              <w:pStyle w:val="TableText"/>
              <w:rPr>
                <w:color w:val="FF0000"/>
              </w:rPr>
            </w:pPr>
            <w:r w:rsidRPr="00D30A0B">
              <w:rPr>
                <w:color w:val="FF0000"/>
              </w:rPr>
              <w:sym w:font="Symbol" w:char="F0B7"/>
            </w:r>
            <w:r w:rsidRPr="00D30A0B">
              <w:rPr>
                <w:color w:val="FF0000"/>
              </w:rPr>
              <w:t xml:space="preserve">   upper and lower jawbone surgery except as required for </w:t>
            </w:r>
          </w:p>
          <w:p w14:paraId="316B6D8D" w14:textId="556935D6" w:rsidR="00EF3088" w:rsidRPr="00D30A0B" w:rsidRDefault="00EF3088" w:rsidP="006600B4">
            <w:pPr>
              <w:pStyle w:val="TableText"/>
              <w:ind w:left="288"/>
              <w:rPr>
                <w:color w:val="FF0000"/>
              </w:rPr>
            </w:pPr>
            <w:r w:rsidRPr="00D30A0B">
              <w:rPr>
                <w:color w:val="FF0000"/>
              </w:rPr>
              <w:t>direct treatment of acute traumatic Injury, dislocation, tumor or cancer. Orthognathic surgery (procedure to correct underbite or overbite) and jaw alignment except as treatment of obstructive sleep apnea; and</w:t>
            </w:r>
          </w:p>
          <w:p w14:paraId="316B6D92" w14:textId="4043246A" w:rsidR="00EF3088" w:rsidRPr="00D30A0B" w:rsidRDefault="00EF3088" w:rsidP="006600B4">
            <w:pPr>
              <w:pStyle w:val="TableText"/>
              <w:rPr>
                <w:color w:val="FF0000"/>
              </w:rPr>
            </w:pPr>
            <w:r w:rsidRPr="00D30A0B">
              <w:rPr>
                <w:color w:val="FF0000"/>
              </w:rPr>
              <w:sym w:font="Symbol" w:char="F0B7"/>
            </w:r>
            <w:r w:rsidRPr="00D30A0B">
              <w:rPr>
                <w:color w:val="FF0000"/>
              </w:rPr>
              <w:t xml:space="preserve">   breast reduction surgery that is determined to be a </w:t>
            </w:r>
          </w:p>
          <w:p w14:paraId="316B6D93" w14:textId="77777777" w:rsidR="00EF3088" w:rsidRPr="00D30A0B" w:rsidRDefault="00EF3088" w:rsidP="006600B4">
            <w:pPr>
              <w:pStyle w:val="TableText"/>
              <w:ind w:left="288"/>
              <w:rPr>
                <w:color w:val="FF0000"/>
              </w:rPr>
            </w:pPr>
            <w:r w:rsidRPr="00D30A0B">
              <w:rPr>
                <w:color w:val="FF0000"/>
              </w:rPr>
              <w:t xml:space="preserve">Cosmetic Procedure. </w:t>
            </w:r>
          </w:p>
          <w:p w14:paraId="316B6D94" w14:textId="6AD8CFE5" w:rsidR="00EF3088" w:rsidRPr="00D30A0B" w:rsidRDefault="00EF3088" w:rsidP="006600B4">
            <w:pPr>
              <w:pStyle w:val="TableText"/>
              <w:ind w:left="288"/>
              <w:rPr>
                <w:color w:val="FF0000"/>
              </w:rPr>
            </w:pPr>
            <w:r w:rsidRPr="00D30A0B">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D30A0B">
              <w:rPr>
                <w:rStyle w:val="CDVarItalic"/>
                <w:color w:val="FF0000"/>
              </w:rPr>
              <w:t>;</w:t>
            </w:r>
          </w:p>
          <w:p w14:paraId="316B6D9B" w14:textId="77777777" w:rsidR="00EF3088" w:rsidRPr="00D30A0B" w:rsidRDefault="00EF3088" w:rsidP="00E656BF">
            <w:pPr>
              <w:pStyle w:val="TableTextCharChar"/>
              <w:ind w:left="288"/>
              <w:rPr>
                <w:color w:val="FF0000"/>
              </w:rPr>
            </w:pPr>
          </w:p>
        </w:tc>
      </w:tr>
    </w:tbl>
    <w:p w14:paraId="316B6D9D" w14:textId="77777777" w:rsidR="008D6A82" w:rsidRPr="00D30A0B" w:rsidRDefault="008D6A82">
      <w:pPr>
        <w:numPr>
          <w:ilvl w:val="12"/>
          <w:numId w:val="0"/>
        </w:numPr>
        <w:rPr>
          <w:sz w:val="24"/>
        </w:rPr>
      </w:pPr>
    </w:p>
    <w:p w14:paraId="316B6D9E" w14:textId="77777777" w:rsidR="008D6A82" w:rsidRPr="00D30A0B" w:rsidRDefault="008D6A82">
      <w:pPr>
        <w:numPr>
          <w:ilvl w:val="12"/>
          <w:numId w:val="0"/>
        </w:numPr>
        <w:rPr>
          <w:sz w:val="24"/>
        </w:rPr>
      </w:pPr>
    </w:p>
    <w:p w14:paraId="316B6D9F" w14:textId="77777777" w:rsidR="008D6A82" w:rsidRPr="00D30A0B" w:rsidRDefault="008D6A82" w:rsidP="00E04131">
      <w:r w:rsidRPr="00D30A0B">
        <w:t>&lt;!--section=Prescription_Drugs--&gt;</w:t>
      </w:r>
    </w:p>
    <w:p w14:paraId="655818A5" w14:textId="77777777" w:rsidR="00583BD9" w:rsidRPr="00D30A0B" w:rsidRDefault="00583BD9" w:rsidP="00E04131"/>
    <w:p w14:paraId="1451721C"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1393544C"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16159CF6" w14:textId="229E9E3E" w:rsidR="00583BD9" w:rsidRPr="00D30A0B" w:rsidRDefault="00583BD9" w:rsidP="00583BD9">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31" w:history="1">
        <w:r w:rsidR="005A2399" w:rsidRPr="00D30A0B">
          <w:rPr>
            <w:i/>
            <w:iCs/>
            <w:color w:val="0000FF"/>
            <w:sz w:val="24"/>
            <w:szCs w:val="24"/>
            <w:u w:val="single"/>
          </w:rPr>
          <w:t>uhcprovider.com</w:t>
        </w:r>
      </w:hyperlink>
    </w:p>
    <w:p w14:paraId="7FB66BC5" w14:textId="77777777" w:rsidR="00583BD9" w:rsidRPr="00D30A0B" w:rsidRDefault="00583BD9" w:rsidP="00E04131"/>
    <w:p w14:paraId="316B6DA0" w14:textId="77777777" w:rsidR="008D6A82" w:rsidRPr="00D30A0B" w:rsidRDefault="008D6A82">
      <w:pPr>
        <w:pBdr>
          <w:top w:val="double" w:sz="6" w:space="1" w:color="auto"/>
          <w:bottom w:val="double" w:sz="6" w:space="1" w:color="auto"/>
        </w:pBdr>
        <w:jc w:val="center"/>
        <w:outlineLvl w:val="0"/>
        <w:rPr>
          <w:b/>
          <w:bCs/>
          <w:color w:val="0000FF"/>
          <w:sz w:val="28"/>
        </w:rPr>
      </w:pPr>
      <w:bookmarkStart w:id="176" w:name="Prescription_Drugs"/>
      <w:r w:rsidRPr="00D30A0B">
        <w:rPr>
          <w:b/>
          <w:bCs/>
          <w:color w:val="0000FF"/>
          <w:sz w:val="28"/>
        </w:rPr>
        <w:t>PRESCRIPTION DRUGS</w:t>
      </w:r>
    </w:p>
    <w:bookmarkEnd w:id="176"/>
    <w:p w14:paraId="316B6DA1" w14:textId="77777777" w:rsidR="008D6A82" w:rsidRPr="00D30A0B"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DA5" w14:textId="77777777" w:rsidTr="00304F21">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DA2" w14:textId="77777777" w:rsidR="008D6A82" w:rsidRPr="00D30A0B" w:rsidRDefault="008D6A82">
            <w:pPr>
              <w:pStyle w:val="TableHeaderText"/>
              <w:numPr>
                <w:ilvl w:val="12"/>
                <w:numId w:val="0"/>
              </w:numPr>
              <w:rPr>
                <w:color w:val="000000"/>
              </w:rPr>
            </w:pPr>
            <w:r w:rsidRPr="00D30A0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DA3" w14:textId="7E2678EA" w:rsidR="008D6A82" w:rsidRPr="00D30A0B" w:rsidRDefault="00A5564B">
            <w:pPr>
              <w:pStyle w:val="TableHeaderText"/>
              <w:rPr>
                <w:bCs/>
                <w:color w:val="000000"/>
              </w:rPr>
            </w:pPr>
            <w:r w:rsidRPr="00D30A0B">
              <w:rPr>
                <w:bCs/>
                <w:color w:val="000000"/>
              </w:rPr>
              <w:t>CHOICE</w:t>
            </w:r>
            <w:r w:rsidR="008D6A82" w:rsidRPr="00D30A0B">
              <w:rPr>
                <w:bCs/>
                <w:color w:val="000000"/>
              </w:rPr>
              <w:t xml:space="preserve"> </w:t>
            </w:r>
          </w:p>
          <w:p w14:paraId="316B6DA4" w14:textId="77777777" w:rsidR="008D6A82" w:rsidRPr="00D30A0B" w:rsidRDefault="008D6A82">
            <w:pPr>
              <w:pStyle w:val="TableHeaderText"/>
              <w:numPr>
                <w:ilvl w:val="12"/>
                <w:numId w:val="0"/>
              </w:numPr>
              <w:rPr>
                <w:color w:val="000000"/>
              </w:rPr>
            </w:pPr>
          </w:p>
        </w:tc>
      </w:tr>
      <w:tr w:rsidR="008D6A82" w:rsidRPr="00D30A0B" w14:paraId="316B6DB4" w14:textId="77777777" w:rsidTr="00304F21">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DA6" w14:textId="77777777" w:rsidR="00511A56" w:rsidRPr="00D30A0B" w:rsidRDefault="00511A56" w:rsidP="00511A56">
            <w:pPr>
              <w:pStyle w:val="TableText"/>
              <w:rPr>
                <w:b/>
              </w:rPr>
            </w:pPr>
            <w:bookmarkStart w:id="177" w:name="Pharmacy_Benefit_Manager_PBM"/>
            <w:r w:rsidRPr="00D30A0B">
              <w:rPr>
                <w:b/>
              </w:rPr>
              <w:t xml:space="preserve">Pharmacy Benefit </w:t>
            </w:r>
            <w:r w:rsidRPr="00D30A0B">
              <w:rPr>
                <w:b/>
              </w:rPr>
              <w:lastRenderedPageBreak/>
              <w:t>Manager (PBM</w:t>
            </w:r>
            <w:bookmarkEnd w:id="177"/>
            <w:r w:rsidRPr="00D30A0B">
              <w:rPr>
                <w:b/>
              </w:rPr>
              <w:t>)</w:t>
            </w:r>
          </w:p>
          <w:p w14:paraId="316B6DA7" w14:textId="77777777" w:rsidR="008D6A82" w:rsidRPr="00D30A0B" w:rsidRDefault="008D6A82">
            <w:pPr>
              <w:pStyle w:val="TableTextChar1"/>
              <w:numPr>
                <w:ilvl w:val="12"/>
                <w:numId w:val="0"/>
              </w:numPr>
              <w:rPr>
                <w:b/>
              </w:rPr>
            </w:pPr>
          </w:p>
          <w:p w14:paraId="316B6DA8" w14:textId="77777777" w:rsidR="00B805DE" w:rsidRPr="00D30A0B" w:rsidRDefault="00B805DE">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42EA1F7" w14:textId="6F711402" w:rsidR="00E656BF" w:rsidRPr="00D30A0B" w:rsidRDefault="00E656BF" w:rsidP="00E656BF">
            <w:pPr>
              <w:numPr>
                <w:ilvl w:val="12"/>
                <w:numId w:val="0"/>
              </w:numPr>
              <w:rPr>
                <w:b/>
                <w:color w:val="000000"/>
                <w:sz w:val="24"/>
                <w:szCs w:val="24"/>
              </w:rPr>
            </w:pPr>
            <w:r w:rsidRPr="00D30A0B">
              <w:rPr>
                <w:sz w:val="24"/>
                <w:szCs w:val="24"/>
              </w:rPr>
              <w:lastRenderedPageBreak/>
              <w:t xml:space="preserve">Coverage is through </w:t>
            </w:r>
            <w:r w:rsidRPr="00D30A0B">
              <w:rPr>
                <w:b/>
                <w:color w:val="000000"/>
                <w:sz w:val="24"/>
                <w:szCs w:val="24"/>
              </w:rPr>
              <w:t>Caremark</w:t>
            </w:r>
            <w:r w:rsidR="009F1D82" w:rsidRPr="00D30A0B">
              <w:rPr>
                <w:b/>
                <w:color w:val="000000"/>
                <w:sz w:val="24"/>
                <w:szCs w:val="24"/>
              </w:rPr>
              <w:t xml:space="preserve"> </w:t>
            </w:r>
            <w:r w:rsidR="009F1D82" w:rsidRPr="00D30A0B">
              <w:rPr>
                <w:rStyle w:val="Strong"/>
                <w:color w:val="000000"/>
                <w:sz w:val="24"/>
                <w:szCs w:val="24"/>
              </w:rPr>
              <w:t>(Carve Out)</w:t>
            </w:r>
          </w:p>
          <w:p w14:paraId="0C083004" w14:textId="77777777" w:rsidR="00E656BF" w:rsidRPr="00D30A0B" w:rsidRDefault="00E656BF" w:rsidP="00E656BF">
            <w:pPr>
              <w:rPr>
                <w:sz w:val="24"/>
                <w:szCs w:val="24"/>
              </w:rPr>
            </w:pPr>
            <w:r w:rsidRPr="00D30A0B">
              <w:rPr>
                <w:color w:val="000000"/>
                <w:sz w:val="24"/>
                <w:szCs w:val="24"/>
              </w:rPr>
              <w:lastRenderedPageBreak/>
              <w:t xml:space="preserve">●   </w:t>
            </w:r>
            <w:r w:rsidRPr="00D30A0B">
              <w:rPr>
                <w:sz w:val="24"/>
                <w:szCs w:val="24"/>
              </w:rPr>
              <w:t xml:space="preserve">Call: </w:t>
            </w:r>
            <w:r w:rsidRPr="00D30A0B">
              <w:rPr>
                <w:b/>
                <w:bCs/>
                <w:color w:val="0000FF"/>
                <w:sz w:val="24"/>
                <w:szCs w:val="24"/>
              </w:rPr>
              <w:t>1-855-383-9421</w:t>
            </w:r>
          </w:p>
          <w:p w14:paraId="316B6DB3" w14:textId="77777777" w:rsidR="008D6A82" w:rsidRPr="00D30A0B" w:rsidRDefault="008D6A82">
            <w:pPr>
              <w:pStyle w:val="TableTextChar1"/>
            </w:pPr>
          </w:p>
        </w:tc>
      </w:tr>
      <w:tr w:rsidR="005457AD" w:rsidRPr="00D30A0B" w14:paraId="316B6EC0" w14:textId="77777777" w:rsidTr="008B1050">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E77" w14:textId="77777777" w:rsidR="005457AD" w:rsidRPr="00D30A0B" w:rsidRDefault="005457AD" w:rsidP="008B1050">
            <w:pPr>
              <w:pStyle w:val="TableText"/>
              <w:rPr>
                <w:b/>
                <w:color w:val="000000"/>
              </w:rPr>
            </w:pPr>
            <w:bookmarkStart w:id="178" w:name="Specialty_Pharmacy_Program"/>
            <w:r w:rsidRPr="00D30A0B">
              <w:rPr>
                <w:b/>
                <w:color w:val="000000"/>
              </w:rPr>
              <w:lastRenderedPageBreak/>
              <w:t>Specialty Pharmacy Program</w:t>
            </w:r>
          </w:p>
          <w:bookmarkEnd w:id="178"/>
          <w:p w14:paraId="316B6E78" w14:textId="77777777" w:rsidR="005457AD" w:rsidRPr="00D30A0B" w:rsidRDefault="005457AD" w:rsidP="008B1050">
            <w:pPr>
              <w:pStyle w:val="TableText"/>
              <w:rPr>
                <w:b/>
                <w:color w:val="000000"/>
              </w:rPr>
            </w:pPr>
          </w:p>
          <w:p w14:paraId="316B6E79" w14:textId="77777777" w:rsidR="005457AD" w:rsidRPr="00D30A0B" w:rsidRDefault="005457AD" w:rsidP="008B1050">
            <w:pPr>
              <w:pStyle w:val="TableText"/>
              <w:rPr>
                <w:b/>
                <w:color w:val="000000"/>
              </w:rPr>
            </w:pPr>
            <w:r w:rsidRPr="00D30A0B">
              <w:rPr>
                <w:b/>
                <w:color w:val="000000"/>
              </w:rPr>
              <w:t>Self- administered Diabetes products DO NOT fall into this category</w:t>
            </w:r>
          </w:p>
          <w:p w14:paraId="316B6E7A" w14:textId="77777777" w:rsidR="005457AD" w:rsidRPr="00D30A0B" w:rsidRDefault="005457AD" w:rsidP="008B1050">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5711D43" w14:textId="77777777" w:rsidR="005A2399" w:rsidRPr="00D30A0B" w:rsidRDefault="005A2399" w:rsidP="005A2399">
            <w:pPr>
              <w:rPr>
                <w:color w:val="000000"/>
                <w:sz w:val="24"/>
              </w:rPr>
            </w:pPr>
            <w:r w:rsidRPr="00D30A0B">
              <w:rPr>
                <w:b/>
                <w:color w:val="000000"/>
                <w:sz w:val="24"/>
                <w:szCs w:val="24"/>
              </w:rPr>
              <w:t>Specialty Pharmacy</w:t>
            </w:r>
            <w:r w:rsidRPr="00D30A0B">
              <w:rPr>
                <w:b/>
                <w:color w:val="000000"/>
                <w:sz w:val="24"/>
              </w:rPr>
              <w:t xml:space="preserve"> benefit coverage and administration is through:  </w:t>
            </w:r>
            <w:r w:rsidRPr="00D30A0B">
              <w:rPr>
                <w:b/>
                <w:color w:val="0000FF"/>
                <w:sz w:val="24"/>
              </w:rPr>
              <w:t>Caremark</w:t>
            </w:r>
            <w:r w:rsidRPr="00D30A0B">
              <w:rPr>
                <w:b/>
                <w:sz w:val="24"/>
              </w:rPr>
              <w:t>,</w:t>
            </w:r>
            <w:r w:rsidRPr="00D30A0B">
              <w:rPr>
                <w:b/>
                <w:color w:val="000000"/>
                <w:sz w:val="24"/>
              </w:rPr>
              <w:t xml:space="preserve"> Call at </w:t>
            </w:r>
            <w:r w:rsidRPr="00D30A0B">
              <w:rPr>
                <w:b/>
                <w:color w:val="0000FF"/>
                <w:sz w:val="24"/>
              </w:rPr>
              <w:t>1-855-383-9421</w:t>
            </w:r>
          </w:p>
          <w:p w14:paraId="36E0BF14" w14:textId="77777777" w:rsidR="005457AD" w:rsidRPr="00D30A0B" w:rsidRDefault="005457AD" w:rsidP="008B1050">
            <w:pPr>
              <w:pStyle w:val="TableText"/>
              <w:rPr>
                <w:color w:val="000000"/>
              </w:rPr>
            </w:pPr>
          </w:p>
          <w:p w14:paraId="4EE924D3" w14:textId="77777777" w:rsidR="009F1D82" w:rsidRPr="00D30A0B" w:rsidRDefault="009F1D82" w:rsidP="009F1D82">
            <w:pPr>
              <w:rPr>
                <w:b/>
                <w:color w:val="000000"/>
                <w:sz w:val="24"/>
                <w:szCs w:val="24"/>
              </w:rPr>
            </w:pPr>
            <w:r w:rsidRPr="00D30A0B">
              <w:rPr>
                <w:b/>
                <w:color w:val="000000"/>
                <w:sz w:val="24"/>
                <w:szCs w:val="24"/>
              </w:rPr>
              <w:t>Please contact your Pharmacy Benefit Manager (PBM) to confirm benefit coverage and sourcing of specialty medications.</w:t>
            </w:r>
          </w:p>
          <w:p w14:paraId="316B6EBF" w14:textId="510D6CD6" w:rsidR="009F1D82" w:rsidRPr="00D30A0B" w:rsidRDefault="009F1D82" w:rsidP="008B1050">
            <w:pPr>
              <w:pStyle w:val="TableText"/>
              <w:rPr>
                <w:color w:val="000000"/>
              </w:rPr>
            </w:pPr>
          </w:p>
        </w:tc>
      </w:tr>
    </w:tbl>
    <w:p w14:paraId="316B6EC1" w14:textId="77777777" w:rsidR="008D6A82" w:rsidRPr="00D30A0B" w:rsidRDefault="008D6A82">
      <w:pPr>
        <w:numPr>
          <w:ilvl w:val="12"/>
          <w:numId w:val="0"/>
        </w:numPr>
        <w:rPr>
          <w:sz w:val="24"/>
        </w:rPr>
      </w:pPr>
    </w:p>
    <w:p w14:paraId="316B6EC2" w14:textId="77777777" w:rsidR="008D6A82" w:rsidRPr="00D30A0B" w:rsidRDefault="008D6A82">
      <w:pPr>
        <w:numPr>
          <w:ilvl w:val="12"/>
          <w:numId w:val="0"/>
        </w:numPr>
        <w:rPr>
          <w:sz w:val="24"/>
        </w:rPr>
      </w:pPr>
    </w:p>
    <w:p w14:paraId="316B6EC3" w14:textId="77777777" w:rsidR="008D6A82" w:rsidRPr="00D30A0B" w:rsidRDefault="008D6A82" w:rsidP="00E04131">
      <w:r w:rsidRPr="00D30A0B">
        <w:t>&lt;!--ID=CSR--&gt;</w:t>
      </w:r>
    </w:p>
    <w:p w14:paraId="316B6EC4" w14:textId="77777777" w:rsidR="008D6A82" w:rsidRPr="00D30A0B" w:rsidRDefault="008D6A82">
      <w:pPr>
        <w:numPr>
          <w:ilvl w:val="12"/>
          <w:numId w:val="0"/>
        </w:numPr>
        <w:outlineLvl w:val="0"/>
        <w:rPr>
          <w:b/>
          <w:color w:val="FF0000"/>
          <w:sz w:val="32"/>
        </w:rPr>
      </w:pPr>
      <w:r w:rsidRPr="00D30A0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EC8" w14:textId="77777777" w:rsidTr="006D1A76">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EC5" w14:textId="77777777" w:rsidR="008D6A82" w:rsidRPr="00D30A0B" w:rsidRDefault="008D6A82">
            <w:pPr>
              <w:pStyle w:val="TableHeaderText"/>
              <w:numPr>
                <w:ilvl w:val="12"/>
                <w:numId w:val="0"/>
              </w:numPr>
              <w:rPr>
                <w:color w:val="FF0000"/>
              </w:rPr>
            </w:pPr>
            <w:r w:rsidRPr="00D30A0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EC6" w14:textId="15F1EFFE" w:rsidR="008D6A82" w:rsidRPr="00D30A0B" w:rsidRDefault="00A5564B">
            <w:pPr>
              <w:pStyle w:val="TableHeaderText"/>
              <w:rPr>
                <w:bCs/>
                <w:color w:val="FF0000"/>
              </w:rPr>
            </w:pPr>
            <w:r w:rsidRPr="00D30A0B">
              <w:rPr>
                <w:bCs/>
                <w:color w:val="FF0000"/>
              </w:rPr>
              <w:t>CHOICE</w:t>
            </w:r>
            <w:r w:rsidR="008D6A82" w:rsidRPr="00D30A0B">
              <w:rPr>
                <w:bCs/>
                <w:color w:val="FF0000"/>
              </w:rPr>
              <w:t xml:space="preserve"> </w:t>
            </w:r>
          </w:p>
          <w:p w14:paraId="316B6EC7" w14:textId="77777777" w:rsidR="008D6A82" w:rsidRPr="00D30A0B" w:rsidRDefault="008D6A82">
            <w:pPr>
              <w:pStyle w:val="TableHeaderText"/>
              <w:numPr>
                <w:ilvl w:val="12"/>
                <w:numId w:val="0"/>
              </w:numPr>
              <w:rPr>
                <w:color w:val="FF0000"/>
              </w:rPr>
            </w:pPr>
          </w:p>
        </w:tc>
      </w:tr>
      <w:tr w:rsidR="00BB18F0" w:rsidRPr="00D30A0B" w14:paraId="316B6EFD" w14:textId="77777777" w:rsidTr="003B370A">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EEF" w14:textId="37B16DFC" w:rsidR="00BB18F0" w:rsidRPr="00D30A0B" w:rsidRDefault="00BB18F0" w:rsidP="003B370A">
            <w:pPr>
              <w:pStyle w:val="TableTextChar"/>
              <w:rPr>
                <w:b/>
                <w:color w:val="FF0000"/>
              </w:rPr>
            </w:pPr>
            <w:bookmarkStart w:id="179" w:name="Specialty_Pharmacy_Program_Quick_Tip"/>
            <w:r w:rsidRPr="00D30A0B">
              <w:rPr>
                <w:b/>
                <w:color w:val="FF0000"/>
              </w:rPr>
              <w:t>Specialty Pharmacy Program Quick Tip</w:t>
            </w:r>
            <w:bookmarkEnd w:id="17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8E5349F" w14:textId="77777777" w:rsidR="00BB18F0" w:rsidRPr="00D30A0B" w:rsidRDefault="00BB18F0" w:rsidP="005E0B45">
            <w:pPr>
              <w:spacing w:line="276" w:lineRule="auto"/>
              <w:rPr>
                <w:color w:val="FF0000"/>
                <w:sz w:val="24"/>
                <w:szCs w:val="24"/>
              </w:rPr>
            </w:pPr>
            <w:r w:rsidRPr="00D30A0B">
              <w:rPr>
                <w:color w:val="FF0000"/>
                <w:sz w:val="24"/>
                <w:szCs w:val="24"/>
              </w:rPr>
              <w:t xml:space="preserve">Some specialty medications are </w:t>
            </w:r>
            <w:r w:rsidRPr="00D30A0B">
              <w:rPr>
                <w:b/>
                <w:color w:val="FF0000"/>
                <w:sz w:val="24"/>
                <w:szCs w:val="24"/>
              </w:rPr>
              <w:t>not covered</w:t>
            </w:r>
            <w:r w:rsidRPr="00D30A0B">
              <w:rPr>
                <w:color w:val="FF0000"/>
                <w:sz w:val="24"/>
                <w:szCs w:val="24"/>
              </w:rPr>
              <w:t xml:space="preserve"> under the medical plan and </w:t>
            </w:r>
            <w:r w:rsidRPr="00D30A0B">
              <w:rPr>
                <w:b/>
                <w:color w:val="FF0000"/>
                <w:sz w:val="24"/>
                <w:szCs w:val="24"/>
              </w:rPr>
              <w:t>covered</w:t>
            </w:r>
            <w:r w:rsidRPr="00D30A0B">
              <w:rPr>
                <w:color w:val="FF0000"/>
                <w:sz w:val="24"/>
                <w:szCs w:val="24"/>
              </w:rPr>
              <w:t xml:space="preserve"> under the pharmacy plan.   </w:t>
            </w:r>
          </w:p>
          <w:p w14:paraId="7C2072BA" w14:textId="77777777" w:rsidR="00BB18F0" w:rsidRPr="00D30A0B" w:rsidRDefault="00BB18F0" w:rsidP="005E0B45">
            <w:pPr>
              <w:spacing w:line="276" w:lineRule="auto"/>
              <w:rPr>
                <w:color w:val="FF00FF"/>
                <w:sz w:val="24"/>
                <w:szCs w:val="24"/>
              </w:rPr>
            </w:pPr>
          </w:p>
          <w:p w14:paraId="03DE47E7" w14:textId="77777777" w:rsidR="00BB18F0" w:rsidRPr="00D30A0B" w:rsidRDefault="00BB18F0" w:rsidP="005E0B45">
            <w:pPr>
              <w:pStyle w:val="CommentText"/>
              <w:spacing w:line="276" w:lineRule="auto"/>
              <w:rPr>
                <w:color w:val="FF00FF"/>
                <w:sz w:val="24"/>
                <w:szCs w:val="24"/>
              </w:rPr>
            </w:pPr>
            <w:r w:rsidRPr="00D30A0B">
              <w:rPr>
                <w:color w:val="FF0000"/>
                <w:sz w:val="24"/>
                <w:szCs w:val="24"/>
              </w:rPr>
              <w:t xml:space="preserve">Reference group’s Plan Specific guidelines in </w:t>
            </w:r>
            <w:r w:rsidRPr="00D30A0B">
              <w:rPr>
                <w:b/>
                <w:color w:val="FF0000"/>
                <w:sz w:val="24"/>
                <w:szCs w:val="24"/>
              </w:rPr>
              <w:t xml:space="preserve">myCoach </w:t>
            </w:r>
            <w:r w:rsidRPr="00D30A0B">
              <w:rPr>
                <w:color w:val="FF0000"/>
                <w:sz w:val="24"/>
                <w:szCs w:val="24"/>
              </w:rPr>
              <w:t>for the list of applicable medications.</w:t>
            </w:r>
          </w:p>
          <w:p w14:paraId="316B6EFC" w14:textId="017925D7" w:rsidR="00BB18F0" w:rsidRPr="00D30A0B" w:rsidRDefault="00BB18F0" w:rsidP="00E656BF">
            <w:pPr>
              <w:pStyle w:val="TableTextChar"/>
              <w:ind w:left="360"/>
              <w:rPr>
                <w:color w:val="FF0000"/>
              </w:rPr>
            </w:pPr>
            <w:r w:rsidRPr="00D30A0B">
              <w:rPr>
                <w:b/>
                <w:color w:val="FF0000"/>
              </w:rPr>
              <w:t>Clinical Coverage Review (CCR) team:</w:t>
            </w:r>
            <w:r w:rsidRPr="00D30A0B">
              <w:rPr>
                <w:color w:val="FF0000"/>
              </w:rPr>
              <w:t xml:space="preserve"> Reference specialty pharmacy provision list in </w:t>
            </w:r>
            <w:r w:rsidRPr="00D30A0B">
              <w:rPr>
                <w:b/>
                <w:color w:val="FF0000"/>
              </w:rPr>
              <w:t>CDX</w:t>
            </w:r>
            <w:r w:rsidRPr="00D30A0B">
              <w:rPr>
                <w:color w:val="FF0000"/>
              </w:rPr>
              <w:t>.</w:t>
            </w:r>
          </w:p>
        </w:tc>
      </w:tr>
      <w:tr w:rsidR="00E656BF" w:rsidRPr="00D30A0B" w14:paraId="341FD417" w14:textId="77777777" w:rsidTr="003B370A">
        <w:tc>
          <w:tcPr>
            <w:tcW w:w="2952" w:type="dxa"/>
            <w:tcBorders>
              <w:top w:val="single" w:sz="6" w:space="0" w:color="auto"/>
              <w:left w:val="single" w:sz="6" w:space="0" w:color="auto"/>
              <w:bottom w:val="single" w:sz="6" w:space="0" w:color="auto"/>
              <w:right w:val="single" w:sz="6" w:space="0" w:color="auto"/>
            </w:tcBorders>
            <w:shd w:val="pct5" w:color="auto" w:fill="FFFFFF"/>
          </w:tcPr>
          <w:p w14:paraId="68DF1E81" w14:textId="40897E87" w:rsidR="00E656BF" w:rsidRPr="00D30A0B" w:rsidRDefault="00E656BF" w:rsidP="003B370A">
            <w:pPr>
              <w:pStyle w:val="TableTextChar"/>
              <w:rPr>
                <w:b/>
                <w:color w:val="FF0000"/>
              </w:rPr>
            </w:pPr>
            <w:bookmarkStart w:id="180" w:name="Singles_Coverage"/>
            <w:r w:rsidRPr="00D30A0B">
              <w:rPr>
                <w:b/>
                <w:bCs/>
                <w:color w:val="FF0000"/>
              </w:rPr>
              <w:t>Shingles Coverage</w:t>
            </w:r>
            <w:bookmarkEnd w:id="18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2A236DE" w14:textId="75C7DD80" w:rsidR="00E656BF" w:rsidRPr="00D30A0B" w:rsidRDefault="00E656BF" w:rsidP="00E656BF">
            <w:pPr>
              <w:pStyle w:val="TableText"/>
              <w:textAlignment w:val="auto"/>
              <w:rPr>
                <w:color w:val="FF0000"/>
              </w:rPr>
            </w:pPr>
            <w:r w:rsidRPr="00D30A0B">
              <w:rPr>
                <w:b/>
                <w:color w:val="FF0000"/>
                <w:szCs w:val="24"/>
              </w:rPr>
              <w:t>Shingles Coverage</w:t>
            </w:r>
            <w:r w:rsidRPr="00D30A0B">
              <w:rPr>
                <w:color w:val="FF0000"/>
                <w:szCs w:val="24"/>
              </w:rPr>
              <w:t xml:space="preserve">: Rx pharmacy charges for Zostovax filled at a pharmacy should be covered under Caremark. For Shingles vaccine that is administered/supplied by a medical provider, cover under the routine benefit of </w:t>
            </w:r>
            <w:r w:rsidRPr="00D30A0B">
              <w:rPr>
                <w:b/>
                <w:color w:val="0000FF"/>
                <w:szCs w:val="24"/>
              </w:rPr>
              <w:t>100%</w:t>
            </w:r>
            <w:r w:rsidRPr="00D30A0B">
              <w:rPr>
                <w:color w:val="FF0000"/>
                <w:szCs w:val="24"/>
              </w:rPr>
              <w:t>.</w:t>
            </w:r>
          </w:p>
        </w:tc>
      </w:tr>
    </w:tbl>
    <w:p w14:paraId="316B6EFE" w14:textId="77777777" w:rsidR="00A533BE" w:rsidRPr="00D30A0B" w:rsidRDefault="00A533BE" w:rsidP="00A533BE">
      <w:pPr>
        <w:numPr>
          <w:ilvl w:val="12"/>
          <w:numId w:val="0"/>
        </w:numPr>
        <w:rPr>
          <w:sz w:val="24"/>
        </w:rPr>
      </w:pPr>
    </w:p>
    <w:p w14:paraId="316B6EFF" w14:textId="77777777" w:rsidR="008D6A82" w:rsidRPr="00D30A0B" w:rsidRDefault="008D6A82">
      <w:pPr>
        <w:numPr>
          <w:ilvl w:val="12"/>
          <w:numId w:val="0"/>
        </w:numPr>
        <w:rPr>
          <w:sz w:val="24"/>
        </w:rPr>
      </w:pPr>
    </w:p>
    <w:p w14:paraId="316B6F00" w14:textId="77777777" w:rsidR="008D6A82" w:rsidRPr="00D30A0B" w:rsidRDefault="008D6A82" w:rsidP="00E04131">
      <w:r w:rsidRPr="00D30A0B">
        <w:t>&lt;!--section=Other_Benefits--&gt;</w:t>
      </w:r>
    </w:p>
    <w:p w14:paraId="5633496E" w14:textId="77777777" w:rsidR="00583BD9" w:rsidRPr="00D30A0B" w:rsidRDefault="00583BD9" w:rsidP="00E04131"/>
    <w:p w14:paraId="53584819"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7CD2CDE1"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58E505C3" w14:textId="77777777" w:rsidR="000C5429" w:rsidRPr="00D30A0B" w:rsidRDefault="00583BD9" w:rsidP="000C5429">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32" w:history="1">
        <w:r w:rsidR="000C5429" w:rsidRPr="00D30A0B">
          <w:rPr>
            <w:i/>
            <w:iCs/>
            <w:color w:val="0000FF"/>
            <w:sz w:val="24"/>
            <w:szCs w:val="24"/>
            <w:u w:val="single"/>
          </w:rPr>
          <w:t>uhcprovider.com</w:t>
        </w:r>
      </w:hyperlink>
    </w:p>
    <w:p w14:paraId="3E313909" w14:textId="0B153765" w:rsidR="00583BD9" w:rsidRPr="00D30A0B" w:rsidRDefault="00583BD9" w:rsidP="00583BD9">
      <w:pPr>
        <w:overflowPunct/>
        <w:autoSpaceDE/>
        <w:autoSpaceDN/>
        <w:adjustRightInd/>
        <w:textAlignment w:val="auto"/>
        <w:rPr>
          <w:sz w:val="24"/>
          <w:szCs w:val="24"/>
        </w:rPr>
      </w:pPr>
    </w:p>
    <w:p w14:paraId="0894E66B" w14:textId="77777777" w:rsidR="00583BD9" w:rsidRPr="00D30A0B" w:rsidRDefault="00583BD9" w:rsidP="00E04131"/>
    <w:p w14:paraId="316B6F01" w14:textId="77777777" w:rsidR="008D6A82" w:rsidRPr="00D30A0B" w:rsidRDefault="008D6A82">
      <w:pPr>
        <w:pBdr>
          <w:top w:val="double" w:sz="6" w:space="1" w:color="auto"/>
          <w:bottom w:val="double" w:sz="6" w:space="1" w:color="auto"/>
        </w:pBdr>
        <w:jc w:val="center"/>
        <w:outlineLvl w:val="0"/>
        <w:rPr>
          <w:b/>
          <w:bCs/>
          <w:color w:val="0000FF"/>
          <w:sz w:val="28"/>
        </w:rPr>
      </w:pPr>
      <w:bookmarkStart w:id="181" w:name="Other_Benefits"/>
      <w:r w:rsidRPr="00D30A0B">
        <w:rPr>
          <w:b/>
          <w:bCs/>
          <w:color w:val="0000FF"/>
          <w:sz w:val="28"/>
        </w:rPr>
        <w:t>OTHER BENEFITS</w:t>
      </w:r>
    </w:p>
    <w:bookmarkEnd w:id="181"/>
    <w:p w14:paraId="316B6F02" w14:textId="77777777" w:rsidR="008D6A82" w:rsidRPr="00D30A0B"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8D6A82" w:rsidRPr="00D30A0B" w14:paraId="316B6F06" w14:textId="77777777" w:rsidTr="00E8334E">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F03" w14:textId="77777777" w:rsidR="008D6A82" w:rsidRPr="00D30A0B" w:rsidRDefault="008D6A82">
            <w:pPr>
              <w:pStyle w:val="TableHeaderText"/>
              <w:numPr>
                <w:ilvl w:val="12"/>
                <w:numId w:val="0"/>
              </w:numPr>
              <w:rPr>
                <w:color w:val="000000"/>
              </w:rPr>
            </w:pPr>
            <w:r w:rsidRPr="00D30A0B">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00"/>
          </w:tcPr>
          <w:p w14:paraId="316B6F04" w14:textId="2F86AED4" w:rsidR="008D6A82" w:rsidRPr="00D30A0B" w:rsidRDefault="00A5564B">
            <w:pPr>
              <w:pStyle w:val="TableHeaderText"/>
              <w:rPr>
                <w:bCs/>
                <w:color w:val="000000"/>
              </w:rPr>
            </w:pPr>
            <w:r w:rsidRPr="00D30A0B">
              <w:rPr>
                <w:bCs/>
                <w:color w:val="000000"/>
              </w:rPr>
              <w:t>CHOICE</w:t>
            </w:r>
            <w:r w:rsidR="008D6A82" w:rsidRPr="00D30A0B">
              <w:rPr>
                <w:bCs/>
                <w:color w:val="000000"/>
              </w:rPr>
              <w:t xml:space="preserve"> </w:t>
            </w:r>
          </w:p>
          <w:p w14:paraId="316B6F05" w14:textId="77777777" w:rsidR="008D6A82" w:rsidRPr="00D30A0B" w:rsidRDefault="008D6A82">
            <w:pPr>
              <w:pStyle w:val="TableHeaderText"/>
              <w:numPr>
                <w:ilvl w:val="12"/>
                <w:numId w:val="0"/>
              </w:numPr>
              <w:rPr>
                <w:color w:val="000000"/>
              </w:rPr>
            </w:pPr>
          </w:p>
        </w:tc>
      </w:tr>
      <w:tr w:rsidR="008D6A82" w:rsidRPr="00D30A0B" w14:paraId="316B6F10" w14:textId="77777777" w:rsidTr="00E8334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F07" w14:textId="77777777" w:rsidR="008D6A82" w:rsidRPr="00D30A0B" w:rsidRDefault="008D6A82">
            <w:pPr>
              <w:pStyle w:val="TableTextChar1"/>
              <w:numPr>
                <w:ilvl w:val="12"/>
                <w:numId w:val="0"/>
              </w:numPr>
              <w:rPr>
                <w:b/>
                <w:color w:val="000000"/>
              </w:rPr>
            </w:pPr>
            <w:bookmarkStart w:id="182" w:name="Dental_Vendor"/>
            <w:r w:rsidRPr="00D30A0B">
              <w:rPr>
                <w:b/>
                <w:color w:val="000000"/>
              </w:rPr>
              <w:t>Dental Vendor</w:t>
            </w:r>
            <w:bookmarkEnd w:id="182"/>
          </w:p>
          <w:p w14:paraId="316B6F08" w14:textId="77777777" w:rsidR="008D6A82" w:rsidRPr="00D30A0B" w:rsidRDefault="008D6A82">
            <w:pPr>
              <w:pStyle w:val="TableTextChar1"/>
              <w:numPr>
                <w:ilvl w:val="12"/>
                <w:numId w:val="0"/>
              </w:numPr>
              <w:rPr>
                <w:b/>
                <w:color w:val="000000"/>
              </w:rPr>
            </w:pPr>
          </w:p>
          <w:p w14:paraId="316B6F09" w14:textId="77777777" w:rsidR="008D6A82" w:rsidRPr="00D30A0B" w:rsidRDefault="008D6A82">
            <w:pPr>
              <w:pStyle w:val="TableText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16B6F0A" w14:textId="39CCE8FB" w:rsidR="008D6A82" w:rsidRPr="00D30A0B" w:rsidRDefault="008D6A82">
            <w:pPr>
              <w:pStyle w:val="TableTextChar1"/>
              <w:numPr>
                <w:ilvl w:val="12"/>
                <w:numId w:val="0"/>
              </w:numPr>
            </w:pPr>
            <w:r w:rsidRPr="00D30A0B">
              <w:t>Administrator:</w:t>
            </w:r>
            <w:r w:rsidR="00E656BF" w:rsidRPr="00D30A0B">
              <w:t xml:space="preserve"> MetLife</w:t>
            </w:r>
          </w:p>
          <w:p w14:paraId="316B6F0B" w14:textId="0512CB04" w:rsidR="008D6A82" w:rsidRPr="00D30A0B" w:rsidRDefault="008D6A82">
            <w:pPr>
              <w:pStyle w:val="TableTextChar1"/>
              <w:numPr>
                <w:ilvl w:val="12"/>
                <w:numId w:val="0"/>
              </w:numPr>
              <w:rPr>
                <w:b/>
                <w:bCs/>
                <w:color w:val="0000FF"/>
              </w:rPr>
            </w:pPr>
            <w:r w:rsidRPr="00D30A0B">
              <w:t xml:space="preserve">Phone Number: </w:t>
            </w:r>
            <w:r w:rsidR="00E656BF" w:rsidRPr="00D30A0B">
              <w:rPr>
                <w:b/>
                <w:color w:val="0000FF"/>
              </w:rPr>
              <w:t>1-800-942-0854</w:t>
            </w:r>
          </w:p>
          <w:p w14:paraId="316B6F0F" w14:textId="77777777" w:rsidR="008D6A82" w:rsidRPr="00D30A0B" w:rsidRDefault="008D6A82" w:rsidP="00E656BF">
            <w:pPr>
              <w:pStyle w:val="TableTextChar1"/>
              <w:numPr>
                <w:ilvl w:val="12"/>
                <w:numId w:val="0"/>
              </w:numPr>
            </w:pPr>
          </w:p>
        </w:tc>
      </w:tr>
      <w:tr w:rsidR="007B64A9" w:rsidRPr="00D30A0B" w14:paraId="316B6F2B" w14:textId="77777777" w:rsidTr="00E8334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F1A" w14:textId="77777777" w:rsidR="007B64A9" w:rsidRPr="00D30A0B" w:rsidRDefault="007B64A9" w:rsidP="00055723">
            <w:pPr>
              <w:pStyle w:val="TableText"/>
              <w:rPr>
                <w:b/>
                <w:bCs/>
              </w:rPr>
            </w:pPr>
            <w:bookmarkStart w:id="183" w:name="Health_Wellness"/>
            <w:r w:rsidRPr="00D30A0B">
              <w:rPr>
                <w:b/>
                <w:bCs/>
              </w:rPr>
              <w:t>Health &amp; Wellness</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16B6F1C" w14:textId="77777777" w:rsidR="007B64A9" w:rsidRPr="00D30A0B" w:rsidRDefault="007B64A9" w:rsidP="00055723">
            <w:pPr>
              <w:pStyle w:val="TableText"/>
              <w:rPr>
                <w:b/>
                <w:bCs/>
              </w:rPr>
            </w:pPr>
            <w:r w:rsidRPr="00D30A0B">
              <w:rPr>
                <w:b/>
                <w:bCs/>
              </w:rPr>
              <w:t>Optum Health &amp; Wellness Online resources</w:t>
            </w:r>
          </w:p>
          <w:p w14:paraId="316B6F1D" w14:textId="77777777" w:rsidR="007B64A9" w:rsidRPr="00D30A0B" w:rsidRDefault="007B64A9" w:rsidP="00055723">
            <w:pPr>
              <w:pStyle w:val="TableText"/>
              <w:rPr>
                <w:bCs/>
              </w:rPr>
            </w:pPr>
            <w:r w:rsidRPr="00D30A0B">
              <w:rPr>
                <w:bCs/>
              </w:rPr>
              <w:t xml:space="preserve">Access resources online at </w:t>
            </w:r>
            <w:hyperlink r:id="rId33" w:history="1">
              <w:r w:rsidRPr="00D30A0B">
                <w:rPr>
                  <w:rStyle w:val="Hyperlink"/>
                  <w:bCs/>
                  <w:color w:val="auto"/>
                  <w:szCs w:val="24"/>
                  <w:u w:val="none"/>
                </w:rPr>
                <w:t>www.myuhc.com</w:t>
              </w:r>
            </w:hyperlink>
          </w:p>
          <w:p w14:paraId="316B6F1E" w14:textId="77777777" w:rsidR="007B64A9" w:rsidRPr="00D30A0B" w:rsidRDefault="007B64A9" w:rsidP="00055723">
            <w:pPr>
              <w:pStyle w:val="TableText"/>
              <w:rPr>
                <w:b/>
                <w:bCs/>
              </w:rPr>
            </w:pPr>
          </w:p>
          <w:p w14:paraId="74ACD213" w14:textId="77777777" w:rsidR="00A81196" w:rsidRPr="00D30A0B" w:rsidRDefault="00A81196" w:rsidP="00A81196">
            <w:pPr>
              <w:pStyle w:val="TableText"/>
              <w:rPr>
                <w:b/>
                <w:bCs/>
                <w:color w:val="0000FF"/>
              </w:rPr>
            </w:pPr>
            <w:r w:rsidRPr="00D30A0B">
              <w:rPr>
                <w:b/>
                <w:bCs/>
              </w:rPr>
              <w:lastRenderedPageBreak/>
              <w:t xml:space="preserve">For questions call toll free at </w:t>
            </w:r>
            <w:r w:rsidRPr="00D30A0B">
              <w:rPr>
                <w:b/>
                <w:bCs/>
                <w:color w:val="0000FF"/>
              </w:rPr>
              <w:t>1-877-818-5826</w:t>
            </w:r>
            <w:r w:rsidRPr="00D30A0B">
              <w:rPr>
                <w:b/>
                <w:bCs/>
              </w:rPr>
              <w:t xml:space="preserve">. TTY users dial </w:t>
            </w:r>
            <w:r w:rsidRPr="00D30A0B">
              <w:rPr>
                <w:b/>
                <w:bCs/>
                <w:color w:val="0000FF"/>
              </w:rPr>
              <w:t>711</w:t>
            </w:r>
          </w:p>
          <w:p w14:paraId="316B6F20" w14:textId="77777777" w:rsidR="007B64A9" w:rsidRPr="00D30A0B" w:rsidRDefault="007B64A9" w:rsidP="00DF489F">
            <w:pPr>
              <w:spacing w:line="240" w:lineRule="atLeast"/>
              <w:ind w:left="15" w:right="108"/>
              <w:rPr>
                <w:b/>
                <w:bCs/>
                <w:color w:val="0000FF"/>
                <w:sz w:val="24"/>
                <w:szCs w:val="24"/>
              </w:rPr>
            </w:pPr>
          </w:p>
          <w:p w14:paraId="316B6F28" w14:textId="77777777" w:rsidR="007B64A9" w:rsidRPr="00D30A0B" w:rsidRDefault="007B64A9" w:rsidP="00DF489F">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rPr>
            </w:pPr>
          </w:p>
          <w:p w14:paraId="2FC0DC04" w14:textId="47FAE0FA" w:rsidR="006B715B" w:rsidRPr="00D30A0B" w:rsidRDefault="006B715B" w:rsidP="006B715B">
            <w:pPr>
              <w:pStyle w:val="TableText"/>
              <w:rPr>
                <w:b/>
                <w:bCs/>
              </w:rPr>
            </w:pPr>
            <w:r w:rsidRPr="00D30A0B">
              <w:rPr>
                <w:b/>
                <w:bCs/>
              </w:rPr>
              <w:t>For Wellness Coaching program questions or to speak to a coach, call us toll-free at the number on your health plan ID card.</w:t>
            </w:r>
          </w:p>
          <w:p w14:paraId="316B6F2A" w14:textId="77777777" w:rsidR="007B64A9" w:rsidRPr="00D30A0B" w:rsidRDefault="007B64A9" w:rsidP="00DF489F">
            <w:pPr>
              <w:rPr>
                <w:b/>
                <w:bCs/>
                <w:color w:val="000000"/>
                <w:sz w:val="24"/>
                <w:szCs w:val="24"/>
              </w:rPr>
            </w:pPr>
          </w:p>
        </w:tc>
      </w:tr>
      <w:tr w:rsidR="00E8334E" w:rsidRPr="00D30A0B" w14:paraId="316B6F51" w14:textId="77777777" w:rsidTr="00E8334E">
        <w:tc>
          <w:tcPr>
            <w:tcW w:w="2952" w:type="dxa"/>
            <w:tcBorders>
              <w:top w:val="single" w:sz="6" w:space="0" w:color="auto"/>
              <w:left w:val="single" w:sz="6" w:space="0" w:color="auto"/>
              <w:bottom w:val="single" w:sz="6" w:space="0" w:color="auto"/>
              <w:right w:val="single" w:sz="6" w:space="0" w:color="auto"/>
            </w:tcBorders>
            <w:shd w:val="pct5" w:color="auto" w:fill="FFFFFF"/>
          </w:tcPr>
          <w:p w14:paraId="368D09DC" w14:textId="77777777" w:rsidR="00E8334E" w:rsidRPr="00D30A0B" w:rsidRDefault="00E8334E" w:rsidP="007711CD">
            <w:pPr>
              <w:rPr>
                <w:b/>
                <w:bCs/>
                <w:iCs/>
                <w:color w:val="000000"/>
                <w:sz w:val="24"/>
                <w:szCs w:val="24"/>
              </w:rPr>
            </w:pPr>
            <w:bookmarkStart w:id="184" w:name="UnitedHealthcare_Hearing_Program"/>
            <w:r w:rsidRPr="00D30A0B">
              <w:rPr>
                <w:b/>
                <w:bCs/>
                <w:iCs/>
                <w:color w:val="000000"/>
                <w:sz w:val="24"/>
                <w:szCs w:val="24"/>
              </w:rPr>
              <w:lastRenderedPageBreak/>
              <w:t xml:space="preserve">UnitedHealthcare Hearing </w:t>
            </w:r>
          </w:p>
          <w:p w14:paraId="316B6F3A" w14:textId="2829AD88" w:rsidR="00E8334E" w:rsidRPr="00D30A0B" w:rsidRDefault="00E8334E" w:rsidP="00BF76F1">
            <w:pPr>
              <w:pStyle w:val="TableText"/>
              <w:rPr>
                <w:b/>
                <w:bCs/>
              </w:rPr>
            </w:pPr>
            <w:r w:rsidRPr="00D30A0B">
              <w:rPr>
                <w:b/>
                <w:bCs/>
                <w:iCs/>
                <w:color w:val="000000"/>
                <w:szCs w:val="24"/>
              </w:rPr>
              <w:t>Program</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5E5CDC5F" w14:textId="77777777" w:rsidR="00E8334E" w:rsidRPr="00D30A0B" w:rsidRDefault="00E8334E" w:rsidP="007711CD">
            <w:pPr>
              <w:rPr>
                <w:iCs/>
                <w:color w:val="000000"/>
                <w:sz w:val="24"/>
                <w:szCs w:val="24"/>
              </w:rPr>
            </w:pPr>
            <w:r w:rsidRPr="00D30A0B">
              <w:rPr>
                <w:iCs/>
                <w:color w:val="000000"/>
                <w:sz w:val="24"/>
                <w:szCs w:val="24"/>
              </w:rPr>
              <w:t>UnitedHealthcare Hearing offers high quality, custom-programmed hearing aids at</w:t>
            </w:r>
            <w:r w:rsidRPr="00D30A0B">
              <w:t xml:space="preserve"> </w:t>
            </w:r>
            <w:r w:rsidRPr="00D30A0B">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2B7F1EAD" w14:textId="77777777" w:rsidR="00E8334E" w:rsidRPr="00D30A0B" w:rsidRDefault="00E8334E" w:rsidP="007711CD">
            <w:pPr>
              <w:rPr>
                <w:color w:val="000000"/>
                <w:sz w:val="24"/>
                <w:szCs w:val="24"/>
              </w:rPr>
            </w:pPr>
          </w:p>
          <w:p w14:paraId="46C8977B" w14:textId="77777777" w:rsidR="00E8334E" w:rsidRPr="00D30A0B" w:rsidRDefault="00E8334E" w:rsidP="007711CD">
            <w:pPr>
              <w:rPr>
                <w:color w:val="000000"/>
                <w:sz w:val="24"/>
                <w:szCs w:val="24"/>
              </w:rPr>
            </w:pPr>
            <w:r w:rsidRPr="00D30A0B">
              <w:rPr>
                <w:color w:val="000000"/>
                <w:sz w:val="24"/>
                <w:szCs w:val="24"/>
              </w:rPr>
              <w:t>Benefits of this program:</w:t>
            </w:r>
          </w:p>
          <w:p w14:paraId="18683236" w14:textId="77777777" w:rsidR="00E8334E" w:rsidRPr="00D30A0B" w:rsidRDefault="00E8334E" w:rsidP="00E8334E">
            <w:pPr>
              <w:pStyle w:val="ListParagraph"/>
              <w:numPr>
                <w:ilvl w:val="0"/>
                <w:numId w:val="25"/>
              </w:numPr>
              <w:spacing w:after="0" w:line="240" w:lineRule="auto"/>
              <w:rPr>
                <w:rFonts w:ascii="Times New Roman" w:hAnsi="Times New Roman" w:cs="Times New Roman"/>
                <w:color w:val="000000"/>
                <w:sz w:val="24"/>
                <w:szCs w:val="24"/>
              </w:rPr>
            </w:pPr>
            <w:r w:rsidRPr="00D30A0B">
              <w:rPr>
                <w:rFonts w:ascii="Times New Roman" w:hAnsi="Times New Roman" w:cs="Times New Roman"/>
                <w:color w:val="000000"/>
                <w:sz w:val="24"/>
                <w:szCs w:val="24"/>
              </w:rPr>
              <w:t>There is no cost to use this program</w:t>
            </w:r>
          </w:p>
          <w:p w14:paraId="705B0400" w14:textId="77777777" w:rsidR="00E8334E" w:rsidRPr="00D30A0B" w:rsidRDefault="00E8334E" w:rsidP="00E8334E">
            <w:pPr>
              <w:pStyle w:val="iBAAGLevel1Bullets"/>
              <w:numPr>
                <w:ilvl w:val="0"/>
                <w:numId w:val="25"/>
              </w:numPr>
              <w:rPr>
                <w:rFonts w:ascii="Times New Roman" w:hAnsi="Times New Roman" w:cs="Times New Roman"/>
              </w:rPr>
            </w:pPr>
            <w:r w:rsidRPr="00D30A0B">
              <w:rPr>
                <w:rFonts w:ascii="Times New Roman" w:hAnsi="Times New Roman" w:cs="Times New Roman"/>
              </w:rPr>
              <w:t xml:space="preserve">Access to more than </w:t>
            </w:r>
            <w:r w:rsidRPr="00D30A0B">
              <w:rPr>
                <w:rFonts w:ascii="Times New Roman" w:hAnsi="Times New Roman" w:cs="Times New Roman"/>
                <w:b/>
                <w:color w:val="0000FF"/>
              </w:rPr>
              <w:t>5,000</w:t>
            </w:r>
            <w:r w:rsidRPr="00D30A0B">
              <w:rPr>
                <w:rFonts w:ascii="Times New Roman" w:hAnsi="Times New Roman" w:cs="Times New Roman"/>
                <w:color w:val="0000FF"/>
              </w:rPr>
              <w:t xml:space="preserve"> </w:t>
            </w:r>
            <w:r w:rsidRPr="00D30A0B">
              <w:rPr>
                <w:rFonts w:ascii="Times New Roman" w:hAnsi="Times New Roman" w:cs="Times New Roman"/>
              </w:rPr>
              <w:t>providers nationwide</w:t>
            </w:r>
          </w:p>
          <w:p w14:paraId="6EB571A7" w14:textId="77777777" w:rsidR="00E8334E" w:rsidRPr="00D30A0B" w:rsidRDefault="00E8334E" w:rsidP="00E8334E">
            <w:pPr>
              <w:pStyle w:val="iBAAGLevel1Bullets"/>
              <w:numPr>
                <w:ilvl w:val="0"/>
                <w:numId w:val="25"/>
              </w:numPr>
              <w:rPr>
                <w:rFonts w:ascii="Times New Roman" w:hAnsi="Times New Roman" w:cs="Times New Roman"/>
              </w:rPr>
            </w:pPr>
            <w:r w:rsidRPr="00D30A0B">
              <w:rPr>
                <w:rFonts w:ascii="Times New Roman" w:hAnsi="Times New Roman" w:cs="Times New Roman"/>
              </w:rPr>
              <w:t>You can get high quality hearing aids for a fraction of the cost</w:t>
            </w:r>
          </w:p>
          <w:p w14:paraId="41D60509" w14:textId="77777777" w:rsidR="00E8334E" w:rsidRPr="00D30A0B" w:rsidRDefault="00E8334E" w:rsidP="00E8334E">
            <w:pPr>
              <w:pStyle w:val="ListParagraph"/>
              <w:numPr>
                <w:ilvl w:val="0"/>
                <w:numId w:val="25"/>
              </w:numPr>
              <w:spacing w:after="0" w:line="240" w:lineRule="auto"/>
              <w:rPr>
                <w:rFonts w:ascii="Times New Roman" w:hAnsi="Times New Roman" w:cs="Times New Roman"/>
                <w:dstrike/>
                <w:color w:val="000000"/>
                <w:sz w:val="24"/>
                <w:szCs w:val="24"/>
              </w:rPr>
            </w:pPr>
            <w:r w:rsidRPr="00D30A0B">
              <w:rPr>
                <w:rFonts w:ascii="Times New Roman" w:hAnsi="Times New Roman" w:cs="Times New Roman"/>
                <w:color w:val="000000"/>
                <w:sz w:val="24"/>
                <w:szCs w:val="24"/>
              </w:rPr>
              <w:t>Your hearing aid is programmed specifically for you</w:t>
            </w:r>
            <w:r w:rsidRPr="00D30A0B">
              <w:rPr>
                <w:rFonts w:ascii="Times New Roman" w:hAnsi="Times New Roman" w:cs="Times New Roman"/>
                <w:dstrike/>
                <w:color w:val="000000"/>
                <w:sz w:val="24"/>
                <w:szCs w:val="24"/>
              </w:rPr>
              <w:t xml:space="preserve"> </w:t>
            </w:r>
          </w:p>
          <w:p w14:paraId="4A8BFD5D" w14:textId="77777777" w:rsidR="00E8334E" w:rsidRPr="00D30A0B" w:rsidRDefault="00E8334E" w:rsidP="00E8334E">
            <w:pPr>
              <w:pStyle w:val="ListParagraph"/>
              <w:numPr>
                <w:ilvl w:val="0"/>
                <w:numId w:val="25"/>
              </w:numPr>
              <w:spacing w:after="0" w:line="240" w:lineRule="auto"/>
              <w:rPr>
                <w:rFonts w:ascii="Times New Roman" w:hAnsi="Times New Roman" w:cs="Times New Roman"/>
                <w:color w:val="000000"/>
                <w:sz w:val="24"/>
                <w:szCs w:val="24"/>
              </w:rPr>
            </w:pPr>
            <w:r w:rsidRPr="00D30A0B">
              <w:rPr>
                <w:rFonts w:ascii="Times New Roman" w:hAnsi="Times New Roman" w:cs="Times New Roman"/>
                <w:color w:val="000000"/>
                <w:sz w:val="24"/>
                <w:szCs w:val="24"/>
              </w:rPr>
              <w:t>We take care of the claim submission process for you</w:t>
            </w:r>
          </w:p>
          <w:p w14:paraId="7783C37B" w14:textId="77777777" w:rsidR="00E8334E" w:rsidRPr="00D30A0B" w:rsidRDefault="00E8334E" w:rsidP="007711CD">
            <w:pPr>
              <w:rPr>
                <w:color w:val="000000"/>
                <w:sz w:val="24"/>
                <w:szCs w:val="24"/>
              </w:rPr>
            </w:pPr>
          </w:p>
          <w:p w14:paraId="316B6F50" w14:textId="38ED2B79" w:rsidR="00E8334E" w:rsidRPr="00D30A0B" w:rsidRDefault="00E8334E" w:rsidP="00BF167E">
            <w:pPr>
              <w:pStyle w:val="TableTextChar"/>
              <w:rPr>
                <w:b/>
                <w:bCs/>
                <w:color w:val="FF00FF"/>
              </w:rPr>
            </w:pPr>
            <w:r w:rsidRPr="00D30A0B">
              <w:rPr>
                <w:rFonts w:eastAsia="Calibri"/>
                <w:color w:val="000000"/>
                <w:szCs w:val="24"/>
              </w:rPr>
              <w:t xml:space="preserve">For more information about this program and how to order, click </w:t>
            </w:r>
            <w:hyperlink r:id="rId34" w:history="1">
              <w:r w:rsidRPr="00D30A0B">
                <w:rPr>
                  <w:rStyle w:val="Hyperlink"/>
                  <w:rFonts w:eastAsia="Calibri"/>
                  <w:b/>
                  <w:bCs/>
                  <w:color w:val="3333FF"/>
                  <w:szCs w:val="24"/>
                </w:rPr>
                <w:t>here</w:t>
              </w:r>
            </w:hyperlink>
            <w:r w:rsidRPr="00D30A0B">
              <w:rPr>
                <w:rFonts w:eastAsia="Calibri"/>
                <w:color w:val="000000"/>
                <w:szCs w:val="24"/>
              </w:rPr>
              <w:t xml:space="preserve"> or call </w:t>
            </w:r>
            <w:r w:rsidRPr="00D30A0B">
              <w:rPr>
                <w:rStyle w:val="iBAAGStandardTextBoldChar"/>
                <w:rFonts w:ascii="Times New Roman" w:hAnsi="Times New Roman" w:cs="Times New Roman"/>
                <w:color w:val="0000FF"/>
              </w:rPr>
              <w:t>1-855-523-9355</w:t>
            </w:r>
            <w:r w:rsidRPr="00D30A0B">
              <w:rPr>
                <w:rStyle w:val="iBAAGStandardTextBoldChar"/>
                <w:rFonts w:ascii="Times New Roman" w:hAnsi="Times New Roman" w:cs="Times New Roman"/>
                <w:color w:val="000000"/>
              </w:rPr>
              <w:t>,</w:t>
            </w:r>
            <w:r w:rsidRPr="00D30A0B">
              <w:rPr>
                <w:rFonts w:eastAsia="Calibri"/>
                <w:color w:val="000000"/>
                <w:szCs w:val="24"/>
              </w:rPr>
              <w:t xml:space="preserve"> TTY users can dial </w:t>
            </w:r>
            <w:r w:rsidRPr="00D30A0B">
              <w:rPr>
                <w:rStyle w:val="iBAAGStandardTextBoldChar"/>
                <w:rFonts w:ascii="Times New Roman" w:hAnsi="Times New Roman" w:cs="Times New Roman"/>
                <w:color w:val="0000FF"/>
              </w:rPr>
              <w:t>711</w:t>
            </w:r>
            <w:r w:rsidRPr="00D30A0B">
              <w:rPr>
                <w:rFonts w:eastAsia="Calibri"/>
                <w:color w:val="000000"/>
                <w:szCs w:val="24"/>
              </w:rPr>
              <w:t>.</w:t>
            </w:r>
          </w:p>
        </w:tc>
      </w:tr>
      <w:tr w:rsidR="00E8334E" w:rsidRPr="00D30A0B" w14:paraId="5FB66E83" w14:textId="77777777" w:rsidTr="0054097D">
        <w:tc>
          <w:tcPr>
            <w:tcW w:w="2952" w:type="dxa"/>
            <w:tcBorders>
              <w:top w:val="single" w:sz="6" w:space="0" w:color="auto"/>
              <w:left w:val="single" w:sz="6" w:space="0" w:color="auto"/>
              <w:bottom w:val="single" w:sz="6" w:space="0" w:color="auto"/>
              <w:right w:val="single" w:sz="6" w:space="0" w:color="auto"/>
            </w:tcBorders>
            <w:shd w:val="pct5" w:color="auto" w:fill="FFFFFF"/>
          </w:tcPr>
          <w:p w14:paraId="6FF9B677" w14:textId="77777777" w:rsidR="00E8334E" w:rsidRPr="00D30A0B" w:rsidRDefault="00E8334E" w:rsidP="007711CD">
            <w:pPr>
              <w:numPr>
                <w:ilvl w:val="12"/>
                <w:numId w:val="0"/>
              </w:numPr>
              <w:rPr>
                <w:b/>
                <w:color w:val="000000"/>
                <w:sz w:val="24"/>
              </w:rPr>
            </w:pPr>
            <w:bookmarkStart w:id="185" w:name="Second_MD"/>
            <w:r w:rsidRPr="00D30A0B">
              <w:rPr>
                <w:b/>
                <w:color w:val="000000"/>
                <w:sz w:val="24"/>
              </w:rPr>
              <w:t>2nd.MD</w:t>
            </w:r>
            <w:bookmarkEnd w:id="185"/>
          </w:p>
          <w:p w14:paraId="14EFD3B8" w14:textId="77777777" w:rsidR="00E8334E" w:rsidRPr="00D30A0B" w:rsidRDefault="00E8334E" w:rsidP="007711CD">
            <w:pPr>
              <w:rPr>
                <w:b/>
                <w:bCs/>
                <w:iCs/>
                <w:color w:val="000000"/>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9D9E6EB" w14:textId="77777777" w:rsidR="00E8334E" w:rsidRPr="00D30A0B" w:rsidRDefault="00E8334E" w:rsidP="007711CD">
            <w:pPr>
              <w:rPr>
                <w:sz w:val="24"/>
                <w:szCs w:val="24"/>
              </w:rPr>
            </w:pPr>
            <w:r w:rsidRPr="00D30A0B">
              <w:rPr>
                <w:sz w:val="24"/>
                <w:szCs w:val="24"/>
              </w:rPr>
              <w:t>2nd.MD is a Second Opinion service that provides members access to experienced specialists virtually (via phone or video conference) for education and guidance on:</w:t>
            </w:r>
          </w:p>
          <w:p w14:paraId="177CB099" w14:textId="77777777" w:rsidR="00E8334E" w:rsidRPr="00D30A0B" w:rsidRDefault="00E8334E" w:rsidP="00E8334E">
            <w:pPr>
              <w:numPr>
                <w:ilvl w:val="0"/>
                <w:numId w:val="27"/>
              </w:numPr>
              <w:contextualSpacing/>
              <w:rPr>
                <w:sz w:val="24"/>
                <w:szCs w:val="24"/>
              </w:rPr>
            </w:pPr>
            <w:r w:rsidRPr="00D30A0B">
              <w:rPr>
                <w:sz w:val="24"/>
                <w:szCs w:val="24"/>
              </w:rPr>
              <w:t>New diagnoses</w:t>
            </w:r>
          </w:p>
          <w:p w14:paraId="258F8E4A" w14:textId="77777777" w:rsidR="00E8334E" w:rsidRPr="00D30A0B" w:rsidRDefault="00E8334E" w:rsidP="00E8334E">
            <w:pPr>
              <w:numPr>
                <w:ilvl w:val="0"/>
                <w:numId w:val="27"/>
              </w:numPr>
              <w:contextualSpacing/>
              <w:rPr>
                <w:sz w:val="24"/>
                <w:szCs w:val="24"/>
              </w:rPr>
            </w:pPr>
            <w:r w:rsidRPr="00D30A0B">
              <w:rPr>
                <w:sz w:val="24"/>
                <w:szCs w:val="24"/>
              </w:rPr>
              <w:t>Surgeries or procedures</w:t>
            </w:r>
          </w:p>
          <w:p w14:paraId="0F5262E9" w14:textId="77777777" w:rsidR="00E8334E" w:rsidRPr="00D30A0B" w:rsidRDefault="00E8334E" w:rsidP="00E8334E">
            <w:pPr>
              <w:numPr>
                <w:ilvl w:val="0"/>
                <w:numId w:val="27"/>
              </w:numPr>
              <w:contextualSpacing/>
              <w:rPr>
                <w:sz w:val="24"/>
                <w:szCs w:val="24"/>
              </w:rPr>
            </w:pPr>
            <w:r w:rsidRPr="00D30A0B">
              <w:rPr>
                <w:sz w:val="24"/>
                <w:szCs w:val="24"/>
              </w:rPr>
              <w:t>Questions about treatment plans and medications</w:t>
            </w:r>
          </w:p>
          <w:p w14:paraId="66A936B2" w14:textId="77777777" w:rsidR="00E8334E" w:rsidRPr="00D30A0B" w:rsidRDefault="00E8334E" w:rsidP="00E8334E">
            <w:pPr>
              <w:numPr>
                <w:ilvl w:val="0"/>
                <w:numId w:val="27"/>
              </w:numPr>
              <w:contextualSpacing/>
              <w:rPr>
                <w:sz w:val="24"/>
                <w:szCs w:val="24"/>
              </w:rPr>
            </w:pPr>
            <w:r w:rsidRPr="00D30A0B">
              <w:rPr>
                <w:sz w:val="24"/>
                <w:szCs w:val="24"/>
              </w:rPr>
              <w:t>Ongoing chronic conditions</w:t>
            </w:r>
          </w:p>
          <w:p w14:paraId="04A43165" w14:textId="77777777" w:rsidR="00E8334E" w:rsidRPr="00D30A0B" w:rsidRDefault="00E8334E" w:rsidP="007711CD">
            <w:pPr>
              <w:rPr>
                <w:sz w:val="24"/>
                <w:szCs w:val="24"/>
              </w:rPr>
            </w:pPr>
          </w:p>
          <w:p w14:paraId="2A07A44B" w14:textId="77777777" w:rsidR="00E8334E" w:rsidRPr="00D30A0B" w:rsidRDefault="00E8334E" w:rsidP="007711CD">
            <w:pPr>
              <w:rPr>
                <w:sz w:val="24"/>
                <w:szCs w:val="24"/>
              </w:rPr>
            </w:pPr>
            <w:r w:rsidRPr="00D30A0B">
              <w:rPr>
                <w:sz w:val="24"/>
                <w:szCs w:val="24"/>
              </w:rPr>
              <w:t xml:space="preserve">To speak to 2nd.MD, members can call </w:t>
            </w:r>
            <w:r w:rsidRPr="00D30A0B">
              <w:rPr>
                <w:b/>
                <w:color w:val="0000FF"/>
                <w:sz w:val="24"/>
                <w:szCs w:val="24"/>
              </w:rPr>
              <w:t>1-866-269-3534</w:t>
            </w:r>
          </w:p>
          <w:p w14:paraId="0236985B" w14:textId="77777777" w:rsidR="00E8334E" w:rsidRPr="00D30A0B" w:rsidRDefault="00E8334E" w:rsidP="007711CD"/>
          <w:p w14:paraId="4F99F0C4" w14:textId="4216F0B7" w:rsidR="00E8334E" w:rsidRPr="00D30A0B" w:rsidRDefault="00E8334E">
            <w:pPr>
              <w:rPr>
                <w:iCs/>
                <w:color w:val="000000"/>
                <w:sz w:val="24"/>
                <w:szCs w:val="24"/>
              </w:rPr>
            </w:pPr>
            <w:r w:rsidRPr="00D30A0B">
              <w:rPr>
                <w:sz w:val="24"/>
                <w:szCs w:val="24"/>
              </w:rPr>
              <w:t xml:space="preserve">To activate your membership or to speak to 2nd.MD, call </w:t>
            </w:r>
            <w:r w:rsidRPr="00D30A0B">
              <w:rPr>
                <w:b/>
                <w:color w:val="0000FF"/>
                <w:sz w:val="24"/>
                <w:szCs w:val="24"/>
              </w:rPr>
              <w:t>1-866-269-3534</w:t>
            </w:r>
            <w:r w:rsidRPr="00D30A0B">
              <w:rPr>
                <w:sz w:val="24"/>
                <w:szCs w:val="24"/>
              </w:rPr>
              <w:t>.</w:t>
            </w:r>
          </w:p>
        </w:tc>
      </w:tr>
      <w:tr w:rsidR="00ED1AC7" w:rsidRPr="00D30A0B" w14:paraId="316B6F60" w14:textId="77777777" w:rsidTr="00E8334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F52" w14:textId="77777777" w:rsidR="00ED1AC7" w:rsidRPr="00D30A0B" w:rsidRDefault="00ED1AC7">
            <w:pPr>
              <w:pStyle w:val="TableText"/>
              <w:numPr>
                <w:ilvl w:val="12"/>
                <w:numId w:val="0"/>
              </w:numPr>
              <w:rPr>
                <w:b/>
                <w:color w:val="000000"/>
              </w:rPr>
            </w:pPr>
            <w:bookmarkStart w:id="186" w:name="Vision_Vendor"/>
            <w:r w:rsidRPr="00D30A0B">
              <w:rPr>
                <w:b/>
                <w:color w:val="000000"/>
              </w:rPr>
              <w:t>Vision Vendor</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16B6F54" w14:textId="77777777" w:rsidR="00ED1AC7" w:rsidRPr="00D30A0B" w:rsidRDefault="00ED1AC7" w:rsidP="004938E7">
            <w:pPr>
              <w:pStyle w:val="TableTextCharChar"/>
              <w:numPr>
                <w:ilvl w:val="12"/>
                <w:numId w:val="0"/>
              </w:numPr>
              <w:rPr>
                <w:b/>
                <w:color w:val="0000FF"/>
              </w:rPr>
            </w:pPr>
            <w:r w:rsidRPr="00D30A0B">
              <w:rPr>
                <w:color w:val="000000"/>
              </w:rPr>
              <w:t xml:space="preserve">Administered by: </w:t>
            </w:r>
            <w:r w:rsidRPr="00D30A0B">
              <w:rPr>
                <w:b/>
                <w:color w:val="000000"/>
              </w:rPr>
              <w:t>UnitedHealthcare Vision</w:t>
            </w:r>
          </w:p>
          <w:p w14:paraId="316B6F55" w14:textId="77777777" w:rsidR="00ED1AC7" w:rsidRPr="00D30A0B" w:rsidRDefault="00ED1AC7" w:rsidP="004938E7">
            <w:pPr>
              <w:pStyle w:val="List"/>
              <w:rPr>
                <w:rFonts w:ascii="Times New Roman" w:hAnsi="Times New Roman"/>
                <w:color w:val="000000"/>
              </w:rPr>
            </w:pPr>
            <w:r w:rsidRPr="00D30A0B">
              <w:rPr>
                <w:rFonts w:ascii="Times New Roman" w:hAnsi="Times New Roman"/>
                <w:color w:val="000000"/>
              </w:rPr>
              <w:t xml:space="preserve">●   Call </w:t>
            </w:r>
            <w:r w:rsidRPr="00D30A0B">
              <w:rPr>
                <w:rFonts w:ascii="Times New Roman" w:hAnsi="Times New Roman"/>
                <w:b/>
                <w:color w:val="0000FF"/>
              </w:rPr>
              <w:t>1-800-638-3120</w:t>
            </w:r>
          </w:p>
          <w:p w14:paraId="316B6F56" w14:textId="77777777" w:rsidR="00ED1AC7" w:rsidRPr="00D30A0B" w:rsidRDefault="00ED1AC7" w:rsidP="004938E7">
            <w:pPr>
              <w:pStyle w:val="TableTextCharChar"/>
              <w:numPr>
                <w:ilvl w:val="12"/>
                <w:numId w:val="0"/>
              </w:numPr>
              <w:rPr>
                <w:b/>
                <w:color w:val="0000FF"/>
              </w:rPr>
            </w:pPr>
          </w:p>
          <w:p w14:paraId="316B6F57" w14:textId="77777777" w:rsidR="00ED1AC7" w:rsidRPr="00D30A0B" w:rsidRDefault="00ED1AC7" w:rsidP="004938E7">
            <w:pPr>
              <w:pStyle w:val="TableTextCharChar"/>
              <w:numPr>
                <w:ilvl w:val="12"/>
                <w:numId w:val="0"/>
              </w:numPr>
              <w:rPr>
                <w:b/>
                <w:color w:val="000000"/>
              </w:rPr>
            </w:pPr>
            <w:r w:rsidRPr="00D30A0B">
              <w:rPr>
                <w:b/>
                <w:color w:val="000000"/>
              </w:rPr>
              <w:t>Please contact UnitedHealthcare Vision to verify eligibility and coverage for routine vision.</w:t>
            </w:r>
          </w:p>
          <w:p w14:paraId="316B6F58" w14:textId="77777777" w:rsidR="00ED1AC7" w:rsidRPr="00D30A0B" w:rsidRDefault="00ED1AC7" w:rsidP="004938E7">
            <w:pPr>
              <w:pStyle w:val="TableTextCharChar"/>
              <w:numPr>
                <w:ilvl w:val="12"/>
                <w:numId w:val="0"/>
              </w:numPr>
              <w:rPr>
                <w:b/>
                <w:color w:val="000000"/>
              </w:rPr>
            </w:pPr>
          </w:p>
          <w:p w14:paraId="316B6F5F" w14:textId="77777777" w:rsidR="00ED1AC7" w:rsidRPr="00D30A0B" w:rsidRDefault="00ED1AC7" w:rsidP="00102029">
            <w:pPr>
              <w:pStyle w:val="TableTextCharChar"/>
              <w:numPr>
                <w:ilvl w:val="12"/>
                <w:numId w:val="0"/>
              </w:numPr>
              <w:rPr>
                <w:b/>
                <w:color w:val="000000"/>
              </w:rPr>
            </w:pPr>
          </w:p>
        </w:tc>
      </w:tr>
    </w:tbl>
    <w:p w14:paraId="316B6F61" w14:textId="77777777" w:rsidR="008D6A82" w:rsidRPr="00D30A0B" w:rsidRDefault="008D6A82">
      <w:pPr>
        <w:numPr>
          <w:ilvl w:val="12"/>
          <w:numId w:val="0"/>
        </w:numPr>
        <w:rPr>
          <w:sz w:val="24"/>
        </w:rPr>
      </w:pPr>
    </w:p>
    <w:p w14:paraId="316B6F62" w14:textId="77777777" w:rsidR="008D6A82" w:rsidRPr="00D30A0B" w:rsidRDefault="008D6A82">
      <w:pPr>
        <w:numPr>
          <w:ilvl w:val="12"/>
          <w:numId w:val="0"/>
        </w:numPr>
        <w:rPr>
          <w:sz w:val="24"/>
        </w:rPr>
      </w:pPr>
    </w:p>
    <w:p w14:paraId="316B6F63" w14:textId="77777777" w:rsidR="008D6A82" w:rsidRPr="00D30A0B" w:rsidRDefault="008D6A82" w:rsidP="00E04131">
      <w:r w:rsidRPr="00D30A0B">
        <w:t>&lt;!--ID=CSR--&gt;</w:t>
      </w:r>
    </w:p>
    <w:p w14:paraId="316B6F64" w14:textId="77777777" w:rsidR="008D6A82" w:rsidRPr="00D30A0B" w:rsidRDefault="008D6A82">
      <w:pPr>
        <w:numPr>
          <w:ilvl w:val="12"/>
          <w:numId w:val="0"/>
        </w:numPr>
        <w:outlineLvl w:val="0"/>
        <w:rPr>
          <w:b/>
          <w:color w:val="FF0000"/>
          <w:sz w:val="32"/>
        </w:rPr>
      </w:pPr>
      <w:r w:rsidRPr="00D30A0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6F68" w14:textId="77777777" w:rsidTr="00243F0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F65" w14:textId="77777777" w:rsidR="008D6A82" w:rsidRPr="00D30A0B" w:rsidRDefault="008D6A82">
            <w:pPr>
              <w:pStyle w:val="TableHeaderText"/>
              <w:numPr>
                <w:ilvl w:val="12"/>
                <w:numId w:val="0"/>
              </w:numPr>
              <w:rPr>
                <w:color w:val="FF0000"/>
              </w:rPr>
            </w:pPr>
            <w:r w:rsidRPr="00D30A0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F66" w14:textId="283D0790" w:rsidR="008D6A82" w:rsidRPr="00D30A0B" w:rsidRDefault="00A5564B">
            <w:pPr>
              <w:pStyle w:val="TableHeaderText"/>
              <w:rPr>
                <w:bCs/>
                <w:color w:val="FF0000"/>
              </w:rPr>
            </w:pPr>
            <w:r w:rsidRPr="00D30A0B">
              <w:rPr>
                <w:bCs/>
                <w:color w:val="FF0000"/>
              </w:rPr>
              <w:t>CHOICE</w:t>
            </w:r>
            <w:r w:rsidR="008D6A82" w:rsidRPr="00D30A0B">
              <w:rPr>
                <w:bCs/>
                <w:color w:val="FF0000"/>
              </w:rPr>
              <w:t xml:space="preserve"> </w:t>
            </w:r>
          </w:p>
          <w:p w14:paraId="316B6F67" w14:textId="77777777" w:rsidR="008D6A82" w:rsidRPr="00D30A0B" w:rsidRDefault="008D6A82">
            <w:pPr>
              <w:pStyle w:val="TableHeaderText"/>
              <w:numPr>
                <w:ilvl w:val="12"/>
                <w:numId w:val="0"/>
              </w:numPr>
              <w:rPr>
                <w:b w:val="0"/>
                <w:color w:val="FF0000"/>
              </w:rPr>
            </w:pPr>
          </w:p>
        </w:tc>
      </w:tr>
      <w:tr w:rsidR="005D1774" w:rsidRPr="00D30A0B" w14:paraId="316B6F82" w14:textId="77777777" w:rsidTr="00243F0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130CB3A" w14:textId="77777777" w:rsidR="005D1774" w:rsidRPr="00D30A0B" w:rsidRDefault="005D1774" w:rsidP="003269A5">
            <w:pPr>
              <w:pStyle w:val="TableText"/>
              <w:rPr>
                <w:b/>
                <w:bCs/>
                <w:color w:val="FF0000"/>
              </w:rPr>
            </w:pPr>
            <w:bookmarkStart w:id="187" w:name="Disease_Management_Program"/>
            <w:r w:rsidRPr="00D30A0B">
              <w:rPr>
                <w:b/>
                <w:bCs/>
                <w:color w:val="FF0000"/>
              </w:rPr>
              <w:lastRenderedPageBreak/>
              <w:t>Carve Out Disease Management Program</w:t>
            </w:r>
            <w:bookmarkEnd w:id="187"/>
          </w:p>
          <w:p w14:paraId="47F11F6D" w14:textId="77777777" w:rsidR="005D1774" w:rsidRPr="00D30A0B" w:rsidRDefault="005D1774" w:rsidP="003269A5">
            <w:pPr>
              <w:spacing w:line="240" w:lineRule="atLeast"/>
              <w:rPr>
                <w:b/>
                <w:bCs/>
                <w:color w:val="FF0000"/>
                <w:sz w:val="24"/>
              </w:rPr>
            </w:pPr>
          </w:p>
          <w:p w14:paraId="316B6F6B" w14:textId="77777777" w:rsidR="005D1774" w:rsidRPr="00D30A0B" w:rsidRDefault="005D1774" w:rsidP="00055723">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84F6AA6" w14:textId="77777777" w:rsidR="005D1774" w:rsidRPr="00D30A0B" w:rsidRDefault="005D1774" w:rsidP="003269A5">
            <w:pPr>
              <w:rPr>
                <w:b/>
                <w:color w:val="FF0000"/>
                <w:sz w:val="24"/>
              </w:rPr>
            </w:pPr>
            <w:r w:rsidRPr="00D30A0B">
              <w:rPr>
                <w:b/>
                <w:color w:val="FF0000"/>
                <w:sz w:val="24"/>
              </w:rPr>
              <w:t>Refer to UnitedHealthcare Personal Health Support with Disease Management</w:t>
            </w:r>
          </w:p>
          <w:p w14:paraId="69BB1D45" w14:textId="77777777" w:rsidR="005D1774" w:rsidRPr="00D30A0B" w:rsidRDefault="005D1774" w:rsidP="003269A5">
            <w:pPr>
              <w:pStyle w:val="TableText"/>
              <w:rPr>
                <w:color w:val="FF0000"/>
              </w:rPr>
            </w:pPr>
          </w:p>
          <w:p w14:paraId="4A5EDE65" w14:textId="77777777" w:rsidR="005D1774" w:rsidRPr="00D30A0B" w:rsidRDefault="005D1774" w:rsidP="003269A5">
            <w:pPr>
              <w:pStyle w:val="TableText"/>
              <w:rPr>
                <w:b/>
                <w:color w:val="FF0000"/>
              </w:rPr>
            </w:pPr>
            <w:r w:rsidRPr="00D30A0B">
              <w:rPr>
                <w:b/>
                <w:color w:val="FF0000"/>
              </w:rPr>
              <w:t>Also</w:t>
            </w:r>
          </w:p>
          <w:p w14:paraId="3486ABF9" w14:textId="77777777" w:rsidR="005D1774" w:rsidRPr="00D30A0B" w:rsidRDefault="005D1774" w:rsidP="003269A5">
            <w:pPr>
              <w:pStyle w:val="TableText"/>
              <w:rPr>
                <w:color w:val="FF0000"/>
              </w:rPr>
            </w:pPr>
          </w:p>
          <w:p w14:paraId="316B6F81" w14:textId="2D803CC9" w:rsidR="005D1774" w:rsidRPr="00D30A0B" w:rsidRDefault="005D1774" w:rsidP="008D4054">
            <w:pPr>
              <w:pStyle w:val="TableTextChar1"/>
              <w:rPr>
                <w:color w:val="FF0000"/>
              </w:rPr>
            </w:pPr>
            <w:r w:rsidRPr="00D30A0B">
              <w:rPr>
                <w:b/>
                <w:color w:val="FF0000"/>
                <w:szCs w:val="24"/>
              </w:rPr>
              <w:t xml:space="preserve">Optum Mercer Health Advantage Personal Health RN Team:  Call </w:t>
            </w:r>
            <w:r w:rsidRPr="00D30A0B">
              <w:rPr>
                <w:b/>
                <w:color w:val="0000FF"/>
                <w:szCs w:val="24"/>
              </w:rPr>
              <w:t>1-855-237-4202</w:t>
            </w:r>
          </w:p>
        </w:tc>
      </w:tr>
    </w:tbl>
    <w:p w14:paraId="316B6F89" w14:textId="77777777" w:rsidR="008D6A82" w:rsidRPr="00D30A0B" w:rsidRDefault="008D6A82">
      <w:pPr>
        <w:numPr>
          <w:ilvl w:val="12"/>
          <w:numId w:val="0"/>
        </w:numPr>
        <w:rPr>
          <w:sz w:val="24"/>
        </w:rPr>
      </w:pPr>
    </w:p>
    <w:p w14:paraId="316B6F8A" w14:textId="77777777" w:rsidR="008D6A82" w:rsidRPr="00D30A0B" w:rsidRDefault="008D6A82">
      <w:pPr>
        <w:numPr>
          <w:ilvl w:val="12"/>
          <w:numId w:val="0"/>
        </w:numPr>
        <w:rPr>
          <w:sz w:val="24"/>
        </w:rPr>
      </w:pPr>
    </w:p>
    <w:p w14:paraId="316B6F8B" w14:textId="77777777" w:rsidR="008D6A82" w:rsidRPr="00D30A0B" w:rsidRDefault="008D6A82" w:rsidP="00E04131">
      <w:r w:rsidRPr="00D30A0B">
        <w:t>&lt;!--section=Mental_and_Nervous--&gt;</w:t>
      </w:r>
    </w:p>
    <w:p w14:paraId="0165D156" w14:textId="77777777" w:rsidR="00583BD9" w:rsidRPr="00D30A0B" w:rsidRDefault="00583BD9" w:rsidP="00E04131"/>
    <w:p w14:paraId="707AB818"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2EF571F9"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19221DAC" w14:textId="1C4BB255" w:rsidR="00583BD9" w:rsidRPr="00D30A0B" w:rsidRDefault="00583BD9" w:rsidP="00583BD9">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35" w:history="1">
        <w:r w:rsidR="005F6FB1" w:rsidRPr="00D30A0B">
          <w:rPr>
            <w:i/>
            <w:iCs/>
            <w:color w:val="0000FF"/>
            <w:sz w:val="24"/>
            <w:szCs w:val="24"/>
            <w:u w:val="single"/>
          </w:rPr>
          <w:t>uhcprovider.com</w:t>
        </w:r>
      </w:hyperlink>
    </w:p>
    <w:p w14:paraId="3A1C7329" w14:textId="77777777" w:rsidR="00583BD9" w:rsidRPr="00D30A0B" w:rsidRDefault="00583BD9" w:rsidP="00E04131"/>
    <w:p w14:paraId="316B6F8C" w14:textId="77777777" w:rsidR="008D6A82" w:rsidRPr="00D30A0B" w:rsidRDefault="008D6A82">
      <w:pPr>
        <w:pBdr>
          <w:top w:val="double" w:sz="6" w:space="1" w:color="auto"/>
          <w:bottom w:val="double" w:sz="6" w:space="1" w:color="auto"/>
        </w:pBdr>
        <w:jc w:val="center"/>
        <w:outlineLvl w:val="0"/>
        <w:rPr>
          <w:b/>
          <w:bCs/>
          <w:color w:val="0000FF"/>
          <w:sz w:val="28"/>
        </w:rPr>
      </w:pPr>
      <w:bookmarkStart w:id="188" w:name="Mental_and_Nervous"/>
      <w:r w:rsidRPr="00D30A0B">
        <w:rPr>
          <w:b/>
          <w:bCs/>
          <w:color w:val="0000FF"/>
          <w:sz w:val="28"/>
        </w:rPr>
        <w:t>MENTAL HEALTH</w:t>
      </w:r>
    </w:p>
    <w:bookmarkEnd w:id="188"/>
    <w:p w14:paraId="316B6F8D" w14:textId="77777777" w:rsidR="008D6A82" w:rsidRPr="00D30A0B"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8D6A82" w:rsidRPr="00D30A0B" w14:paraId="316B6F91" w14:textId="77777777" w:rsidTr="003B00EB">
        <w:tc>
          <w:tcPr>
            <w:tcW w:w="2970" w:type="dxa"/>
            <w:tcBorders>
              <w:top w:val="single" w:sz="6" w:space="0" w:color="auto"/>
              <w:left w:val="single" w:sz="6" w:space="0" w:color="auto"/>
              <w:bottom w:val="single" w:sz="6" w:space="0" w:color="auto"/>
              <w:right w:val="single" w:sz="6" w:space="0" w:color="auto"/>
            </w:tcBorders>
            <w:shd w:val="clear" w:color="auto" w:fill="808000"/>
          </w:tcPr>
          <w:p w14:paraId="316B6F8E" w14:textId="77777777" w:rsidR="008D6A82" w:rsidRPr="00D30A0B" w:rsidRDefault="008D6A82">
            <w:pPr>
              <w:pStyle w:val="TableHeaderText"/>
              <w:numPr>
                <w:ilvl w:val="12"/>
                <w:numId w:val="0"/>
              </w:numPr>
              <w:rPr>
                <w:color w:val="000000"/>
              </w:rPr>
            </w:pPr>
            <w:r w:rsidRPr="00D30A0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F8F" w14:textId="7118292F" w:rsidR="008D6A82" w:rsidRPr="00D30A0B" w:rsidRDefault="00A5564B">
            <w:pPr>
              <w:pStyle w:val="TableHeaderText"/>
              <w:rPr>
                <w:bCs/>
                <w:color w:val="000000"/>
              </w:rPr>
            </w:pPr>
            <w:r w:rsidRPr="00D30A0B">
              <w:rPr>
                <w:bCs/>
                <w:color w:val="000000"/>
              </w:rPr>
              <w:t>CHOICE</w:t>
            </w:r>
            <w:r w:rsidR="008D6A82" w:rsidRPr="00D30A0B">
              <w:rPr>
                <w:bCs/>
                <w:color w:val="000000"/>
              </w:rPr>
              <w:t xml:space="preserve"> </w:t>
            </w:r>
          </w:p>
          <w:p w14:paraId="316B6F90" w14:textId="77777777" w:rsidR="008D6A82" w:rsidRPr="00D30A0B" w:rsidRDefault="008D6A82">
            <w:pPr>
              <w:pStyle w:val="TableHeaderText"/>
              <w:numPr>
                <w:ilvl w:val="12"/>
                <w:numId w:val="0"/>
              </w:numPr>
              <w:rPr>
                <w:color w:val="000000"/>
              </w:rPr>
            </w:pPr>
          </w:p>
        </w:tc>
      </w:tr>
      <w:tr w:rsidR="005D1774" w:rsidRPr="00D30A0B" w14:paraId="316B6F9F" w14:textId="77777777" w:rsidTr="003B00EB">
        <w:tc>
          <w:tcPr>
            <w:tcW w:w="2970" w:type="dxa"/>
            <w:tcBorders>
              <w:top w:val="single" w:sz="6" w:space="0" w:color="auto"/>
              <w:left w:val="single" w:sz="6" w:space="0" w:color="auto"/>
              <w:bottom w:val="single" w:sz="6" w:space="0" w:color="auto"/>
              <w:right w:val="single" w:sz="6" w:space="0" w:color="auto"/>
            </w:tcBorders>
            <w:shd w:val="pct5" w:color="auto" w:fill="FFFFFF"/>
          </w:tcPr>
          <w:p w14:paraId="316B6F92" w14:textId="0F69793E" w:rsidR="005D1774" w:rsidRPr="00D30A0B" w:rsidRDefault="005D1774">
            <w:pPr>
              <w:pStyle w:val="TableTextChar1"/>
              <w:numPr>
                <w:ilvl w:val="12"/>
                <w:numId w:val="0"/>
              </w:numPr>
              <w:rPr>
                <w:b/>
                <w:color w:val="000000"/>
              </w:rPr>
            </w:pPr>
            <w:bookmarkStart w:id="189" w:name="Vendor_1"/>
            <w:r w:rsidRPr="00D30A0B">
              <w:rPr>
                <w:b/>
                <w:color w:val="000000"/>
              </w:rPr>
              <w:t>Vendor</w:t>
            </w:r>
            <w:bookmarkEnd w:id="18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57114B5" w14:textId="77777777" w:rsidR="00FC63DF" w:rsidRPr="00D30A0B" w:rsidRDefault="00FC63DF" w:rsidP="00FC63DF">
            <w:pPr>
              <w:rPr>
                <w:color w:val="000000"/>
                <w:sz w:val="24"/>
                <w:szCs w:val="24"/>
              </w:rPr>
            </w:pPr>
            <w:r w:rsidRPr="00D30A0B">
              <w:rPr>
                <w:color w:val="000000"/>
                <w:sz w:val="24"/>
                <w:szCs w:val="24"/>
              </w:rPr>
              <w:t>Administered by:</w:t>
            </w:r>
          </w:p>
          <w:p w14:paraId="2E3411B0" w14:textId="77777777" w:rsidR="00FC63DF" w:rsidRPr="00D30A0B" w:rsidRDefault="00FC63DF" w:rsidP="00FC63DF">
            <w:pPr>
              <w:ind w:left="288" w:hanging="288"/>
              <w:rPr>
                <w:b/>
                <w:szCs w:val="24"/>
              </w:rPr>
            </w:pPr>
            <w:r w:rsidRPr="00D30A0B">
              <w:rPr>
                <w:color w:val="000000"/>
                <w:sz w:val="24"/>
                <w:szCs w:val="24"/>
              </w:rPr>
              <w:t>●  United Behavioral Health- Employer Division</w:t>
            </w:r>
          </w:p>
          <w:p w14:paraId="1E974DAE" w14:textId="77777777" w:rsidR="00FC63DF" w:rsidRPr="00D30A0B" w:rsidRDefault="00FC63DF" w:rsidP="00FC63DF">
            <w:pPr>
              <w:ind w:left="288" w:hanging="288"/>
              <w:rPr>
                <w:b/>
                <w:color w:val="FF00FF"/>
                <w:sz w:val="24"/>
              </w:rPr>
            </w:pPr>
            <w:r w:rsidRPr="00D30A0B">
              <w:rPr>
                <w:color w:val="000000"/>
                <w:sz w:val="24"/>
              </w:rPr>
              <w:t>●   Call:</w:t>
            </w:r>
            <w:r w:rsidRPr="00D30A0B">
              <w:rPr>
                <w:color w:val="FF00FF"/>
                <w:sz w:val="24"/>
              </w:rPr>
              <w:t xml:space="preserve"> </w:t>
            </w:r>
            <w:r w:rsidRPr="00D30A0B">
              <w:rPr>
                <w:b/>
                <w:color w:val="0000FF"/>
                <w:sz w:val="24"/>
              </w:rPr>
              <w:t>1-888-470-8079</w:t>
            </w:r>
          </w:p>
          <w:p w14:paraId="78955212" w14:textId="77777777" w:rsidR="005D1774" w:rsidRPr="00D30A0B" w:rsidRDefault="005D1774" w:rsidP="003269A5">
            <w:pPr>
              <w:pStyle w:val="TableTextCharChar"/>
              <w:rPr>
                <w:b/>
                <w:color w:val="0000FF"/>
              </w:rPr>
            </w:pPr>
          </w:p>
          <w:p w14:paraId="137A7B65" w14:textId="77777777" w:rsidR="005D1774" w:rsidRPr="00D30A0B" w:rsidRDefault="005D1774" w:rsidP="003269A5">
            <w:pPr>
              <w:pStyle w:val="TableTextCharCharChar1"/>
              <w:rPr>
                <w:b/>
              </w:rPr>
            </w:pPr>
            <w:r w:rsidRPr="00D30A0B">
              <w:rPr>
                <w:b/>
              </w:rPr>
              <w:t>EAP</w:t>
            </w:r>
          </w:p>
          <w:p w14:paraId="5CDC9919" w14:textId="4F0B54B2" w:rsidR="005D1774" w:rsidRPr="00D30A0B" w:rsidRDefault="005D1774" w:rsidP="003269A5">
            <w:pPr>
              <w:pStyle w:val="TableTextCharCharChar1"/>
              <w:rPr>
                <w:color w:val="000000"/>
              </w:rPr>
            </w:pPr>
            <w:r w:rsidRPr="00D30A0B">
              <w:rPr>
                <w:color w:val="000000"/>
              </w:rPr>
              <w:t xml:space="preserve">●   </w:t>
            </w:r>
            <w:r w:rsidR="00FC01E2" w:rsidRPr="00D30A0B">
              <w:rPr>
                <w:color w:val="000000"/>
              </w:rPr>
              <w:t>KEPRO</w:t>
            </w:r>
          </w:p>
          <w:p w14:paraId="15EA31E5" w14:textId="77777777" w:rsidR="005D1774" w:rsidRPr="00D30A0B" w:rsidRDefault="005D1774" w:rsidP="003269A5">
            <w:pPr>
              <w:pStyle w:val="TableTextCharCharChar1"/>
              <w:rPr>
                <w:b/>
                <w:color w:val="FF00FF"/>
              </w:rPr>
            </w:pPr>
            <w:r w:rsidRPr="00D30A0B">
              <w:rPr>
                <w:color w:val="000000"/>
              </w:rPr>
              <w:t>●   Call:</w:t>
            </w:r>
            <w:r w:rsidRPr="00D30A0B">
              <w:rPr>
                <w:color w:val="FF00FF"/>
              </w:rPr>
              <w:t xml:space="preserve"> </w:t>
            </w:r>
            <w:r w:rsidRPr="00D30A0B">
              <w:rPr>
                <w:b/>
                <w:color w:val="0000FF"/>
              </w:rPr>
              <w:t>1-800-607-1522</w:t>
            </w:r>
          </w:p>
          <w:p w14:paraId="316B6F9E" w14:textId="77777777" w:rsidR="005D1774" w:rsidRPr="00D30A0B" w:rsidRDefault="005D1774">
            <w:pPr>
              <w:pStyle w:val="TableTextChar1"/>
              <w:rPr>
                <w:b/>
                <w:color w:val="0000FF"/>
              </w:rPr>
            </w:pPr>
          </w:p>
        </w:tc>
      </w:tr>
      <w:tr w:rsidR="00DF2E79" w:rsidRPr="00D30A0B" w14:paraId="316B700D" w14:textId="77777777" w:rsidTr="003B00EB">
        <w:tc>
          <w:tcPr>
            <w:tcW w:w="2970" w:type="dxa"/>
            <w:tcBorders>
              <w:top w:val="single" w:sz="6" w:space="0" w:color="auto"/>
              <w:left w:val="single" w:sz="6" w:space="0" w:color="auto"/>
              <w:bottom w:val="single" w:sz="6" w:space="0" w:color="auto"/>
              <w:right w:val="single" w:sz="6" w:space="0" w:color="auto"/>
            </w:tcBorders>
            <w:shd w:val="pct5" w:color="auto" w:fill="FFFFFF"/>
          </w:tcPr>
          <w:p w14:paraId="0123BF63" w14:textId="77777777" w:rsidR="00DF2E79" w:rsidRPr="00D30A0B" w:rsidRDefault="00DF2E79" w:rsidP="00052C90">
            <w:pPr>
              <w:pStyle w:val="TableTextChar"/>
              <w:numPr>
                <w:ilvl w:val="12"/>
                <w:numId w:val="0"/>
              </w:numPr>
              <w:rPr>
                <w:b/>
                <w:szCs w:val="24"/>
              </w:rPr>
            </w:pPr>
            <w:bookmarkStart w:id="190" w:name="Mental_Health_Services"/>
            <w:r w:rsidRPr="00D30A0B">
              <w:rPr>
                <w:b/>
                <w:szCs w:val="24"/>
              </w:rPr>
              <w:t xml:space="preserve">Mental Health Services </w:t>
            </w:r>
          </w:p>
          <w:bookmarkEnd w:id="190"/>
          <w:p w14:paraId="5371D8A9" w14:textId="77777777" w:rsidR="00DF2E79" w:rsidRPr="00D30A0B" w:rsidRDefault="00DF2E79" w:rsidP="00052C90">
            <w:pPr>
              <w:pStyle w:val="TableTextChar"/>
              <w:numPr>
                <w:ilvl w:val="12"/>
                <w:numId w:val="0"/>
              </w:numPr>
              <w:rPr>
                <w:b/>
                <w:szCs w:val="24"/>
              </w:rPr>
            </w:pPr>
          </w:p>
          <w:p w14:paraId="51919EDD" w14:textId="77777777" w:rsidR="00DF2E79" w:rsidRPr="00D30A0B" w:rsidRDefault="00DF2E79" w:rsidP="00052C90">
            <w:pPr>
              <w:pStyle w:val="TableText"/>
              <w:rPr>
                <w:color w:val="000000"/>
                <w:szCs w:val="24"/>
              </w:rPr>
            </w:pPr>
            <w:r w:rsidRPr="00D30A0B">
              <w:rPr>
                <w:color w:val="000000"/>
                <w:szCs w:val="24"/>
              </w:rPr>
              <w:t>Mental Health Services include those received on an inpatient basis in a Hospital or Alternate Facility, and those received on an outpatient basis in a provider’s office or at an Alternate Facility.</w:t>
            </w:r>
          </w:p>
          <w:p w14:paraId="5A8876ED" w14:textId="77777777" w:rsidR="00DF2E79" w:rsidRPr="00D30A0B" w:rsidRDefault="00DF2E79" w:rsidP="00052C90">
            <w:pPr>
              <w:pStyle w:val="TableTextChar"/>
              <w:numPr>
                <w:ilvl w:val="12"/>
                <w:numId w:val="0"/>
              </w:numPr>
              <w:rPr>
                <w:b/>
                <w:szCs w:val="24"/>
              </w:rPr>
            </w:pPr>
          </w:p>
          <w:p w14:paraId="4047387E" w14:textId="77777777" w:rsidR="00DF2E79" w:rsidRPr="00D30A0B" w:rsidRDefault="00DF2E79" w:rsidP="00052C90">
            <w:pPr>
              <w:pStyle w:val="TableText"/>
              <w:rPr>
                <w:color w:val="000000"/>
                <w:szCs w:val="24"/>
              </w:rPr>
            </w:pPr>
            <w:r w:rsidRPr="00D30A0B">
              <w:rPr>
                <w:color w:val="000000"/>
                <w:szCs w:val="24"/>
              </w:rPr>
              <w:t>Benefits include the following services provided on either an outpatient or inpatient basis:</w:t>
            </w:r>
          </w:p>
          <w:p w14:paraId="074EFDD0" w14:textId="77777777" w:rsidR="00DF2E79" w:rsidRPr="00D30A0B" w:rsidRDefault="00DF2E79" w:rsidP="00052C90">
            <w:pPr>
              <w:pStyle w:val="TableText"/>
              <w:rPr>
                <w:color w:val="000000"/>
                <w:szCs w:val="24"/>
              </w:rPr>
            </w:pPr>
            <w:r w:rsidRPr="00D30A0B">
              <w:rPr>
                <w:color w:val="000000"/>
                <w:szCs w:val="24"/>
              </w:rPr>
              <w:t xml:space="preserve">●   diagnostic evaluations </w:t>
            </w:r>
          </w:p>
          <w:p w14:paraId="7C6BC556" w14:textId="77777777" w:rsidR="00DF2E79" w:rsidRPr="00D30A0B" w:rsidRDefault="00DF2E79" w:rsidP="00052C90">
            <w:pPr>
              <w:pStyle w:val="TableText"/>
              <w:ind w:left="288"/>
              <w:rPr>
                <w:color w:val="000000"/>
                <w:szCs w:val="24"/>
              </w:rPr>
            </w:pPr>
            <w:r w:rsidRPr="00D30A0B">
              <w:rPr>
                <w:color w:val="000000"/>
                <w:szCs w:val="24"/>
              </w:rPr>
              <w:t>and assessment;</w:t>
            </w:r>
          </w:p>
          <w:p w14:paraId="4D7E7DF6" w14:textId="77777777" w:rsidR="00DF2E79" w:rsidRPr="00D30A0B" w:rsidRDefault="00DF2E79" w:rsidP="00052C90">
            <w:pPr>
              <w:pStyle w:val="TableText"/>
              <w:rPr>
                <w:color w:val="000000"/>
                <w:szCs w:val="24"/>
              </w:rPr>
            </w:pPr>
            <w:r w:rsidRPr="00D30A0B">
              <w:rPr>
                <w:color w:val="000000"/>
                <w:szCs w:val="24"/>
              </w:rPr>
              <w:t xml:space="preserve">●   treatment planning; </w:t>
            </w:r>
          </w:p>
          <w:p w14:paraId="08B31AAA" w14:textId="77777777" w:rsidR="00DF2E79" w:rsidRPr="00D30A0B" w:rsidRDefault="00DF2E79" w:rsidP="00052C90">
            <w:pPr>
              <w:pStyle w:val="TableText"/>
              <w:rPr>
                <w:color w:val="000000"/>
                <w:szCs w:val="24"/>
              </w:rPr>
            </w:pPr>
            <w:r w:rsidRPr="00D30A0B">
              <w:rPr>
                <w:color w:val="000000"/>
                <w:szCs w:val="24"/>
              </w:rPr>
              <w:t>●   referral services;</w:t>
            </w:r>
          </w:p>
          <w:p w14:paraId="5A12AC7F" w14:textId="77777777" w:rsidR="00DF2E79" w:rsidRPr="00D30A0B" w:rsidRDefault="00DF2E79" w:rsidP="00052C90">
            <w:pPr>
              <w:pStyle w:val="TableText"/>
              <w:rPr>
                <w:color w:val="000000"/>
                <w:szCs w:val="24"/>
              </w:rPr>
            </w:pPr>
            <w:r w:rsidRPr="00D30A0B">
              <w:rPr>
                <w:color w:val="000000"/>
                <w:szCs w:val="24"/>
              </w:rPr>
              <w:t>●   medication management;</w:t>
            </w:r>
          </w:p>
          <w:p w14:paraId="19705B95" w14:textId="77777777" w:rsidR="00DF2E79" w:rsidRPr="00D30A0B" w:rsidRDefault="00DF2E79" w:rsidP="00052C90">
            <w:pPr>
              <w:pStyle w:val="TableText"/>
              <w:rPr>
                <w:color w:val="000000"/>
                <w:szCs w:val="24"/>
              </w:rPr>
            </w:pPr>
            <w:r w:rsidRPr="00D30A0B">
              <w:rPr>
                <w:color w:val="000000"/>
                <w:szCs w:val="24"/>
              </w:rPr>
              <w:t xml:space="preserve">●   individual, family, </w:t>
            </w:r>
          </w:p>
          <w:p w14:paraId="067615A2" w14:textId="77777777" w:rsidR="00DF2E79" w:rsidRPr="00D30A0B" w:rsidRDefault="00DF2E79" w:rsidP="00052C90">
            <w:pPr>
              <w:pStyle w:val="TableText"/>
              <w:ind w:left="288"/>
              <w:rPr>
                <w:color w:val="000000"/>
                <w:szCs w:val="24"/>
              </w:rPr>
            </w:pPr>
            <w:r w:rsidRPr="00D30A0B">
              <w:rPr>
                <w:color w:val="000000"/>
                <w:szCs w:val="24"/>
              </w:rPr>
              <w:t xml:space="preserve">therapeutic group and provider-based case </w:t>
            </w:r>
            <w:r w:rsidRPr="00D30A0B">
              <w:rPr>
                <w:color w:val="000000"/>
                <w:szCs w:val="24"/>
              </w:rPr>
              <w:lastRenderedPageBreak/>
              <w:t>management services</w:t>
            </w:r>
          </w:p>
          <w:p w14:paraId="7B28ABA9" w14:textId="77777777" w:rsidR="00DF2E79" w:rsidRPr="00D30A0B" w:rsidRDefault="00DF2E79" w:rsidP="00052C90">
            <w:pPr>
              <w:pStyle w:val="TableText"/>
              <w:rPr>
                <w:color w:val="000000"/>
                <w:szCs w:val="24"/>
              </w:rPr>
            </w:pPr>
            <w:r w:rsidRPr="00D30A0B">
              <w:rPr>
                <w:color w:val="000000"/>
                <w:szCs w:val="24"/>
              </w:rPr>
              <w:t>●   crisis intervention.</w:t>
            </w:r>
          </w:p>
          <w:p w14:paraId="624E5AFE" w14:textId="77777777" w:rsidR="00DF2E79" w:rsidRPr="00D30A0B" w:rsidRDefault="00DF2E79" w:rsidP="00052C90">
            <w:pPr>
              <w:pStyle w:val="TableText"/>
              <w:rPr>
                <w:color w:val="000000"/>
                <w:szCs w:val="24"/>
              </w:rPr>
            </w:pPr>
            <w:r w:rsidRPr="00D30A0B">
              <w:rPr>
                <w:color w:val="000000"/>
                <w:szCs w:val="24"/>
              </w:rPr>
              <w:t xml:space="preserve">●   Partial </w:t>
            </w:r>
          </w:p>
          <w:p w14:paraId="7305B1FD" w14:textId="77777777" w:rsidR="00DF2E79" w:rsidRPr="00D30A0B" w:rsidRDefault="00DF2E79" w:rsidP="00052C90">
            <w:pPr>
              <w:pStyle w:val="TableText"/>
              <w:ind w:left="288"/>
              <w:rPr>
                <w:color w:val="000000"/>
                <w:szCs w:val="24"/>
              </w:rPr>
            </w:pPr>
            <w:r w:rsidRPr="00D30A0B">
              <w:rPr>
                <w:color w:val="000000"/>
                <w:szCs w:val="24"/>
              </w:rPr>
              <w:t>Hospitalization/Day Treatment;</w:t>
            </w:r>
          </w:p>
          <w:p w14:paraId="3C8A3072" w14:textId="77777777" w:rsidR="00DF2E79" w:rsidRPr="00D30A0B" w:rsidRDefault="00DF2E79" w:rsidP="00052C90">
            <w:pPr>
              <w:pStyle w:val="TableText"/>
              <w:rPr>
                <w:color w:val="000000"/>
                <w:szCs w:val="24"/>
              </w:rPr>
            </w:pPr>
            <w:r w:rsidRPr="00D30A0B">
              <w:rPr>
                <w:color w:val="000000"/>
                <w:szCs w:val="24"/>
              </w:rPr>
              <w:t xml:space="preserve">●   services at a Residential </w:t>
            </w:r>
          </w:p>
          <w:p w14:paraId="1C7150B8" w14:textId="77777777" w:rsidR="00DF2E79" w:rsidRPr="00D30A0B" w:rsidRDefault="00DF2E79" w:rsidP="00052C90">
            <w:pPr>
              <w:pStyle w:val="TableText"/>
              <w:ind w:left="288"/>
              <w:rPr>
                <w:color w:val="000000"/>
                <w:szCs w:val="24"/>
              </w:rPr>
            </w:pPr>
            <w:r w:rsidRPr="00D30A0B">
              <w:rPr>
                <w:color w:val="000000"/>
                <w:szCs w:val="24"/>
              </w:rPr>
              <w:t>Treatment Facility;</w:t>
            </w:r>
          </w:p>
          <w:p w14:paraId="42326B60" w14:textId="77777777" w:rsidR="00DF2E79" w:rsidRPr="00D30A0B" w:rsidRDefault="00DF2E79" w:rsidP="00052C90">
            <w:pPr>
              <w:pStyle w:val="TableText"/>
              <w:rPr>
                <w:color w:val="000000"/>
                <w:szCs w:val="24"/>
              </w:rPr>
            </w:pPr>
            <w:r w:rsidRPr="00D30A0B">
              <w:rPr>
                <w:color w:val="000000"/>
                <w:szCs w:val="24"/>
              </w:rPr>
              <w:t xml:space="preserve">●   Intensive Outpatient </w:t>
            </w:r>
          </w:p>
          <w:p w14:paraId="234E151F" w14:textId="77777777" w:rsidR="00DF2E79" w:rsidRPr="00D30A0B" w:rsidRDefault="00DF2E79" w:rsidP="00052C90">
            <w:pPr>
              <w:pStyle w:val="TableText"/>
              <w:ind w:left="288"/>
              <w:rPr>
                <w:color w:val="000000"/>
                <w:szCs w:val="24"/>
              </w:rPr>
            </w:pPr>
            <w:r w:rsidRPr="00D30A0B">
              <w:rPr>
                <w:color w:val="000000"/>
                <w:szCs w:val="24"/>
              </w:rPr>
              <w:t>Treatment;</w:t>
            </w:r>
          </w:p>
          <w:p w14:paraId="058D1889" w14:textId="77777777" w:rsidR="00DF2E79" w:rsidRPr="00D30A0B" w:rsidRDefault="00DF2E79" w:rsidP="00052C90">
            <w:pPr>
              <w:pStyle w:val="TableTextChar"/>
              <w:rPr>
                <w:bCs/>
                <w:szCs w:val="24"/>
              </w:rPr>
            </w:pPr>
          </w:p>
          <w:p w14:paraId="10F3042F" w14:textId="77777777" w:rsidR="00DF2E79" w:rsidRPr="00D30A0B" w:rsidRDefault="00DF2E79" w:rsidP="00052C90">
            <w:pPr>
              <w:pStyle w:val="TableText"/>
              <w:rPr>
                <w:color w:val="000000"/>
                <w:szCs w:val="24"/>
              </w:rPr>
            </w:pPr>
            <w:r w:rsidRPr="00D30A0B">
              <w:rPr>
                <w:szCs w:val="24"/>
              </w:rPr>
              <w:t>The Mental Health/Substance Use Disorder Administrator determines coverage for</w:t>
            </w:r>
            <w:r w:rsidRPr="00D30A0B">
              <w:rPr>
                <w:color w:val="FF0000"/>
                <w:szCs w:val="24"/>
              </w:rPr>
              <w:t xml:space="preserve"> </w:t>
            </w:r>
            <w:r w:rsidRPr="00D30A0B">
              <w:rPr>
                <w:szCs w:val="24"/>
              </w:rPr>
              <w:t>all levels of care.</w:t>
            </w:r>
            <w:r w:rsidRPr="00D30A0B">
              <w:rPr>
                <w:color w:val="FF0000"/>
                <w:szCs w:val="24"/>
              </w:rPr>
              <w:t xml:space="preserve"> </w:t>
            </w:r>
            <w:r w:rsidRPr="00D30A0B">
              <w:rPr>
                <w:color w:val="000000"/>
                <w:szCs w:val="24"/>
              </w:rPr>
              <w:t xml:space="preserve">If an Inpatient Stay is required, it is covered on a Semi-private Room basis. </w:t>
            </w:r>
          </w:p>
          <w:p w14:paraId="55F42C54" w14:textId="77777777" w:rsidR="00DF2E79" w:rsidRPr="00D30A0B" w:rsidRDefault="00DF2E79" w:rsidP="00052C90">
            <w:pPr>
              <w:pStyle w:val="TableText"/>
              <w:rPr>
                <w:color w:val="000000"/>
                <w:szCs w:val="24"/>
              </w:rPr>
            </w:pPr>
          </w:p>
          <w:p w14:paraId="135587A2" w14:textId="77777777" w:rsidR="00DF2E79" w:rsidRPr="00D30A0B" w:rsidRDefault="00DF2E79" w:rsidP="00052C90">
            <w:pPr>
              <w:rPr>
                <w:sz w:val="24"/>
                <w:szCs w:val="24"/>
              </w:rPr>
            </w:pPr>
            <w:r w:rsidRPr="00D30A0B">
              <w:rPr>
                <w:sz w:val="24"/>
                <w:szCs w:val="24"/>
              </w:rPr>
              <w:t>You are encouraged to contact the Mental Health/Substance Use Disorder Administrator for referrals to providers and coordination of care.</w:t>
            </w:r>
          </w:p>
          <w:p w14:paraId="534101A8" w14:textId="77777777" w:rsidR="00DF2E79" w:rsidRPr="00D30A0B" w:rsidRDefault="00DF2E79" w:rsidP="00052C90">
            <w:pPr>
              <w:pStyle w:val="TableText"/>
              <w:rPr>
                <w:color w:val="000000"/>
                <w:szCs w:val="24"/>
              </w:rPr>
            </w:pPr>
          </w:p>
          <w:p w14:paraId="316B6FCE" w14:textId="77777777" w:rsidR="00DF2E79" w:rsidRPr="00D30A0B" w:rsidRDefault="00DF2E79" w:rsidP="00972B65">
            <w:pPr>
              <w:pStyle w:val="TableText"/>
              <w:rPr>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2DA022A" w14:textId="77777777" w:rsidR="00DF2E79" w:rsidRPr="00D30A0B" w:rsidRDefault="00DF2E79" w:rsidP="00052C90">
            <w:pPr>
              <w:pStyle w:val="TableTextChar"/>
              <w:numPr>
                <w:ilvl w:val="12"/>
                <w:numId w:val="0"/>
              </w:numPr>
              <w:rPr>
                <w:b/>
                <w:szCs w:val="24"/>
              </w:rPr>
            </w:pPr>
            <w:r w:rsidRPr="00D30A0B">
              <w:rPr>
                <w:b/>
                <w:color w:val="000000"/>
                <w:szCs w:val="24"/>
              </w:rPr>
              <w:lastRenderedPageBreak/>
              <w:t>Services received on an inpatient basis in a Hospital or Alternate Facility</w:t>
            </w:r>
            <w:r w:rsidRPr="00D30A0B">
              <w:rPr>
                <w:b/>
                <w:szCs w:val="24"/>
              </w:rPr>
              <w:t>:</w:t>
            </w:r>
          </w:p>
          <w:p w14:paraId="0091AB67" w14:textId="77777777" w:rsidR="00DF2E79" w:rsidRPr="00D30A0B" w:rsidRDefault="00DF2E79" w:rsidP="00052C90">
            <w:pPr>
              <w:pStyle w:val="TableTextChar"/>
              <w:numPr>
                <w:ilvl w:val="12"/>
                <w:numId w:val="0"/>
              </w:numPr>
              <w:rPr>
                <w:szCs w:val="24"/>
              </w:rPr>
            </w:pPr>
            <w:r w:rsidRPr="00D30A0B">
              <w:rPr>
                <w:b/>
                <w:color w:val="0000FF"/>
                <w:szCs w:val="24"/>
              </w:rPr>
              <w:t>$500</w:t>
            </w:r>
            <w:r w:rsidRPr="00D30A0B">
              <w:rPr>
                <w:szCs w:val="24"/>
              </w:rPr>
              <w:t xml:space="preserve"> copay per admission, then </w:t>
            </w:r>
            <w:r w:rsidRPr="00D30A0B">
              <w:rPr>
                <w:b/>
                <w:bCs/>
                <w:color w:val="0000FF"/>
                <w:szCs w:val="24"/>
              </w:rPr>
              <w:t>100%</w:t>
            </w:r>
            <w:r w:rsidRPr="00D30A0B">
              <w:rPr>
                <w:szCs w:val="24"/>
              </w:rPr>
              <w:t xml:space="preserve"> of eligible expenses.</w:t>
            </w:r>
          </w:p>
          <w:p w14:paraId="6F692CFD" w14:textId="77777777" w:rsidR="00DF2E79" w:rsidRPr="00D30A0B" w:rsidRDefault="00DF2E79" w:rsidP="00052C90">
            <w:pPr>
              <w:pStyle w:val="TableTextChar"/>
              <w:numPr>
                <w:ilvl w:val="12"/>
                <w:numId w:val="0"/>
              </w:numPr>
              <w:rPr>
                <w:b/>
                <w:i/>
                <w:iCs/>
                <w:color w:val="FF00FF"/>
                <w:szCs w:val="24"/>
              </w:rPr>
            </w:pPr>
          </w:p>
          <w:p w14:paraId="30EFDAF2" w14:textId="77777777" w:rsidR="00DF2E79" w:rsidRPr="00D30A0B" w:rsidRDefault="00DF2E79" w:rsidP="00052C90">
            <w:pPr>
              <w:pStyle w:val="TableTextChar"/>
              <w:numPr>
                <w:ilvl w:val="12"/>
                <w:numId w:val="0"/>
              </w:numPr>
              <w:rPr>
                <w:b/>
                <w:szCs w:val="24"/>
              </w:rPr>
            </w:pPr>
            <w:r w:rsidRPr="00D30A0B">
              <w:rPr>
                <w:b/>
                <w:szCs w:val="24"/>
              </w:rPr>
              <w:t>Services received on an outpatient basis in a provider’s office or at an Alternate Facility:</w:t>
            </w:r>
          </w:p>
          <w:p w14:paraId="7CAF31EE" w14:textId="77777777" w:rsidR="00DF2E79" w:rsidRPr="00D30A0B" w:rsidRDefault="00DF2E79" w:rsidP="00052C90">
            <w:pPr>
              <w:pStyle w:val="TableTextCharCharChar1"/>
              <w:numPr>
                <w:ilvl w:val="12"/>
                <w:numId w:val="0"/>
              </w:numPr>
              <w:rPr>
                <w:b/>
                <w:color w:val="0000FF"/>
                <w:szCs w:val="24"/>
              </w:rPr>
            </w:pPr>
            <w:r w:rsidRPr="00D30A0B">
              <w:rPr>
                <w:b/>
                <w:color w:val="0000FF"/>
                <w:szCs w:val="24"/>
              </w:rPr>
              <w:t>$40</w:t>
            </w:r>
            <w:r w:rsidRPr="00D30A0B">
              <w:rPr>
                <w:szCs w:val="24"/>
              </w:rPr>
              <w:t xml:space="preserve"> copay per visit then </w:t>
            </w:r>
            <w:r w:rsidRPr="00D30A0B">
              <w:rPr>
                <w:b/>
                <w:color w:val="0000FF"/>
                <w:szCs w:val="24"/>
              </w:rPr>
              <w:t xml:space="preserve">100% </w:t>
            </w:r>
            <w:r w:rsidRPr="00D30A0B">
              <w:rPr>
                <w:bCs/>
                <w:szCs w:val="24"/>
              </w:rPr>
              <w:t>of eligible expenses</w:t>
            </w:r>
            <w:r w:rsidRPr="00D30A0B">
              <w:rPr>
                <w:bCs/>
                <w:color w:val="0000FF"/>
                <w:szCs w:val="24"/>
              </w:rPr>
              <w:t>.</w:t>
            </w:r>
          </w:p>
          <w:p w14:paraId="681B6441" w14:textId="77777777" w:rsidR="00DF2E79" w:rsidRPr="00D30A0B" w:rsidRDefault="00DF2E79" w:rsidP="00052C90">
            <w:pPr>
              <w:pStyle w:val="TableTextChar"/>
              <w:numPr>
                <w:ilvl w:val="12"/>
                <w:numId w:val="0"/>
              </w:numPr>
              <w:rPr>
                <w:b/>
                <w:color w:val="0000FF"/>
                <w:szCs w:val="24"/>
              </w:rPr>
            </w:pPr>
          </w:p>
          <w:p w14:paraId="7DE207EC" w14:textId="77777777" w:rsidR="00DF2E79" w:rsidRPr="00D30A0B" w:rsidRDefault="00DF2E79" w:rsidP="00052C90">
            <w:pPr>
              <w:pStyle w:val="TableTextChar"/>
              <w:numPr>
                <w:ilvl w:val="12"/>
                <w:numId w:val="0"/>
              </w:numPr>
              <w:rPr>
                <w:b/>
                <w:color w:val="0000FF"/>
                <w:szCs w:val="24"/>
              </w:rPr>
            </w:pPr>
          </w:p>
          <w:p w14:paraId="6356E1AB" w14:textId="77777777" w:rsidR="00DF2E79" w:rsidRPr="00D30A0B" w:rsidRDefault="00DF2E79" w:rsidP="00052C90">
            <w:pPr>
              <w:pStyle w:val="TableText"/>
              <w:rPr>
                <w:b/>
                <w:szCs w:val="24"/>
              </w:rPr>
            </w:pPr>
            <w:r w:rsidRPr="00D30A0B">
              <w:rPr>
                <w:rStyle w:val="CDVar"/>
                <w:rFonts w:ascii="Times New Roman" w:hAnsi="Times New Roman"/>
                <w:b/>
                <w:color w:val="auto"/>
                <w:szCs w:val="24"/>
              </w:rPr>
              <w:t xml:space="preserve">You are not required to provide pre-service </w:t>
            </w:r>
            <w:r w:rsidRPr="00D30A0B">
              <w:rPr>
                <w:rStyle w:val="CDBlack"/>
                <w:rFonts w:ascii="Times New Roman" w:hAnsi="Times New Roman"/>
                <w:b/>
                <w:color w:val="auto"/>
                <w:szCs w:val="24"/>
              </w:rPr>
              <w:t xml:space="preserve">notification </w:t>
            </w:r>
            <w:r w:rsidRPr="00D30A0B">
              <w:rPr>
                <w:rStyle w:val="CDVar"/>
                <w:rFonts w:ascii="Times New Roman" w:hAnsi="Times New Roman"/>
                <w:b/>
                <w:color w:val="auto"/>
                <w:szCs w:val="24"/>
              </w:rPr>
              <w:t xml:space="preserve">when you seek these services from Network providers. Network providers are responsible for </w:t>
            </w:r>
            <w:r w:rsidRPr="00D30A0B">
              <w:rPr>
                <w:rStyle w:val="CDBlack"/>
                <w:rFonts w:ascii="Times New Roman" w:hAnsi="Times New Roman"/>
                <w:b/>
                <w:color w:val="auto"/>
                <w:szCs w:val="24"/>
              </w:rPr>
              <w:t xml:space="preserve">notifying </w:t>
            </w:r>
            <w:r w:rsidRPr="00D30A0B">
              <w:rPr>
                <w:rStyle w:val="CDVar"/>
                <w:rFonts w:ascii="Times New Roman" w:hAnsi="Times New Roman"/>
                <w:b/>
                <w:color w:val="auto"/>
                <w:szCs w:val="24"/>
              </w:rPr>
              <w:t>the Mental Health/Substance Use Disorder Administrator before they provide these services to you.</w:t>
            </w:r>
          </w:p>
          <w:p w14:paraId="171C3D68" w14:textId="77777777" w:rsidR="00DF2E79" w:rsidRPr="00D30A0B" w:rsidRDefault="00DF2E79" w:rsidP="00052C90">
            <w:pPr>
              <w:pStyle w:val="TableText"/>
              <w:rPr>
                <w:color w:val="000000"/>
                <w:szCs w:val="24"/>
              </w:rPr>
            </w:pPr>
          </w:p>
          <w:p w14:paraId="316C81EB" w14:textId="77777777" w:rsidR="00DF2E79" w:rsidRPr="00D30A0B" w:rsidRDefault="00DF2E79" w:rsidP="00052C90">
            <w:pPr>
              <w:pStyle w:val="TableText"/>
              <w:rPr>
                <w:color w:val="000000"/>
                <w:szCs w:val="24"/>
              </w:rPr>
            </w:pPr>
            <w:r w:rsidRPr="00D30A0B">
              <w:rPr>
                <w:b/>
                <w:color w:val="000000"/>
                <w:szCs w:val="24"/>
              </w:rPr>
              <w:t>Network provider ONLY will be responsible for obtaining the following notification requirements:</w:t>
            </w:r>
            <w:r w:rsidRPr="00D30A0B">
              <w:rPr>
                <w:rStyle w:val="CDBlack"/>
                <w:rFonts w:ascii="Times New Roman" w:hAnsi="Times New Roman"/>
                <w:b/>
                <w:szCs w:val="24"/>
              </w:rPr>
              <w:t xml:space="preserve"> </w:t>
            </w:r>
          </w:p>
          <w:p w14:paraId="2AC0E49F" w14:textId="0AE3502D" w:rsidR="00DF2E79" w:rsidRPr="00D30A0B" w:rsidRDefault="00DF2E79" w:rsidP="00052C90">
            <w:pPr>
              <w:pStyle w:val="TableText"/>
              <w:rPr>
                <w:color w:val="000000"/>
                <w:szCs w:val="24"/>
              </w:rPr>
            </w:pPr>
            <w:r w:rsidRPr="00D30A0B">
              <w:rPr>
                <w:color w:val="000000"/>
                <w:szCs w:val="24"/>
              </w:rPr>
              <w:t>●  Mental Health Services - inpatient services (including services at a Residential Treatment facility); partial hospitalization/day treatment;</w:t>
            </w:r>
            <w:r w:rsidRPr="00D30A0B">
              <w:rPr>
                <w:b/>
                <w:bCs/>
                <w:color w:val="FF00FF"/>
                <w:szCs w:val="24"/>
              </w:rPr>
              <w:t xml:space="preserve"> </w:t>
            </w:r>
            <w:r w:rsidRPr="00D30A0B">
              <w:rPr>
                <w:color w:val="000000"/>
                <w:szCs w:val="24"/>
              </w:rPr>
              <w:t xml:space="preserve">intensive outpatient program treatment; outpatient electro-convulsive treatment; </w:t>
            </w:r>
            <w:r w:rsidRPr="00D30A0B">
              <w:rPr>
                <w:color w:val="000000"/>
                <w:szCs w:val="24"/>
              </w:rPr>
              <w:lastRenderedPageBreak/>
              <w:t xml:space="preserve">psychological testing; </w:t>
            </w:r>
            <w:r w:rsidR="00A01F56" w:rsidRPr="00D30A0B">
              <w:rPr>
                <w:color w:val="000000"/>
                <w:szCs w:val="24"/>
              </w:rPr>
              <w:t xml:space="preserve">transcranial magnetic stimulation; </w:t>
            </w:r>
          </w:p>
          <w:p w14:paraId="450F6FD8" w14:textId="77777777" w:rsidR="00DF2E79" w:rsidRPr="00D30A0B" w:rsidRDefault="00DF2E79" w:rsidP="00052C90">
            <w:pPr>
              <w:pStyle w:val="TableText"/>
              <w:rPr>
                <w:color w:val="000000"/>
                <w:szCs w:val="24"/>
              </w:rPr>
            </w:pPr>
            <w:r w:rsidRPr="00D30A0B">
              <w:rPr>
                <w:color w:val="000000"/>
                <w:szCs w:val="24"/>
              </w:rPr>
              <w:t xml:space="preserve"> </w:t>
            </w:r>
          </w:p>
          <w:p w14:paraId="7C428144" w14:textId="77777777" w:rsidR="00DF2E79" w:rsidRPr="00D30A0B" w:rsidRDefault="00DF2E79" w:rsidP="00052C90">
            <w:pPr>
              <w:pStyle w:val="TableText"/>
              <w:rPr>
                <w:color w:val="000000"/>
                <w:szCs w:val="24"/>
              </w:rPr>
            </w:pPr>
            <w:r w:rsidRPr="00D30A0B">
              <w:rPr>
                <w:color w:val="000000"/>
                <w:szCs w:val="24"/>
              </w:rPr>
              <w:t xml:space="preserve">For a scheduled admission, </w:t>
            </w:r>
            <w:r w:rsidRPr="00D30A0B">
              <w:rPr>
                <w:b/>
                <w:color w:val="000000"/>
                <w:szCs w:val="24"/>
              </w:rPr>
              <w:t>Network provider</w:t>
            </w:r>
            <w:r w:rsidRPr="00D30A0B">
              <w:rPr>
                <w:color w:val="000000"/>
                <w:szCs w:val="24"/>
              </w:rPr>
              <w:t xml:space="preserve"> must notify the Mental Health/Substance Use Disorder Administrator prior to the admission, or as soon as is reasonably possible for non-scheduled admissions (including Emergency admissions).</w:t>
            </w:r>
          </w:p>
          <w:p w14:paraId="1E65F8B4" w14:textId="77777777" w:rsidR="00DF2E79" w:rsidRPr="00D30A0B" w:rsidRDefault="00DF2E79" w:rsidP="00052C90">
            <w:pPr>
              <w:pStyle w:val="TableText"/>
              <w:rPr>
                <w:color w:val="000000"/>
                <w:szCs w:val="24"/>
              </w:rPr>
            </w:pPr>
          </w:p>
          <w:p w14:paraId="4902D38D" w14:textId="77777777" w:rsidR="00DF2E79" w:rsidRPr="00D30A0B" w:rsidRDefault="00DF2E79" w:rsidP="00052C90">
            <w:pPr>
              <w:pStyle w:val="TableText"/>
              <w:rPr>
                <w:color w:val="000000"/>
                <w:szCs w:val="24"/>
              </w:rPr>
            </w:pPr>
            <w:r w:rsidRPr="00D30A0B">
              <w:rPr>
                <w:color w:val="000000"/>
                <w:szCs w:val="24"/>
              </w:rPr>
              <w:t xml:space="preserve">In addition, </w:t>
            </w:r>
            <w:r w:rsidRPr="00D30A0B">
              <w:rPr>
                <w:b/>
                <w:color w:val="000000"/>
                <w:szCs w:val="24"/>
              </w:rPr>
              <w:t>Network provider</w:t>
            </w:r>
            <w:r w:rsidRPr="00D30A0B">
              <w:rPr>
                <w:color w:val="000000"/>
                <w:szCs w:val="24"/>
              </w:rPr>
              <w:t xml:space="preserve"> must notify</w:t>
            </w:r>
            <w:r w:rsidRPr="00D30A0B">
              <w:rPr>
                <w:b/>
                <w:color w:val="FF00FF"/>
                <w:szCs w:val="24"/>
              </w:rPr>
              <w:t xml:space="preserve"> </w:t>
            </w:r>
            <w:r w:rsidRPr="00D30A0B">
              <w:rPr>
                <w:color w:val="000000"/>
                <w:szCs w:val="24"/>
              </w:rPr>
              <w:t>the Mental Health/Substance Use Disorder Administrator before the following services are received.</w:t>
            </w:r>
          </w:p>
          <w:p w14:paraId="0C7AB0FA" w14:textId="77777777" w:rsidR="00DF2E79" w:rsidRPr="00D30A0B" w:rsidRDefault="00DF2E79" w:rsidP="00052C90">
            <w:pPr>
              <w:rPr>
                <w:b/>
                <w:bCs/>
                <w:color w:val="FF00FF"/>
                <w:sz w:val="24"/>
                <w:szCs w:val="24"/>
              </w:rPr>
            </w:pPr>
            <w:r w:rsidRPr="00D30A0B">
              <w:rPr>
                <w:color w:val="000000"/>
                <w:sz w:val="24"/>
                <w:szCs w:val="24"/>
              </w:rPr>
              <w:t>●   partial hospitalization/day treatment;</w:t>
            </w:r>
            <w:r w:rsidRPr="00D30A0B">
              <w:rPr>
                <w:b/>
                <w:bCs/>
                <w:color w:val="FF00FF"/>
                <w:sz w:val="24"/>
                <w:szCs w:val="24"/>
              </w:rPr>
              <w:t xml:space="preserve"> </w:t>
            </w:r>
          </w:p>
          <w:p w14:paraId="59E417BF" w14:textId="77777777" w:rsidR="00DF2E79" w:rsidRPr="00D30A0B" w:rsidRDefault="00DF2E79" w:rsidP="00052C90">
            <w:pPr>
              <w:pStyle w:val="TableText"/>
              <w:rPr>
                <w:color w:val="000000"/>
                <w:szCs w:val="24"/>
              </w:rPr>
            </w:pPr>
            <w:r w:rsidRPr="00D30A0B">
              <w:rPr>
                <w:color w:val="000000"/>
                <w:szCs w:val="24"/>
              </w:rPr>
              <w:t xml:space="preserve">●   intensive outpatient </w:t>
            </w:r>
          </w:p>
          <w:p w14:paraId="1E6FEBAE" w14:textId="77777777" w:rsidR="00DF2E79" w:rsidRPr="00D30A0B" w:rsidRDefault="00DF2E79" w:rsidP="00052C90">
            <w:pPr>
              <w:pStyle w:val="TableText"/>
              <w:ind w:left="288"/>
              <w:rPr>
                <w:color w:val="000000"/>
                <w:szCs w:val="24"/>
              </w:rPr>
            </w:pPr>
            <w:r w:rsidRPr="00D30A0B">
              <w:rPr>
                <w:color w:val="000000"/>
                <w:szCs w:val="24"/>
              </w:rPr>
              <w:t>program treatment;</w:t>
            </w:r>
          </w:p>
          <w:p w14:paraId="46B13E43" w14:textId="77777777" w:rsidR="00DF2E79" w:rsidRPr="00D30A0B" w:rsidRDefault="00DF2E79" w:rsidP="00052C90">
            <w:pPr>
              <w:pStyle w:val="TableText"/>
              <w:rPr>
                <w:color w:val="000000"/>
                <w:szCs w:val="24"/>
              </w:rPr>
            </w:pPr>
            <w:r w:rsidRPr="00D30A0B">
              <w:rPr>
                <w:color w:val="000000"/>
                <w:szCs w:val="24"/>
              </w:rPr>
              <w:t>●   outpatient electro-</w:t>
            </w:r>
          </w:p>
          <w:p w14:paraId="18AE7831" w14:textId="77777777" w:rsidR="00DF2E79" w:rsidRPr="00D30A0B" w:rsidRDefault="00DF2E79" w:rsidP="00052C90">
            <w:pPr>
              <w:pStyle w:val="TableText"/>
              <w:ind w:left="288"/>
              <w:rPr>
                <w:color w:val="000000"/>
                <w:szCs w:val="24"/>
              </w:rPr>
            </w:pPr>
            <w:r w:rsidRPr="00D30A0B">
              <w:rPr>
                <w:color w:val="000000"/>
                <w:szCs w:val="24"/>
              </w:rPr>
              <w:t>convulsive treatment;</w:t>
            </w:r>
          </w:p>
          <w:p w14:paraId="7845C032" w14:textId="77777777" w:rsidR="00DF2E79" w:rsidRPr="00D30A0B" w:rsidRDefault="00DF2E79" w:rsidP="00052C90">
            <w:pPr>
              <w:pStyle w:val="TableText"/>
              <w:rPr>
                <w:color w:val="000000"/>
                <w:szCs w:val="24"/>
              </w:rPr>
            </w:pPr>
            <w:r w:rsidRPr="00D30A0B">
              <w:rPr>
                <w:color w:val="000000"/>
                <w:szCs w:val="24"/>
              </w:rPr>
              <w:t>●   psychological testing;</w:t>
            </w:r>
          </w:p>
          <w:p w14:paraId="33B1C7DB" w14:textId="77777777" w:rsidR="00A01F56" w:rsidRPr="00D30A0B" w:rsidRDefault="00A01F56" w:rsidP="00A01F56">
            <w:pPr>
              <w:pStyle w:val="TableText"/>
              <w:rPr>
                <w:color w:val="000000"/>
                <w:szCs w:val="24"/>
              </w:rPr>
            </w:pPr>
            <w:r w:rsidRPr="00D30A0B">
              <w:rPr>
                <w:color w:val="000000"/>
                <w:szCs w:val="24"/>
              </w:rPr>
              <w:t xml:space="preserve">●   transcranial magnetic </w:t>
            </w:r>
          </w:p>
          <w:p w14:paraId="24EB6633" w14:textId="464CF161" w:rsidR="00A01F56" w:rsidRPr="00D30A0B" w:rsidRDefault="00A01F56" w:rsidP="00A01F56">
            <w:pPr>
              <w:pStyle w:val="TableText"/>
              <w:rPr>
                <w:color w:val="000000"/>
                <w:szCs w:val="24"/>
              </w:rPr>
            </w:pPr>
            <w:r w:rsidRPr="00D30A0B">
              <w:rPr>
                <w:color w:val="000000"/>
                <w:szCs w:val="24"/>
              </w:rPr>
              <w:t>stimulation</w:t>
            </w:r>
          </w:p>
          <w:p w14:paraId="77AED240" w14:textId="77777777" w:rsidR="00DF2E79" w:rsidRPr="00D30A0B" w:rsidRDefault="00DF2E79" w:rsidP="00052C90">
            <w:pPr>
              <w:pStyle w:val="TableTextCharChar"/>
              <w:rPr>
                <w:b/>
                <w:bCs/>
                <w:snapToGrid w:val="0"/>
                <w:color w:val="FF00FF"/>
                <w:szCs w:val="24"/>
              </w:rPr>
            </w:pPr>
          </w:p>
          <w:p w14:paraId="08C4E919" w14:textId="77777777" w:rsidR="00DF2E79" w:rsidRPr="00D30A0B" w:rsidRDefault="00DF2E79" w:rsidP="00052C90">
            <w:pPr>
              <w:pStyle w:val="TableText"/>
              <w:rPr>
                <w:color w:val="000000"/>
                <w:szCs w:val="24"/>
              </w:rPr>
            </w:pPr>
          </w:p>
          <w:p w14:paraId="052F23B3" w14:textId="77777777" w:rsidR="00DF2E79" w:rsidRPr="00D30A0B" w:rsidRDefault="00DF2E79" w:rsidP="00052C90">
            <w:pPr>
              <w:pStyle w:val="TableTextChar"/>
              <w:numPr>
                <w:ilvl w:val="12"/>
                <w:numId w:val="0"/>
              </w:numPr>
              <w:rPr>
                <w:szCs w:val="24"/>
              </w:rPr>
            </w:pPr>
          </w:p>
          <w:p w14:paraId="316B700C" w14:textId="77777777" w:rsidR="00DF2E79" w:rsidRPr="00D30A0B" w:rsidRDefault="00DF2E79" w:rsidP="005D1774">
            <w:pPr>
              <w:pStyle w:val="TableTextChar"/>
              <w:numPr>
                <w:ilvl w:val="12"/>
                <w:numId w:val="0"/>
              </w:numPr>
              <w:rPr>
                <w:bCs/>
                <w:szCs w:val="24"/>
              </w:rPr>
            </w:pPr>
          </w:p>
        </w:tc>
      </w:tr>
      <w:tr w:rsidR="00DF2E79" w:rsidRPr="00D30A0B" w14:paraId="316B7067" w14:textId="77777777" w:rsidTr="003B00EB">
        <w:trPr>
          <w:trHeight w:val="3675"/>
        </w:trPr>
        <w:tc>
          <w:tcPr>
            <w:tcW w:w="2970" w:type="dxa"/>
            <w:tcBorders>
              <w:top w:val="single" w:sz="6" w:space="0" w:color="auto"/>
              <w:left w:val="single" w:sz="6" w:space="0" w:color="auto"/>
              <w:bottom w:val="single" w:sz="6" w:space="0" w:color="auto"/>
              <w:right w:val="single" w:sz="6" w:space="0" w:color="auto"/>
            </w:tcBorders>
            <w:shd w:val="pct5" w:color="auto" w:fill="FFFFFF"/>
          </w:tcPr>
          <w:p w14:paraId="134F958C" w14:textId="77777777" w:rsidR="00DF2E79" w:rsidRPr="00D30A0B" w:rsidRDefault="00DF2E79" w:rsidP="00052C90">
            <w:pPr>
              <w:pStyle w:val="TableTextChar"/>
              <w:numPr>
                <w:ilvl w:val="12"/>
                <w:numId w:val="0"/>
              </w:numPr>
              <w:rPr>
                <w:b/>
                <w:szCs w:val="24"/>
              </w:rPr>
            </w:pPr>
            <w:bookmarkStart w:id="191" w:name="Neurological_Disorders_Austism_Spectrum"/>
            <w:r w:rsidRPr="00D30A0B">
              <w:rPr>
                <w:b/>
                <w:szCs w:val="24"/>
              </w:rPr>
              <w:lastRenderedPageBreak/>
              <w:t>Neurobiological Disorders - Mental Health Services for Autism Spectrum Disorders</w:t>
            </w:r>
          </w:p>
          <w:bookmarkEnd w:id="191"/>
          <w:p w14:paraId="6F28DE8B" w14:textId="77777777" w:rsidR="00DF2E79" w:rsidRPr="00D30A0B" w:rsidRDefault="00DF2E79" w:rsidP="00052C90">
            <w:pPr>
              <w:pStyle w:val="TableTextCharCharChar1"/>
              <w:rPr>
                <w:bCs/>
                <w:color w:val="0000FF"/>
                <w:szCs w:val="24"/>
              </w:rPr>
            </w:pPr>
          </w:p>
          <w:p w14:paraId="0DEE6DAA" w14:textId="77777777" w:rsidR="00DF2E79" w:rsidRPr="00D30A0B" w:rsidRDefault="00DF2E79" w:rsidP="00052C90">
            <w:pPr>
              <w:pStyle w:val="TableTextCharCharChar1"/>
              <w:rPr>
                <w:bCs/>
                <w:color w:val="0000FF"/>
                <w:szCs w:val="24"/>
              </w:rPr>
            </w:pPr>
          </w:p>
          <w:p w14:paraId="0EF1CD48" w14:textId="77777777" w:rsidR="00DF2E79" w:rsidRPr="00D30A0B" w:rsidRDefault="00DF2E79" w:rsidP="00052C90">
            <w:pPr>
              <w:pStyle w:val="TableText"/>
              <w:rPr>
                <w:color w:val="000000"/>
                <w:szCs w:val="24"/>
              </w:rPr>
            </w:pPr>
            <w:r w:rsidRPr="00D30A0B">
              <w:rPr>
                <w:color w:val="000000"/>
                <w:szCs w:val="24"/>
              </w:rPr>
              <w:t>The Plan pays Benefits for psychiatric services for Autism Spectrum Disorders that are both of the following:</w:t>
            </w:r>
          </w:p>
          <w:p w14:paraId="6D5CF14F" w14:textId="77777777" w:rsidR="00DF2E79" w:rsidRPr="00D30A0B" w:rsidRDefault="00DF2E79" w:rsidP="00052C90">
            <w:pPr>
              <w:pStyle w:val="TableText"/>
              <w:rPr>
                <w:color w:val="000000"/>
                <w:szCs w:val="24"/>
              </w:rPr>
            </w:pPr>
            <w:r w:rsidRPr="00D30A0B">
              <w:rPr>
                <w:color w:val="000000"/>
                <w:szCs w:val="24"/>
              </w:rPr>
              <w:t xml:space="preserve">●   Provided by or under the </w:t>
            </w:r>
          </w:p>
          <w:p w14:paraId="21A25FB5" w14:textId="77777777" w:rsidR="00DF2E79" w:rsidRPr="00D30A0B" w:rsidRDefault="00DF2E79" w:rsidP="00052C90">
            <w:pPr>
              <w:pStyle w:val="TableText"/>
              <w:ind w:left="288"/>
              <w:rPr>
                <w:color w:val="000000"/>
                <w:szCs w:val="24"/>
              </w:rPr>
            </w:pPr>
            <w:r w:rsidRPr="00D30A0B">
              <w:rPr>
                <w:color w:val="000000"/>
                <w:szCs w:val="24"/>
              </w:rPr>
              <w:t>direction of an experienced psychiatrist and/or an experienced licensed psychiatric provider; and</w:t>
            </w:r>
          </w:p>
          <w:p w14:paraId="6D3E6DE8" w14:textId="77777777" w:rsidR="00DF2E79" w:rsidRPr="00D30A0B" w:rsidRDefault="00DF2E79" w:rsidP="00052C90">
            <w:pPr>
              <w:pStyle w:val="TableText"/>
              <w:rPr>
                <w:color w:val="000000"/>
                <w:szCs w:val="24"/>
              </w:rPr>
            </w:pPr>
            <w:r w:rsidRPr="00D30A0B">
              <w:rPr>
                <w:color w:val="000000"/>
                <w:szCs w:val="24"/>
              </w:rPr>
              <w:t xml:space="preserve">●   Focused on treating </w:t>
            </w:r>
          </w:p>
          <w:p w14:paraId="0F0B3E3E" w14:textId="77777777" w:rsidR="00DF2E79" w:rsidRPr="00D30A0B" w:rsidRDefault="00DF2E79" w:rsidP="00052C90">
            <w:pPr>
              <w:pStyle w:val="TableText"/>
              <w:ind w:left="288"/>
              <w:rPr>
                <w:color w:val="000000"/>
                <w:szCs w:val="24"/>
              </w:rPr>
            </w:pPr>
            <w:r w:rsidRPr="00D30A0B">
              <w:rPr>
                <w:color w:val="000000"/>
                <w:szCs w:val="24"/>
              </w:rPr>
              <w:t>maladaptive/stereotypic behaviors that are posing danger to self, others and property and impairment in daily functioning.</w:t>
            </w:r>
          </w:p>
          <w:p w14:paraId="3D5F85A6" w14:textId="77777777" w:rsidR="00DF2E79" w:rsidRPr="00D30A0B" w:rsidRDefault="00DF2E79" w:rsidP="00052C90">
            <w:pPr>
              <w:pStyle w:val="TableText"/>
              <w:rPr>
                <w:color w:val="000000"/>
                <w:szCs w:val="24"/>
              </w:rPr>
            </w:pPr>
          </w:p>
          <w:p w14:paraId="149702D4" w14:textId="77777777" w:rsidR="00DF2E79" w:rsidRPr="00D30A0B" w:rsidRDefault="00DF2E79" w:rsidP="00052C90">
            <w:pPr>
              <w:pStyle w:val="TableText"/>
              <w:rPr>
                <w:color w:val="000000"/>
                <w:szCs w:val="24"/>
              </w:rPr>
            </w:pPr>
            <w:r w:rsidRPr="00D30A0B">
              <w:rPr>
                <w:color w:val="000000"/>
                <w:szCs w:val="24"/>
              </w:rPr>
              <w:t xml:space="preserve">These Benefits describe only the psychiatric </w:t>
            </w:r>
            <w:r w:rsidRPr="00D30A0B">
              <w:rPr>
                <w:color w:val="000000"/>
                <w:szCs w:val="24"/>
              </w:rPr>
              <w:lastRenderedPageBreak/>
              <w:t>component of treatment for Autism Spectrum Disorders. Medical treatment of Autism Spectrum Disorders is a Covered Health Service for which Benefits are available as described under the Enhanced Autism Spectrum Disorders benefit below.</w:t>
            </w:r>
          </w:p>
          <w:p w14:paraId="00544A79" w14:textId="77777777" w:rsidR="00DF2E79" w:rsidRPr="00D30A0B" w:rsidRDefault="00DF2E79" w:rsidP="00052C90">
            <w:pPr>
              <w:pStyle w:val="TableText"/>
              <w:rPr>
                <w:color w:val="000000"/>
                <w:szCs w:val="24"/>
              </w:rPr>
            </w:pPr>
          </w:p>
          <w:p w14:paraId="3CB9B410" w14:textId="77777777" w:rsidR="00DF2E79" w:rsidRPr="00D30A0B" w:rsidRDefault="00DF2E79" w:rsidP="00052C90">
            <w:pPr>
              <w:pStyle w:val="TableText"/>
              <w:rPr>
                <w:szCs w:val="24"/>
              </w:rPr>
            </w:pPr>
            <w:r w:rsidRPr="00D30A0B">
              <w:rPr>
                <w:color w:val="000000"/>
                <w:szCs w:val="24"/>
              </w:rPr>
              <w:t xml:space="preserve">Benefits </w:t>
            </w:r>
            <w:r w:rsidRPr="00D30A0B">
              <w:rPr>
                <w:szCs w:val="24"/>
              </w:rPr>
              <w:t>include the following services provided on either an outpatient or inpatient basis:</w:t>
            </w:r>
          </w:p>
          <w:p w14:paraId="3B3D94D1" w14:textId="77777777" w:rsidR="00DF2E79" w:rsidRPr="00D30A0B" w:rsidRDefault="00DF2E79" w:rsidP="00052C90">
            <w:pPr>
              <w:pStyle w:val="TableText"/>
              <w:rPr>
                <w:color w:val="000000"/>
                <w:szCs w:val="24"/>
              </w:rPr>
            </w:pPr>
            <w:r w:rsidRPr="00D30A0B">
              <w:rPr>
                <w:color w:val="000000"/>
                <w:szCs w:val="24"/>
              </w:rPr>
              <w:t xml:space="preserve">●   diagnostic evaluations </w:t>
            </w:r>
          </w:p>
          <w:p w14:paraId="4482F755" w14:textId="77777777" w:rsidR="00DF2E79" w:rsidRPr="00D30A0B" w:rsidRDefault="00DF2E79" w:rsidP="00052C90">
            <w:pPr>
              <w:pStyle w:val="TableText"/>
              <w:ind w:left="288"/>
              <w:rPr>
                <w:color w:val="000000"/>
                <w:szCs w:val="24"/>
              </w:rPr>
            </w:pPr>
            <w:r w:rsidRPr="00D30A0B">
              <w:rPr>
                <w:color w:val="000000"/>
                <w:szCs w:val="24"/>
              </w:rPr>
              <w:t>and assessment;</w:t>
            </w:r>
          </w:p>
          <w:p w14:paraId="6F5756CF" w14:textId="77777777" w:rsidR="00DF2E79" w:rsidRPr="00D30A0B" w:rsidRDefault="00DF2E79" w:rsidP="00052C90">
            <w:pPr>
              <w:pStyle w:val="TableText"/>
              <w:rPr>
                <w:color w:val="000000"/>
                <w:szCs w:val="24"/>
              </w:rPr>
            </w:pPr>
            <w:r w:rsidRPr="00D30A0B">
              <w:rPr>
                <w:color w:val="000000"/>
                <w:szCs w:val="24"/>
              </w:rPr>
              <w:t>●   treatment planning;</w:t>
            </w:r>
          </w:p>
          <w:p w14:paraId="04AA48BA" w14:textId="77777777" w:rsidR="00DF2E79" w:rsidRPr="00D30A0B" w:rsidRDefault="00DF2E79" w:rsidP="00052C90">
            <w:pPr>
              <w:pStyle w:val="TableText"/>
              <w:rPr>
                <w:color w:val="000000"/>
                <w:szCs w:val="24"/>
              </w:rPr>
            </w:pPr>
            <w:r w:rsidRPr="00D30A0B">
              <w:rPr>
                <w:color w:val="000000"/>
                <w:szCs w:val="24"/>
              </w:rPr>
              <w:t>●   referral services;</w:t>
            </w:r>
          </w:p>
          <w:p w14:paraId="13B4AEE9" w14:textId="77777777" w:rsidR="00DF2E79" w:rsidRPr="00D30A0B" w:rsidRDefault="00DF2E79" w:rsidP="00052C90">
            <w:pPr>
              <w:pStyle w:val="TableText"/>
              <w:rPr>
                <w:color w:val="000000"/>
                <w:szCs w:val="24"/>
              </w:rPr>
            </w:pPr>
            <w:r w:rsidRPr="00D30A0B">
              <w:rPr>
                <w:color w:val="000000"/>
                <w:szCs w:val="24"/>
              </w:rPr>
              <w:t>●   medication management;</w:t>
            </w:r>
          </w:p>
          <w:p w14:paraId="15A6E1FC" w14:textId="77777777" w:rsidR="00DF2E79" w:rsidRPr="00D30A0B" w:rsidRDefault="00DF2E79" w:rsidP="00052C90">
            <w:pPr>
              <w:pStyle w:val="TableText"/>
              <w:rPr>
                <w:color w:val="000000"/>
                <w:szCs w:val="24"/>
              </w:rPr>
            </w:pPr>
            <w:r w:rsidRPr="00D30A0B">
              <w:rPr>
                <w:color w:val="000000"/>
                <w:szCs w:val="24"/>
              </w:rPr>
              <w:t xml:space="preserve">●   individual, family, </w:t>
            </w:r>
          </w:p>
          <w:p w14:paraId="3E384302" w14:textId="77777777" w:rsidR="00DF2E79" w:rsidRPr="00D30A0B" w:rsidRDefault="00DF2E79" w:rsidP="00052C90">
            <w:pPr>
              <w:pStyle w:val="TableText"/>
              <w:ind w:left="288"/>
              <w:rPr>
                <w:color w:val="000000"/>
                <w:szCs w:val="24"/>
              </w:rPr>
            </w:pPr>
            <w:r w:rsidRPr="00D30A0B">
              <w:rPr>
                <w:color w:val="000000"/>
                <w:szCs w:val="24"/>
              </w:rPr>
              <w:t>therapeutic group and provider-based case management services</w:t>
            </w:r>
          </w:p>
          <w:p w14:paraId="0F6F81FD" w14:textId="77777777" w:rsidR="00DF2E79" w:rsidRPr="00D30A0B" w:rsidRDefault="00DF2E79" w:rsidP="00052C90">
            <w:pPr>
              <w:pStyle w:val="TableText"/>
              <w:rPr>
                <w:color w:val="000000"/>
                <w:szCs w:val="24"/>
              </w:rPr>
            </w:pPr>
            <w:r w:rsidRPr="00D30A0B">
              <w:rPr>
                <w:color w:val="000000"/>
                <w:szCs w:val="24"/>
              </w:rPr>
              <w:t>●  crisis intervention</w:t>
            </w:r>
          </w:p>
          <w:p w14:paraId="43DA8DB8" w14:textId="77777777" w:rsidR="00DF2E79" w:rsidRPr="00D30A0B" w:rsidRDefault="00DF2E79" w:rsidP="00052C90">
            <w:pPr>
              <w:pStyle w:val="TableText"/>
              <w:rPr>
                <w:szCs w:val="24"/>
              </w:rPr>
            </w:pPr>
            <w:r w:rsidRPr="00D30A0B">
              <w:rPr>
                <w:szCs w:val="24"/>
              </w:rPr>
              <w:t xml:space="preserve">●   Partial Hospitalization/ </w:t>
            </w:r>
          </w:p>
          <w:p w14:paraId="327B9846" w14:textId="77777777" w:rsidR="00DF2E79" w:rsidRPr="00D30A0B" w:rsidRDefault="00DF2E79" w:rsidP="00052C90">
            <w:pPr>
              <w:pStyle w:val="TableText"/>
              <w:ind w:left="288"/>
              <w:rPr>
                <w:szCs w:val="24"/>
              </w:rPr>
            </w:pPr>
            <w:r w:rsidRPr="00D30A0B">
              <w:rPr>
                <w:szCs w:val="24"/>
              </w:rPr>
              <w:t>Day Treatment</w:t>
            </w:r>
          </w:p>
          <w:p w14:paraId="4A8D7365" w14:textId="77777777" w:rsidR="00DF2E79" w:rsidRPr="00D30A0B" w:rsidRDefault="00DF2E79" w:rsidP="00052C90">
            <w:pPr>
              <w:pStyle w:val="TableText"/>
              <w:rPr>
                <w:szCs w:val="24"/>
              </w:rPr>
            </w:pPr>
            <w:r w:rsidRPr="00D30A0B">
              <w:rPr>
                <w:szCs w:val="24"/>
              </w:rPr>
              <w:t xml:space="preserve">●   services at a Residential </w:t>
            </w:r>
          </w:p>
          <w:p w14:paraId="2F90CBD9" w14:textId="77777777" w:rsidR="00DF2E79" w:rsidRPr="00D30A0B" w:rsidRDefault="00DF2E79" w:rsidP="00052C90">
            <w:pPr>
              <w:pStyle w:val="TableText"/>
              <w:ind w:left="288"/>
              <w:rPr>
                <w:szCs w:val="24"/>
              </w:rPr>
            </w:pPr>
            <w:r w:rsidRPr="00D30A0B">
              <w:rPr>
                <w:szCs w:val="24"/>
              </w:rPr>
              <w:t>Treatment Facility.</w:t>
            </w:r>
          </w:p>
          <w:p w14:paraId="60E91BB9" w14:textId="77777777" w:rsidR="00DF2E79" w:rsidRPr="00D30A0B" w:rsidRDefault="00DF2E79" w:rsidP="00052C90">
            <w:pPr>
              <w:pStyle w:val="TableText"/>
              <w:rPr>
                <w:color w:val="000000"/>
                <w:szCs w:val="24"/>
              </w:rPr>
            </w:pPr>
            <w:r w:rsidRPr="00D30A0B">
              <w:rPr>
                <w:color w:val="000000"/>
                <w:szCs w:val="24"/>
              </w:rPr>
              <w:t xml:space="preserve">●   Intensive Outpatient </w:t>
            </w:r>
          </w:p>
          <w:p w14:paraId="69D96484" w14:textId="77777777" w:rsidR="00DF2E79" w:rsidRPr="00D30A0B" w:rsidRDefault="00DF2E79" w:rsidP="00052C90">
            <w:pPr>
              <w:pStyle w:val="TableText"/>
              <w:ind w:left="288"/>
              <w:rPr>
                <w:color w:val="000000"/>
                <w:szCs w:val="24"/>
              </w:rPr>
            </w:pPr>
            <w:r w:rsidRPr="00D30A0B">
              <w:rPr>
                <w:color w:val="000000"/>
                <w:szCs w:val="24"/>
              </w:rPr>
              <w:t>Treatment.</w:t>
            </w:r>
          </w:p>
          <w:p w14:paraId="53F213C3" w14:textId="77777777" w:rsidR="00DF2E79" w:rsidRPr="00D30A0B" w:rsidRDefault="00DF2E79" w:rsidP="00052C90">
            <w:pPr>
              <w:rPr>
                <w:sz w:val="24"/>
                <w:szCs w:val="24"/>
              </w:rPr>
            </w:pPr>
          </w:p>
          <w:p w14:paraId="08ED0AB1" w14:textId="77777777" w:rsidR="00DF2E79" w:rsidRPr="00D30A0B" w:rsidRDefault="00DF2E79" w:rsidP="00052C90">
            <w:pPr>
              <w:rPr>
                <w:sz w:val="24"/>
                <w:szCs w:val="24"/>
              </w:rPr>
            </w:pPr>
          </w:p>
          <w:p w14:paraId="08BFDC88" w14:textId="77777777" w:rsidR="00DF2E79" w:rsidRPr="00D30A0B" w:rsidRDefault="00DF2E79" w:rsidP="00052C90">
            <w:pPr>
              <w:pStyle w:val="TableText"/>
              <w:rPr>
                <w:color w:val="000000"/>
                <w:szCs w:val="24"/>
              </w:rPr>
            </w:pPr>
            <w:r w:rsidRPr="00D30A0B">
              <w:rPr>
                <w:color w:val="000000"/>
                <w:szCs w:val="24"/>
              </w:rPr>
              <w:t xml:space="preserve">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w:t>
            </w:r>
            <w:r w:rsidRPr="00D30A0B">
              <w:rPr>
                <w:color w:val="000000"/>
                <w:szCs w:val="24"/>
              </w:rPr>
              <w:lastRenderedPageBreak/>
              <w:t>such as Applied Behavioral Analysis (ABA)).</w:t>
            </w:r>
          </w:p>
          <w:p w14:paraId="437BF1AC" w14:textId="77777777" w:rsidR="00DF2E79" w:rsidRPr="00D30A0B" w:rsidRDefault="00DF2E79" w:rsidP="00052C90">
            <w:pPr>
              <w:pStyle w:val="TableText"/>
              <w:rPr>
                <w:color w:val="000000"/>
                <w:szCs w:val="24"/>
              </w:rPr>
            </w:pPr>
          </w:p>
          <w:p w14:paraId="04F32A08" w14:textId="77777777" w:rsidR="00DF2E79" w:rsidRPr="00D30A0B" w:rsidRDefault="00DF2E79" w:rsidP="00052C90">
            <w:pPr>
              <w:pStyle w:val="TableText"/>
              <w:rPr>
                <w:color w:val="000000"/>
                <w:szCs w:val="24"/>
              </w:rPr>
            </w:pPr>
            <w:r w:rsidRPr="00D30A0B">
              <w:rPr>
                <w:szCs w:val="24"/>
              </w:rPr>
              <w:t>The Mental Health/Substance Use Disorder Administrator determines coverage for</w:t>
            </w:r>
            <w:r w:rsidRPr="00D30A0B">
              <w:rPr>
                <w:color w:val="FF0000"/>
                <w:szCs w:val="24"/>
              </w:rPr>
              <w:t xml:space="preserve"> </w:t>
            </w:r>
            <w:r w:rsidRPr="00D30A0B">
              <w:rPr>
                <w:szCs w:val="24"/>
              </w:rPr>
              <w:t>all levels of care.</w:t>
            </w:r>
            <w:r w:rsidRPr="00D30A0B">
              <w:rPr>
                <w:color w:val="000000"/>
                <w:szCs w:val="24"/>
              </w:rPr>
              <w:t xml:space="preserve"> If an Inpatient Stay is required, it is covered on a Semi-private Room basis. </w:t>
            </w:r>
          </w:p>
          <w:p w14:paraId="7FA02083" w14:textId="77777777" w:rsidR="00DF2E79" w:rsidRPr="00D30A0B" w:rsidRDefault="00DF2E79" w:rsidP="00052C90">
            <w:pPr>
              <w:pStyle w:val="TableText"/>
              <w:rPr>
                <w:color w:val="000000"/>
                <w:szCs w:val="24"/>
              </w:rPr>
            </w:pPr>
          </w:p>
          <w:p w14:paraId="3D0C36DA" w14:textId="77777777" w:rsidR="00DF2E79" w:rsidRPr="00D30A0B" w:rsidRDefault="00DF2E79" w:rsidP="00052C90">
            <w:pPr>
              <w:rPr>
                <w:sz w:val="24"/>
                <w:szCs w:val="24"/>
              </w:rPr>
            </w:pPr>
            <w:r w:rsidRPr="00D30A0B">
              <w:rPr>
                <w:sz w:val="24"/>
                <w:szCs w:val="24"/>
              </w:rPr>
              <w:t>You are encouraged to contact the Mental Health/Substance Use Disorder Administrator for referrals to providers and coordination of care.</w:t>
            </w:r>
          </w:p>
          <w:p w14:paraId="316B7037" w14:textId="77777777" w:rsidR="00DF2E79" w:rsidRPr="00D30A0B" w:rsidRDefault="00DF2E79" w:rsidP="00C6620C">
            <w:pPr>
              <w:pStyle w:val="TableText"/>
              <w:rPr>
                <w:bCs/>
                <w:strike/>
                <w:color w:val="00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8A12D61" w14:textId="77777777" w:rsidR="00DF2E79" w:rsidRPr="00D30A0B" w:rsidRDefault="00DF2E79" w:rsidP="00052C90">
            <w:pPr>
              <w:pStyle w:val="TableTextChar"/>
              <w:numPr>
                <w:ilvl w:val="12"/>
                <w:numId w:val="0"/>
              </w:numPr>
              <w:rPr>
                <w:b/>
                <w:szCs w:val="24"/>
              </w:rPr>
            </w:pPr>
            <w:r w:rsidRPr="00D30A0B">
              <w:rPr>
                <w:b/>
                <w:color w:val="000000"/>
                <w:szCs w:val="24"/>
              </w:rPr>
              <w:lastRenderedPageBreak/>
              <w:t>Services received on an inpatient basis in a Hospital or Alternate Facility</w:t>
            </w:r>
            <w:r w:rsidRPr="00D30A0B">
              <w:rPr>
                <w:b/>
                <w:szCs w:val="24"/>
              </w:rPr>
              <w:t>:</w:t>
            </w:r>
          </w:p>
          <w:p w14:paraId="7A569017" w14:textId="77777777" w:rsidR="00DF2E79" w:rsidRPr="00D30A0B" w:rsidRDefault="00DF2E79" w:rsidP="00052C90">
            <w:pPr>
              <w:pStyle w:val="TableTextChar"/>
              <w:numPr>
                <w:ilvl w:val="12"/>
                <w:numId w:val="0"/>
              </w:numPr>
              <w:rPr>
                <w:szCs w:val="24"/>
              </w:rPr>
            </w:pPr>
            <w:r w:rsidRPr="00D30A0B">
              <w:rPr>
                <w:b/>
                <w:color w:val="0000FF"/>
                <w:szCs w:val="24"/>
              </w:rPr>
              <w:t>$500</w:t>
            </w:r>
            <w:r w:rsidRPr="00D30A0B">
              <w:rPr>
                <w:szCs w:val="24"/>
              </w:rPr>
              <w:t xml:space="preserve"> copay per admission, then </w:t>
            </w:r>
            <w:r w:rsidRPr="00D30A0B">
              <w:rPr>
                <w:b/>
                <w:bCs/>
                <w:color w:val="0000FF"/>
                <w:szCs w:val="24"/>
              </w:rPr>
              <w:t>100%</w:t>
            </w:r>
            <w:r w:rsidRPr="00D30A0B">
              <w:rPr>
                <w:szCs w:val="24"/>
              </w:rPr>
              <w:t xml:space="preserve"> of eligible expenses.</w:t>
            </w:r>
          </w:p>
          <w:p w14:paraId="65E2C8DA" w14:textId="77777777" w:rsidR="00DF2E79" w:rsidRPr="00D30A0B" w:rsidRDefault="00DF2E79" w:rsidP="00052C90">
            <w:pPr>
              <w:pStyle w:val="TableTextChar"/>
              <w:numPr>
                <w:ilvl w:val="12"/>
                <w:numId w:val="0"/>
              </w:numPr>
              <w:rPr>
                <w:b/>
                <w:i/>
                <w:iCs/>
                <w:color w:val="FF00FF"/>
                <w:szCs w:val="24"/>
              </w:rPr>
            </w:pPr>
          </w:p>
          <w:p w14:paraId="48402ED5" w14:textId="77777777" w:rsidR="00DF2E79" w:rsidRPr="00D30A0B" w:rsidRDefault="00DF2E79" w:rsidP="00052C90">
            <w:pPr>
              <w:pStyle w:val="TableTextChar"/>
              <w:numPr>
                <w:ilvl w:val="12"/>
                <w:numId w:val="0"/>
              </w:numPr>
              <w:rPr>
                <w:b/>
                <w:szCs w:val="24"/>
              </w:rPr>
            </w:pPr>
            <w:r w:rsidRPr="00D30A0B">
              <w:rPr>
                <w:b/>
                <w:szCs w:val="24"/>
              </w:rPr>
              <w:t>Services received on an outpatient basis in a provider’s office or at an Alternate Facility:</w:t>
            </w:r>
          </w:p>
          <w:p w14:paraId="615180D6" w14:textId="77777777" w:rsidR="00DF2E79" w:rsidRPr="00D30A0B" w:rsidRDefault="00DF2E79" w:rsidP="00052C90">
            <w:pPr>
              <w:pStyle w:val="TableTextCharCharChar1"/>
              <w:numPr>
                <w:ilvl w:val="12"/>
                <w:numId w:val="0"/>
              </w:numPr>
              <w:rPr>
                <w:b/>
                <w:color w:val="0000FF"/>
                <w:szCs w:val="24"/>
              </w:rPr>
            </w:pPr>
            <w:r w:rsidRPr="00D30A0B">
              <w:rPr>
                <w:b/>
                <w:color w:val="0000FF"/>
                <w:szCs w:val="24"/>
              </w:rPr>
              <w:t>$40</w:t>
            </w:r>
            <w:r w:rsidRPr="00D30A0B">
              <w:rPr>
                <w:szCs w:val="24"/>
              </w:rPr>
              <w:t xml:space="preserve"> copay per visit then </w:t>
            </w:r>
            <w:r w:rsidRPr="00D30A0B">
              <w:rPr>
                <w:b/>
                <w:color w:val="0000FF"/>
                <w:szCs w:val="24"/>
              </w:rPr>
              <w:t xml:space="preserve">100% </w:t>
            </w:r>
            <w:r w:rsidRPr="00D30A0B">
              <w:rPr>
                <w:bCs/>
                <w:szCs w:val="24"/>
              </w:rPr>
              <w:t>of eligible expenses</w:t>
            </w:r>
            <w:r w:rsidRPr="00D30A0B">
              <w:rPr>
                <w:bCs/>
                <w:color w:val="0000FF"/>
                <w:szCs w:val="24"/>
              </w:rPr>
              <w:t>.</w:t>
            </w:r>
          </w:p>
          <w:p w14:paraId="0EC87B52" w14:textId="77777777" w:rsidR="00DF2E79" w:rsidRPr="00D30A0B" w:rsidRDefault="00DF2E79" w:rsidP="00052C90">
            <w:pPr>
              <w:pStyle w:val="TableTextChar"/>
              <w:numPr>
                <w:ilvl w:val="12"/>
                <w:numId w:val="0"/>
              </w:numPr>
              <w:rPr>
                <w:b/>
                <w:color w:val="000000"/>
                <w:szCs w:val="24"/>
              </w:rPr>
            </w:pPr>
          </w:p>
          <w:p w14:paraId="3C2FA9A5" w14:textId="77777777" w:rsidR="00DF2E79" w:rsidRPr="00D30A0B" w:rsidRDefault="00DF2E79" w:rsidP="00052C90">
            <w:pPr>
              <w:pStyle w:val="TableText"/>
              <w:rPr>
                <w:b/>
                <w:szCs w:val="24"/>
              </w:rPr>
            </w:pPr>
            <w:r w:rsidRPr="00D30A0B">
              <w:rPr>
                <w:rStyle w:val="CDVar"/>
                <w:rFonts w:ascii="Times New Roman" w:hAnsi="Times New Roman"/>
                <w:b/>
                <w:color w:val="auto"/>
                <w:szCs w:val="24"/>
              </w:rPr>
              <w:t xml:space="preserve">You are not required to provide pre-service </w:t>
            </w:r>
            <w:r w:rsidRPr="00D30A0B">
              <w:rPr>
                <w:rStyle w:val="CDBlack"/>
                <w:rFonts w:ascii="Times New Roman" w:hAnsi="Times New Roman"/>
                <w:b/>
                <w:color w:val="auto"/>
                <w:szCs w:val="24"/>
              </w:rPr>
              <w:t>notification</w:t>
            </w:r>
            <w:r w:rsidRPr="00D30A0B">
              <w:rPr>
                <w:rStyle w:val="CDVar"/>
                <w:rFonts w:ascii="Times New Roman" w:hAnsi="Times New Roman"/>
                <w:b/>
                <w:color w:val="auto"/>
                <w:szCs w:val="24"/>
              </w:rPr>
              <w:t xml:space="preserve"> when you seek these services from Network providers. Network providers are responsible for </w:t>
            </w:r>
            <w:r w:rsidRPr="00D30A0B">
              <w:rPr>
                <w:rStyle w:val="CDBlack"/>
                <w:rFonts w:ascii="Times New Roman" w:hAnsi="Times New Roman"/>
                <w:b/>
                <w:color w:val="auto"/>
                <w:szCs w:val="24"/>
              </w:rPr>
              <w:t xml:space="preserve">notifying </w:t>
            </w:r>
            <w:r w:rsidRPr="00D30A0B">
              <w:rPr>
                <w:rStyle w:val="CDVar"/>
                <w:rFonts w:ascii="Times New Roman" w:hAnsi="Times New Roman"/>
                <w:b/>
                <w:color w:val="auto"/>
                <w:szCs w:val="24"/>
              </w:rPr>
              <w:t>the Mental Health/Substance Use Disorder Administrator before they provide these services to you.</w:t>
            </w:r>
          </w:p>
          <w:p w14:paraId="0B8BE2E8" w14:textId="77777777" w:rsidR="00DF2E79" w:rsidRPr="00D30A0B" w:rsidRDefault="00DF2E79" w:rsidP="00052C90">
            <w:pPr>
              <w:pStyle w:val="TableTextChar"/>
              <w:numPr>
                <w:ilvl w:val="12"/>
                <w:numId w:val="0"/>
              </w:numPr>
              <w:ind w:left="288" w:hanging="288"/>
              <w:rPr>
                <w:color w:val="000000"/>
                <w:szCs w:val="24"/>
              </w:rPr>
            </w:pPr>
          </w:p>
          <w:p w14:paraId="108C8818" w14:textId="77777777" w:rsidR="00DF2E79" w:rsidRPr="00D30A0B" w:rsidRDefault="00DF2E79" w:rsidP="00052C90">
            <w:pPr>
              <w:pStyle w:val="TableTextChar"/>
              <w:numPr>
                <w:ilvl w:val="12"/>
                <w:numId w:val="0"/>
              </w:numPr>
              <w:rPr>
                <w:szCs w:val="24"/>
              </w:rPr>
            </w:pPr>
            <w:r w:rsidRPr="00D30A0B">
              <w:rPr>
                <w:b/>
                <w:szCs w:val="24"/>
              </w:rPr>
              <w:t xml:space="preserve">Network provider ONLY will be responsible for obtaining the following </w:t>
            </w:r>
            <w:r w:rsidRPr="00D30A0B">
              <w:rPr>
                <w:b/>
                <w:color w:val="000000"/>
                <w:szCs w:val="24"/>
              </w:rPr>
              <w:t xml:space="preserve">notification </w:t>
            </w:r>
            <w:r w:rsidRPr="00D30A0B">
              <w:rPr>
                <w:b/>
                <w:szCs w:val="24"/>
              </w:rPr>
              <w:t>requirements:</w:t>
            </w:r>
          </w:p>
          <w:p w14:paraId="7A4DC1D4" w14:textId="19C94C5E" w:rsidR="00DF2E79" w:rsidRPr="00D30A0B" w:rsidRDefault="00DF2E79" w:rsidP="00052C90">
            <w:pPr>
              <w:pStyle w:val="TableTextChar"/>
              <w:numPr>
                <w:ilvl w:val="12"/>
                <w:numId w:val="0"/>
              </w:numPr>
              <w:rPr>
                <w:color w:val="FF00FF"/>
                <w:szCs w:val="24"/>
              </w:rPr>
            </w:pPr>
            <w:r w:rsidRPr="00D30A0B">
              <w:rPr>
                <w:szCs w:val="24"/>
              </w:rPr>
              <w:t xml:space="preserve">●   Neurobiological Disorders - Mental Health Services for Autism Spectrum Disorder - inpatient services (including services at a Residential Treatment facility); </w:t>
            </w:r>
            <w:r w:rsidRPr="00D30A0B">
              <w:rPr>
                <w:color w:val="000000"/>
                <w:szCs w:val="24"/>
              </w:rPr>
              <w:t>partial hospitalization/day treatment;</w:t>
            </w:r>
            <w:r w:rsidRPr="00D30A0B">
              <w:rPr>
                <w:b/>
                <w:bCs/>
                <w:color w:val="FF00FF"/>
                <w:szCs w:val="24"/>
              </w:rPr>
              <w:t xml:space="preserve"> </w:t>
            </w:r>
            <w:r w:rsidRPr="00D30A0B">
              <w:rPr>
                <w:szCs w:val="24"/>
              </w:rPr>
              <w:t xml:space="preserve">intensive outpatient program treatment; outpatient electro-convulsive treatment; psychological testing; </w:t>
            </w:r>
          </w:p>
          <w:p w14:paraId="1411DC4D" w14:textId="77777777" w:rsidR="00DF2E79" w:rsidRPr="00D30A0B" w:rsidRDefault="00DF2E79" w:rsidP="00052C90">
            <w:pPr>
              <w:pStyle w:val="TableTextChar"/>
              <w:numPr>
                <w:ilvl w:val="12"/>
                <w:numId w:val="0"/>
              </w:numPr>
              <w:rPr>
                <w:rStyle w:val="InstructionalTextChar"/>
              </w:rPr>
            </w:pPr>
          </w:p>
          <w:p w14:paraId="0C3D3A3C" w14:textId="71CFE064" w:rsidR="00DF2E79" w:rsidRPr="00D30A0B" w:rsidRDefault="00DF2E79" w:rsidP="00052C90">
            <w:pPr>
              <w:pStyle w:val="TableTextChar"/>
              <w:numPr>
                <w:ilvl w:val="12"/>
                <w:numId w:val="0"/>
              </w:numPr>
              <w:rPr>
                <w:szCs w:val="24"/>
              </w:rPr>
            </w:pPr>
            <w:r w:rsidRPr="00D30A0B">
              <w:rPr>
                <w:szCs w:val="24"/>
              </w:rPr>
              <w:t xml:space="preserve">Pre-service </w:t>
            </w:r>
            <w:r w:rsidRPr="00D30A0B">
              <w:rPr>
                <w:rStyle w:val="TableTextChar2"/>
                <w:szCs w:val="24"/>
              </w:rPr>
              <w:t xml:space="preserve">notification </w:t>
            </w:r>
            <w:r w:rsidRPr="00D30A0B">
              <w:rPr>
                <w:szCs w:val="24"/>
              </w:rPr>
              <w:t xml:space="preserve">is also required for Benefits </w:t>
            </w:r>
            <w:r w:rsidRPr="00D30A0B">
              <w:rPr>
                <w:szCs w:val="24"/>
              </w:rPr>
              <w:lastRenderedPageBreak/>
              <w:t xml:space="preserve">provided for </w:t>
            </w:r>
            <w:r w:rsidR="00F60938" w:rsidRPr="00D30A0B">
              <w:rPr>
                <w:szCs w:val="24"/>
              </w:rPr>
              <w:t xml:space="preserve">Intensive Behavioral Therapy, including </w:t>
            </w:r>
            <w:r w:rsidRPr="00D30A0B">
              <w:rPr>
                <w:szCs w:val="24"/>
              </w:rPr>
              <w:t>Applied Behavioral Analysis (ABA).</w:t>
            </w:r>
          </w:p>
          <w:p w14:paraId="23EFD57B" w14:textId="77777777" w:rsidR="00DF2E79" w:rsidRPr="00D30A0B" w:rsidRDefault="00DF2E79" w:rsidP="00052C90">
            <w:pPr>
              <w:pStyle w:val="TableTextChar"/>
              <w:numPr>
                <w:ilvl w:val="12"/>
                <w:numId w:val="0"/>
              </w:numPr>
              <w:rPr>
                <w:szCs w:val="24"/>
              </w:rPr>
            </w:pPr>
            <w:r w:rsidRPr="00D30A0B">
              <w:rPr>
                <w:szCs w:val="24"/>
              </w:rPr>
              <w:t xml:space="preserve"> </w:t>
            </w:r>
          </w:p>
          <w:p w14:paraId="42DDA6AD" w14:textId="77777777" w:rsidR="00DF2E79" w:rsidRPr="00D30A0B" w:rsidRDefault="00DF2E79" w:rsidP="00052C90">
            <w:pPr>
              <w:pStyle w:val="TableTextChar"/>
              <w:numPr>
                <w:ilvl w:val="12"/>
                <w:numId w:val="0"/>
              </w:numPr>
              <w:rPr>
                <w:szCs w:val="24"/>
              </w:rPr>
            </w:pPr>
            <w:r w:rsidRPr="00D30A0B">
              <w:rPr>
                <w:szCs w:val="24"/>
              </w:rPr>
              <w:t xml:space="preserve">For a scheduled admission, </w:t>
            </w:r>
            <w:r w:rsidRPr="00D30A0B">
              <w:rPr>
                <w:b/>
                <w:szCs w:val="24"/>
              </w:rPr>
              <w:t>Network provider</w:t>
            </w:r>
            <w:r w:rsidRPr="00D30A0B">
              <w:rPr>
                <w:szCs w:val="24"/>
              </w:rPr>
              <w:t xml:space="preserve"> must </w:t>
            </w:r>
            <w:r w:rsidRPr="00D30A0B">
              <w:rPr>
                <w:color w:val="000000"/>
                <w:szCs w:val="24"/>
              </w:rPr>
              <w:t>notify</w:t>
            </w:r>
            <w:r w:rsidRPr="00D30A0B">
              <w:rPr>
                <w:b/>
                <w:color w:val="FF00FF"/>
                <w:szCs w:val="24"/>
              </w:rPr>
              <w:t xml:space="preserve"> </w:t>
            </w:r>
            <w:r w:rsidRPr="00D30A0B">
              <w:rPr>
                <w:szCs w:val="24"/>
              </w:rPr>
              <w:t>the Mental Health/Substance Use Disorder Administrator prior to the admission, or as soon as is reasonably possible for non-scheduled admissions (including Emergency admissions).</w:t>
            </w:r>
          </w:p>
          <w:p w14:paraId="4C501044" w14:textId="77777777" w:rsidR="00DF2E79" w:rsidRPr="00D30A0B" w:rsidRDefault="00DF2E79" w:rsidP="00052C90">
            <w:pPr>
              <w:pStyle w:val="TableTextChar"/>
              <w:numPr>
                <w:ilvl w:val="12"/>
                <w:numId w:val="0"/>
              </w:numPr>
              <w:rPr>
                <w:szCs w:val="24"/>
              </w:rPr>
            </w:pPr>
          </w:p>
          <w:p w14:paraId="368CDD3E" w14:textId="77777777" w:rsidR="00DF2E79" w:rsidRPr="00D30A0B" w:rsidRDefault="00DF2E79" w:rsidP="00052C90">
            <w:pPr>
              <w:pStyle w:val="TableTextChar"/>
              <w:numPr>
                <w:ilvl w:val="12"/>
                <w:numId w:val="0"/>
              </w:numPr>
              <w:rPr>
                <w:szCs w:val="24"/>
              </w:rPr>
            </w:pPr>
            <w:r w:rsidRPr="00D30A0B">
              <w:rPr>
                <w:szCs w:val="24"/>
              </w:rPr>
              <w:t xml:space="preserve">In addition, </w:t>
            </w:r>
            <w:r w:rsidRPr="00D30A0B">
              <w:rPr>
                <w:b/>
                <w:szCs w:val="24"/>
              </w:rPr>
              <w:t>Network provider</w:t>
            </w:r>
            <w:r w:rsidRPr="00D30A0B">
              <w:rPr>
                <w:szCs w:val="24"/>
              </w:rPr>
              <w:t xml:space="preserve"> must </w:t>
            </w:r>
            <w:r w:rsidRPr="00D30A0B">
              <w:rPr>
                <w:color w:val="000000"/>
                <w:szCs w:val="24"/>
              </w:rPr>
              <w:t>notify</w:t>
            </w:r>
            <w:r w:rsidRPr="00D30A0B">
              <w:rPr>
                <w:b/>
                <w:color w:val="FF00FF"/>
                <w:szCs w:val="24"/>
              </w:rPr>
              <w:t xml:space="preserve"> </w:t>
            </w:r>
            <w:r w:rsidRPr="00D30A0B">
              <w:rPr>
                <w:szCs w:val="24"/>
              </w:rPr>
              <w:t>the Mental Health/Substance Use Disorder Administrator before the following services are received.</w:t>
            </w:r>
          </w:p>
          <w:p w14:paraId="55105383" w14:textId="77777777" w:rsidR="00DF2E79" w:rsidRPr="00D30A0B" w:rsidRDefault="00DF2E79" w:rsidP="00052C90">
            <w:pPr>
              <w:rPr>
                <w:b/>
                <w:bCs/>
                <w:color w:val="FF00FF"/>
                <w:sz w:val="24"/>
                <w:szCs w:val="24"/>
              </w:rPr>
            </w:pPr>
            <w:r w:rsidRPr="00D30A0B">
              <w:rPr>
                <w:color w:val="000000"/>
                <w:sz w:val="24"/>
                <w:szCs w:val="24"/>
              </w:rPr>
              <w:t>●   partial hospitalization/day treatment;</w:t>
            </w:r>
            <w:r w:rsidRPr="00D30A0B">
              <w:rPr>
                <w:b/>
                <w:bCs/>
                <w:color w:val="FF00FF"/>
                <w:sz w:val="24"/>
                <w:szCs w:val="24"/>
              </w:rPr>
              <w:t xml:space="preserve"> </w:t>
            </w:r>
          </w:p>
          <w:p w14:paraId="6E60A712" w14:textId="77777777" w:rsidR="00DF2E79" w:rsidRPr="00D30A0B" w:rsidRDefault="00DF2E79" w:rsidP="00052C90">
            <w:pPr>
              <w:pStyle w:val="TableTextChar"/>
              <w:numPr>
                <w:ilvl w:val="12"/>
                <w:numId w:val="0"/>
              </w:numPr>
              <w:rPr>
                <w:szCs w:val="24"/>
              </w:rPr>
            </w:pPr>
            <w:r w:rsidRPr="00D30A0B">
              <w:rPr>
                <w:szCs w:val="24"/>
              </w:rPr>
              <w:t>●   intensive outpatient program treatment;</w:t>
            </w:r>
          </w:p>
          <w:p w14:paraId="0CF65F9E" w14:textId="77777777" w:rsidR="00DF2E79" w:rsidRPr="00D30A0B" w:rsidRDefault="00DF2E79" w:rsidP="00052C90">
            <w:pPr>
              <w:pStyle w:val="TableTextChar"/>
              <w:numPr>
                <w:ilvl w:val="12"/>
                <w:numId w:val="0"/>
              </w:numPr>
              <w:rPr>
                <w:szCs w:val="24"/>
              </w:rPr>
            </w:pPr>
            <w:r w:rsidRPr="00D30A0B">
              <w:rPr>
                <w:szCs w:val="24"/>
              </w:rPr>
              <w:t>●   outpatient electro-convulsive treatment;</w:t>
            </w:r>
          </w:p>
          <w:p w14:paraId="62BEF076" w14:textId="77777777" w:rsidR="00DF2E79" w:rsidRPr="00D30A0B" w:rsidRDefault="00DF2E79" w:rsidP="00052C90">
            <w:pPr>
              <w:pStyle w:val="TableTextChar"/>
              <w:numPr>
                <w:ilvl w:val="12"/>
                <w:numId w:val="0"/>
              </w:numPr>
              <w:rPr>
                <w:szCs w:val="24"/>
              </w:rPr>
            </w:pPr>
            <w:r w:rsidRPr="00D30A0B">
              <w:rPr>
                <w:szCs w:val="24"/>
              </w:rPr>
              <w:t>●   psychological testing;</w:t>
            </w:r>
          </w:p>
          <w:p w14:paraId="316B7066" w14:textId="77777777" w:rsidR="00DF2E79" w:rsidRPr="00D30A0B" w:rsidRDefault="00DF2E79" w:rsidP="000D609B">
            <w:pPr>
              <w:pStyle w:val="TableTextCharChar"/>
              <w:rPr>
                <w:bCs/>
                <w:szCs w:val="24"/>
              </w:rPr>
            </w:pPr>
          </w:p>
        </w:tc>
      </w:tr>
    </w:tbl>
    <w:p w14:paraId="316B7068" w14:textId="77777777" w:rsidR="008D6A82" w:rsidRPr="00D30A0B" w:rsidRDefault="008D6A82">
      <w:pPr>
        <w:numPr>
          <w:ilvl w:val="12"/>
          <w:numId w:val="0"/>
        </w:numPr>
        <w:rPr>
          <w:sz w:val="24"/>
        </w:rPr>
      </w:pPr>
    </w:p>
    <w:p w14:paraId="316B7069" w14:textId="77777777" w:rsidR="008D6A82" w:rsidRPr="00D30A0B" w:rsidRDefault="008D6A82">
      <w:pPr>
        <w:numPr>
          <w:ilvl w:val="12"/>
          <w:numId w:val="0"/>
        </w:numPr>
        <w:rPr>
          <w:sz w:val="24"/>
        </w:rPr>
      </w:pPr>
    </w:p>
    <w:p w14:paraId="316B706A" w14:textId="77777777" w:rsidR="008D6A82" w:rsidRPr="00D30A0B" w:rsidRDefault="008D6A82" w:rsidP="00E04131">
      <w:r w:rsidRPr="00D30A0B">
        <w:t>&lt;!--ID=CSR--&gt;</w:t>
      </w:r>
    </w:p>
    <w:p w14:paraId="316B706B" w14:textId="77777777" w:rsidR="008D6A82" w:rsidRPr="00D30A0B" w:rsidRDefault="008D6A82">
      <w:pPr>
        <w:numPr>
          <w:ilvl w:val="12"/>
          <w:numId w:val="0"/>
        </w:numPr>
        <w:outlineLvl w:val="0"/>
        <w:rPr>
          <w:b/>
          <w:color w:val="FF0000"/>
          <w:sz w:val="32"/>
        </w:rPr>
      </w:pPr>
      <w:r w:rsidRPr="00D30A0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706F" w14:textId="77777777" w:rsidTr="009C4A6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706C" w14:textId="77777777" w:rsidR="008D6A82" w:rsidRPr="00D30A0B" w:rsidRDefault="008D6A82">
            <w:pPr>
              <w:pStyle w:val="TableHeaderText"/>
              <w:numPr>
                <w:ilvl w:val="12"/>
                <w:numId w:val="0"/>
              </w:numPr>
              <w:rPr>
                <w:color w:val="FF0000"/>
              </w:rPr>
            </w:pPr>
            <w:r w:rsidRPr="00D30A0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706D" w14:textId="21D78138" w:rsidR="008D6A82" w:rsidRPr="00D30A0B" w:rsidRDefault="00A5564B">
            <w:pPr>
              <w:pStyle w:val="TableHeaderText"/>
              <w:rPr>
                <w:bCs/>
                <w:color w:val="FF0000"/>
              </w:rPr>
            </w:pPr>
            <w:r w:rsidRPr="00D30A0B">
              <w:rPr>
                <w:bCs/>
                <w:color w:val="FF0000"/>
              </w:rPr>
              <w:t>CHOICE</w:t>
            </w:r>
            <w:r w:rsidR="008D6A82" w:rsidRPr="00D30A0B">
              <w:rPr>
                <w:bCs/>
                <w:color w:val="FF0000"/>
              </w:rPr>
              <w:t xml:space="preserve"> </w:t>
            </w:r>
          </w:p>
          <w:p w14:paraId="316B706E" w14:textId="77777777" w:rsidR="008D6A82" w:rsidRPr="00D30A0B" w:rsidRDefault="008D6A82">
            <w:pPr>
              <w:pStyle w:val="TableHeaderText"/>
              <w:numPr>
                <w:ilvl w:val="12"/>
                <w:numId w:val="0"/>
              </w:numPr>
              <w:rPr>
                <w:color w:val="FF0000"/>
              </w:rPr>
            </w:pPr>
          </w:p>
        </w:tc>
      </w:tr>
    </w:tbl>
    <w:p w14:paraId="316B707B" w14:textId="77777777" w:rsidR="008D6A82" w:rsidRPr="00D30A0B" w:rsidRDefault="008D6A82">
      <w:pPr>
        <w:numPr>
          <w:ilvl w:val="12"/>
          <w:numId w:val="0"/>
        </w:numPr>
        <w:rPr>
          <w:sz w:val="24"/>
        </w:rPr>
      </w:pPr>
    </w:p>
    <w:p w14:paraId="316B707C" w14:textId="77777777" w:rsidR="008D6A82" w:rsidRPr="00D30A0B" w:rsidRDefault="008D6A82">
      <w:pPr>
        <w:numPr>
          <w:ilvl w:val="12"/>
          <w:numId w:val="0"/>
        </w:numPr>
        <w:rPr>
          <w:sz w:val="24"/>
        </w:rPr>
      </w:pPr>
    </w:p>
    <w:p w14:paraId="316B707D" w14:textId="77777777" w:rsidR="008D6A82" w:rsidRPr="00D30A0B" w:rsidRDefault="008D6A82" w:rsidP="00E04131">
      <w:r w:rsidRPr="00D30A0B">
        <w:t>&lt;!--section=Chemical_Dependency--&gt;</w:t>
      </w:r>
    </w:p>
    <w:p w14:paraId="4CD91C83" w14:textId="77777777" w:rsidR="00583BD9" w:rsidRPr="00D30A0B" w:rsidRDefault="00583BD9" w:rsidP="00E04131"/>
    <w:p w14:paraId="4ABC8ABD" w14:textId="77777777" w:rsidR="00583BD9" w:rsidRPr="00D30A0B" w:rsidRDefault="00583BD9" w:rsidP="00583BD9">
      <w:pPr>
        <w:overflowPunct/>
        <w:autoSpaceDE/>
        <w:autoSpaceDN/>
        <w:adjustRightInd/>
        <w:textAlignment w:val="auto"/>
        <w:rPr>
          <w:rFonts w:eastAsiaTheme="minorHAnsi"/>
          <w:i/>
          <w:sz w:val="24"/>
          <w:szCs w:val="22"/>
        </w:rPr>
      </w:pPr>
      <w:r w:rsidRPr="00D30A0B">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3E234F8C" w14:textId="77777777" w:rsidR="00583BD9" w:rsidRPr="00D30A0B" w:rsidRDefault="00583BD9" w:rsidP="00583BD9">
      <w:pPr>
        <w:overflowPunct/>
        <w:autoSpaceDE/>
        <w:autoSpaceDN/>
        <w:adjustRightInd/>
        <w:textAlignment w:val="auto"/>
        <w:rPr>
          <w:rFonts w:eastAsiaTheme="minorHAnsi"/>
          <w:i/>
          <w:color w:val="000000" w:themeColor="text1"/>
          <w:sz w:val="24"/>
          <w:szCs w:val="24"/>
        </w:rPr>
      </w:pPr>
    </w:p>
    <w:p w14:paraId="6BAF945C" w14:textId="6FA2755D" w:rsidR="00583BD9" w:rsidRPr="00D30A0B" w:rsidRDefault="00583BD9" w:rsidP="00583BD9">
      <w:pPr>
        <w:overflowPunct/>
        <w:autoSpaceDE/>
        <w:autoSpaceDN/>
        <w:adjustRightInd/>
        <w:textAlignment w:val="auto"/>
        <w:rPr>
          <w:sz w:val="24"/>
          <w:szCs w:val="24"/>
        </w:rPr>
      </w:pPr>
      <w:r w:rsidRPr="00D30A0B">
        <w:rPr>
          <w:i/>
          <w:iCs/>
          <w:sz w:val="24"/>
          <w:szCs w:val="24"/>
        </w:rPr>
        <w:t xml:space="preserve">Providers, this summary is for members, to review the terms of your participation agreement, please visit </w:t>
      </w:r>
      <w:hyperlink r:id="rId36" w:history="1">
        <w:r w:rsidR="005F6FB1" w:rsidRPr="00D30A0B">
          <w:rPr>
            <w:i/>
            <w:iCs/>
            <w:color w:val="0000FF"/>
            <w:sz w:val="24"/>
            <w:szCs w:val="24"/>
            <w:u w:val="single"/>
          </w:rPr>
          <w:t>uhcprovider.com</w:t>
        </w:r>
      </w:hyperlink>
    </w:p>
    <w:p w14:paraId="40279CF0" w14:textId="77777777" w:rsidR="00583BD9" w:rsidRPr="00D30A0B" w:rsidRDefault="00583BD9" w:rsidP="00E04131"/>
    <w:p w14:paraId="316B707E" w14:textId="77777777" w:rsidR="008D6A82" w:rsidRPr="00D30A0B" w:rsidRDefault="008D6A82">
      <w:pPr>
        <w:pBdr>
          <w:top w:val="double" w:sz="6" w:space="1" w:color="auto"/>
          <w:bottom w:val="double" w:sz="6" w:space="1" w:color="auto"/>
        </w:pBdr>
        <w:jc w:val="center"/>
        <w:outlineLvl w:val="0"/>
        <w:rPr>
          <w:b/>
          <w:bCs/>
          <w:color w:val="0000FF"/>
          <w:sz w:val="28"/>
        </w:rPr>
      </w:pPr>
      <w:bookmarkStart w:id="192" w:name="Chemical_Dependency"/>
      <w:r w:rsidRPr="00D30A0B">
        <w:rPr>
          <w:b/>
          <w:bCs/>
          <w:color w:val="0000FF"/>
          <w:sz w:val="28"/>
        </w:rPr>
        <w:t>SUBSTANCE ABUSE</w:t>
      </w:r>
    </w:p>
    <w:bookmarkEnd w:id="192"/>
    <w:p w14:paraId="316B707F" w14:textId="77777777" w:rsidR="008D6A82" w:rsidRPr="00D30A0B"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7083" w14:textId="77777777" w:rsidTr="003B00EB">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7080" w14:textId="77777777" w:rsidR="008D6A82" w:rsidRPr="00D30A0B" w:rsidRDefault="008D6A82">
            <w:pPr>
              <w:pStyle w:val="TableHeaderText"/>
              <w:numPr>
                <w:ilvl w:val="12"/>
                <w:numId w:val="0"/>
              </w:numPr>
              <w:rPr>
                <w:color w:val="000000"/>
              </w:rPr>
            </w:pPr>
            <w:r w:rsidRPr="00D30A0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7081" w14:textId="7F99C37B" w:rsidR="008D6A82" w:rsidRPr="00D30A0B" w:rsidRDefault="00A5564B">
            <w:pPr>
              <w:pStyle w:val="TableHeaderText"/>
              <w:rPr>
                <w:bCs/>
                <w:color w:val="000000"/>
              </w:rPr>
            </w:pPr>
            <w:r w:rsidRPr="00D30A0B">
              <w:rPr>
                <w:bCs/>
                <w:color w:val="000000"/>
              </w:rPr>
              <w:t>CHOICE</w:t>
            </w:r>
            <w:r w:rsidR="008D6A82" w:rsidRPr="00D30A0B">
              <w:rPr>
                <w:bCs/>
                <w:color w:val="000000"/>
              </w:rPr>
              <w:t xml:space="preserve"> </w:t>
            </w:r>
          </w:p>
          <w:p w14:paraId="316B7082" w14:textId="77777777" w:rsidR="008D6A82" w:rsidRPr="00D30A0B" w:rsidRDefault="008D6A82">
            <w:pPr>
              <w:pStyle w:val="TableHeaderText"/>
              <w:numPr>
                <w:ilvl w:val="12"/>
                <w:numId w:val="0"/>
              </w:numPr>
              <w:rPr>
                <w:color w:val="000000"/>
              </w:rPr>
            </w:pPr>
          </w:p>
        </w:tc>
      </w:tr>
      <w:tr w:rsidR="005D1774" w:rsidRPr="00D30A0B" w14:paraId="316B7091" w14:textId="77777777" w:rsidTr="003B00E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316B7084" w14:textId="60F0F3DB" w:rsidR="005D1774" w:rsidRPr="00D30A0B" w:rsidRDefault="005D1774">
            <w:pPr>
              <w:pStyle w:val="TableTextChar1"/>
              <w:numPr>
                <w:ilvl w:val="12"/>
                <w:numId w:val="0"/>
              </w:numPr>
              <w:rPr>
                <w:b/>
                <w:color w:val="000000"/>
              </w:rPr>
            </w:pPr>
            <w:r w:rsidRPr="00D30A0B">
              <w:rPr>
                <w:b/>
                <w:color w:val="000000"/>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D8BBD4A" w14:textId="77777777" w:rsidR="00FC63DF" w:rsidRPr="00D30A0B" w:rsidRDefault="00FC63DF" w:rsidP="00FC63DF">
            <w:pPr>
              <w:rPr>
                <w:color w:val="000000"/>
                <w:sz w:val="24"/>
                <w:szCs w:val="24"/>
              </w:rPr>
            </w:pPr>
            <w:r w:rsidRPr="00D30A0B">
              <w:rPr>
                <w:color w:val="000000"/>
                <w:sz w:val="24"/>
                <w:szCs w:val="24"/>
              </w:rPr>
              <w:t>Administered by:</w:t>
            </w:r>
          </w:p>
          <w:p w14:paraId="64E998BF" w14:textId="77777777" w:rsidR="00FC63DF" w:rsidRPr="00D30A0B" w:rsidRDefault="00FC63DF" w:rsidP="00FC63DF">
            <w:pPr>
              <w:ind w:left="288" w:hanging="288"/>
              <w:rPr>
                <w:b/>
                <w:szCs w:val="24"/>
              </w:rPr>
            </w:pPr>
            <w:r w:rsidRPr="00D30A0B">
              <w:rPr>
                <w:color w:val="000000"/>
                <w:sz w:val="24"/>
                <w:szCs w:val="24"/>
              </w:rPr>
              <w:t>●  United Behavioral Health- Employer Division</w:t>
            </w:r>
          </w:p>
          <w:p w14:paraId="7095C18F" w14:textId="77777777" w:rsidR="00FC63DF" w:rsidRPr="00D30A0B" w:rsidRDefault="00FC63DF" w:rsidP="00FC63DF">
            <w:pPr>
              <w:ind w:left="288" w:hanging="288"/>
              <w:rPr>
                <w:b/>
                <w:color w:val="FF00FF"/>
                <w:sz w:val="24"/>
              </w:rPr>
            </w:pPr>
            <w:r w:rsidRPr="00D30A0B">
              <w:rPr>
                <w:color w:val="000000"/>
                <w:sz w:val="24"/>
              </w:rPr>
              <w:t>●   Call:</w:t>
            </w:r>
            <w:r w:rsidRPr="00D30A0B">
              <w:rPr>
                <w:color w:val="FF00FF"/>
                <w:sz w:val="24"/>
              </w:rPr>
              <w:t xml:space="preserve"> </w:t>
            </w:r>
            <w:r w:rsidRPr="00D30A0B">
              <w:rPr>
                <w:b/>
                <w:color w:val="0000FF"/>
                <w:sz w:val="24"/>
              </w:rPr>
              <w:t>1-888-470-8079</w:t>
            </w:r>
          </w:p>
          <w:p w14:paraId="2484ECE5" w14:textId="77777777" w:rsidR="005D1774" w:rsidRPr="00D30A0B" w:rsidRDefault="005D1774" w:rsidP="003269A5">
            <w:pPr>
              <w:pStyle w:val="TableTextCharChar"/>
              <w:rPr>
                <w:b/>
                <w:color w:val="0000FF"/>
              </w:rPr>
            </w:pPr>
          </w:p>
          <w:p w14:paraId="1A80CF5B" w14:textId="77777777" w:rsidR="005D1774" w:rsidRPr="00D30A0B" w:rsidRDefault="005D1774" w:rsidP="003269A5">
            <w:pPr>
              <w:pStyle w:val="TableTextCharCharChar1"/>
              <w:rPr>
                <w:b/>
              </w:rPr>
            </w:pPr>
            <w:r w:rsidRPr="00D30A0B">
              <w:rPr>
                <w:b/>
              </w:rPr>
              <w:t>EAP</w:t>
            </w:r>
          </w:p>
          <w:p w14:paraId="5A9F9872" w14:textId="6EC48E7B" w:rsidR="005D1774" w:rsidRPr="00D30A0B" w:rsidRDefault="005D1774" w:rsidP="003269A5">
            <w:pPr>
              <w:pStyle w:val="TableTextCharCharChar1"/>
              <w:rPr>
                <w:color w:val="000000"/>
              </w:rPr>
            </w:pPr>
            <w:r w:rsidRPr="00D30A0B">
              <w:rPr>
                <w:color w:val="000000"/>
              </w:rPr>
              <w:t xml:space="preserve">●   </w:t>
            </w:r>
            <w:r w:rsidR="00FC01E2" w:rsidRPr="00D30A0B">
              <w:rPr>
                <w:color w:val="000000"/>
              </w:rPr>
              <w:t>KEPRO</w:t>
            </w:r>
          </w:p>
          <w:p w14:paraId="37A824B5" w14:textId="77777777" w:rsidR="005D1774" w:rsidRPr="00D30A0B" w:rsidRDefault="005D1774" w:rsidP="003269A5">
            <w:pPr>
              <w:pStyle w:val="TableTextCharCharChar1"/>
              <w:rPr>
                <w:b/>
                <w:color w:val="FF00FF"/>
              </w:rPr>
            </w:pPr>
            <w:r w:rsidRPr="00D30A0B">
              <w:rPr>
                <w:color w:val="000000"/>
              </w:rPr>
              <w:t>●   Call:</w:t>
            </w:r>
            <w:r w:rsidRPr="00D30A0B">
              <w:rPr>
                <w:color w:val="FF00FF"/>
              </w:rPr>
              <w:t xml:space="preserve"> </w:t>
            </w:r>
            <w:r w:rsidRPr="00D30A0B">
              <w:rPr>
                <w:b/>
                <w:color w:val="0000FF"/>
              </w:rPr>
              <w:t>1-800-607-1522</w:t>
            </w:r>
          </w:p>
          <w:p w14:paraId="316B7090" w14:textId="77777777" w:rsidR="005D1774" w:rsidRPr="00D30A0B" w:rsidRDefault="005D1774">
            <w:pPr>
              <w:pStyle w:val="TableTextChar1"/>
              <w:rPr>
                <w:color w:val="FF00FF"/>
              </w:rPr>
            </w:pPr>
          </w:p>
        </w:tc>
      </w:tr>
      <w:tr w:rsidR="00DF2E79" w:rsidRPr="00D30A0B" w14:paraId="316B7101" w14:textId="77777777" w:rsidTr="003B00EB">
        <w:tc>
          <w:tcPr>
            <w:tcW w:w="2952" w:type="dxa"/>
            <w:tcBorders>
              <w:top w:val="single" w:sz="6" w:space="0" w:color="auto"/>
              <w:left w:val="single" w:sz="6" w:space="0" w:color="auto"/>
              <w:bottom w:val="single" w:sz="6" w:space="0" w:color="auto"/>
              <w:right w:val="single" w:sz="6" w:space="0" w:color="auto"/>
            </w:tcBorders>
            <w:shd w:val="pct5" w:color="auto" w:fill="FFFFFF"/>
          </w:tcPr>
          <w:p w14:paraId="256E796A" w14:textId="77777777" w:rsidR="00DF2E79" w:rsidRPr="00D30A0B" w:rsidRDefault="00DF2E79" w:rsidP="00052C90">
            <w:pPr>
              <w:pStyle w:val="TableTextCharCharChar1"/>
              <w:numPr>
                <w:ilvl w:val="12"/>
                <w:numId w:val="0"/>
              </w:numPr>
              <w:rPr>
                <w:b/>
                <w:color w:val="000000"/>
                <w:szCs w:val="24"/>
              </w:rPr>
            </w:pPr>
            <w:bookmarkStart w:id="193" w:name="Substance_Use_Disorder_Services"/>
            <w:r w:rsidRPr="00D30A0B">
              <w:rPr>
                <w:b/>
                <w:color w:val="000000"/>
                <w:szCs w:val="24"/>
              </w:rPr>
              <w:t>Substance Use Disorder Services</w:t>
            </w:r>
          </w:p>
          <w:bookmarkEnd w:id="193"/>
          <w:p w14:paraId="1A349A0C" w14:textId="77777777" w:rsidR="00DF2E79" w:rsidRPr="00D30A0B" w:rsidRDefault="00DF2E79" w:rsidP="00052C90">
            <w:pPr>
              <w:pStyle w:val="TableTextCharCharChar1"/>
              <w:numPr>
                <w:ilvl w:val="12"/>
                <w:numId w:val="0"/>
              </w:numPr>
              <w:rPr>
                <w:b/>
                <w:color w:val="000000"/>
                <w:szCs w:val="24"/>
              </w:rPr>
            </w:pPr>
          </w:p>
          <w:p w14:paraId="6F067D39" w14:textId="77777777" w:rsidR="00DF2E79" w:rsidRPr="00D30A0B" w:rsidRDefault="00DF2E79" w:rsidP="00052C90">
            <w:pPr>
              <w:pStyle w:val="TableText"/>
              <w:rPr>
                <w:color w:val="000000"/>
                <w:szCs w:val="24"/>
              </w:rPr>
            </w:pPr>
            <w:r w:rsidRPr="00D30A0B">
              <w:rPr>
                <w:color w:val="000000"/>
                <w:szCs w:val="24"/>
              </w:rPr>
              <w:t xml:space="preserve">Substance Use Disorder </w:t>
            </w:r>
            <w:r w:rsidRPr="00D30A0B">
              <w:rPr>
                <w:color w:val="000000"/>
                <w:szCs w:val="24"/>
              </w:rPr>
              <w:lastRenderedPageBreak/>
              <w:t>Services include those received on an inpatient basis in a Hospital or an Alternate Facility and those received on an outpatient basis in a provider’s office or at an Alternate Facility.</w:t>
            </w:r>
          </w:p>
          <w:p w14:paraId="66FEDCC1" w14:textId="77777777" w:rsidR="00DF2E79" w:rsidRPr="00D30A0B" w:rsidRDefault="00DF2E79" w:rsidP="00052C90">
            <w:pPr>
              <w:pStyle w:val="TableText"/>
              <w:rPr>
                <w:color w:val="000000"/>
                <w:szCs w:val="24"/>
              </w:rPr>
            </w:pPr>
          </w:p>
          <w:p w14:paraId="5A67CB47" w14:textId="77777777" w:rsidR="00DF2E79" w:rsidRPr="00D30A0B" w:rsidRDefault="00DF2E79" w:rsidP="00052C90">
            <w:pPr>
              <w:pStyle w:val="TableText"/>
              <w:rPr>
                <w:color w:val="000000"/>
                <w:szCs w:val="24"/>
              </w:rPr>
            </w:pPr>
            <w:r w:rsidRPr="00D30A0B">
              <w:rPr>
                <w:color w:val="000000"/>
                <w:szCs w:val="24"/>
              </w:rPr>
              <w:t xml:space="preserve">Benefits include </w:t>
            </w:r>
            <w:r w:rsidRPr="00D30A0B">
              <w:rPr>
                <w:szCs w:val="24"/>
              </w:rPr>
              <w:t>the following services provided on either an inpatient or outpatient basis:</w:t>
            </w:r>
          </w:p>
          <w:p w14:paraId="5AEE4399" w14:textId="77777777" w:rsidR="00DF2E79" w:rsidRPr="00D30A0B" w:rsidRDefault="00DF2E79" w:rsidP="00052C90">
            <w:pPr>
              <w:pStyle w:val="TableText"/>
              <w:rPr>
                <w:color w:val="000000"/>
                <w:szCs w:val="24"/>
              </w:rPr>
            </w:pPr>
            <w:r w:rsidRPr="00D30A0B">
              <w:rPr>
                <w:color w:val="000000"/>
                <w:szCs w:val="24"/>
              </w:rPr>
              <w:t xml:space="preserve">●   diagnostic evaluations </w:t>
            </w:r>
          </w:p>
          <w:p w14:paraId="01A43880" w14:textId="77777777" w:rsidR="00DF2E79" w:rsidRPr="00D30A0B" w:rsidRDefault="00DF2E79" w:rsidP="00052C90">
            <w:pPr>
              <w:pStyle w:val="TableText"/>
              <w:ind w:left="288"/>
              <w:rPr>
                <w:color w:val="000000"/>
                <w:szCs w:val="24"/>
              </w:rPr>
            </w:pPr>
            <w:r w:rsidRPr="00D30A0B">
              <w:rPr>
                <w:color w:val="000000"/>
                <w:szCs w:val="24"/>
              </w:rPr>
              <w:t>and assessment;</w:t>
            </w:r>
          </w:p>
          <w:p w14:paraId="141839E7" w14:textId="77777777" w:rsidR="00DF2E79" w:rsidRPr="00D30A0B" w:rsidRDefault="00DF2E79" w:rsidP="00052C90">
            <w:pPr>
              <w:pStyle w:val="TableText"/>
              <w:rPr>
                <w:color w:val="000000"/>
                <w:szCs w:val="24"/>
              </w:rPr>
            </w:pPr>
            <w:r w:rsidRPr="00D30A0B">
              <w:rPr>
                <w:color w:val="000000"/>
                <w:szCs w:val="24"/>
              </w:rPr>
              <w:t>●   treatment planning;</w:t>
            </w:r>
          </w:p>
          <w:p w14:paraId="00721DA0" w14:textId="77777777" w:rsidR="00DF2E79" w:rsidRPr="00D30A0B" w:rsidRDefault="00DF2E79" w:rsidP="00052C90">
            <w:pPr>
              <w:pStyle w:val="TableText"/>
              <w:rPr>
                <w:color w:val="000000"/>
                <w:szCs w:val="24"/>
              </w:rPr>
            </w:pPr>
            <w:r w:rsidRPr="00D30A0B">
              <w:rPr>
                <w:color w:val="000000"/>
                <w:szCs w:val="24"/>
              </w:rPr>
              <w:t>●   referral services;</w:t>
            </w:r>
          </w:p>
          <w:p w14:paraId="34E745C6" w14:textId="77777777" w:rsidR="00DF2E79" w:rsidRPr="00D30A0B" w:rsidRDefault="00DF2E79" w:rsidP="00052C90">
            <w:pPr>
              <w:pStyle w:val="TableText"/>
              <w:rPr>
                <w:color w:val="000000"/>
                <w:szCs w:val="24"/>
              </w:rPr>
            </w:pPr>
            <w:r w:rsidRPr="00D30A0B">
              <w:rPr>
                <w:color w:val="000000"/>
                <w:szCs w:val="24"/>
              </w:rPr>
              <w:t xml:space="preserve">●   medication </w:t>
            </w:r>
          </w:p>
          <w:p w14:paraId="276C996F" w14:textId="77777777" w:rsidR="00DF2E79" w:rsidRPr="00D30A0B" w:rsidRDefault="00DF2E79" w:rsidP="00052C90">
            <w:pPr>
              <w:pStyle w:val="TableText"/>
              <w:ind w:left="288"/>
              <w:rPr>
                <w:color w:val="000000"/>
                <w:szCs w:val="24"/>
              </w:rPr>
            </w:pPr>
            <w:r w:rsidRPr="00D30A0B">
              <w:rPr>
                <w:color w:val="000000"/>
                <w:szCs w:val="24"/>
              </w:rPr>
              <w:t>management;</w:t>
            </w:r>
          </w:p>
          <w:p w14:paraId="0C46EC27" w14:textId="77777777" w:rsidR="00DF2E79" w:rsidRPr="00D30A0B" w:rsidRDefault="00DF2E79" w:rsidP="00052C90">
            <w:pPr>
              <w:pStyle w:val="TableText"/>
              <w:rPr>
                <w:color w:val="000000"/>
                <w:szCs w:val="24"/>
              </w:rPr>
            </w:pPr>
            <w:r w:rsidRPr="00D30A0B">
              <w:rPr>
                <w:color w:val="000000"/>
                <w:szCs w:val="24"/>
              </w:rPr>
              <w:t xml:space="preserve">●   individual, family, </w:t>
            </w:r>
          </w:p>
          <w:p w14:paraId="17DE49D2" w14:textId="77777777" w:rsidR="00DF2E79" w:rsidRPr="00D30A0B" w:rsidRDefault="00DF2E79" w:rsidP="00052C90">
            <w:pPr>
              <w:pStyle w:val="TableText"/>
              <w:ind w:left="288"/>
              <w:rPr>
                <w:color w:val="000000"/>
                <w:szCs w:val="24"/>
              </w:rPr>
            </w:pPr>
            <w:r w:rsidRPr="00D30A0B">
              <w:rPr>
                <w:color w:val="000000"/>
                <w:szCs w:val="24"/>
              </w:rPr>
              <w:t>therapeutic group and provider-based case management;</w:t>
            </w:r>
          </w:p>
          <w:p w14:paraId="45C2B2DD" w14:textId="77777777" w:rsidR="00DF2E79" w:rsidRPr="00D30A0B" w:rsidRDefault="00DF2E79" w:rsidP="00052C90">
            <w:pPr>
              <w:pStyle w:val="TableText"/>
              <w:rPr>
                <w:color w:val="000000"/>
                <w:szCs w:val="24"/>
              </w:rPr>
            </w:pPr>
            <w:r w:rsidRPr="00D30A0B">
              <w:rPr>
                <w:color w:val="000000"/>
                <w:szCs w:val="24"/>
              </w:rPr>
              <w:t>●   crisis intervention.</w:t>
            </w:r>
          </w:p>
          <w:p w14:paraId="59549D41" w14:textId="77777777" w:rsidR="00DF2E79" w:rsidRPr="00D30A0B" w:rsidRDefault="00DF2E79" w:rsidP="00052C90">
            <w:pPr>
              <w:pStyle w:val="TableText"/>
              <w:rPr>
                <w:color w:val="000000"/>
                <w:szCs w:val="24"/>
              </w:rPr>
            </w:pPr>
            <w:r w:rsidRPr="00D30A0B">
              <w:rPr>
                <w:color w:val="000000"/>
                <w:szCs w:val="24"/>
              </w:rPr>
              <w:t>●   detoxification (sub-</w:t>
            </w:r>
          </w:p>
          <w:p w14:paraId="1E219FB5" w14:textId="77777777" w:rsidR="00DF2E79" w:rsidRPr="00D30A0B" w:rsidRDefault="00DF2E79" w:rsidP="00052C90">
            <w:pPr>
              <w:pStyle w:val="TableText"/>
              <w:ind w:left="288"/>
              <w:rPr>
                <w:color w:val="000000"/>
                <w:szCs w:val="24"/>
              </w:rPr>
            </w:pPr>
            <w:r w:rsidRPr="00D30A0B">
              <w:rPr>
                <w:color w:val="000000"/>
                <w:szCs w:val="24"/>
              </w:rPr>
              <w:t>acute/non-medical);</w:t>
            </w:r>
          </w:p>
          <w:p w14:paraId="0AF8951C" w14:textId="77777777" w:rsidR="00DF2E79" w:rsidRPr="00D30A0B" w:rsidRDefault="00DF2E79" w:rsidP="00052C90">
            <w:pPr>
              <w:pStyle w:val="TableText"/>
              <w:rPr>
                <w:color w:val="000000"/>
                <w:szCs w:val="24"/>
              </w:rPr>
            </w:pPr>
            <w:r w:rsidRPr="00D30A0B">
              <w:rPr>
                <w:color w:val="000000"/>
                <w:szCs w:val="24"/>
              </w:rPr>
              <w:t xml:space="preserve">●   Partial </w:t>
            </w:r>
          </w:p>
          <w:p w14:paraId="7D7D090B" w14:textId="77777777" w:rsidR="00DF2E79" w:rsidRPr="00D30A0B" w:rsidRDefault="00DF2E79" w:rsidP="00052C90">
            <w:pPr>
              <w:pStyle w:val="TableText"/>
              <w:ind w:left="288"/>
              <w:rPr>
                <w:color w:val="000000"/>
                <w:szCs w:val="24"/>
              </w:rPr>
            </w:pPr>
            <w:r w:rsidRPr="00D30A0B">
              <w:rPr>
                <w:color w:val="000000"/>
                <w:szCs w:val="24"/>
              </w:rPr>
              <w:t>Hospitalization/Day Treatment;</w:t>
            </w:r>
          </w:p>
          <w:p w14:paraId="40D0DBD7" w14:textId="77777777" w:rsidR="00DF2E79" w:rsidRPr="00D30A0B" w:rsidRDefault="00DF2E79" w:rsidP="00052C90">
            <w:pPr>
              <w:pStyle w:val="TableText"/>
              <w:rPr>
                <w:color w:val="000000"/>
                <w:szCs w:val="24"/>
              </w:rPr>
            </w:pPr>
            <w:r w:rsidRPr="00D30A0B">
              <w:rPr>
                <w:color w:val="000000"/>
                <w:szCs w:val="24"/>
              </w:rPr>
              <w:t xml:space="preserve">●   services at a Residential </w:t>
            </w:r>
          </w:p>
          <w:p w14:paraId="278E8FB6" w14:textId="77777777" w:rsidR="00DF2E79" w:rsidRPr="00D30A0B" w:rsidRDefault="00DF2E79" w:rsidP="00052C90">
            <w:pPr>
              <w:pStyle w:val="TableText"/>
              <w:ind w:left="288"/>
              <w:rPr>
                <w:color w:val="000000"/>
                <w:szCs w:val="24"/>
              </w:rPr>
            </w:pPr>
            <w:r w:rsidRPr="00D30A0B">
              <w:rPr>
                <w:color w:val="000000"/>
                <w:szCs w:val="24"/>
              </w:rPr>
              <w:t>Treatment Facility;</w:t>
            </w:r>
          </w:p>
          <w:p w14:paraId="232C1355" w14:textId="77777777" w:rsidR="00DF2E79" w:rsidRPr="00D30A0B" w:rsidRDefault="00DF2E79" w:rsidP="00052C90">
            <w:pPr>
              <w:pStyle w:val="TableText"/>
              <w:rPr>
                <w:color w:val="000000"/>
                <w:szCs w:val="24"/>
              </w:rPr>
            </w:pPr>
            <w:r w:rsidRPr="00D30A0B">
              <w:rPr>
                <w:color w:val="000000"/>
                <w:szCs w:val="24"/>
              </w:rPr>
              <w:t xml:space="preserve">●   Intensive Outpatient </w:t>
            </w:r>
          </w:p>
          <w:p w14:paraId="6CEE7207" w14:textId="77777777" w:rsidR="00DF2E79" w:rsidRPr="00D30A0B" w:rsidRDefault="00DF2E79" w:rsidP="00052C90">
            <w:pPr>
              <w:pStyle w:val="TableText"/>
              <w:ind w:left="288"/>
              <w:rPr>
                <w:color w:val="000000"/>
                <w:szCs w:val="24"/>
              </w:rPr>
            </w:pPr>
            <w:r w:rsidRPr="00D30A0B">
              <w:rPr>
                <w:color w:val="000000"/>
                <w:szCs w:val="24"/>
              </w:rPr>
              <w:t>Treatment;</w:t>
            </w:r>
          </w:p>
          <w:p w14:paraId="129961B2" w14:textId="77777777" w:rsidR="00DF2E79" w:rsidRPr="00D30A0B" w:rsidRDefault="00DF2E79" w:rsidP="00052C90">
            <w:pPr>
              <w:pStyle w:val="TableText"/>
              <w:rPr>
                <w:color w:val="000000"/>
                <w:szCs w:val="24"/>
              </w:rPr>
            </w:pPr>
          </w:p>
          <w:p w14:paraId="21459367" w14:textId="77777777" w:rsidR="00DF2E79" w:rsidRPr="00D30A0B" w:rsidRDefault="00DF2E79" w:rsidP="00052C90">
            <w:pPr>
              <w:pStyle w:val="TableText"/>
              <w:rPr>
                <w:color w:val="000000"/>
                <w:szCs w:val="24"/>
              </w:rPr>
            </w:pPr>
          </w:p>
          <w:p w14:paraId="05349091" w14:textId="77777777" w:rsidR="00DF2E79" w:rsidRPr="00D30A0B" w:rsidRDefault="00DF2E79" w:rsidP="00052C90">
            <w:pPr>
              <w:pStyle w:val="TableText"/>
              <w:rPr>
                <w:color w:val="000000"/>
                <w:szCs w:val="24"/>
              </w:rPr>
            </w:pPr>
            <w:r w:rsidRPr="00D30A0B">
              <w:rPr>
                <w:szCs w:val="24"/>
              </w:rPr>
              <w:t>The Mental Health/Substance Use Disorder Administrator determines coverage for</w:t>
            </w:r>
            <w:r w:rsidRPr="00D30A0B">
              <w:rPr>
                <w:color w:val="FF0000"/>
                <w:szCs w:val="24"/>
              </w:rPr>
              <w:t xml:space="preserve"> </w:t>
            </w:r>
            <w:r w:rsidRPr="00D30A0B">
              <w:rPr>
                <w:szCs w:val="24"/>
              </w:rPr>
              <w:t>all levels of care.</w:t>
            </w:r>
            <w:r w:rsidRPr="00D30A0B">
              <w:rPr>
                <w:color w:val="FF0000"/>
                <w:szCs w:val="24"/>
              </w:rPr>
              <w:t xml:space="preserve"> </w:t>
            </w:r>
            <w:r w:rsidRPr="00D30A0B">
              <w:rPr>
                <w:color w:val="000000"/>
                <w:szCs w:val="24"/>
              </w:rPr>
              <w:t xml:space="preserve">If an Inpatient Stay is required, it is covered on a Semi-private Room basis. </w:t>
            </w:r>
          </w:p>
          <w:p w14:paraId="4C9ABC5A" w14:textId="77777777" w:rsidR="00DF2E79" w:rsidRPr="00D30A0B" w:rsidRDefault="00DF2E79" w:rsidP="00052C90">
            <w:pPr>
              <w:pStyle w:val="TableText"/>
              <w:rPr>
                <w:color w:val="000000"/>
                <w:szCs w:val="24"/>
              </w:rPr>
            </w:pPr>
          </w:p>
          <w:p w14:paraId="6738B2F1" w14:textId="77777777" w:rsidR="00DF2E79" w:rsidRPr="00D30A0B" w:rsidRDefault="00DF2E79" w:rsidP="00052C90">
            <w:pPr>
              <w:pStyle w:val="TableText"/>
              <w:rPr>
                <w:color w:val="000000"/>
                <w:szCs w:val="24"/>
              </w:rPr>
            </w:pPr>
            <w:r w:rsidRPr="00D30A0B">
              <w:rPr>
                <w:szCs w:val="24"/>
              </w:rPr>
              <w:t>You are encouraged to contact the Mental Health/Substance Use Disorder Administrator for referrals to providers and coordination of care.</w:t>
            </w:r>
          </w:p>
          <w:p w14:paraId="0535B71F" w14:textId="77777777" w:rsidR="00DF2E79" w:rsidRPr="00D30A0B" w:rsidRDefault="00DF2E79" w:rsidP="00052C90">
            <w:pPr>
              <w:pStyle w:val="TableText"/>
              <w:rPr>
                <w:color w:val="000000"/>
                <w:szCs w:val="24"/>
              </w:rPr>
            </w:pPr>
          </w:p>
          <w:p w14:paraId="78BEE57E" w14:textId="77777777" w:rsidR="00DF2E79" w:rsidRPr="00D30A0B" w:rsidRDefault="00DF2E79" w:rsidP="00052C90">
            <w:pPr>
              <w:pStyle w:val="TableText"/>
              <w:rPr>
                <w:color w:val="000000"/>
                <w:szCs w:val="24"/>
              </w:rPr>
            </w:pPr>
          </w:p>
          <w:p w14:paraId="316B70C2" w14:textId="77777777" w:rsidR="00DF2E79" w:rsidRPr="00D30A0B" w:rsidRDefault="00DF2E79" w:rsidP="00972B65">
            <w:pPr>
              <w:pStyle w:val="TableText"/>
              <w:rPr>
                <w:b/>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E583898" w14:textId="77777777" w:rsidR="00DF2E79" w:rsidRPr="00D30A0B" w:rsidRDefault="00DF2E79" w:rsidP="00052C90">
            <w:pPr>
              <w:pStyle w:val="TableTextChar"/>
              <w:numPr>
                <w:ilvl w:val="12"/>
                <w:numId w:val="0"/>
              </w:numPr>
              <w:rPr>
                <w:b/>
                <w:szCs w:val="24"/>
              </w:rPr>
            </w:pPr>
            <w:r w:rsidRPr="00D30A0B">
              <w:rPr>
                <w:b/>
                <w:color w:val="000000"/>
                <w:szCs w:val="24"/>
              </w:rPr>
              <w:lastRenderedPageBreak/>
              <w:t>Services received on an inpatient basis in a Hospital or Alternate Facility</w:t>
            </w:r>
            <w:r w:rsidRPr="00D30A0B">
              <w:rPr>
                <w:b/>
                <w:szCs w:val="24"/>
              </w:rPr>
              <w:t>:</w:t>
            </w:r>
          </w:p>
          <w:p w14:paraId="697FE486" w14:textId="77777777" w:rsidR="00DF2E79" w:rsidRPr="00D30A0B" w:rsidRDefault="00DF2E79" w:rsidP="00052C90">
            <w:pPr>
              <w:pStyle w:val="TableTextChar"/>
              <w:numPr>
                <w:ilvl w:val="12"/>
                <w:numId w:val="0"/>
              </w:numPr>
              <w:rPr>
                <w:szCs w:val="24"/>
              </w:rPr>
            </w:pPr>
            <w:r w:rsidRPr="00D30A0B">
              <w:rPr>
                <w:b/>
                <w:color w:val="0000FF"/>
                <w:szCs w:val="24"/>
              </w:rPr>
              <w:t>$500</w:t>
            </w:r>
            <w:r w:rsidRPr="00D30A0B">
              <w:rPr>
                <w:szCs w:val="24"/>
              </w:rPr>
              <w:t xml:space="preserve"> copay per admission, then </w:t>
            </w:r>
            <w:r w:rsidRPr="00D30A0B">
              <w:rPr>
                <w:b/>
                <w:bCs/>
                <w:color w:val="0000FF"/>
                <w:szCs w:val="24"/>
              </w:rPr>
              <w:t>100%</w:t>
            </w:r>
            <w:r w:rsidRPr="00D30A0B">
              <w:rPr>
                <w:szCs w:val="24"/>
              </w:rPr>
              <w:t xml:space="preserve"> of eligible expenses.</w:t>
            </w:r>
          </w:p>
          <w:p w14:paraId="6A6EE98E" w14:textId="77777777" w:rsidR="00DF2E79" w:rsidRPr="00D30A0B" w:rsidRDefault="00DF2E79" w:rsidP="00052C90">
            <w:pPr>
              <w:pStyle w:val="TableTextChar"/>
              <w:numPr>
                <w:ilvl w:val="12"/>
                <w:numId w:val="0"/>
              </w:numPr>
              <w:rPr>
                <w:b/>
                <w:i/>
                <w:iCs/>
                <w:color w:val="FF00FF"/>
                <w:szCs w:val="24"/>
              </w:rPr>
            </w:pPr>
          </w:p>
          <w:p w14:paraId="3C02D69C" w14:textId="77777777" w:rsidR="00DF2E79" w:rsidRPr="00D30A0B" w:rsidRDefault="00DF2E79" w:rsidP="00052C90">
            <w:pPr>
              <w:pStyle w:val="TableTextChar"/>
              <w:numPr>
                <w:ilvl w:val="12"/>
                <w:numId w:val="0"/>
              </w:numPr>
              <w:rPr>
                <w:b/>
                <w:szCs w:val="24"/>
              </w:rPr>
            </w:pPr>
            <w:r w:rsidRPr="00D30A0B">
              <w:rPr>
                <w:b/>
                <w:szCs w:val="24"/>
              </w:rPr>
              <w:t>Services received on an outpatient basis in a provider’s office or at an Alternate Facility:</w:t>
            </w:r>
          </w:p>
          <w:p w14:paraId="53EFF956" w14:textId="77777777" w:rsidR="00DF2E79" w:rsidRPr="00D30A0B" w:rsidRDefault="00DF2E79" w:rsidP="00052C90">
            <w:pPr>
              <w:pStyle w:val="TableTextCharCharChar1"/>
              <w:numPr>
                <w:ilvl w:val="12"/>
                <w:numId w:val="0"/>
              </w:numPr>
              <w:rPr>
                <w:b/>
                <w:color w:val="0000FF"/>
                <w:szCs w:val="24"/>
              </w:rPr>
            </w:pPr>
            <w:r w:rsidRPr="00D30A0B">
              <w:rPr>
                <w:b/>
                <w:color w:val="0000FF"/>
                <w:szCs w:val="24"/>
              </w:rPr>
              <w:t>$40</w:t>
            </w:r>
            <w:r w:rsidRPr="00D30A0B">
              <w:rPr>
                <w:szCs w:val="24"/>
              </w:rPr>
              <w:t xml:space="preserve"> copay per visit then </w:t>
            </w:r>
            <w:r w:rsidRPr="00D30A0B">
              <w:rPr>
                <w:b/>
                <w:color w:val="0000FF"/>
                <w:szCs w:val="24"/>
              </w:rPr>
              <w:t xml:space="preserve">100% </w:t>
            </w:r>
            <w:r w:rsidRPr="00D30A0B">
              <w:rPr>
                <w:bCs/>
                <w:szCs w:val="24"/>
              </w:rPr>
              <w:t>of eligible expenses</w:t>
            </w:r>
            <w:r w:rsidRPr="00D30A0B">
              <w:rPr>
                <w:bCs/>
                <w:color w:val="0000FF"/>
                <w:szCs w:val="24"/>
              </w:rPr>
              <w:t>.</w:t>
            </w:r>
          </w:p>
          <w:p w14:paraId="383D29D7" w14:textId="77777777" w:rsidR="00DF2E79" w:rsidRPr="00D30A0B" w:rsidRDefault="00DF2E79" w:rsidP="00052C90">
            <w:pPr>
              <w:pStyle w:val="TableTextChar"/>
              <w:numPr>
                <w:ilvl w:val="12"/>
                <w:numId w:val="0"/>
              </w:numPr>
              <w:ind w:left="288" w:hanging="288"/>
              <w:rPr>
                <w:color w:val="000000"/>
                <w:szCs w:val="24"/>
              </w:rPr>
            </w:pPr>
          </w:p>
          <w:p w14:paraId="1D7AEF87" w14:textId="77777777" w:rsidR="00DF2E79" w:rsidRPr="00D30A0B" w:rsidRDefault="00DF2E79" w:rsidP="00052C90">
            <w:pPr>
              <w:pStyle w:val="TableText"/>
              <w:rPr>
                <w:color w:val="000000"/>
                <w:szCs w:val="24"/>
              </w:rPr>
            </w:pPr>
          </w:p>
          <w:p w14:paraId="1043E064" w14:textId="77777777" w:rsidR="00DF2E79" w:rsidRPr="00D30A0B" w:rsidRDefault="00DF2E79" w:rsidP="00052C90">
            <w:pPr>
              <w:pStyle w:val="TableText"/>
              <w:rPr>
                <w:b/>
                <w:szCs w:val="24"/>
              </w:rPr>
            </w:pPr>
            <w:r w:rsidRPr="00D30A0B">
              <w:rPr>
                <w:rStyle w:val="CDVar"/>
                <w:rFonts w:ascii="Times New Roman" w:hAnsi="Times New Roman"/>
                <w:b/>
                <w:color w:val="auto"/>
                <w:szCs w:val="24"/>
              </w:rPr>
              <w:t xml:space="preserve">You are not required to provide pre-service </w:t>
            </w:r>
            <w:r w:rsidRPr="00D30A0B">
              <w:rPr>
                <w:rStyle w:val="CDBlack"/>
                <w:rFonts w:ascii="Times New Roman" w:hAnsi="Times New Roman"/>
                <w:b/>
                <w:color w:val="auto"/>
                <w:szCs w:val="24"/>
              </w:rPr>
              <w:t>notification</w:t>
            </w:r>
            <w:r w:rsidRPr="00D30A0B">
              <w:rPr>
                <w:rStyle w:val="CDVar"/>
                <w:rFonts w:ascii="Times New Roman" w:hAnsi="Times New Roman"/>
                <w:b/>
                <w:color w:val="auto"/>
                <w:szCs w:val="24"/>
              </w:rPr>
              <w:t xml:space="preserve"> when you seek these services from Network providers. Network providers are responsible for </w:t>
            </w:r>
            <w:r w:rsidRPr="00D30A0B">
              <w:rPr>
                <w:rStyle w:val="CDBlack"/>
                <w:rFonts w:ascii="Times New Roman" w:hAnsi="Times New Roman"/>
                <w:b/>
                <w:color w:val="auto"/>
                <w:szCs w:val="24"/>
              </w:rPr>
              <w:t xml:space="preserve">notifying </w:t>
            </w:r>
            <w:r w:rsidRPr="00D30A0B">
              <w:rPr>
                <w:rStyle w:val="CDVar"/>
                <w:rFonts w:ascii="Times New Roman" w:hAnsi="Times New Roman"/>
                <w:b/>
                <w:color w:val="auto"/>
                <w:szCs w:val="24"/>
              </w:rPr>
              <w:t>the Mental Health/Substance Use Disorder Administrator before they provide these services to you.</w:t>
            </w:r>
          </w:p>
          <w:p w14:paraId="170427B5" w14:textId="77777777" w:rsidR="00DF2E79" w:rsidRPr="00D30A0B" w:rsidRDefault="00DF2E79" w:rsidP="00052C90">
            <w:pPr>
              <w:pStyle w:val="TableText"/>
              <w:rPr>
                <w:color w:val="000000"/>
                <w:szCs w:val="24"/>
              </w:rPr>
            </w:pPr>
          </w:p>
          <w:p w14:paraId="15741A41" w14:textId="77777777" w:rsidR="00DF2E79" w:rsidRPr="00D30A0B" w:rsidRDefault="00DF2E79" w:rsidP="00052C90">
            <w:pPr>
              <w:pStyle w:val="TableTextChar"/>
              <w:numPr>
                <w:ilvl w:val="12"/>
                <w:numId w:val="0"/>
              </w:numPr>
              <w:rPr>
                <w:szCs w:val="24"/>
              </w:rPr>
            </w:pPr>
            <w:r w:rsidRPr="00D30A0B">
              <w:rPr>
                <w:b/>
                <w:szCs w:val="24"/>
              </w:rPr>
              <w:t xml:space="preserve">Network provider ONLY will be responsible for obtaining the following </w:t>
            </w:r>
            <w:r w:rsidRPr="00D30A0B">
              <w:rPr>
                <w:b/>
                <w:color w:val="000000"/>
                <w:szCs w:val="24"/>
              </w:rPr>
              <w:t xml:space="preserve">notification </w:t>
            </w:r>
            <w:r w:rsidRPr="00D30A0B">
              <w:rPr>
                <w:b/>
                <w:szCs w:val="24"/>
              </w:rPr>
              <w:t>requirements:</w:t>
            </w:r>
          </w:p>
          <w:p w14:paraId="221FFEBD" w14:textId="517E480B" w:rsidR="00DF2E79" w:rsidRPr="00D30A0B" w:rsidRDefault="00DF2E79" w:rsidP="00052C90">
            <w:pPr>
              <w:pStyle w:val="TableTextChar"/>
              <w:numPr>
                <w:ilvl w:val="12"/>
                <w:numId w:val="0"/>
              </w:numPr>
              <w:rPr>
                <w:color w:val="FF00FF"/>
                <w:szCs w:val="24"/>
              </w:rPr>
            </w:pPr>
            <w:r w:rsidRPr="00D30A0B">
              <w:rPr>
                <w:szCs w:val="24"/>
              </w:rPr>
              <w:t xml:space="preserve">●   Substance Use Disorder Services - inpatient services (including services at a Residential Treatment facility); </w:t>
            </w:r>
            <w:r w:rsidRPr="00D30A0B">
              <w:rPr>
                <w:color w:val="000000"/>
                <w:szCs w:val="24"/>
              </w:rPr>
              <w:t>partial hospitalization/day treatment;</w:t>
            </w:r>
            <w:r w:rsidRPr="00D30A0B">
              <w:rPr>
                <w:b/>
                <w:bCs/>
                <w:color w:val="FF00FF"/>
                <w:szCs w:val="24"/>
              </w:rPr>
              <w:t xml:space="preserve"> </w:t>
            </w:r>
            <w:r w:rsidRPr="00D30A0B">
              <w:rPr>
                <w:szCs w:val="24"/>
              </w:rPr>
              <w:t xml:space="preserve">intensive outpatient program treatment; outpatient electro-convulsive treatment; psychological testing; </w:t>
            </w:r>
          </w:p>
          <w:p w14:paraId="407C6B4E" w14:textId="77777777" w:rsidR="00DF2E79" w:rsidRPr="00D30A0B" w:rsidRDefault="00DF2E79" w:rsidP="00052C90">
            <w:pPr>
              <w:pStyle w:val="TableTextChar"/>
              <w:numPr>
                <w:ilvl w:val="12"/>
                <w:numId w:val="0"/>
              </w:numPr>
              <w:rPr>
                <w:szCs w:val="24"/>
              </w:rPr>
            </w:pPr>
          </w:p>
          <w:p w14:paraId="002D7697" w14:textId="77777777" w:rsidR="00DF2E79" w:rsidRPr="00D30A0B" w:rsidRDefault="00DF2E79" w:rsidP="00052C90">
            <w:pPr>
              <w:pStyle w:val="TableTextChar"/>
              <w:numPr>
                <w:ilvl w:val="12"/>
                <w:numId w:val="0"/>
              </w:numPr>
              <w:rPr>
                <w:szCs w:val="24"/>
              </w:rPr>
            </w:pPr>
            <w:r w:rsidRPr="00D30A0B">
              <w:rPr>
                <w:szCs w:val="24"/>
              </w:rPr>
              <w:t xml:space="preserve">For a scheduled admission, </w:t>
            </w:r>
            <w:r w:rsidRPr="00D30A0B">
              <w:rPr>
                <w:b/>
                <w:szCs w:val="24"/>
              </w:rPr>
              <w:t>Network provider</w:t>
            </w:r>
            <w:r w:rsidRPr="00D30A0B">
              <w:rPr>
                <w:szCs w:val="24"/>
              </w:rPr>
              <w:t xml:space="preserve"> must </w:t>
            </w:r>
            <w:r w:rsidRPr="00D30A0B">
              <w:rPr>
                <w:color w:val="000000"/>
                <w:szCs w:val="24"/>
              </w:rPr>
              <w:t>notify</w:t>
            </w:r>
            <w:r w:rsidRPr="00D30A0B">
              <w:rPr>
                <w:b/>
                <w:color w:val="FF00FF"/>
                <w:szCs w:val="24"/>
              </w:rPr>
              <w:t xml:space="preserve"> </w:t>
            </w:r>
            <w:r w:rsidRPr="00D30A0B">
              <w:rPr>
                <w:szCs w:val="24"/>
              </w:rPr>
              <w:t>the Mental Health/Substance Use Disorder Administrator prior to the admission, or as soon as is reasonably possible for non-scheduled admissions (including Emergency admissions).</w:t>
            </w:r>
          </w:p>
          <w:p w14:paraId="6B2B3DDE" w14:textId="77777777" w:rsidR="00DF2E79" w:rsidRPr="00D30A0B" w:rsidRDefault="00DF2E79" w:rsidP="00052C90">
            <w:pPr>
              <w:pStyle w:val="TableTextChar"/>
              <w:numPr>
                <w:ilvl w:val="12"/>
                <w:numId w:val="0"/>
              </w:numPr>
              <w:rPr>
                <w:szCs w:val="24"/>
              </w:rPr>
            </w:pPr>
          </w:p>
          <w:p w14:paraId="74F164A2" w14:textId="77777777" w:rsidR="00DF2E79" w:rsidRPr="00D30A0B" w:rsidRDefault="00DF2E79" w:rsidP="00052C90">
            <w:pPr>
              <w:pStyle w:val="TableTextChar"/>
              <w:numPr>
                <w:ilvl w:val="12"/>
                <w:numId w:val="0"/>
              </w:numPr>
              <w:rPr>
                <w:szCs w:val="24"/>
              </w:rPr>
            </w:pPr>
            <w:r w:rsidRPr="00D30A0B">
              <w:rPr>
                <w:szCs w:val="24"/>
              </w:rPr>
              <w:t xml:space="preserve">In addition, </w:t>
            </w:r>
            <w:r w:rsidRPr="00D30A0B">
              <w:rPr>
                <w:b/>
                <w:szCs w:val="24"/>
              </w:rPr>
              <w:t>Network provider</w:t>
            </w:r>
            <w:r w:rsidRPr="00D30A0B">
              <w:rPr>
                <w:szCs w:val="24"/>
              </w:rPr>
              <w:t xml:space="preserve"> must </w:t>
            </w:r>
            <w:r w:rsidRPr="00D30A0B">
              <w:rPr>
                <w:color w:val="000000"/>
                <w:szCs w:val="24"/>
              </w:rPr>
              <w:t>notify</w:t>
            </w:r>
            <w:r w:rsidRPr="00D30A0B">
              <w:rPr>
                <w:b/>
                <w:color w:val="FF00FF"/>
                <w:szCs w:val="24"/>
              </w:rPr>
              <w:t xml:space="preserve"> </w:t>
            </w:r>
            <w:r w:rsidRPr="00D30A0B">
              <w:rPr>
                <w:szCs w:val="24"/>
              </w:rPr>
              <w:t>the Mental Health/Substance Use Disorder Administrator before the following services are received.</w:t>
            </w:r>
          </w:p>
          <w:p w14:paraId="6BAE9428" w14:textId="77777777" w:rsidR="00DF2E79" w:rsidRPr="00D30A0B" w:rsidRDefault="00DF2E79" w:rsidP="00052C90">
            <w:pPr>
              <w:rPr>
                <w:b/>
                <w:bCs/>
                <w:color w:val="FF00FF"/>
                <w:sz w:val="24"/>
                <w:szCs w:val="24"/>
              </w:rPr>
            </w:pPr>
            <w:r w:rsidRPr="00D30A0B">
              <w:rPr>
                <w:color w:val="000000"/>
                <w:sz w:val="24"/>
                <w:szCs w:val="24"/>
              </w:rPr>
              <w:t>●   partial hospitalization/day treatment;</w:t>
            </w:r>
            <w:r w:rsidRPr="00D30A0B">
              <w:rPr>
                <w:b/>
                <w:bCs/>
                <w:color w:val="FF00FF"/>
                <w:sz w:val="24"/>
                <w:szCs w:val="24"/>
              </w:rPr>
              <w:t xml:space="preserve"> </w:t>
            </w:r>
          </w:p>
          <w:p w14:paraId="2376C5BC" w14:textId="77777777" w:rsidR="00DF2E79" w:rsidRPr="00D30A0B" w:rsidRDefault="00DF2E79" w:rsidP="00052C90">
            <w:pPr>
              <w:pStyle w:val="TableTextChar"/>
              <w:numPr>
                <w:ilvl w:val="12"/>
                <w:numId w:val="0"/>
              </w:numPr>
              <w:rPr>
                <w:szCs w:val="24"/>
              </w:rPr>
            </w:pPr>
            <w:r w:rsidRPr="00D30A0B">
              <w:rPr>
                <w:szCs w:val="24"/>
              </w:rPr>
              <w:t xml:space="preserve">●   intensive outpatient </w:t>
            </w:r>
          </w:p>
          <w:p w14:paraId="1E8C72DF" w14:textId="77777777" w:rsidR="00DF2E79" w:rsidRPr="00D30A0B" w:rsidRDefault="00DF2E79" w:rsidP="00052C90">
            <w:pPr>
              <w:pStyle w:val="TableTextChar"/>
              <w:numPr>
                <w:ilvl w:val="12"/>
                <w:numId w:val="0"/>
              </w:numPr>
              <w:ind w:left="288"/>
              <w:rPr>
                <w:szCs w:val="24"/>
              </w:rPr>
            </w:pPr>
            <w:r w:rsidRPr="00D30A0B">
              <w:rPr>
                <w:szCs w:val="24"/>
              </w:rPr>
              <w:t>program treatment;</w:t>
            </w:r>
          </w:p>
          <w:p w14:paraId="0D1FA9FC" w14:textId="77777777" w:rsidR="00DF2E79" w:rsidRPr="00D30A0B" w:rsidRDefault="00DF2E79" w:rsidP="00052C90">
            <w:pPr>
              <w:pStyle w:val="TableTextChar"/>
              <w:numPr>
                <w:ilvl w:val="12"/>
                <w:numId w:val="0"/>
              </w:numPr>
              <w:rPr>
                <w:szCs w:val="24"/>
              </w:rPr>
            </w:pPr>
            <w:r w:rsidRPr="00D30A0B">
              <w:rPr>
                <w:szCs w:val="24"/>
              </w:rPr>
              <w:t>●   outpatient electro-</w:t>
            </w:r>
          </w:p>
          <w:p w14:paraId="12C8DB47" w14:textId="77777777" w:rsidR="00DF2E79" w:rsidRPr="00D30A0B" w:rsidRDefault="00DF2E79" w:rsidP="00052C90">
            <w:pPr>
              <w:pStyle w:val="TableTextChar"/>
              <w:numPr>
                <w:ilvl w:val="12"/>
                <w:numId w:val="0"/>
              </w:numPr>
              <w:ind w:left="288"/>
              <w:rPr>
                <w:szCs w:val="24"/>
              </w:rPr>
            </w:pPr>
            <w:r w:rsidRPr="00D30A0B">
              <w:rPr>
                <w:szCs w:val="24"/>
              </w:rPr>
              <w:t>convulsive treatment;</w:t>
            </w:r>
          </w:p>
          <w:p w14:paraId="3E90E525" w14:textId="77777777" w:rsidR="00DF2E79" w:rsidRPr="00D30A0B" w:rsidRDefault="00DF2E79" w:rsidP="00052C90">
            <w:pPr>
              <w:pStyle w:val="TableTextChar"/>
              <w:numPr>
                <w:ilvl w:val="12"/>
                <w:numId w:val="0"/>
              </w:numPr>
              <w:rPr>
                <w:szCs w:val="24"/>
              </w:rPr>
            </w:pPr>
            <w:r w:rsidRPr="00D30A0B">
              <w:rPr>
                <w:szCs w:val="24"/>
              </w:rPr>
              <w:t>●   psychological testing;</w:t>
            </w:r>
          </w:p>
          <w:p w14:paraId="184DEFE9" w14:textId="77777777" w:rsidR="00DF2E79" w:rsidRPr="00D30A0B" w:rsidRDefault="00DF2E79" w:rsidP="00052C90">
            <w:pPr>
              <w:pStyle w:val="TableTextCharChar"/>
              <w:rPr>
                <w:b/>
                <w:bCs/>
                <w:snapToGrid w:val="0"/>
                <w:color w:val="FF00FF"/>
                <w:szCs w:val="24"/>
              </w:rPr>
            </w:pPr>
          </w:p>
          <w:p w14:paraId="00F97180" w14:textId="77777777" w:rsidR="00DF2E79" w:rsidRPr="00D30A0B" w:rsidRDefault="00DF2E79" w:rsidP="00052C90">
            <w:pPr>
              <w:pStyle w:val="TableText"/>
              <w:rPr>
                <w:color w:val="000000"/>
                <w:szCs w:val="24"/>
              </w:rPr>
            </w:pPr>
          </w:p>
          <w:p w14:paraId="316B7100" w14:textId="77777777" w:rsidR="00DF2E79" w:rsidRPr="00D30A0B" w:rsidRDefault="00DF2E79" w:rsidP="005D1774">
            <w:pPr>
              <w:pStyle w:val="TableTextChar"/>
              <w:numPr>
                <w:ilvl w:val="12"/>
                <w:numId w:val="0"/>
              </w:numPr>
              <w:rPr>
                <w:bCs/>
                <w:szCs w:val="24"/>
              </w:rPr>
            </w:pPr>
          </w:p>
        </w:tc>
      </w:tr>
    </w:tbl>
    <w:p w14:paraId="316B7102" w14:textId="77777777" w:rsidR="008D6A82" w:rsidRPr="00D30A0B" w:rsidRDefault="008D6A82">
      <w:pPr>
        <w:rPr>
          <w:sz w:val="24"/>
        </w:rPr>
      </w:pPr>
    </w:p>
    <w:p w14:paraId="316B7103" w14:textId="77777777" w:rsidR="008D6A82" w:rsidRPr="00D30A0B" w:rsidRDefault="008D6A82">
      <w:pPr>
        <w:rPr>
          <w:sz w:val="24"/>
        </w:rPr>
      </w:pPr>
    </w:p>
    <w:p w14:paraId="316B7104" w14:textId="77777777" w:rsidR="008D6A82" w:rsidRPr="00D30A0B" w:rsidRDefault="008D6A82" w:rsidP="00E04131">
      <w:r w:rsidRPr="00D30A0B">
        <w:t>&lt;!--ID=CSR--&gt;</w:t>
      </w:r>
    </w:p>
    <w:p w14:paraId="316B7105" w14:textId="77777777" w:rsidR="008D6A82" w:rsidRPr="00D30A0B" w:rsidRDefault="008D6A82">
      <w:pPr>
        <w:outlineLvl w:val="0"/>
        <w:rPr>
          <w:b/>
          <w:color w:val="FF0000"/>
          <w:sz w:val="32"/>
        </w:rPr>
      </w:pPr>
      <w:r w:rsidRPr="00D30A0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D30A0B" w14:paraId="316B7109" w14:textId="77777777" w:rsidTr="00B15286">
        <w:tc>
          <w:tcPr>
            <w:tcW w:w="2952" w:type="dxa"/>
            <w:tcBorders>
              <w:top w:val="single" w:sz="6" w:space="0" w:color="auto"/>
              <w:left w:val="single" w:sz="6" w:space="0" w:color="auto"/>
              <w:bottom w:val="single" w:sz="6" w:space="0" w:color="auto"/>
              <w:right w:val="single" w:sz="6" w:space="0" w:color="auto"/>
            </w:tcBorders>
            <w:shd w:val="pct5" w:color="auto" w:fill="FFFFFF"/>
          </w:tcPr>
          <w:p w14:paraId="316B7106" w14:textId="77777777" w:rsidR="008D6A82" w:rsidRPr="00D30A0B" w:rsidRDefault="008D6A82" w:rsidP="00CD193D">
            <w:pPr>
              <w:pStyle w:val="TableHeaderText"/>
              <w:rPr>
                <w:color w:val="FF0000"/>
              </w:rPr>
            </w:pPr>
            <w:r w:rsidRPr="00D30A0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7107" w14:textId="53457420" w:rsidR="008D6A82" w:rsidRPr="00D30A0B" w:rsidRDefault="00A5564B" w:rsidP="00CD193D">
            <w:pPr>
              <w:pStyle w:val="TableHeaderText"/>
              <w:rPr>
                <w:bCs/>
                <w:color w:val="FF0000"/>
              </w:rPr>
            </w:pPr>
            <w:r w:rsidRPr="00D30A0B">
              <w:rPr>
                <w:bCs/>
                <w:color w:val="FF0000"/>
              </w:rPr>
              <w:t>CHOICE</w:t>
            </w:r>
            <w:r w:rsidR="008D6A82" w:rsidRPr="00D30A0B">
              <w:rPr>
                <w:bCs/>
                <w:color w:val="FF0000"/>
              </w:rPr>
              <w:t xml:space="preserve"> </w:t>
            </w:r>
          </w:p>
          <w:p w14:paraId="316B7108" w14:textId="77777777" w:rsidR="008D6A82" w:rsidRPr="00D30A0B" w:rsidRDefault="008D6A82" w:rsidP="00CD193D">
            <w:pPr>
              <w:pStyle w:val="TableHeaderText"/>
              <w:rPr>
                <w:color w:val="FF0000"/>
              </w:rPr>
            </w:pPr>
          </w:p>
        </w:tc>
      </w:tr>
      <w:tr w:rsidR="003702C8" w:rsidRPr="002F6776" w14:paraId="316B7138" w14:textId="77777777" w:rsidTr="00B15286">
        <w:tc>
          <w:tcPr>
            <w:tcW w:w="2952" w:type="dxa"/>
            <w:tcBorders>
              <w:top w:val="single" w:sz="6" w:space="0" w:color="auto"/>
              <w:left w:val="single" w:sz="6" w:space="0" w:color="auto"/>
              <w:bottom w:val="single" w:sz="6" w:space="0" w:color="auto"/>
              <w:right w:val="single" w:sz="6" w:space="0" w:color="auto"/>
            </w:tcBorders>
            <w:shd w:val="pct5" w:color="auto" w:fill="FFFFFF"/>
          </w:tcPr>
          <w:p w14:paraId="316B710A" w14:textId="11940C9B" w:rsidR="003702C8" w:rsidRPr="00D30A0B" w:rsidRDefault="003702C8" w:rsidP="00C6620C">
            <w:pPr>
              <w:pStyle w:val="TableTextCharCharChar1"/>
              <w:rPr>
                <w:b/>
                <w:bCs/>
                <w:color w:val="FF0000"/>
              </w:rPr>
            </w:pPr>
            <w:bookmarkStart w:id="194" w:name="Mental_Health_and_Substance_Use_Disorder"/>
            <w:r w:rsidRPr="00D30A0B">
              <w:rPr>
                <w:b/>
                <w:bCs/>
                <w:color w:val="FF0000"/>
              </w:rPr>
              <w:t>Mental Health and Substance Use Disorder Services</w:t>
            </w:r>
            <w:bookmarkEnd w:id="19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20F8C18" w14:textId="77777777" w:rsidR="00B15286" w:rsidRPr="00D30A0B" w:rsidRDefault="00B15286" w:rsidP="00B15286">
            <w:pPr>
              <w:numPr>
                <w:ilvl w:val="12"/>
                <w:numId w:val="0"/>
              </w:numPr>
              <w:rPr>
                <w:b/>
                <w:color w:val="FF0000"/>
                <w:sz w:val="24"/>
                <w:szCs w:val="24"/>
              </w:rPr>
            </w:pPr>
            <w:r w:rsidRPr="00D30A0B">
              <w:rPr>
                <w:color w:val="FF0000"/>
                <w:sz w:val="24"/>
                <w:szCs w:val="24"/>
              </w:rPr>
              <w:t xml:space="preserve">Exclusions listed directly below apply to services described under </w:t>
            </w:r>
            <w:r w:rsidRPr="00D30A0B">
              <w:rPr>
                <w:b/>
                <w:i/>
                <w:color w:val="FF0000"/>
                <w:sz w:val="24"/>
                <w:szCs w:val="24"/>
              </w:rPr>
              <w:t>Mental Health Services</w:t>
            </w:r>
            <w:r w:rsidRPr="00D30A0B">
              <w:rPr>
                <w:b/>
                <w:color w:val="FF0000"/>
                <w:sz w:val="24"/>
                <w:szCs w:val="24"/>
              </w:rPr>
              <w:t xml:space="preserve">, </w:t>
            </w:r>
            <w:r w:rsidRPr="00D30A0B">
              <w:rPr>
                <w:b/>
                <w:i/>
                <w:color w:val="FF0000"/>
                <w:sz w:val="24"/>
                <w:szCs w:val="24"/>
              </w:rPr>
              <w:t>Neurobiological Disorders - Mental Health Services for Autism Spectrum Disorders</w:t>
            </w:r>
            <w:r w:rsidRPr="00D30A0B">
              <w:rPr>
                <w:b/>
                <w:color w:val="FF0000"/>
                <w:sz w:val="24"/>
                <w:szCs w:val="24"/>
              </w:rPr>
              <w:t xml:space="preserve"> and/or </w:t>
            </w:r>
            <w:r w:rsidRPr="00D30A0B">
              <w:rPr>
                <w:b/>
                <w:i/>
                <w:color w:val="FF0000"/>
                <w:sz w:val="24"/>
                <w:szCs w:val="24"/>
              </w:rPr>
              <w:t>Substance Use Disorders</w:t>
            </w:r>
          </w:p>
          <w:p w14:paraId="297E25A6" w14:textId="77777777" w:rsidR="00B15286" w:rsidRPr="00D30A0B" w:rsidRDefault="00B15286" w:rsidP="00B15286">
            <w:pPr>
              <w:numPr>
                <w:ilvl w:val="12"/>
                <w:numId w:val="0"/>
              </w:numPr>
              <w:rPr>
                <w:b/>
                <w:color w:val="FF00FF"/>
                <w:sz w:val="24"/>
                <w:szCs w:val="24"/>
              </w:rPr>
            </w:pPr>
          </w:p>
          <w:p w14:paraId="67771C3C" w14:textId="77777777" w:rsidR="00B15286" w:rsidRPr="00D30A0B" w:rsidRDefault="00B15286" w:rsidP="00B15286">
            <w:pPr>
              <w:rPr>
                <w:b/>
                <w:bCs/>
                <w:color w:val="FF0000"/>
                <w:sz w:val="24"/>
                <w:szCs w:val="24"/>
              </w:rPr>
            </w:pPr>
            <w:r w:rsidRPr="00D30A0B">
              <w:rPr>
                <w:b/>
                <w:bCs/>
                <w:color w:val="FF0000"/>
                <w:sz w:val="24"/>
                <w:szCs w:val="24"/>
              </w:rPr>
              <w:t>The following services are not covered:</w:t>
            </w:r>
          </w:p>
          <w:p w14:paraId="5F830CDA" w14:textId="77777777" w:rsidR="00B15286" w:rsidRPr="00D30A0B" w:rsidRDefault="00B15286" w:rsidP="00B15286">
            <w:pPr>
              <w:pStyle w:val="ListParagraph"/>
              <w:numPr>
                <w:ilvl w:val="0"/>
                <w:numId w:val="24"/>
              </w:numPr>
              <w:spacing w:after="0" w:line="240" w:lineRule="auto"/>
              <w:rPr>
                <w:rFonts w:ascii="Times New Roman" w:hAnsi="Times New Roman" w:cs="Times New Roman"/>
                <w:color w:val="FF0000"/>
                <w:sz w:val="24"/>
                <w:szCs w:val="24"/>
              </w:rPr>
            </w:pPr>
            <w:r w:rsidRPr="00D30A0B">
              <w:rPr>
                <w:rFonts w:ascii="Times New Roman" w:hAnsi="Times New Roman" w:cs="Times New Roman"/>
                <w:color w:val="FF0000"/>
                <w:sz w:val="24"/>
                <w:szCs w:val="24"/>
              </w:rPr>
              <w:t xml:space="preserve">Services performed in connection with conditions not classified in the current edition of the </w:t>
            </w:r>
            <w:r w:rsidRPr="00D30A0B">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D30A0B">
              <w:rPr>
                <w:rFonts w:ascii="Times New Roman" w:hAnsi="Times New Roman" w:cs="Times New Roman"/>
                <w:color w:val="FF0000"/>
                <w:sz w:val="24"/>
                <w:szCs w:val="24"/>
              </w:rPr>
              <w:t>.</w:t>
            </w:r>
          </w:p>
          <w:p w14:paraId="4190E5FB" w14:textId="77777777" w:rsidR="00B15286" w:rsidRPr="00D30A0B" w:rsidRDefault="00B15286" w:rsidP="00B15286">
            <w:pPr>
              <w:pStyle w:val="ListParagraph"/>
              <w:numPr>
                <w:ilvl w:val="0"/>
                <w:numId w:val="24"/>
              </w:numPr>
              <w:spacing w:after="0" w:line="240" w:lineRule="auto"/>
              <w:rPr>
                <w:rFonts w:ascii="Times New Roman" w:hAnsi="Times New Roman" w:cs="Times New Roman"/>
                <w:color w:val="FF0000"/>
                <w:sz w:val="24"/>
                <w:szCs w:val="24"/>
              </w:rPr>
            </w:pPr>
            <w:r w:rsidRPr="00D30A0B">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D30A0B">
              <w:rPr>
                <w:rFonts w:ascii="Times New Roman" w:hAnsi="Times New Roman" w:cs="Times New Roman"/>
                <w:i/>
                <w:color w:val="FF0000"/>
                <w:sz w:val="24"/>
                <w:szCs w:val="24"/>
              </w:rPr>
              <w:t>Diagnostic and Statistical Manual of the American Psychiatric Association</w:t>
            </w:r>
            <w:r w:rsidRPr="00D30A0B">
              <w:rPr>
                <w:rFonts w:ascii="Times New Roman" w:hAnsi="Times New Roman" w:cs="Times New Roman"/>
                <w:color w:val="FF0000"/>
                <w:sz w:val="24"/>
                <w:szCs w:val="24"/>
              </w:rPr>
              <w:t>.</w:t>
            </w:r>
          </w:p>
          <w:p w14:paraId="6ED39F67" w14:textId="77777777" w:rsidR="00B15286" w:rsidRPr="00D30A0B" w:rsidRDefault="00B15286" w:rsidP="00B15286">
            <w:pPr>
              <w:pStyle w:val="ListParagraph"/>
              <w:numPr>
                <w:ilvl w:val="0"/>
                <w:numId w:val="24"/>
              </w:numPr>
              <w:spacing w:after="0" w:line="240" w:lineRule="auto"/>
              <w:rPr>
                <w:rFonts w:ascii="Times New Roman" w:hAnsi="Times New Roman" w:cs="Times New Roman"/>
                <w:color w:val="FF0000"/>
                <w:sz w:val="24"/>
                <w:szCs w:val="24"/>
              </w:rPr>
            </w:pPr>
            <w:r w:rsidRPr="00D30A0B">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47972EB9" w14:textId="77777777" w:rsidR="00B15286" w:rsidRPr="00D30A0B" w:rsidRDefault="00B15286" w:rsidP="00B15286">
            <w:pPr>
              <w:pStyle w:val="ListParagraph"/>
              <w:numPr>
                <w:ilvl w:val="0"/>
                <w:numId w:val="24"/>
              </w:numPr>
              <w:spacing w:after="0" w:line="240" w:lineRule="auto"/>
              <w:rPr>
                <w:rFonts w:ascii="Times New Roman" w:hAnsi="Times New Roman" w:cs="Times New Roman"/>
                <w:color w:val="FF0000"/>
                <w:sz w:val="24"/>
                <w:szCs w:val="24"/>
              </w:rPr>
            </w:pPr>
            <w:r w:rsidRPr="00D30A0B">
              <w:rPr>
                <w:rFonts w:ascii="Times New Roman" w:hAnsi="Times New Roman" w:cs="Times New Roman"/>
                <w:color w:val="FF0000"/>
                <w:sz w:val="24"/>
                <w:szCs w:val="24"/>
              </w:rPr>
              <w:t>Services that are solely educational in nature or otherwise paid under state or federal law for purely educational purposes.</w:t>
            </w:r>
          </w:p>
          <w:p w14:paraId="0DE8563D" w14:textId="77777777" w:rsidR="00B15286" w:rsidRPr="00D30A0B" w:rsidRDefault="00B15286" w:rsidP="00B15286">
            <w:pPr>
              <w:pStyle w:val="ListParagraph"/>
              <w:numPr>
                <w:ilvl w:val="0"/>
                <w:numId w:val="24"/>
              </w:numPr>
              <w:spacing w:after="0" w:line="240" w:lineRule="auto"/>
              <w:rPr>
                <w:rFonts w:ascii="Times New Roman" w:hAnsi="Times New Roman" w:cs="Times New Roman"/>
                <w:color w:val="FF0000"/>
                <w:sz w:val="24"/>
                <w:szCs w:val="24"/>
              </w:rPr>
            </w:pPr>
            <w:r w:rsidRPr="00D30A0B">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D30A0B">
              <w:rPr>
                <w:rFonts w:ascii="Times New Roman" w:hAnsi="Times New Roman" w:cs="Times New Roman"/>
                <w:i/>
                <w:color w:val="FF0000"/>
                <w:sz w:val="24"/>
                <w:szCs w:val="24"/>
              </w:rPr>
              <w:t>Individuals with Disabilities Education Act</w:t>
            </w:r>
            <w:r w:rsidRPr="00D30A0B">
              <w:rPr>
                <w:rFonts w:ascii="Times New Roman" w:hAnsi="Times New Roman" w:cs="Times New Roman"/>
                <w:color w:val="FF0000"/>
                <w:sz w:val="24"/>
                <w:szCs w:val="24"/>
              </w:rPr>
              <w:t>.</w:t>
            </w:r>
          </w:p>
          <w:p w14:paraId="25410C46" w14:textId="77777777" w:rsidR="00B15286" w:rsidRPr="00D30A0B" w:rsidRDefault="00B15286" w:rsidP="00B15286">
            <w:pPr>
              <w:pStyle w:val="ListParagraph"/>
              <w:numPr>
                <w:ilvl w:val="0"/>
                <w:numId w:val="24"/>
              </w:numPr>
              <w:spacing w:after="0" w:line="240" w:lineRule="auto"/>
              <w:rPr>
                <w:rFonts w:ascii="Times New Roman" w:hAnsi="Times New Roman" w:cs="Times New Roman"/>
                <w:color w:val="FF0000"/>
                <w:sz w:val="24"/>
                <w:szCs w:val="24"/>
              </w:rPr>
            </w:pPr>
            <w:r w:rsidRPr="00D30A0B">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D30A0B">
              <w:rPr>
                <w:rFonts w:ascii="Times New Roman" w:hAnsi="Times New Roman" w:cs="Times New Roman"/>
                <w:i/>
                <w:color w:val="FF0000"/>
                <w:sz w:val="24"/>
                <w:szCs w:val="24"/>
              </w:rPr>
              <w:t>Diagnostic and Statistical Manual of the American Psychiatric Association</w:t>
            </w:r>
            <w:r w:rsidRPr="00D30A0B">
              <w:rPr>
                <w:rFonts w:ascii="Times New Roman" w:hAnsi="Times New Roman" w:cs="Times New Roman"/>
                <w:color w:val="FF0000"/>
                <w:sz w:val="24"/>
                <w:szCs w:val="24"/>
              </w:rPr>
              <w:t>.</w:t>
            </w:r>
          </w:p>
          <w:p w14:paraId="4B80900D" w14:textId="77777777" w:rsidR="00B15286" w:rsidRPr="00D30A0B" w:rsidRDefault="00B15286" w:rsidP="00B15286">
            <w:pPr>
              <w:pStyle w:val="ListParagraph"/>
              <w:numPr>
                <w:ilvl w:val="0"/>
                <w:numId w:val="24"/>
              </w:numPr>
              <w:spacing w:after="0" w:line="240" w:lineRule="auto"/>
              <w:rPr>
                <w:rFonts w:ascii="Times New Roman" w:hAnsi="Times New Roman" w:cs="Times New Roman"/>
                <w:color w:val="FF0000"/>
                <w:sz w:val="24"/>
                <w:szCs w:val="24"/>
              </w:rPr>
            </w:pPr>
            <w:r w:rsidRPr="00D30A0B">
              <w:rPr>
                <w:rFonts w:ascii="Times New Roman" w:hAnsi="Times New Roman" w:cs="Times New Roman"/>
                <w:color w:val="FF0000"/>
                <w:sz w:val="24"/>
                <w:szCs w:val="24"/>
              </w:rPr>
              <w:t>Transitional Living services.</w:t>
            </w:r>
          </w:p>
          <w:p w14:paraId="316B7137" w14:textId="366D77C8" w:rsidR="003702C8" w:rsidRPr="002F6776" w:rsidRDefault="003702C8" w:rsidP="00CD193D">
            <w:pPr>
              <w:pStyle w:val="TableText"/>
              <w:ind w:left="288"/>
            </w:pPr>
          </w:p>
        </w:tc>
      </w:tr>
    </w:tbl>
    <w:p w14:paraId="316B714D" w14:textId="77777777" w:rsidR="008D6A82" w:rsidRPr="00E04131" w:rsidRDefault="0082197D">
      <w:pPr>
        <w:numPr>
          <w:ilvl w:val="12"/>
          <w:numId w:val="0"/>
        </w:numPr>
        <w:rPr>
          <w:sz w:val="24"/>
        </w:rPr>
      </w:pPr>
      <w:r w:rsidRPr="00E04131">
        <w:rPr>
          <w:sz w:val="24"/>
        </w:rPr>
        <w:br w:type="textWrapping" w:clear="all"/>
      </w:r>
    </w:p>
    <w:sectPr w:rsidR="008D6A82" w:rsidRPr="00E04131">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25DB63" w14:textId="77777777" w:rsidR="003A7770" w:rsidRDefault="003A7770">
      <w:r>
        <w:separator/>
      </w:r>
    </w:p>
  </w:endnote>
  <w:endnote w:type="continuationSeparator" w:id="0">
    <w:p w14:paraId="6C2429FA" w14:textId="77777777" w:rsidR="003A7770" w:rsidRDefault="003A7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6B7160" w14:textId="77777777" w:rsidR="00972856" w:rsidRDefault="0097285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2C3045">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C3BC69" w14:textId="77777777" w:rsidR="003A7770" w:rsidRDefault="003A7770">
      <w:r>
        <w:separator/>
      </w:r>
    </w:p>
  </w:footnote>
  <w:footnote w:type="continuationSeparator" w:id="0">
    <w:p w14:paraId="179D98B0" w14:textId="77777777" w:rsidR="003A7770" w:rsidRDefault="003A77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1084F47"/>
    <w:multiLevelType w:val="hybridMultilevel"/>
    <w:tmpl w:val="DB2813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6AC796D"/>
    <w:multiLevelType w:val="hybridMultilevel"/>
    <w:tmpl w:val="50F2B880"/>
    <w:lvl w:ilvl="0" w:tplc="D7069092">
      <w:start w:val="1"/>
      <w:numFmt w:val="bullet"/>
      <w:lvlText w:val=""/>
      <w:lvlJc w:val="left"/>
      <w:pPr>
        <w:tabs>
          <w:tab w:val="num" w:pos="720"/>
        </w:tabs>
        <w:ind w:left="720" w:hanging="360"/>
      </w:pPr>
      <w:rPr>
        <w:rFonts w:ascii="Symbol" w:hAnsi="Symbol"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1"/>
  </w:num>
  <w:num w:numId="3">
    <w:abstractNumId w:val="0"/>
  </w:num>
  <w:num w:numId="4">
    <w:abstractNumId w:val="22"/>
  </w:num>
  <w:num w:numId="5">
    <w:abstractNumId w:val="24"/>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num>
  <w:num w:numId="8">
    <w:abstractNumId w:val="18"/>
  </w:num>
  <w:num w:numId="9">
    <w:abstractNumId w:val="13"/>
  </w:num>
  <w:num w:numId="10">
    <w:abstractNumId w:val="10"/>
  </w:num>
  <w:num w:numId="11">
    <w:abstractNumId w:val="17"/>
  </w:num>
  <w:num w:numId="1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2"/>
  </w:num>
  <w:num w:numId="15">
    <w:abstractNumId w:val="3"/>
  </w:num>
  <w:num w:numId="16">
    <w:abstractNumId w:val="1"/>
  </w:num>
  <w:num w:numId="17">
    <w:abstractNumId w:val="23"/>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num>
  <w:num w:numId="21">
    <w:abstractNumId w:val="5"/>
  </w:num>
  <w:num w:numId="22">
    <w:abstractNumId w:val="12"/>
  </w:num>
  <w:num w:numId="23">
    <w:abstractNumId w:val="26"/>
  </w:num>
  <w:num w:numId="24">
    <w:abstractNumId w:val="16"/>
  </w:num>
  <w:num w:numId="25">
    <w:abstractNumId w:val="19"/>
  </w:num>
  <w:num w:numId="26">
    <w:abstractNumId w:val="15"/>
  </w:num>
  <w:num w:numId="27">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2251"/>
    <w:rsid w:val="00006CBB"/>
    <w:rsid w:val="000110E9"/>
    <w:rsid w:val="000133F8"/>
    <w:rsid w:val="0002131D"/>
    <w:rsid w:val="00023919"/>
    <w:rsid w:val="0002736D"/>
    <w:rsid w:val="000328BD"/>
    <w:rsid w:val="00042B90"/>
    <w:rsid w:val="00045B05"/>
    <w:rsid w:val="00052C90"/>
    <w:rsid w:val="00055723"/>
    <w:rsid w:val="00062302"/>
    <w:rsid w:val="00063B53"/>
    <w:rsid w:val="000728FE"/>
    <w:rsid w:val="00075068"/>
    <w:rsid w:val="0008638C"/>
    <w:rsid w:val="0008669B"/>
    <w:rsid w:val="00087D82"/>
    <w:rsid w:val="000901A1"/>
    <w:rsid w:val="000907C8"/>
    <w:rsid w:val="00090978"/>
    <w:rsid w:val="00095725"/>
    <w:rsid w:val="000A0EBF"/>
    <w:rsid w:val="000A60C6"/>
    <w:rsid w:val="000B2AF1"/>
    <w:rsid w:val="000C0B47"/>
    <w:rsid w:val="000C5429"/>
    <w:rsid w:val="000C551A"/>
    <w:rsid w:val="000C6F71"/>
    <w:rsid w:val="000D463E"/>
    <w:rsid w:val="000D609B"/>
    <w:rsid w:val="000D6911"/>
    <w:rsid w:val="000E2999"/>
    <w:rsid w:val="000E429A"/>
    <w:rsid w:val="000E69ED"/>
    <w:rsid w:val="000E721B"/>
    <w:rsid w:val="000E79EF"/>
    <w:rsid w:val="000F2529"/>
    <w:rsid w:val="000F5777"/>
    <w:rsid w:val="001007CF"/>
    <w:rsid w:val="00102029"/>
    <w:rsid w:val="00106DD6"/>
    <w:rsid w:val="00116F50"/>
    <w:rsid w:val="00120B91"/>
    <w:rsid w:val="001224F8"/>
    <w:rsid w:val="00122BC3"/>
    <w:rsid w:val="00127ED3"/>
    <w:rsid w:val="00132A18"/>
    <w:rsid w:val="0013316F"/>
    <w:rsid w:val="001403BB"/>
    <w:rsid w:val="00144134"/>
    <w:rsid w:val="00146AF0"/>
    <w:rsid w:val="001718DC"/>
    <w:rsid w:val="00171DD0"/>
    <w:rsid w:val="0017331A"/>
    <w:rsid w:val="00173F60"/>
    <w:rsid w:val="001743FA"/>
    <w:rsid w:val="00175EAA"/>
    <w:rsid w:val="0017621B"/>
    <w:rsid w:val="00176D00"/>
    <w:rsid w:val="00181308"/>
    <w:rsid w:val="001820FB"/>
    <w:rsid w:val="001825BE"/>
    <w:rsid w:val="0018650B"/>
    <w:rsid w:val="00191829"/>
    <w:rsid w:val="00193E92"/>
    <w:rsid w:val="00195C96"/>
    <w:rsid w:val="00197631"/>
    <w:rsid w:val="001A4966"/>
    <w:rsid w:val="001A49CD"/>
    <w:rsid w:val="001A573D"/>
    <w:rsid w:val="001B038B"/>
    <w:rsid w:val="001B290D"/>
    <w:rsid w:val="001B2D51"/>
    <w:rsid w:val="001B67EF"/>
    <w:rsid w:val="001B74C0"/>
    <w:rsid w:val="001C2646"/>
    <w:rsid w:val="001C7829"/>
    <w:rsid w:val="001C7EDE"/>
    <w:rsid w:val="001D32FB"/>
    <w:rsid w:val="001D49A1"/>
    <w:rsid w:val="001D6BD1"/>
    <w:rsid w:val="001D7369"/>
    <w:rsid w:val="001E1ABE"/>
    <w:rsid w:val="001E5669"/>
    <w:rsid w:val="00206991"/>
    <w:rsid w:val="00213CC9"/>
    <w:rsid w:val="002147CA"/>
    <w:rsid w:val="00222DDD"/>
    <w:rsid w:val="002275DC"/>
    <w:rsid w:val="00227883"/>
    <w:rsid w:val="00233828"/>
    <w:rsid w:val="00242B80"/>
    <w:rsid w:val="00243F0E"/>
    <w:rsid w:val="00245CAC"/>
    <w:rsid w:val="00246237"/>
    <w:rsid w:val="00250D7D"/>
    <w:rsid w:val="0025375C"/>
    <w:rsid w:val="00257E6E"/>
    <w:rsid w:val="00262D8E"/>
    <w:rsid w:val="0026471A"/>
    <w:rsid w:val="00267C32"/>
    <w:rsid w:val="00270494"/>
    <w:rsid w:val="002739FA"/>
    <w:rsid w:val="00273E8F"/>
    <w:rsid w:val="00274B4F"/>
    <w:rsid w:val="00275014"/>
    <w:rsid w:val="00277F91"/>
    <w:rsid w:val="00281FFF"/>
    <w:rsid w:val="002821D6"/>
    <w:rsid w:val="0028767A"/>
    <w:rsid w:val="0028771B"/>
    <w:rsid w:val="002879C5"/>
    <w:rsid w:val="00290F9F"/>
    <w:rsid w:val="002915F2"/>
    <w:rsid w:val="002932CE"/>
    <w:rsid w:val="002A1DD9"/>
    <w:rsid w:val="002B1546"/>
    <w:rsid w:val="002B19A9"/>
    <w:rsid w:val="002B2614"/>
    <w:rsid w:val="002B702E"/>
    <w:rsid w:val="002C2179"/>
    <w:rsid w:val="002C3045"/>
    <w:rsid w:val="002D2EDE"/>
    <w:rsid w:val="002D7456"/>
    <w:rsid w:val="002D7A48"/>
    <w:rsid w:val="002E2BDF"/>
    <w:rsid w:val="002E4C55"/>
    <w:rsid w:val="002E6914"/>
    <w:rsid w:val="002E7856"/>
    <w:rsid w:val="002F2AAC"/>
    <w:rsid w:val="002F314C"/>
    <w:rsid w:val="002F4591"/>
    <w:rsid w:val="002F5257"/>
    <w:rsid w:val="002F5DBB"/>
    <w:rsid w:val="002F6776"/>
    <w:rsid w:val="00301D83"/>
    <w:rsid w:val="00304F21"/>
    <w:rsid w:val="00306B8E"/>
    <w:rsid w:val="00310790"/>
    <w:rsid w:val="00312C00"/>
    <w:rsid w:val="00312E39"/>
    <w:rsid w:val="00315C85"/>
    <w:rsid w:val="003260DA"/>
    <w:rsid w:val="003269A5"/>
    <w:rsid w:val="00327BB2"/>
    <w:rsid w:val="0033370E"/>
    <w:rsid w:val="00334B78"/>
    <w:rsid w:val="00334E45"/>
    <w:rsid w:val="00335F1B"/>
    <w:rsid w:val="003406FD"/>
    <w:rsid w:val="00343B7B"/>
    <w:rsid w:val="00343C7D"/>
    <w:rsid w:val="00345AB7"/>
    <w:rsid w:val="003461F0"/>
    <w:rsid w:val="00346B9A"/>
    <w:rsid w:val="00351032"/>
    <w:rsid w:val="003514FF"/>
    <w:rsid w:val="00352817"/>
    <w:rsid w:val="00353DBD"/>
    <w:rsid w:val="003565B5"/>
    <w:rsid w:val="00356F9A"/>
    <w:rsid w:val="0036189F"/>
    <w:rsid w:val="003628CE"/>
    <w:rsid w:val="003644B6"/>
    <w:rsid w:val="00365F31"/>
    <w:rsid w:val="003702C8"/>
    <w:rsid w:val="0037052A"/>
    <w:rsid w:val="00372296"/>
    <w:rsid w:val="00376ED3"/>
    <w:rsid w:val="00376FB0"/>
    <w:rsid w:val="00377B6D"/>
    <w:rsid w:val="00380A87"/>
    <w:rsid w:val="0038203F"/>
    <w:rsid w:val="003820A8"/>
    <w:rsid w:val="00382A54"/>
    <w:rsid w:val="00394745"/>
    <w:rsid w:val="00397D06"/>
    <w:rsid w:val="003A1C2B"/>
    <w:rsid w:val="003A7770"/>
    <w:rsid w:val="003B00EB"/>
    <w:rsid w:val="003B370A"/>
    <w:rsid w:val="003B5AA1"/>
    <w:rsid w:val="003C33C4"/>
    <w:rsid w:val="003C7C4B"/>
    <w:rsid w:val="003E42AB"/>
    <w:rsid w:val="003E50C9"/>
    <w:rsid w:val="003F0251"/>
    <w:rsid w:val="003F025C"/>
    <w:rsid w:val="003F127F"/>
    <w:rsid w:val="00400AA9"/>
    <w:rsid w:val="0040145F"/>
    <w:rsid w:val="00405483"/>
    <w:rsid w:val="004137FD"/>
    <w:rsid w:val="00414A60"/>
    <w:rsid w:val="00414CDD"/>
    <w:rsid w:val="00416E4A"/>
    <w:rsid w:val="00421947"/>
    <w:rsid w:val="004262E1"/>
    <w:rsid w:val="004266E4"/>
    <w:rsid w:val="004267B4"/>
    <w:rsid w:val="004327FA"/>
    <w:rsid w:val="00437473"/>
    <w:rsid w:val="0044042A"/>
    <w:rsid w:val="00447D64"/>
    <w:rsid w:val="00450722"/>
    <w:rsid w:val="00452794"/>
    <w:rsid w:val="00452846"/>
    <w:rsid w:val="00452C6A"/>
    <w:rsid w:val="00454EDF"/>
    <w:rsid w:val="00457A47"/>
    <w:rsid w:val="004636EB"/>
    <w:rsid w:val="004708BD"/>
    <w:rsid w:val="0047512F"/>
    <w:rsid w:val="004760D4"/>
    <w:rsid w:val="00481198"/>
    <w:rsid w:val="0048442D"/>
    <w:rsid w:val="0048471F"/>
    <w:rsid w:val="004876EC"/>
    <w:rsid w:val="00490B2E"/>
    <w:rsid w:val="004938E7"/>
    <w:rsid w:val="004A1B05"/>
    <w:rsid w:val="004A5B41"/>
    <w:rsid w:val="004B0253"/>
    <w:rsid w:val="004B16AB"/>
    <w:rsid w:val="004B4ABC"/>
    <w:rsid w:val="004D1894"/>
    <w:rsid w:val="004D364B"/>
    <w:rsid w:val="004D3EE6"/>
    <w:rsid w:val="004D3FFF"/>
    <w:rsid w:val="004D5B58"/>
    <w:rsid w:val="004D7EA6"/>
    <w:rsid w:val="004E22AD"/>
    <w:rsid w:val="004F0B3D"/>
    <w:rsid w:val="004F1036"/>
    <w:rsid w:val="004F1A39"/>
    <w:rsid w:val="004F4BFF"/>
    <w:rsid w:val="004F56FE"/>
    <w:rsid w:val="004F7C73"/>
    <w:rsid w:val="00501622"/>
    <w:rsid w:val="00506F09"/>
    <w:rsid w:val="00511A56"/>
    <w:rsid w:val="005127BC"/>
    <w:rsid w:val="005145B6"/>
    <w:rsid w:val="00514DD2"/>
    <w:rsid w:val="00520FF0"/>
    <w:rsid w:val="0052374E"/>
    <w:rsid w:val="0052591A"/>
    <w:rsid w:val="005260FC"/>
    <w:rsid w:val="005278A8"/>
    <w:rsid w:val="005302E8"/>
    <w:rsid w:val="005322D9"/>
    <w:rsid w:val="0054097D"/>
    <w:rsid w:val="005457AD"/>
    <w:rsid w:val="00547800"/>
    <w:rsid w:val="00570447"/>
    <w:rsid w:val="005741C9"/>
    <w:rsid w:val="00582416"/>
    <w:rsid w:val="00583BD9"/>
    <w:rsid w:val="005856EC"/>
    <w:rsid w:val="00585958"/>
    <w:rsid w:val="00596827"/>
    <w:rsid w:val="00597A04"/>
    <w:rsid w:val="005A2399"/>
    <w:rsid w:val="005A5E0B"/>
    <w:rsid w:val="005B2B1F"/>
    <w:rsid w:val="005B44AB"/>
    <w:rsid w:val="005B7D5C"/>
    <w:rsid w:val="005C0295"/>
    <w:rsid w:val="005C208A"/>
    <w:rsid w:val="005D05CB"/>
    <w:rsid w:val="005D1535"/>
    <w:rsid w:val="005D1774"/>
    <w:rsid w:val="005D39DE"/>
    <w:rsid w:val="005D3D41"/>
    <w:rsid w:val="005E0B45"/>
    <w:rsid w:val="005E4233"/>
    <w:rsid w:val="005E4FA8"/>
    <w:rsid w:val="005F18E7"/>
    <w:rsid w:val="005F27F6"/>
    <w:rsid w:val="005F3EF0"/>
    <w:rsid w:val="005F6FB1"/>
    <w:rsid w:val="005F6FCB"/>
    <w:rsid w:val="006041E6"/>
    <w:rsid w:val="006049CA"/>
    <w:rsid w:val="00604B79"/>
    <w:rsid w:val="006079EA"/>
    <w:rsid w:val="006118CA"/>
    <w:rsid w:val="00614014"/>
    <w:rsid w:val="006141B4"/>
    <w:rsid w:val="006146B6"/>
    <w:rsid w:val="00617CCD"/>
    <w:rsid w:val="00620E8F"/>
    <w:rsid w:val="006246E1"/>
    <w:rsid w:val="00626D2F"/>
    <w:rsid w:val="00627406"/>
    <w:rsid w:val="00636817"/>
    <w:rsid w:val="00640249"/>
    <w:rsid w:val="00642A1C"/>
    <w:rsid w:val="00646F66"/>
    <w:rsid w:val="006477A5"/>
    <w:rsid w:val="006553D0"/>
    <w:rsid w:val="006577C6"/>
    <w:rsid w:val="0065780A"/>
    <w:rsid w:val="00657811"/>
    <w:rsid w:val="006600B4"/>
    <w:rsid w:val="00662B9A"/>
    <w:rsid w:val="00663FE7"/>
    <w:rsid w:val="00664CD0"/>
    <w:rsid w:val="006661D8"/>
    <w:rsid w:val="00670165"/>
    <w:rsid w:val="0067032E"/>
    <w:rsid w:val="0067282A"/>
    <w:rsid w:val="006751A9"/>
    <w:rsid w:val="006757B8"/>
    <w:rsid w:val="00676623"/>
    <w:rsid w:val="00684A7D"/>
    <w:rsid w:val="006870FD"/>
    <w:rsid w:val="0069051E"/>
    <w:rsid w:val="00691004"/>
    <w:rsid w:val="00691A30"/>
    <w:rsid w:val="00696970"/>
    <w:rsid w:val="00697074"/>
    <w:rsid w:val="006A36E1"/>
    <w:rsid w:val="006A50CE"/>
    <w:rsid w:val="006A7B35"/>
    <w:rsid w:val="006B2031"/>
    <w:rsid w:val="006B549B"/>
    <w:rsid w:val="006B715B"/>
    <w:rsid w:val="006C111A"/>
    <w:rsid w:val="006C63C4"/>
    <w:rsid w:val="006D1536"/>
    <w:rsid w:val="006D1A76"/>
    <w:rsid w:val="006D1CCE"/>
    <w:rsid w:val="006D1EFD"/>
    <w:rsid w:val="006E2E97"/>
    <w:rsid w:val="006F0433"/>
    <w:rsid w:val="006F2E07"/>
    <w:rsid w:val="006F4BAD"/>
    <w:rsid w:val="006F6367"/>
    <w:rsid w:val="006F6D8B"/>
    <w:rsid w:val="006F7468"/>
    <w:rsid w:val="006F761F"/>
    <w:rsid w:val="006F7D9B"/>
    <w:rsid w:val="00702F38"/>
    <w:rsid w:val="00704AFC"/>
    <w:rsid w:val="0071571C"/>
    <w:rsid w:val="0071587B"/>
    <w:rsid w:val="00722852"/>
    <w:rsid w:val="00722E81"/>
    <w:rsid w:val="00724480"/>
    <w:rsid w:val="007245E3"/>
    <w:rsid w:val="00726F7B"/>
    <w:rsid w:val="007270FC"/>
    <w:rsid w:val="00736F64"/>
    <w:rsid w:val="0073768E"/>
    <w:rsid w:val="0073793B"/>
    <w:rsid w:val="007416C7"/>
    <w:rsid w:val="00742162"/>
    <w:rsid w:val="0075097F"/>
    <w:rsid w:val="00764179"/>
    <w:rsid w:val="00764FED"/>
    <w:rsid w:val="00765628"/>
    <w:rsid w:val="00766CB6"/>
    <w:rsid w:val="00772841"/>
    <w:rsid w:val="00774647"/>
    <w:rsid w:val="00781EE1"/>
    <w:rsid w:val="00787801"/>
    <w:rsid w:val="00795326"/>
    <w:rsid w:val="007A0313"/>
    <w:rsid w:val="007A7B28"/>
    <w:rsid w:val="007B02D7"/>
    <w:rsid w:val="007B19D1"/>
    <w:rsid w:val="007B1E07"/>
    <w:rsid w:val="007B62E6"/>
    <w:rsid w:val="007B64A9"/>
    <w:rsid w:val="007C2C4E"/>
    <w:rsid w:val="007C4062"/>
    <w:rsid w:val="007C5A50"/>
    <w:rsid w:val="007D6505"/>
    <w:rsid w:val="007D6986"/>
    <w:rsid w:val="007E0E93"/>
    <w:rsid w:val="007E1755"/>
    <w:rsid w:val="007E6285"/>
    <w:rsid w:val="007E63B2"/>
    <w:rsid w:val="007E6404"/>
    <w:rsid w:val="007F4134"/>
    <w:rsid w:val="00800CE2"/>
    <w:rsid w:val="00806063"/>
    <w:rsid w:val="00811031"/>
    <w:rsid w:val="00815779"/>
    <w:rsid w:val="0081730A"/>
    <w:rsid w:val="0082197D"/>
    <w:rsid w:val="00824F95"/>
    <w:rsid w:val="00825598"/>
    <w:rsid w:val="00827E45"/>
    <w:rsid w:val="00834581"/>
    <w:rsid w:val="00834AEC"/>
    <w:rsid w:val="008404D0"/>
    <w:rsid w:val="0084365E"/>
    <w:rsid w:val="0084722C"/>
    <w:rsid w:val="00852924"/>
    <w:rsid w:val="00852E50"/>
    <w:rsid w:val="008541F3"/>
    <w:rsid w:val="00854845"/>
    <w:rsid w:val="00856272"/>
    <w:rsid w:val="00857D3D"/>
    <w:rsid w:val="00866057"/>
    <w:rsid w:val="00866425"/>
    <w:rsid w:val="008665E9"/>
    <w:rsid w:val="008715EB"/>
    <w:rsid w:val="00875B17"/>
    <w:rsid w:val="00876496"/>
    <w:rsid w:val="0087725B"/>
    <w:rsid w:val="00886B44"/>
    <w:rsid w:val="00890236"/>
    <w:rsid w:val="008903CF"/>
    <w:rsid w:val="0089079C"/>
    <w:rsid w:val="00891D60"/>
    <w:rsid w:val="00893E82"/>
    <w:rsid w:val="008A0C98"/>
    <w:rsid w:val="008A1274"/>
    <w:rsid w:val="008A31AC"/>
    <w:rsid w:val="008A76DF"/>
    <w:rsid w:val="008A7743"/>
    <w:rsid w:val="008B1050"/>
    <w:rsid w:val="008B172D"/>
    <w:rsid w:val="008B3065"/>
    <w:rsid w:val="008B5118"/>
    <w:rsid w:val="008B761F"/>
    <w:rsid w:val="008C157D"/>
    <w:rsid w:val="008C248F"/>
    <w:rsid w:val="008C3520"/>
    <w:rsid w:val="008C3BEF"/>
    <w:rsid w:val="008C55F4"/>
    <w:rsid w:val="008D3835"/>
    <w:rsid w:val="008D4054"/>
    <w:rsid w:val="008D6A82"/>
    <w:rsid w:val="008D7097"/>
    <w:rsid w:val="008E11AA"/>
    <w:rsid w:val="008E1E73"/>
    <w:rsid w:val="008E2339"/>
    <w:rsid w:val="008E2641"/>
    <w:rsid w:val="008E523E"/>
    <w:rsid w:val="008F227F"/>
    <w:rsid w:val="008F2D6A"/>
    <w:rsid w:val="008F33A3"/>
    <w:rsid w:val="008F4E5F"/>
    <w:rsid w:val="00900EBE"/>
    <w:rsid w:val="0090191E"/>
    <w:rsid w:val="0090240C"/>
    <w:rsid w:val="009049A7"/>
    <w:rsid w:val="00906668"/>
    <w:rsid w:val="00907EC9"/>
    <w:rsid w:val="00915C17"/>
    <w:rsid w:val="009167CA"/>
    <w:rsid w:val="00916E66"/>
    <w:rsid w:val="0091785E"/>
    <w:rsid w:val="00920110"/>
    <w:rsid w:val="00920A64"/>
    <w:rsid w:val="00920F8D"/>
    <w:rsid w:val="0092267B"/>
    <w:rsid w:val="00923AD7"/>
    <w:rsid w:val="00927D62"/>
    <w:rsid w:val="009312A7"/>
    <w:rsid w:val="00931BE2"/>
    <w:rsid w:val="00940324"/>
    <w:rsid w:val="009411E4"/>
    <w:rsid w:val="0094275E"/>
    <w:rsid w:val="00943CB3"/>
    <w:rsid w:val="009637B0"/>
    <w:rsid w:val="00964FBF"/>
    <w:rsid w:val="00967FCC"/>
    <w:rsid w:val="00972856"/>
    <w:rsid w:val="00972B65"/>
    <w:rsid w:val="00974600"/>
    <w:rsid w:val="00981C3C"/>
    <w:rsid w:val="00982AA1"/>
    <w:rsid w:val="00984343"/>
    <w:rsid w:val="00985E90"/>
    <w:rsid w:val="00986AE9"/>
    <w:rsid w:val="009874EA"/>
    <w:rsid w:val="009926B3"/>
    <w:rsid w:val="0099295F"/>
    <w:rsid w:val="0099611D"/>
    <w:rsid w:val="009A1B10"/>
    <w:rsid w:val="009A3DB3"/>
    <w:rsid w:val="009B0A1F"/>
    <w:rsid w:val="009B43A0"/>
    <w:rsid w:val="009C03C4"/>
    <w:rsid w:val="009C1791"/>
    <w:rsid w:val="009C2D2A"/>
    <w:rsid w:val="009C3C7B"/>
    <w:rsid w:val="009C3EDF"/>
    <w:rsid w:val="009C4A68"/>
    <w:rsid w:val="009C623D"/>
    <w:rsid w:val="009D341E"/>
    <w:rsid w:val="009D625E"/>
    <w:rsid w:val="009D6C86"/>
    <w:rsid w:val="009E1916"/>
    <w:rsid w:val="009E1EC3"/>
    <w:rsid w:val="009E4750"/>
    <w:rsid w:val="009E7388"/>
    <w:rsid w:val="009F1363"/>
    <w:rsid w:val="009F1D82"/>
    <w:rsid w:val="009F7255"/>
    <w:rsid w:val="00A007EE"/>
    <w:rsid w:val="00A01F56"/>
    <w:rsid w:val="00A06280"/>
    <w:rsid w:val="00A07020"/>
    <w:rsid w:val="00A12262"/>
    <w:rsid w:val="00A20CBA"/>
    <w:rsid w:val="00A25A75"/>
    <w:rsid w:val="00A423BE"/>
    <w:rsid w:val="00A44529"/>
    <w:rsid w:val="00A519D1"/>
    <w:rsid w:val="00A533BE"/>
    <w:rsid w:val="00A54EDF"/>
    <w:rsid w:val="00A5564B"/>
    <w:rsid w:val="00A615F7"/>
    <w:rsid w:val="00A619B8"/>
    <w:rsid w:val="00A65CF1"/>
    <w:rsid w:val="00A67551"/>
    <w:rsid w:val="00A70368"/>
    <w:rsid w:val="00A70E8F"/>
    <w:rsid w:val="00A80040"/>
    <w:rsid w:val="00A81196"/>
    <w:rsid w:val="00A81406"/>
    <w:rsid w:val="00A92709"/>
    <w:rsid w:val="00A92B3D"/>
    <w:rsid w:val="00A93AC9"/>
    <w:rsid w:val="00A942CF"/>
    <w:rsid w:val="00A95079"/>
    <w:rsid w:val="00A95A33"/>
    <w:rsid w:val="00AA03C7"/>
    <w:rsid w:val="00AB1BE0"/>
    <w:rsid w:val="00AB59CB"/>
    <w:rsid w:val="00AB6BA9"/>
    <w:rsid w:val="00AD0220"/>
    <w:rsid w:val="00AD03F5"/>
    <w:rsid w:val="00AD488B"/>
    <w:rsid w:val="00AD506C"/>
    <w:rsid w:val="00AD63BD"/>
    <w:rsid w:val="00AD76CB"/>
    <w:rsid w:val="00AE0D97"/>
    <w:rsid w:val="00AE4138"/>
    <w:rsid w:val="00AF112D"/>
    <w:rsid w:val="00AF5BE6"/>
    <w:rsid w:val="00B0440C"/>
    <w:rsid w:val="00B07D40"/>
    <w:rsid w:val="00B15286"/>
    <w:rsid w:val="00B17089"/>
    <w:rsid w:val="00B23B5B"/>
    <w:rsid w:val="00B23B9F"/>
    <w:rsid w:val="00B2612F"/>
    <w:rsid w:val="00B30E12"/>
    <w:rsid w:val="00B32251"/>
    <w:rsid w:val="00B3585C"/>
    <w:rsid w:val="00B42C0F"/>
    <w:rsid w:val="00B43202"/>
    <w:rsid w:val="00B477AD"/>
    <w:rsid w:val="00B52651"/>
    <w:rsid w:val="00B605C5"/>
    <w:rsid w:val="00B60B92"/>
    <w:rsid w:val="00B611B0"/>
    <w:rsid w:val="00B627F1"/>
    <w:rsid w:val="00B70F89"/>
    <w:rsid w:val="00B73DD6"/>
    <w:rsid w:val="00B75141"/>
    <w:rsid w:val="00B805DE"/>
    <w:rsid w:val="00B80BC5"/>
    <w:rsid w:val="00B94221"/>
    <w:rsid w:val="00B953B6"/>
    <w:rsid w:val="00B970A8"/>
    <w:rsid w:val="00BA377B"/>
    <w:rsid w:val="00BA70D8"/>
    <w:rsid w:val="00BB13AC"/>
    <w:rsid w:val="00BB18F0"/>
    <w:rsid w:val="00BB4AB9"/>
    <w:rsid w:val="00BB76E2"/>
    <w:rsid w:val="00BC1E9E"/>
    <w:rsid w:val="00BC3B84"/>
    <w:rsid w:val="00BD0F10"/>
    <w:rsid w:val="00BD3254"/>
    <w:rsid w:val="00BD64C9"/>
    <w:rsid w:val="00BE373C"/>
    <w:rsid w:val="00BF167E"/>
    <w:rsid w:val="00BF2874"/>
    <w:rsid w:val="00BF330D"/>
    <w:rsid w:val="00BF3AA1"/>
    <w:rsid w:val="00BF49C1"/>
    <w:rsid w:val="00BF548F"/>
    <w:rsid w:val="00BF76F1"/>
    <w:rsid w:val="00C00759"/>
    <w:rsid w:val="00C02F0D"/>
    <w:rsid w:val="00C041F7"/>
    <w:rsid w:val="00C11A4A"/>
    <w:rsid w:val="00C15B42"/>
    <w:rsid w:val="00C237CA"/>
    <w:rsid w:val="00C303C3"/>
    <w:rsid w:val="00C30404"/>
    <w:rsid w:val="00C34606"/>
    <w:rsid w:val="00C35389"/>
    <w:rsid w:val="00C363B6"/>
    <w:rsid w:val="00C373AF"/>
    <w:rsid w:val="00C4724B"/>
    <w:rsid w:val="00C5117B"/>
    <w:rsid w:val="00C524E8"/>
    <w:rsid w:val="00C527D6"/>
    <w:rsid w:val="00C57DEF"/>
    <w:rsid w:val="00C61237"/>
    <w:rsid w:val="00C63FDD"/>
    <w:rsid w:val="00C6620C"/>
    <w:rsid w:val="00C727F2"/>
    <w:rsid w:val="00C733BC"/>
    <w:rsid w:val="00C74108"/>
    <w:rsid w:val="00C8226C"/>
    <w:rsid w:val="00C82551"/>
    <w:rsid w:val="00C827EE"/>
    <w:rsid w:val="00C83184"/>
    <w:rsid w:val="00C847C9"/>
    <w:rsid w:val="00C86B59"/>
    <w:rsid w:val="00C874E4"/>
    <w:rsid w:val="00C92A9E"/>
    <w:rsid w:val="00C962D7"/>
    <w:rsid w:val="00CA113C"/>
    <w:rsid w:val="00CA387F"/>
    <w:rsid w:val="00CA4761"/>
    <w:rsid w:val="00CA5A1E"/>
    <w:rsid w:val="00CA73B4"/>
    <w:rsid w:val="00CB17C9"/>
    <w:rsid w:val="00CB1867"/>
    <w:rsid w:val="00CB27FA"/>
    <w:rsid w:val="00CB500D"/>
    <w:rsid w:val="00CC04B9"/>
    <w:rsid w:val="00CC3A1F"/>
    <w:rsid w:val="00CC5D45"/>
    <w:rsid w:val="00CD193D"/>
    <w:rsid w:val="00CD2039"/>
    <w:rsid w:val="00CD7E50"/>
    <w:rsid w:val="00CE12F2"/>
    <w:rsid w:val="00CE312A"/>
    <w:rsid w:val="00CE5091"/>
    <w:rsid w:val="00CE5096"/>
    <w:rsid w:val="00CE659D"/>
    <w:rsid w:val="00CE688C"/>
    <w:rsid w:val="00CF0F2C"/>
    <w:rsid w:val="00CF545B"/>
    <w:rsid w:val="00CF551F"/>
    <w:rsid w:val="00CF7483"/>
    <w:rsid w:val="00D055D0"/>
    <w:rsid w:val="00D10A10"/>
    <w:rsid w:val="00D11244"/>
    <w:rsid w:val="00D14D8B"/>
    <w:rsid w:val="00D16751"/>
    <w:rsid w:val="00D239CB"/>
    <w:rsid w:val="00D2499C"/>
    <w:rsid w:val="00D2655D"/>
    <w:rsid w:val="00D30A0B"/>
    <w:rsid w:val="00D3130F"/>
    <w:rsid w:val="00D42D29"/>
    <w:rsid w:val="00D45092"/>
    <w:rsid w:val="00D54A21"/>
    <w:rsid w:val="00D61AEE"/>
    <w:rsid w:val="00D62130"/>
    <w:rsid w:val="00D63786"/>
    <w:rsid w:val="00D67A04"/>
    <w:rsid w:val="00D71191"/>
    <w:rsid w:val="00D726FD"/>
    <w:rsid w:val="00D73A93"/>
    <w:rsid w:val="00D8373A"/>
    <w:rsid w:val="00D85FEA"/>
    <w:rsid w:val="00DA0E0A"/>
    <w:rsid w:val="00DA13DB"/>
    <w:rsid w:val="00DA5986"/>
    <w:rsid w:val="00DA783D"/>
    <w:rsid w:val="00DB29F4"/>
    <w:rsid w:val="00DB2DED"/>
    <w:rsid w:val="00DC1046"/>
    <w:rsid w:val="00DC1DFF"/>
    <w:rsid w:val="00DC2978"/>
    <w:rsid w:val="00DC6C44"/>
    <w:rsid w:val="00DD066A"/>
    <w:rsid w:val="00DE201D"/>
    <w:rsid w:val="00DE29E9"/>
    <w:rsid w:val="00DE6863"/>
    <w:rsid w:val="00DE728D"/>
    <w:rsid w:val="00DF0B76"/>
    <w:rsid w:val="00DF16F0"/>
    <w:rsid w:val="00DF24B3"/>
    <w:rsid w:val="00DF2E79"/>
    <w:rsid w:val="00DF385E"/>
    <w:rsid w:val="00DF489F"/>
    <w:rsid w:val="00DF6100"/>
    <w:rsid w:val="00DF61BF"/>
    <w:rsid w:val="00E009AA"/>
    <w:rsid w:val="00E00C59"/>
    <w:rsid w:val="00E0216E"/>
    <w:rsid w:val="00E03F55"/>
    <w:rsid w:val="00E04131"/>
    <w:rsid w:val="00E04B09"/>
    <w:rsid w:val="00E07D82"/>
    <w:rsid w:val="00E12781"/>
    <w:rsid w:val="00E13250"/>
    <w:rsid w:val="00E13EFA"/>
    <w:rsid w:val="00E144D6"/>
    <w:rsid w:val="00E234CA"/>
    <w:rsid w:val="00E32447"/>
    <w:rsid w:val="00E374B6"/>
    <w:rsid w:val="00E4034B"/>
    <w:rsid w:val="00E408A3"/>
    <w:rsid w:val="00E45F02"/>
    <w:rsid w:val="00E50208"/>
    <w:rsid w:val="00E56DE0"/>
    <w:rsid w:val="00E56E4E"/>
    <w:rsid w:val="00E64DAD"/>
    <w:rsid w:val="00E64FD5"/>
    <w:rsid w:val="00E656BF"/>
    <w:rsid w:val="00E7181B"/>
    <w:rsid w:val="00E723B0"/>
    <w:rsid w:val="00E72EA4"/>
    <w:rsid w:val="00E73CD5"/>
    <w:rsid w:val="00E80E31"/>
    <w:rsid w:val="00E81257"/>
    <w:rsid w:val="00E81C42"/>
    <w:rsid w:val="00E8334E"/>
    <w:rsid w:val="00E872AD"/>
    <w:rsid w:val="00EA2330"/>
    <w:rsid w:val="00EA3786"/>
    <w:rsid w:val="00EA57EC"/>
    <w:rsid w:val="00EB2AF9"/>
    <w:rsid w:val="00EB5381"/>
    <w:rsid w:val="00EB6C2D"/>
    <w:rsid w:val="00EB7629"/>
    <w:rsid w:val="00EC4465"/>
    <w:rsid w:val="00ED1AC7"/>
    <w:rsid w:val="00ED2BE0"/>
    <w:rsid w:val="00ED470C"/>
    <w:rsid w:val="00ED5F8A"/>
    <w:rsid w:val="00EE1A4B"/>
    <w:rsid w:val="00EE63DB"/>
    <w:rsid w:val="00EE6B47"/>
    <w:rsid w:val="00EF101C"/>
    <w:rsid w:val="00EF3088"/>
    <w:rsid w:val="00EF42D1"/>
    <w:rsid w:val="00EF67D7"/>
    <w:rsid w:val="00EF6F23"/>
    <w:rsid w:val="00F02E73"/>
    <w:rsid w:val="00F04722"/>
    <w:rsid w:val="00F10B1A"/>
    <w:rsid w:val="00F1114C"/>
    <w:rsid w:val="00F111FD"/>
    <w:rsid w:val="00F1418B"/>
    <w:rsid w:val="00F15F90"/>
    <w:rsid w:val="00F30805"/>
    <w:rsid w:val="00F32F43"/>
    <w:rsid w:val="00F33428"/>
    <w:rsid w:val="00F359D5"/>
    <w:rsid w:val="00F4058B"/>
    <w:rsid w:val="00F40FDB"/>
    <w:rsid w:val="00F41320"/>
    <w:rsid w:val="00F433BA"/>
    <w:rsid w:val="00F45CCA"/>
    <w:rsid w:val="00F4776D"/>
    <w:rsid w:val="00F6027C"/>
    <w:rsid w:val="00F60938"/>
    <w:rsid w:val="00F635D3"/>
    <w:rsid w:val="00F65141"/>
    <w:rsid w:val="00F75C24"/>
    <w:rsid w:val="00F81CB3"/>
    <w:rsid w:val="00F8221D"/>
    <w:rsid w:val="00F838F9"/>
    <w:rsid w:val="00F91654"/>
    <w:rsid w:val="00F931A6"/>
    <w:rsid w:val="00F938F6"/>
    <w:rsid w:val="00F95BC5"/>
    <w:rsid w:val="00FA2707"/>
    <w:rsid w:val="00FA3DA4"/>
    <w:rsid w:val="00FB02D4"/>
    <w:rsid w:val="00FB246E"/>
    <w:rsid w:val="00FB2F39"/>
    <w:rsid w:val="00FB7A1A"/>
    <w:rsid w:val="00FC01E2"/>
    <w:rsid w:val="00FC337B"/>
    <w:rsid w:val="00FC370B"/>
    <w:rsid w:val="00FC63DF"/>
    <w:rsid w:val="00FC6FBC"/>
    <w:rsid w:val="00FD10ED"/>
    <w:rsid w:val="00FD1E36"/>
    <w:rsid w:val="00FD2333"/>
    <w:rsid w:val="00FD4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6B5F5D"/>
  <w15:docId w15:val="{9D9F6159-729E-4159-8A1F-F37C4A4F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link w:val="Heading9Char"/>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link w:val="ListBullet1Char"/>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
    <w:name w:val="Table Text Char Char"/>
    <w:basedOn w:val="Normal"/>
    <w:link w:val="TableTextCharCharChar2"/>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ORNOSTYLE">
    <w:name w:val="OR NO STYLE"/>
    <w:rsid w:val="00640249"/>
    <w:rPr>
      <w:rFonts w:ascii="Times New Roman" w:hAnsi="Times New Roman" w:cs="Times New Roman"/>
      <w:b/>
      <w:color w:val="auto"/>
      <w:sz w:val="24"/>
      <w:u w:val="none"/>
    </w:rPr>
  </w:style>
  <w:style w:type="character" w:customStyle="1" w:styleId="Style1">
    <w:name w:val="Style1"/>
    <w:rsid w:val="0069051E"/>
    <w:rPr>
      <w:rFonts w:ascii="Times New Roman" w:hAnsi="Times New Roman"/>
      <w:b/>
      <w:color w:val="FF0000"/>
      <w:sz w:val="24"/>
    </w:rPr>
  </w:style>
  <w:style w:type="character" w:customStyle="1" w:styleId="Style2">
    <w:name w:val="Style2"/>
    <w:rsid w:val="00D2655D"/>
    <w:rPr>
      <w:rFonts w:ascii="Times New Roman" w:hAnsi="Times New Roman"/>
      <w:b/>
      <w:bCs/>
      <w:color w:val="FF00FF"/>
      <w:sz w:val="24"/>
      <w:szCs w:val="24"/>
      <w:u w:val="single"/>
    </w:rPr>
  </w:style>
  <w:style w:type="paragraph" w:customStyle="1" w:styleId="TableTextCharCharChar1">
    <w:name w:val="Table Text Char Char Char1"/>
    <w:basedOn w:val="Normal"/>
    <w:link w:val="TableTextCharCharChar1Char"/>
    <w:rsid w:val="00CB1867"/>
    <w:rPr>
      <w:sz w:val="24"/>
    </w:rPr>
  </w:style>
  <w:style w:type="character" w:customStyle="1" w:styleId="TableTextCharCharChar1Char">
    <w:name w:val="Table Text Char Char Char1 Char"/>
    <w:link w:val="TableTextCharCharChar1"/>
    <w:rsid w:val="00CB1867"/>
    <w:rPr>
      <w:sz w:val="24"/>
      <w:lang w:val="en-US" w:eastAsia="en-US" w:bidi="ar-SA"/>
    </w:rPr>
  </w:style>
  <w:style w:type="character" w:customStyle="1" w:styleId="Underline1">
    <w:name w:val="Underline 1"/>
    <w:rsid w:val="00CB1867"/>
    <w:rPr>
      <w:rFonts w:ascii="Times New Roman" w:hAnsi="Times New Roman"/>
      <w:b/>
      <w:bCs/>
      <w:color w:val="FF00FF"/>
      <w:sz w:val="24"/>
      <w:u w:val="single"/>
    </w:rPr>
  </w:style>
  <w:style w:type="paragraph" w:customStyle="1" w:styleId="ListBullet1CharChar1">
    <w:name w:val="List Bullet 1 Char Char1"/>
    <w:link w:val="ListBullet1CharChar1Char"/>
    <w:rsid w:val="00CB1867"/>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CB1867"/>
    <w:rPr>
      <w:rFonts w:ascii="Garamond" w:hAnsi="Garamond"/>
      <w:sz w:val="24"/>
      <w:szCs w:val="24"/>
    </w:rPr>
  </w:style>
  <w:style w:type="character" w:customStyle="1" w:styleId="Instruction-GeneralCharCharCharChar">
    <w:name w:val="Instruction-General Char Char Char Char"/>
    <w:rsid w:val="00CB1867"/>
    <w:rPr>
      <w:rFonts w:ascii="Garamond" w:hAnsi="Garamond"/>
      <w:color w:val="008000"/>
      <w:sz w:val="24"/>
      <w:lang w:val="en-US" w:eastAsia="en-US" w:bidi="ar-SA"/>
    </w:rPr>
  </w:style>
  <w:style w:type="character" w:customStyle="1" w:styleId="Style9">
    <w:name w:val="Style9"/>
    <w:rsid w:val="00CB1867"/>
    <w:rPr>
      <w:rFonts w:ascii="Times New Roman" w:hAnsi="Times New Roman"/>
      <w:b/>
      <w:color w:val="auto"/>
      <w:sz w:val="24"/>
      <w:szCs w:val="24"/>
    </w:rPr>
  </w:style>
  <w:style w:type="paragraph" w:customStyle="1" w:styleId="TableTextChar1CharChar">
    <w:name w:val="Table Text Char1 Char Char"/>
    <w:basedOn w:val="Normal"/>
    <w:link w:val="TableTextChar1CharCharChar"/>
    <w:rsid w:val="00CB1867"/>
    <w:rPr>
      <w:sz w:val="24"/>
    </w:rPr>
  </w:style>
  <w:style w:type="character" w:customStyle="1" w:styleId="TableTextChar1CharCharChar">
    <w:name w:val="Table Text Char1 Char Char Char"/>
    <w:link w:val="TableTextChar1CharChar"/>
    <w:rsid w:val="00CB1867"/>
    <w:rPr>
      <w:sz w:val="24"/>
      <w:lang w:val="en-US" w:eastAsia="en-US" w:bidi="ar-SA"/>
    </w:rPr>
  </w:style>
  <w:style w:type="character" w:customStyle="1" w:styleId="TableTextChar1Char1">
    <w:name w:val="Table Text Char1 Char1"/>
    <w:rsid w:val="00C847C9"/>
    <w:rPr>
      <w:sz w:val="24"/>
      <w:lang w:val="en-US" w:eastAsia="en-US" w:bidi="ar-SA"/>
    </w:rPr>
  </w:style>
  <w:style w:type="paragraph" w:customStyle="1" w:styleId="listbullet10">
    <w:name w:val="listbullet1"/>
    <w:basedOn w:val="Normal"/>
    <w:rsid w:val="00C847C9"/>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C847C9"/>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C847C9"/>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907EC9"/>
    <w:rPr>
      <w:rFonts w:ascii="Times New Roman" w:hAnsi="Times New Roman" w:cs="Times New Roman"/>
      <w:b/>
      <w:bCs/>
      <w:i w:val="0"/>
      <w:color w:val="FF00FF"/>
      <w:sz w:val="24"/>
      <w:u w:val="single"/>
    </w:rPr>
  </w:style>
  <w:style w:type="character" w:customStyle="1" w:styleId="wdColorPinkBoldItalic">
    <w:name w:val="wdColorPink Bold Italic"/>
    <w:rsid w:val="00907EC9"/>
    <w:rPr>
      <w:rFonts w:ascii="Times New Roman" w:hAnsi="Times New Roman" w:cs="Times New Roman"/>
      <w:b/>
      <w:bCs/>
      <w:i/>
      <w:color w:val="FF00FF"/>
      <w:sz w:val="24"/>
      <w:u w:val="single"/>
    </w:rPr>
  </w:style>
  <w:style w:type="character" w:customStyle="1" w:styleId="wdColorBlackBoldItalic">
    <w:name w:val="wdColorBlack Bold Italic"/>
    <w:rsid w:val="00907EC9"/>
    <w:rPr>
      <w:rFonts w:ascii="Times New Roman" w:hAnsi="Times New Roman" w:cs="Times New Roman"/>
      <w:b/>
      <w:bCs/>
      <w:i/>
      <w:iCs/>
      <w:color w:val="auto"/>
      <w:sz w:val="24"/>
      <w:u w:val="single"/>
    </w:rPr>
  </w:style>
  <w:style w:type="character" w:customStyle="1" w:styleId="wdColorBlackBoldNotItalic">
    <w:name w:val="wdColorBlack Bold NotItalic"/>
    <w:rsid w:val="00907EC9"/>
    <w:rPr>
      <w:rFonts w:ascii="Times New Roman" w:hAnsi="Times New Roman" w:cs="Times New Roman"/>
      <w:b/>
      <w:i w:val="0"/>
      <w:color w:val="000000"/>
      <w:sz w:val="24"/>
      <w:u w:val="single"/>
    </w:rPr>
  </w:style>
  <w:style w:type="character" w:customStyle="1" w:styleId="wdColorBlueNotBoldNotItalic">
    <w:name w:val="wdColorBlue NotBold NotItalic"/>
    <w:rsid w:val="00907EC9"/>
    <w:rPr>
      <w:rFonts w:ascii="Times New Roman" w:hAnsi="Times New Roman" w:cs="Times New Roman"/>
      <w:b w:val="0"/>
      <w:i w:val="0"/>
      <w:color w:val="0000FF"/>
      <w:sz w:val="24"/>
      <w:u w:val="single"/>
    </w:rPr>
  </w:style>
  <w:style w:type="character" w:customStyle="1" w:styleId="TableTextCharCharChar2">
    <w:name w:val="Table Text Char Char Char2"/>
    <w:link w:val="TableTextCharChar"/>
    <w:rsid w:val="004A5B41"/>
    <w:rPr>
      <w:sz w:val="24"/>
      <w:lang w:val="en-US" w:eastAsia="en-US" w:bidi="ar-SA"/>
    </w:rPr>
  </w:style>
  <w:style w:type="character" w:styleId="Emphasis">
    <w:name w:val="Emphasis"/>
    <w:qFormat/>
    <w:rsid w:val="004A5B41"/>
    <w:rPr>
      <w:i/>
      <w:iCs/>
    </w:rPr>
  </w:style>
  <w:style w:type="character" w:customStyle="1" w:styleId="TableTextCharChar1">
    <w:name w:val="Table Text Char Char1"/>
    <w:link w:val="TableTextChar"/>
    <w:rsid w:val="00116F50"/>
    <w:rPr>
      <w:sz w:val="24"/>
      <w:lang w:val="en-US" w:eastAsia="en-US" w:bidi="ar-SA"/>
    </w:rPr>
  </w:style>
  <w:style w:type="character" w:customStyle="1" w:styleId="TableTextChar2">
    <w:name w:val="Table Text Char2"/>
    <w:link w:val="TableText"/>
    <w:rsid w:val="00243F0E"/>
    <w:rPr>
      <w:sz w:val="24"/>
      <w:lang w:val="en-US" w:eastAsia="en-US" w:bidi="ar-SA"/>
    </w:rPr>
  </w:style>
  <w:style w:type="character" w:styleId="Strong">
    <w:name w:val="Strong"/>
    <w:uiPriority w:val="22"/>
    <w:qFormat/>
    <w:rsid w:val="002D2EDE"/>
    <w:rPr>
      <w:b/>
      <w:bCs/>
    </w:rPr>
  </w:style>
  <w:style w:type="character" w:customStyle="1" w:styleId="Style4">
    <w:name w:val="Style4"/>
    <w:rsid w:val="0067032E"/>
    <w:rPr>
      <w:rFonts w:ascii="Times New Roman" w:hAnsi="Times New Roman"/>
      <w:b/>
      <w:i/>
      <w:color w:val="000000"/>
      <w:sz w:val="24"/>
      <w:u w:val="single"/>
    </w:rPr>
  </w:style>
  <w:style w:type="character" w:customStyle="1" w:styleId="Style2Char">
    <w:name w:val="Style2 Char"/>
    <w:rsid w:val="0067032E"/>
    <w:rPr>
      <w:b/>
      <w:i/>
      <w:color w:val="FF0000"/>
      <w:sz w:val="24"/>
      <w:szCs w:val="24"/>
      <w:lang w:val="en-US" w:eastAsia="en-US" w:bidi="ar-SA"/>
    </w:rPr>
  </w:style>
  <w:style w:type="paragraph" w:customStyle="1" w:styleId="CDNormal">
    <w:name w:val="CD Normal"/>
    <w:rsid w:val="0067032E"/>
    <w:pPr>
      <w:spacing w:before="40" w:after="120"/>
    </w:pPr>
    <w:rPr>
      <w:rFonts w:ascii="Arial" w:hAnsi="Arial"/>
      <w:color w:val="000000"/>
      <w:szCs w:val="24"/>
    </w:rPr>
  </w:style>
  <w:style w:type="character" w:customStyle="1" w:styleId="Style18">
    <w:name w:val="Style18"/>
    <w:rsid w:val="0067032E"/>
    <w:rPr>
      <w:rFonts w:ascii="Times New Roman" w:hAnsi="Times New Roman"/>
      <w:iCs/>
      <w:color w:val="0000FF"/>
      <w:sz w:val="24"/>
      <w:szCs w:val="24"/>
      <w:u w:val="none"/>
    </w:rPr>
  </w:style>
  <w:style w:type="character" w:customStyle="1" w:styleId="ListBullet1CharCharCharChar">
    <w:name w:val="List Bullet 1 Char Char Char Char"/>
    <w:rsid w:val="00662B9A"/>
    <w:rPr>
      <w:rFonts w:ascii="Garamond" w:hAnsi="Garamond"/>
      <w:noProof/>
      <w:sz w:val="24"/>
      <w:lang w:val="en-US" w:eastAsia="en-US" w:bidi="ar-SA"/>
    </w:rPr>
  </w:style>
  <w:style w:type="character" w:customStyle="1" w:styleId="Style16">
    <w:name w:val="Style16"/>
    <w:rsid w:val="00662B9A"/>
    <w:rPr>
      <w:rFonts w:ascii="Times New Roman" w:hAnsi="Times New Roman"/>
      <w:b/>
      <w:bCs/>
      <w:i/>
      <w:iCs/>
      <w:color w:val="auto"/>
      <w:sz w:val="24"/>
    </w:rPr>
  </w:style>
  <w:style w:type="character" w:customStyle="1" w:styleId="CDBoldItalic">
    <w:name w:val="CD Bold Italic"/>
    <w:rsid w:val="0013316F"/>
    <w:rPr>
      <w:rFonts w:ascii="Arial" w:hAnsi="Arial"/>
      <w:b/>
      <w:i/>
      <w:color w:val="000000"/>
    </w:rPr>
  </w:style>
  <w:style w:type="character" w:customStyle="1" w:styleId="wdColorRedBoldItalic">
    <w:name w:val="wdColorRed Bold Italic"/>
    <w:rsid w:val="00663FE7"/>
    <w:rPr>
      <w:rFonts w:ascii="Times New Roman" w:hAnsi="Times New Roman" w:cs="Times New Roman"/>
      <w:b/>
      <w:i/>
      <w:color w:val="FF0000"/>
      <w:sz w:val="24"/>
      <w:u w:val="single"/>
    </w:rPr>
  </w:style>
  <w:style w:type="paragraph" w:customStyle="1" w:styleId="Instruction-General">
    <w:name w:val="Instruction-General"/>
    <w:basedOn w:val="Normal"/>
    <w:rsid w:val="006600B4"/>
    <w:pPr>
      <w:keepLines/>
      <w:shd w:val="pct25" w:color="auto" w:fill="FFFFFF"/>
      <w:overflowPunct/>
      <w:autoSpaceDE/>
      <w:autoSpaceDN/>
      <w:adjustRightInd/>
      <w:textAlignment w:val="auto"/>
    </w:pPr>
    <w:rPr>
      <w:rFonts w:ascii="Garamond" w:hAnsi="Garamond"/>
      <w:color w:val="008000"/>
      <w:sz w:val="24"/>
    </w:rPr>
  </w:style>
  <w:style w:type="character" w:customStyle="1" w:styleId="cdvar0">
    <w:name w:val="cdvar0"/>
    <w:rsid w:val="00CD193D"/>
    <w:rPr>
      <w:rFonts w:ascii="Arial" w:hAnsi="Arial" w:cs="Arial" w:hint="default"/>
      <w:color w:val="0000FF"/>
    </w:rPr>
  </w:style>
  <w:style w:type="paragraph" w:customStyle="1" w:styleId="Instruction-GeneralChar">
    <w:name w:val="Instruction-General Char"/>
    <w:basedOn w:val="Normal"/>
    <w:link w:val="Instruction-GeneralCharChar1"/>
    <w:rsid w:val="00E04B0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E04B09"/>
    <w:rPr>
      <w:rFonts w:ascii="Garamond" w:hAnsi="Garamond"/>
      <w:color w:val="008000"/>
      <w:sz w:val="24"/>
      <w:lang w:val="en-US" w:eastAsia="en-US" w:bidi="ar-SA"/>
    </w:rPr>
  </w:style>
  <w:style w:type="paragraph" w:customStyle="1" w:styleId="tabletextcharchar0">
    <w:name w:val="tabletextcharchar"/>
    <w:basedOn w:val="Normal"/>
    <w:rsid w:val="003514FF"/>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5457AD"/>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mberViewBoldChar">
    <w:name w:val="Member View Bold Char"/>
    <w:link w:val="MemberViewBold"/>
    <w:locked/>
    <w:rsid w:val="008F227F"/>
    <w:rPr>
      <w:b/>
      <w:sz w:val="24"/>
      <w:szCs w:val="24"/>
    </w:rPr>
  </w:style>
  <w:style w:type="paragraph" w:customStyle="1" w:styleId="MemberViewBold">
    <w:name w:val="Member View Bold"/>
    <w:basedOn w:val="Normal"/>
    <w:link w:val="MemberViewBoldChar"/>
    <w:rsid w:val="008F227F"/>
    <w:pPr>
      <w:overflowPunct/>
      <w:autoSpaceDE/>
      <w:autoSpaceDN/>
      <w:adjustRightInd/>
      <w:textAlignment w:val="auto"/>
    </w:pPr>
    <w:rPr>
      <w:b/>
      <w:sz w:val="24"/>
      <w:szCs w:val="24"/>
    </w:rPr>
  </w:style>
  <w:style w:type="character" w:customStyle="1" w:styleId="InstructionalTextChar">
    <w:name w:val="Instructional Text Char"/>
    <w:link w:val="InstructionalText"/>
    <w:locked/>
    <w:rsid w:val="00245CAC"/>
    <w:rPr>
      <w:b/>
      <w:color w:val="FF00FF"/>
      <w:sz w:val="24"/>
      <w:szCs w:val="24"/>
    </w:rPr>
  </w:style>
  <w:style w:type="paragraph" w:customStyle="1" w:styleId="InstructionalText">
    <w:name w:val="Instructional Text"/>
    <w:basedOn w:val="Normal"/>
    <w:link w:val="InstructionalTextChar"/>
    <w:rsid w:val="00245CAC"/>
    <w:pPr>
      <w:overflowPunct/>
      <w:autoSpaceDE/>
      <w:autoSpaceDN/>
      <w:adjustRightInd/>
      <w:textAlignment w:val="auto"/>
    </w:pPr>
    <w:rPr>
      <w:b/>
      <w:color w:val="FF00FF"/>
      <w:sz w:val="24"/>
      <w:szCs w:val="24"/>
    </w:rPr>
  </w:style>
  <w:style w:type="character" w:customStyle="1" w:styleId="ListBullet1Char">
    <w:name w:val="List Bullet 1 Char"/>
    <w:link w:val="ListBullet1"/>
    <w:rsid w:val="00EE6B47"/>
    <w:rPr>
      <w:rFonts w:ascii="Garamond" w:hAnsi="Garamond"/>
      <w:noProof/>
      <w:sz w:val="24"/>
    </w:rPr>
  </w:style>
  <w:style w:type="character" w:customStyle="1" w:styleId="Heading9Char">
    <w:name w:val="Heading 9 Char"/>
    <w:basedOn w:val="DefaultParagraphFont"/>
    <w:link w:val="Heading9"/>
    <w:rsid w:val="00766CB6"/>
    <w:rPr>
      <w:b/>
      <w:color w:val="FF00FF"/>
      <w:sz w:val="24"/>
    </w:rPr>
  </w:style>
  <w:style w:type="paragraph" w:styleId="ListParagraph">
    <w:name w:val="List Paragraph"/>
    <w:aliases w:val="Bulleted List"/>
    <w:basedOn w:val="Normal"/>
    <w:uiPriority w:val="34"/>
    <w:qFormat/>
    <w:rsid w:val="00BF49C1"/>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paragraph" w:customStyle="1" w:styleId="MemberViewStandard">
    <w:name w:val="Member View Standard"/>
    <w:basedOn w:val="Normal"/>
    <w:link w:val="MemberViewStandardChar"/>
    <w:rsid w:val="00691A3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691A30"/>
    <w:rPr>
      <w:sz w:val="24"/>
      <w:szCs w:val="24"/>
    </w:rPr>
  </w:style>
  <w:style w:type="character" w:customStyle="1" w:styleId="ChangeHistoryIndMandateHeaderChar">
    <w:name w:val="Change History / Ind Mandate Header Char"/>
    <w:basedOn w:val="DefaultParagraphFont"/>
    <w:link w:val="ChangeHistoryIndMandateHeader"/>
    <w:locked/>
    <w:rsid w:val="00691A30"/>
    <w:rPr>
      <w:b/>
      <w:color w:val="000000" w:themeColor="text1"/>
      <w:sz w:val="28"/>
      <w:szCs w:val="24"/>
    </w:rPr>
  </w:style>
  <w:style w:type="paragraph" w:customStyle="1" w:styleId="ChangeHistoryIndMandateHeader">
    <w:name w:val="Change History / Ind Mandate Header"/>
    <w:basedOn w:val="Normal"/>
    <w:link w:val="ChangeHistoryIndMandateHeaderChar"/>
    <w:rsid w:val="00691A30"/>
    <w:pPr>
      <w:overflowPunct/>
      <w:autoSpaceDE/>
      <w:autoSpaceDN/>
      <w:adjustRightInd/>
      <w:textAlignment w:val="auto"/>
    </w:pPr>
    <w:rPr>
      <w:b/>
      <w:color w:val="000000" w:themeColor="text1"/>
      <w:sz w:val="28"/>
      <w:szCs w:val="24"/>
    </w:rPr>
  </w:style>
  <w:style w:type="paragraph" w:customStyle="1" w:styleId="MemberViewBoldItalics">
    <w:name w:val="Member View Bold Italics"/>
    <w:basedOn w:val="MemberViewStandard"/>
    <w:link w:val="MemberViewBoldItalicsChar"/>
    <w:rsid w:val="00691A30"/>
    <w:rPr>
      <w:b/>
      <w:i/>
    </w:rPr>
  </w:style>
  <w:style w:type="character" w:customStyle="1" w:styleId="MemberViewBoldItalicsChar">
    <w:name w:val="Member View Bold Italics Char"/>
    <w:basedOn w:val="MemberViewStandardChar"/>
    <w:link w:val="MemberViewBoldItalics"/>
    <w:rsid w:val="00691A30"/>
    <w:rPr>
      <w:b/>
      <w:i/>
      <w:sz w:val="24"/>
      <w:szCs w:val="24"/>
    </w:rPr>
  </w:style>
  <w:style w:type="paragraph" w:customStyle="1" w:styleId="uhcTableHeadSmall">
    <w:name w:val="_uhc_Table Head Small"/>
    <w:basedOn w:val="Normal"/>
    <w:rsid w:val="00691A30"/>
    <w:pPr>
      <w:overflowPunct/>
      <w:autoSpaceDE/>
      <w:autoSpaceDN/>
      <w:adjustRightInd/>
      <w:spacing w:before="80" w:after="80"/>
      <w:textAlignment w:val="auto"/>
    </w:pPr>
    <w:rPr>
      <w:rFonts w:ascii="Arial Bold" w:hAnsi="Arial Bold"/>
      <w:b/>
      <w:color w:val="000000"/>
    </w:rPr>
  </w:style>
  <w:style w:type="paragraph" w:customStyle="1" w:styleId="MemberViewUnderline">
    <w:name w:val="Member View Underline"/>
    <w:basedOn w:val="MemberViewStandard"/>
    <w:link w:val="MemberViewUnderlineChar"/>
    <w:rsid w:val="00691A30"/>
    <w:rPr>
      <w:u w:val="single"/>
    </w:rPr>
  </w:style>
  <w:style w:type="character" w:customStyle="1" w:styleId="MemberViewUnderlineChar">
    <w:name w:val="Member View Underline Char"/>
    <w:basedOn w:val="MemberViewStandardChar"/>
    <w:link w:val="MemberViewUnderline"/>
    <w:rsid w:val="00691A30"/>
    <w:rPr>
      <w:sz w:val="24"/>
      <w:szCs w:val="24"/>
      <w:u w:val="single"/>
    </w:rPr>
  </w:style>
  <w:style w:type="paragraph" w:customStyle="1" w:styleId="NumbersCostShare">
    <w:name w:val="Numbers &amp; Cost Share"/>
    <w:basedOn w:val="MemberViewBold"/>
    <w:link w:val="NumbersCostShareChar"/>
    <w:rsid w:val="00974600"/>
    <w:rPr>
      <w:color w:val="0000FF"/>
    </w:rPr>
  </w:style>
  <w:style w:type="character" w:customStyle="1" w:styleId="NumbersCostShareChar">
    <w:name w:val="Numbers &amp; Cost Share Char"/>
    <w:basedOn w:val="MemberViewBoldChar"/>
    <w:link w:val="NumbersCostShare"/>
    <w:rsid w:val="00974600"/>
    <w:rPr>
      <w:b/>
      <w:color w:val="0000FF"/>
      <w:sz w:val="24"/>
      <w:szCs w:val="24"/>
    </w:rPr>
  </w:style>
  <w:style w:type="character" w:customStyle="1" w:styleId="MemberViewBoldUnderlineChar">
    <w:name w:val="Member View Bold Underline Char"/>
    <w:basedOn w:val="MemberViewStandardChar"/>
    <w:link w:val="MemberViewBoldUnderline"/>
    <w:locked/>
    <w:rsid w:val="00974600"/>
    <w:rPr>
      <w:b/>
      <w:sz w:val="24"/>
      <w:szCs w:val="24"/>
      <w:u w:val="single"/>
    </w:rPr>
  </w:style>
  <w:style w:type="paragraph" w:customStyle="1" w:styleId="MemberViewBoldUnderline">
    <w:name w:val="Member View Bold Underline"/>
    <w:basedOn w:val="MemberViewStandard"/>
    <w:link w:val="MemberViewBoldUnderlineChar"/>
    <w:rsid w:val="00974600"/>
    <w:rPr>
      <w:b/>
      <w:u w:val="single"/>
    </w:rPr>
  </w:style>
  <w:style w:type="character" w:customStyle="1" w:styleId="CommentTextChar">
    <w:name w:val="Comment Text Char"/>
    <w:basedOn w:val="DefaultParagraphFont"/>
    <w:link w:val="CommentText"/>
    <w:rsid w:val="00BB18F0"/>
  </w:style>
  <w:style w:type="paragraph" w:customStyle="1" w:styleId="CSRViewStandard">
    <w:name w:val="CSR View Standard"/>
    <w:basedOn w:val="MemberViewStandard"/>
    <w:link w:val="CSRViewStandardChar"/>
    <w:rsid w:val="00045B05"/>
    <w:rPr>
      <w:color w:val="FF0000"/>
    </w:rPr>
  </w:style>
  <w:style w:type="character" w:customStyle="1" w:styleId="CSRViewStandardChar">
    <w:name w:val="CSR View Standard Char"/>
    <w:link w:val="CSRViewStandard"/>
    <w:rsid w:val="00045B05"/>
    <w:rPr>
      <w:color w:val="FF0000"/>
      <w:sz w:val="24"/>
      <w:szCs w:val="24"/>
    </w:rPr>
  </w:style>
  <w:style w:type="paragraph" w:customStyle="1" w:styleId="CDListBullet3">
    <w:name w:val="CD List Bullet 3"/>
    <w:basedOn w:val="Normal"/>
    <w:rsid w:val="001743FA"/>
    <w:pPr>
      <w:numPr>
        <w:numId w:val="22"/>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paragraph" w:customStyle="1" w:styleId="iBAAGStandardText">
    <w:name w:val="iBAAG Standard Text"/>
    <w:basedOn w:val="Normal"/>
    <w:link w:val="iBAAGStandardTextChar"/>
    <w:rsid w:val="007C5A50"/>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7C5A50"/>
    <w:rPr>
      <w:rFonts w:ascii="Verdana" w:eastAsia="Calibri" w:hAnsi="Verdana"/>
      <w:color w:val="000000"/>
      <w:sz w:val="24"/>
      <w:szCs w:val="24"/>
    </w:rPr>
  </w:style>
  <w:style w:type="paragraph" w:customStyle="1" w:styleId="Tabletext0">
    <w:name w:val="Table text"/>
    <w:basedOn w:val="Normal"/>
    <w:qFormat/>
    <w:rsid w:val="000E69ED"/>
    <w:pPr>
      <w:overflowPunct/>
      <w:autoSpaceDE/>
      <w:autoSpaceDN/>
      <w:adjustRightInd/>
      <w:textAlignment w:val="auto"/>
    </w:pPr>
    <w:rPr>
      <w:b/>
      <w:color w:val="000000" w:themeColor="text1"/>
      <w:sz w:val="24"/>
      <w:szCs w:val="24"/>
    </w:rPr>
  </w:style>
  <w:style w:type="paragraph" w:customStyle="1" w:styleId="iBAAGLevel1Bullets">
    <w:name w:val="iBAAG Level 1 Bullets"/>
    <w:basedOn w:val="ListParagraph"/>
    <w:rsid w:val="00E8334E"/>
    <w:pPr>
      <w:numPr>
        <w:numId w:val="26"/>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E8334E"/>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E8334E"/>
    <w:rPr>
      <w:rFonts w:ascii="Verdana" w:eastAsiaTheme="minorHAnsi" w:hAnsi="Verdana" w:cstheme="minorBidi"/>
      <w:b/>
      <w:sz w:val="24"/>
      <w:szCs w:val="22"/>
    </w:rPr>
  </w:style>
  <w:style w:type="paragraph" w:styleId="Revision">
    <w:name w:val="Revision"/>
    <w:hidden/>
    <w:uiPriority w:val="99"/>
    <w:semiHidden/>
    <w:rsid w:val="00D30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47754">
      <w:bodyDiv w:val="1"/>
      <w:marLeft w:val="0"/>
      <w:marRight w:val="0"/>
      <w:marTop w:val="0"/>
      <w:marBottom w:val="0"/>
      <w:divBdr>
        <w:top w:val="none" w:sz="0" w:space="0" w:color="auto"/>
        <w:left w:val="none" w:sz="0" w:space="0" w:color="auto"/>
        <w:bottom w:val="none" w:sz="0" w:space="0" w:color="auto"/>
        <w:right w:val="none" w:sz="0" w:space="0" w:color="auto"/>
      </w:divBdr>
    </w:div>
    <w:div w:id="67461747">
      <w:bodyDiv w:val="1"/>
      <w:marLeft w:val="0"/>
      <w:marRight w:val="0"/>
      <w:marTop w:val="0"/>
      <w:marBottom w:val="0"/>
      <w:divBdr>
        <w:top w:val="none" w:sz="0" w:space="0" w:color="auto"/>
        <w:left w:val="none" w:sz="0" w:space="0" w:color="auto"/>
        <w:bottom w:val="none" w:sz="0" w:space="0" w:color="auto"/>
        <w:right w:val="none" w:sz="0" w:space="0" w:color="auto"/>
      </w:divBdr>
    </w:div>
    <w:div w:id="85810402">
      <w:bodyDiv w:val="1"/>
      <w:marLeft w:val="0"/>
      <w:marRight w:val="0"/>
      <w:marTop w:val="0"/>
      <w:marBottom w:val="0"/>
      <w:divBdr>
        <w:top w:val="none" w:sz="0" w:space="0" w:color="auto"/>
        <w:left w:val="none" w:sz="0" w:space="0" w:color="auto"/>
        <w:bottom w:val="none" w:sz="0" w:space="0" w:color="auto"/>
        <w:right w:val="none" w:sz="0" w:space="0" w:color="auto"/>
      </w:divBdr>
    </w:div>
    <w:div w:id="114105210">
      <w:bodyDiv w:val="1"/>
      <w:marLeft w:val="0"/>
      <w:marRight w:val="0"/>
      <w:marTop w:val="0"/>
      <w:marBottom w:val="0"/>
      <w:divBdr>
        <w:top w:val="none" w:sz="0" w:space="0" w:color="auto"/>
        <w:left w:val="none" w:sz="0" w:space="0" w:color="auto"/>
        <w:bottom w:val="none" w:sz="0" w:space="0" w:color="auto"/>
        <w:right w:val="none" w:sz="0" w:space="0" w:color="auto"/>
      </w:divBdr>
    </w:div>
    <w:div w:id="150028961">
      <w:bodyDiv w:val="1"/>
      <w:marLeft w:val="0"/>
      <w:marRight w:val="0"/>
      <w:marTop w:val="0"/>
      <w:marBottom w:val="0"/>
      <w:divBdr>
        <w:top w:val="none" w:sz="0" w:space="0" w:color="auto"/>
        <w:left w:val="none" w:sz="0" w:space="0" w:color="auto"/>
        <w:bottom w:val="none" w:sz="0" w:space="0" w:color="auto"/>
        <w:right w:val="none" w:sz="0" w:space="0" w:color="auto"/>
      </w:divBdr>
    </w:div>
    <w:div w:id="174346667">
      <w:bodyDiv w:val="1"/>
      <w:marLeft w:val="0"/>
      <w:marRight w:val="0"/>
      <w:marTop w:val="0"/>
      <w:marBottom w:val="0"/>
      <w:divBdr>
        <w:top w:val="none" w:sz="0" w:space="0" w:color="auto"/>
        <w:left w:val="none" w:sz="0" w:space="0" w:color="auto"/>
        <w:bottom w:val="none" w:sz="0" w:space="0" w:color="auto"/>
        <w:right w:val="none" w:sz="0" w:space="0" w:color="auto"/>
      </w:divBdr>
    </w:div>
    <w:div w:id="204831023">
      <w:bodyDiv w:val="1"/>
      <w:marLeft w:val="0"/>
      <w:marRight w:val="0"/>
      <w:marTop w:val="0"/>
      <w:marBottom w:val="0"/>
      <w:divBdr>
        <w:top w:val="none" w:sz="0" w:space="0" w:color="auto"/>
        <w:left w:val="none" w:sz="0" w:space="0" w:color="auto"/>
        <w:bottom w:val="none" w:sz="0" w:space="0" w:color="auto"/>
        <w:right w:val="none" w:sz="0" w:space="0" w:color="auto"/>
      </w:divBdr>
    </w:div>
    <w:div w:id="207030150">
      <w:bodyDiv w:val="1"/>
      <w:marLeft w:val="0"/>
      <w:marRight w:val="0"/>
      <w:marTop w:val="0"/>
      <w:marBottom w:val="0"/>
      <w:divBdr>
        <w:top w:val="none" w:sz="0" w:space="0" w:color="auto"/>
        <w:left w:val="none" w:sz="0" w:space="0" w:color="auto"/>
        <w:bottom w:val="none" w:sz="0" w:space="0" w:color="auto"/>
        <w:right w:val="none" w:sz="0" w:space="0" w:color="auto"/>
      </w:divBdr>
    </w:div>
    <w:div w:id="218371993">
      <w:bodyDiv w:val="1"/>
      <w:marLeft w:val="0"/>
      <w:marRight w:val="0"/>
      <w:marTop w:val="0"/>
      <w:marBottom w:val="0"/>
      <w:divBdr>
        <w:top w:val="none" w:sz="0" w:space="0" w:color="auto"/>
        <w:left w:val="none" w:sz="0" w:space="0" w:color="auto"/>
        <w:bottom w:val="none" w:sz="0" w:space="0" w:color="auto"/>
        <w:right w:val="none" w:sz="0" w:space="0" w:color="auto"/>
      </w:divBdr>
    </w:div>
    <w:div w:id="242571475">
      <w:bodyDiv w:val="1"/>
      <w:marLeft w:val="0"/>
      <w:marRight w:val="0"/>
      <w:marTop w:val="0"/>
      <w:marBottom w:val="0"/>
      <w:divBdr>
        <w:top w:val="none" w:sz="0" w:space="0" w:color="auto"/>
        <w:left w:val="none" w:sz="0" w:space="0" w:color="auto"/>
        <w:bottom w:val="none" w:sz="0" w:space="0" w:color="auto"/>
        <w:right w:val="none" w:sz="0" w:space="0" w:color="auto"/>
      </w:divBdr>
    </w:div>
    <w:div w:id="243535262">
      <w:bodyDiv w:val="1"/>
      <w:marLeft w:val="0"/>
      <w:marRight w:val="0"/>
      <w:marTop w:val="0"/>
      <w:marBottom w:val="0"/>
      <w:divBdr>
        <w:top w:val="none" w:sz="0" w:space="0" w:color="auto"/>
        <w:left w:val="none" w:sz="0" w:space="0" w:color="auto"/>
        <w:bottom w:val="none" w:sz="0" w:space="0" w:color="auto"/>
        <w:right w:val="none" w:sz="0" w:space="0" w:color="auto"/>
      </w:divBdr>
    </w:div>
    <w:div w:id="251086541">
      <w:bodyDiv w:val="1"/>
      <w:marLeft w:val="0"/>
      <w:marRight w:val="0"/>
      <w:marTop w:val="0"/>
      <w:marBottom w:val="0"/>
      <w:divBdr>
        <w:top w:val="none" w:sz="0" w:space="0" w:color="auto"/>
        <w:left w:val="none" w:sz="0" w:space="0" w:color="auto"/>
        <w:bottom w:val="none" w:sz="0" w:space="0" w:color="auto"/>
        <w:right w:val="none" w:sz="0" w:space="0" w:color="auto"/>
      </w:divBdr>
    </w:div>
    <w:div w:id="263727174">
      <w:bodyDiv w:val="1"/>
      <w:marLeft w:val="0"/>
      <w:marRight w:val="0"/>
      <w:marTop w:val="0"/>
      <w:marBottom w:val="0"/>
      <w:divBdr>
        <w:top w:val="none" w:sz="0" w:space="0" w:color="auto"/>
        <w:left w:val="none" w:sz="0" w:space="0" w:color="auto"/>
        <w:bottom w:val="none" w:sz="0" w:space="0" w:color="auto"/>
        <w:right w:val="none" w:sz="0" w:space="0" w:color="auto"/>
      </w:divBdr>
    </w:div>
    <w:div w:id="267935547">
      <w:bodyDiv w:val="1"/>
      <w:marLeft w:val="0"/>
      <w:marRight w:val="0"/>
      <w:marTop w:val="0"/>
      <w:marBottom w:val="0"/>
      <w:divBdr>
        <w:top w:val="none" w:sz="0" w:space="0" w:color="auto"/>
        <w:left w:val="none" w:sz="0" w:space="0" w:color="auto"/>
        <w:bottom w:val="none" w:sz="0" w:space="0" w:color="auto"/>
        <w:right w:val="none" w:sz="0" w:space="0" w:color="auto"/>
      </w:divBdr>
    </w:div>
    <w:div w:id="269708081">
      <w:bodyDiv w:val="1"/>
      <w:marLeft w:val="0"/>
      <w:marRight w:val="0"/>
      <w:marTop w:val="0"/>
      <w:marBottom w:val="0"/>
      <w:divBdr>
        <w:top w:val="none" w:sz="0" w:space="0" w:color="auto"/>
        <w:left w:val="none" w:sz="0" w:space="0" w:color="auto"/>
        <w:bottom w:val="none" w:sz="0" w:space="0" w:color="auto"/>
        <w:right w:val="none" w:sz="0" w:space="0" w:color="auto"/>
      </w:divBdr>
    </w:div>
    <w:div w:id="277414098">
      <w:bodyDiv w:val="1"/>
      <w:marLeft w:val="0"/>
      <w:marRight w:val="0"/>
      <w:marTop w:val="0"/>
      <w:marBottom w:val="0"/>
      <w:divBdr>
        <w:top w:val="none" w:sz="0" w:space="0" w:color="auto"/>
        <w:left w:val="none" w:sz="0" w:space="0" w:color="auto"/>
        <w:bottom w:val="none" w:sz="0" w:space="0" w:color="auto"/>
        <w:right w:val="none" w:sz="0" w:space="0" w:color="auto"/>
      </w:divBdr>
    </w:div>
    <w:div w:id="286935711">
      <w:bodyDiv w:val="1"/>
      <w:marLeft w:val="0"/>
      <w:marRight w:val="0"/>
      <w:marTop w:val="0"/>
      <w:marBottom w:val="0"/>
      <w:divBdr>
        <w:top w:val="none" w:sz="0" w:space="0" w:color="auto"/>
        <w:left w:val="none" w:sz="0" w:space="0" w:color="auto"/>
        <w:bottom w:val="none" w:sz="0" w:space="0" w:color="auto"/>
        <w:right w:val="none" w:sz="0" w:space="0" w:color="auto"/>
      </w:divBdr>
    </w:div>
    <w:div w:id="298848111">
      <w:bodyDiv w:val="1"/>
      <w:marLeft w:val="0"/>
      <w:marRight w:val="0"/>
      <w:marTop w:val="0"/>
      <w:marBottom w:val="0"/>
      <w:divBdr>
        <w:top w:val="none" w:sz="0" w:space="0" w:color="auto"/>
        <w:left w:val="none" w:sz="0" w:space="0" w:color="auto"/>
        <w:bottom w:val="none" w:sz="0" w:space="0" w:color="auto"/>
        <w:right w:val="none" w:sz="0" w:space="0" w:color="auto"/>
      </w:divBdr>
    </w:div>
    <w:div w:id="309868630">
      <w:bodyDiv w:val="1"/>
      <w:marLeft w:val="0"/>
      <w:marRight w:val="0"/>
      <w:marTop w:val="0"/>
      <w:marBottom w:val="0"/>
      <w:divBdr>
        <w:top w:val="none" w:sz="0" w:space="0" w:color="auto"/>
        <w:left w:val="none" w:sz="0" w:space="0" w:color="auto"/>
        <w:bottom w:val="none" w:sz="0" w:space="0" w:color="auto"/>
        <w:right w:val="none" w:sz="0" w:space="0" w:color="auto"/>
      </w:divBdr>
    </w:div>
    <w:div w:id="321468000">
      <w:bodyDiv w:val="1"/>
      <w:marLeft w:val="0"/>
      <w:marRight w:val="0"/>
      <w:marTop w:val="0"/>
      <w:marBottom w:val="0"/>
      <w:divBdr>
        <w:top w:val="none" w:sz="0" w:space="0" w:color="auto"/>
        <w:left w:val="none" w:sz="0" w:space="0" w:color="auto"/>
        <w:bottom w:val="none" w:sz="0" w:space="0" w:color="auto"/>
        <w:right w:val="none" w:sz="0" w:space="0" w:color="auto"/>
      </w:divBdr>
    </w:div>
    <w:div w:id="335303114">
      <w:bodyDiv w:val="1"/>
      <w:marLeft w:val="0"/>
      <w:marRight w:val="0"/>
      <w:marTop w:val="0"/>
      <w:marBottom w:val="0"/>
      <w:divBdr>
        <w:top w:val="none" w:sz="0" w:space="0" w:color="auto"/>
        <w:left w:val="none" w:sz="0" w:space="0" w:color="auto"/>
        <w:bottom w:val="none" w:sz="0" w:space="0" w:color="auto"/>
        <w:right w:val="none" w:sz="0" w:space="0" w:color="auto"/>
      </w:divBdr>
    </w:div>
    <w:div w:id="382603707">
      <w:bodyDiv w:val="1"/>
      <w:marLeft w:val="0"/>
      <w:marRight w:val="0"/>
      <w:marTop w:val="0"/>
      <w:marBottom w:val="0"/>
      <w:divBdr>
        <w:top w:val="none" w:sz="0" w:space="0" w:color="auto"/>
        <w:left w:val="none" w:sz="0" w:space="0" w:color="auto"/>
        <w:bottom w:val="none" w:sz="0" w:space="0" w:color="auto"/>
        <w:right w:val="none" w:sz="0" w:space="0" w:color="auto"/>
      </w:divBdr>
    </w:div>
    <w:div w:id="393939518">
      <w:bodyDiv w:val="1"/>
      <w:marLeft w:val="0"/>
      <w:marRight w:val="0"/>
      <w:marTop w:val="0"/>
      <w:marBottom w:val="0"/>
      <w:divBdr>
        <w:top w:val="none" w:sz="0" w:space="0" w:color="auto"/>
        <w:left w:val="none" w:sz="0" w:space="0" w:color="auto"/>
        <w:bottom w:val="none" w:sz="0" w:space="0" w:color="auto"/>
        <w:right w:val="none" w:sz="0" w:space="0" w:color="auto"/>
      </w:divBdr>
    </w:div>
    <w:div w:id="441650382">
      <w:bodyDiv w:val="1"/>
      <w:marLeft w:val="0"/>
      <w:marRight w:val="0"/>
      <w:marTop w:val="0"/>
      <w:marBottom w:val="0"/>
      <w:divBdr>
        <w:top w:val="none" w:sz="0" w:space="0" w:color="auto"/>
        <w:left w:val="none" w:sz="0" w:space="0" w:color="auto"/>
        <w:bottom w:val="none" w:sz="0" w:space="0" w:color="auto"/>
        <w:right w:val="none" w:sz="0" w:space="0" w:color="auto"/>
      </w:divBdr>
    </w:div>
    <w:div w:id="492137419">
      <w:bodyDiv w:val="1"/>
      <w:marLeft w:val="0"/>
      <w:marRight w:val="0"/>
      <w:marTop w:val="0"/>
      <w:marBottom w:val="0"/>
      <w:divBdr>
        <w:top w:val="none" w:sz="0" w:space="0" w:color="auto"/>
        <w:left w:val="none" w:sz="0" w:space="0" w:color="auto"/>
        <w:bottom w:val="none" w:sz="0" w:space="0" w:color="auto"/>
        <w:right w:val="none" w:sz="0" w:space="0" w:color="auto"/>
      </w:divBdr>
    </w:div>
    <w:div w:id="509685687">
      <w:bodyDiv w:val="1"/>
      <w:marLeft w:val="0"/>
      <w:marRight w:val="0"/>
      <w:marTop w:val="0"/>
      <w:marBottom w:val="0"/>
      <w:divBdr>
        <w:top w:val="none" w:sz="0" w:space="0" w:color="auto"/>
        <w:left w:val="none" w:sz="0" w:space="0" w:color="auto"/>
        <w:bottom w:val="none" w:sz="0" w:space="0" w:color="auto"/>
        <w:right w:val="none" w:sz="0" w:space="0" w:color="auto"/>
      </w:divBdr>
    </w:div>
    <w:div w:id="517814697">
      <w:bodyDiv w:val="1"/>
      <w:marLeft w:val="0"/>
      <w:marRight w:val="0"/>
      <w:marTop w:val="0"/>
      <w:marBottom w:val="0"/>
      <w:divBdr>
        <w:top w:val="none" w:sz="0" w:space="0" w:color="auto"/>
        <w:left w:val="none" w:sz="0" w:space="0" w:color="auto"/>
        <w:bottom w:val="none" w:sz="0" w:space="0" w:color="auto"/>
        <w:right w:val="none" w:sz="0" w:space="0" w:color="auto"/>
      </w:divBdr>
    </w:div>
    <w:div w:id="525757177">
      <w:bodyDiv w:val="1"/>
      <w:marLeft w:val="0"/>
      <w:marRight w:val="0"/>
      <w:marTop w:val="0"/>
      <w:marBottom w:val="0"/>
      <w:divBdr>
        <w:top w:val="none" w:sz="0" w:space="0" w:color="auto"/>
        <w:left w:val="none" w:sz="0" w:space="0" w:color="auto"/>
        <w:bottom w:val="none" w:sz="0" w:space="0" w:color="auto"/>
        <w:right w:val="none" w:sz="0" w:space="0" w:color="auto"/>
      </w:divBdr>
    </w:div>
    <w:div w:id="663437928">
      <w:bodyDiv w:val="1"/>
      <w:marLeft w:val="0"/>
      <w:marRight w:val="0"/>
      <w:marTop w:val="0"/>
      <w:marBottom w:val="0"/>
      <w:divBdr>
        <w:top w:val="none" w:sz="0" w:space="0" w:color="auto"/>
        <w:left w:val="none" w:sz="0" w:space="0" w:color="auto"/>
        <w:bottom w:val="none" w:sz="0" w:space="0" w:color="auto"/>
        <w:right w:val="none" w:sz="0" w:space="0" w:color="auto"/>
      </w:divBdr>
    </w:div>
    <w:div w:id="701587444">
      <w:bodyDiv w:val="1"/>
      <w:marLeft w:val="0"/>
      <w:marRight w:val="0"/>
      <w:marTop w:val="0"/>
      <w:marBottom w:val="0"/>
      <w:divBdr>
        <w:top w:val="none" w:sz="0" w:space="0" w:color="auto"/>
        <w:left w:val="none" w:sz="0" w:space="0" w:color="auto"/>
        <w:bottom w:val="none" w:sz="0" w:space="0" w:color="auto"/>
        <w:right w:val="none" w:sz="0" w:space="0" w:color="auto"/>
      </w:divBdr>
    </w:div>
    <w:div w:id="719670656">
      <w:bodyDiv w:val="1"/>
      <w:marLeft w:val="0"/>
      <w:marRight w:val="0"/>
      <w:marTop w:val="0"/>
      <w:marBottom w:val="0"/>
      <w:divBdr>
        <w:top w:val="none" w:sz="0" w:space="0" w:color="auto"/>
        <w:left w:val="none" w:sz="0" w:space="0" w:color="auto"/>
        <w:bottom w:val="none" w:sz="0" w:space="0" w:color="auto"/>
        <w:right w:val="none" w:sz="0" w:space="0" w:color="auto"/>
      </w:divBdr>
    </w:div>
    <w:div w:id="734353569">
      <w:bodyDiv w:val="1"/>
      <w:marLeft w:val="0"/>
      <w:marRight w:val="0"/>
      <w:marTop w:val="0"/>
      <w:marBottom w:val="0"/>
      <w:divBdr>
        <w:top w:val="none" w:sz="0" w:space="0" w:color="auto"/>
        <w:left w:val="none" w:sz="0" w:space="0" w:color="auto"/>
        <w:bottom w:val="none" w:sz="0" w:space="0" w:color="auto"/>
        <w:right w:val="none" w:sz="0" w:space="0" w:color="auto"/>
      </w:divBdr>
    </w:div>
    <w:div w:id="744493501">
      <w:bodyDiv w:val="1"/>
      <w:marLeft w:val="0"/>
      <w:marRight w:val="0"/>
      <w:marTop w:val="0"/>
      <w:marBottom w:val="0"/>
      <w:divBdr>
        <w:top w:val="none" w:sz="0" w:space="0" w:color="auto"/>
        <w:left w:val="none" w:sz="0" w:space="0" w:color="auto"/>
        <w:bottom w:val="none" w:sz="0" w:space="0" w:color="auto"/>
        <w:right w:val="none" w:sz="0" w:space="0" w:color="auto"/>
      </w:divBdr>
    </w:div>
    <w:div w:id="789738879">
      <w:bodyDiv w:val="1"/>
      <w:marLeft w:val="0"/>
      <w:marRight w:val="0"/>
      <w:marTop w:val="0"/>
      <w:marBottom w:val="0"/>
      <w:divBdr>
        <w:top w:val="none" w:sz="0" w:space="0" w:color="auto"/>
        <w:left w:val="none" w:sz="0" w:space="0" w:color="auto"/>
        <w:bottom w:val="none" w:sz="0" w:space="0" w:color="auto"/>
        <w:right w:val="none" w:sz="0" w:space="0" w:color="auto"/>
      </w:divBdr>
    </w:div>
    <w:div w:id="808474806">
      <w:bodyDiv w:val="1"/>
      <w:marLeft w:val="0"/>
      <w:marRight w:val="0"/>
      <w:marTop w:val="0"/>
      <w:marBottom w:val="0"/>
      <w:divBdr>
        <w:top w:val="none" w:sz="0" w:space="0" w:color="auto"/>
        <w:left w:val="none" w:sz="0" w:space="0" w:color="auto"/>
        <w:bottom w:val="none" w:sz="0" w:space="0" w:color="auto"/>
        <w:right w:val="none" w:sz="0" w:space="0" w:color="auto"/>
      </w:divBdr>
    </w:div>
    <w:div w:id="873542841">
      <w:bodyDiv w:val="1"/>
      <w:marLeft w:val="0"/>
      <w:marRight w:val="0"/>
      <w:marTop w:val="0"/>
      <w:marBottom w:val="0"/>
      <w:divBdr>
        <w:top w:val="none" w:sz="0" w:space="0" w:color="auto"/>
        <w:left w:val="none" w:sz="0" w:space="0" w:color="auto"/>
        <w:bottom w:val="none" w:sz="0" w:space="0" w:color="auto"/>
        <w:right w:val="none" w:sz="0" w:space="0" w:color="auto"/>
      </w:divBdr>
    </w:div>
    <w:div w:id="900989531">
      <w:bodyDiv w:val="1"/>
      <w:marLeft w:val="0"/>
      <w:marRight w:val="0"/>
      <w:marTop w:val="0"/>
      <w:marBottom w:val="0"/>
      <w:divBdr>
        <w:top w:val="none" w:sz="0" w:space="0" w:color="auto"/>
        <w:left w:val="none" w:sz="0" w:space="0" w:color="auto"/>
        <w:bottom w:val="none" w:sz="0" w:space="0" w:color="auto"/>
        <w:right w:val="none" w:sz="0" w:space="0" w:color="auto"/>
      </w:divBdr>
    </w:div>
    <w:div w:id="969364354">
      <w:bodyDiv w:val="1"/>
      <w:marLeft w:val="0"/>
      <w:marRight w:val="0"/>
      <w:marTop w:val="0"/>
      <w:marBottom w:val="0"/>
      <w:divBdr>
        <w:top w:val="none" w:sz="0" w:space="0" w:color="auto"/>
        <w:left w:val="none" w:sz="0" w:space="0" w:color="auto"/>
        <w:bottom w:val="none" w:sz="0" w:space="0" w:color="auto"/>
        <w:right w:val="none" w:sz="0" w:space="0" w:color="auto"/>
      </w:divBdr>
    </w:div>
    <w:div w:id="993068745">
      <w:bodyDiv w:val="1"/>
      <w:marLeft w:val="0"/>
      <w:marRight w:val="0"/>
      <w:marTop w:val="0"/>
      <w:marBottom w:val="0"/>
      <w:divBdr>
        <w:top w:val="none" w:sz="0" w:space="0" w:color="auto"/>
        <w:left w:val="none" w:sz="0" w:space="0" w:color="auto"/>
        <w:bottom w:val="none" w:sz="0" w:space="0" w:color="auto"/>
        <w:right w:val="none" w:sz="0" w:space="0" w:color="auto"/>
      </w:divBdr>
    </w:div>
    <w:div w:id="1067537444">
      <w:bodyDiv w:val="1"/>
      <w:marLeft w:val="0"/>
      <w:marRight w:val="0"/>
      <w:marTop w:val="0"/>
      <w:marBottom w:val="0"/>
      <w:divBdr>
        <w:top w:val="none" w:sz="0" w:space="0" w:color="auto"/>
        <w:left w:val="none" w:sz="0" w:space="0" w:color="auto"/>
        <w:bottom w:val="none" w:sz="0" w:space="0" w:color="auto"/>
        <w:right w:val="none" w:sz="0" w:space="0" w:color="auto"/>
      </w:divBdr>
    </w:div>
    <w:div w:id="1119103493">
      <w:bodyDiv w:val="1"/>
      <w:marLeft w:val="0"/>
      <w:marRight w:val="0"/>
      <w:marTop w:val="0"/>
      <w:marBottom w:val="0"/>
      <w:divBdr>
        <w:top w:val="none" w:sz="0" w:space="0" w:color="auto"/>
        <w:left w:val="none" w:sz="0" w:space="0" w:color="auto"/>
        <w:bottom w:val="none" w:sz="0" w:space="0" w:color="auto"/>
        <w:right w:val="none" w:sz="0" w:space="0" w:color="auto"/>
      </w:divBdr>
    </w:div>
    <w:div w:id="1146238658">
      <w:bodyDiv w:val="1"/>
      <w:marLeft w:val="0"/>
      <w:marRight w:val="0"/>
      <w:marTop w:val="0"/>
      <w:marBottom w:val="0"/>
      <w:divBdr>
        <w:top w:val="none" w:sz="0" w:space="0" w:color="auto"/>
        <w:left w:val="none" w:sz="0" w:space="0" w:color="auto"/>
        <w:bottom w:val="none" w:sz="0" w:space="0" w:color="auto"/>
        <w:right w:val="none" w:sz="0" w:space="0" w:color="auto"/>
      </w:divBdr>
    </w:div>
    <w:div w:id="1175992997">
      <w:bodyDiv w:val="1"/>
      <w:marLeft w:val="0"/>
      <w:marRight w:val="0"/>
      <w:marTop w:val="0"/>
      <w:marBottom w:val="0"/>
      <w:divBdr>
        <w:top w:val="none" w:sz="0" w:space="0" w:color="auto"/>
        <w:left w:val="none" w:sz="0" w:space="0" w:color="auto"/>
        <w:bottom w:val="none" w:sz="0" w:space="0" w:color="auto"/>
        <w:right w:val="none" w:sz="0" w:space="0" w:color="auto"/>
      </w:divBdr>
    </w:div>
    <w:div w:id="1198544595">
      <w:bodyDiv w:val="1"/>
      <w:marLeft w:val="0"/>
      <w:marRight w:val="0"/>
      <w:marTop w:val="0"/>
      <w:marBottom w:val="0"/>
      <w:divBdr>
        <w:top w:val="none" w:sz="0" w:space="0" w:color="auto"/>
        <w:left w:val="none" w:sz="0" w:space="0" w:color="auto"/>
        <w:bottom w:val="none" w:sz="0" w:space="0" w:color="auto"/>
        <w:right w:val="none" w:sz="0" w:space="0" w:color="auto"/>
      </w:divBdr>
    </w:div>
    <w:div w:id="1202090847">
      <w:bodyDiv w:val="1"/>
      <w:marLeft w:val="0"/>
      <w:marRight w:val="0"/>
      <w:marTop w:val="0"/>
      <w:marBottom w:val="0"/>
      <w:divBdr>
        <w:top w:val="none" w:sz="0" w:space="0" w:color="auto"/>
        <w:left w:val="none" w:sz="0" w:space="0" w:color="auto"/>
        <w:bottom w:val="none" w:sz="0" w:space="0" w:color="auto"/>
        <w:right w:val="none" w:sz="0" w:space="0" w:color="auto"/>
      </w:divBdr>
    </w:div>
    <w:div w:id="1223982991">
      <w:bodyDiv w:val="1"/>
      <w:marLeft w:val="0"/>
      <w:marRight w:val="0"/>
      <w:marTop w:val="0"/>
      <w:marBottom w:val="0"/>
      <w:divBdr>
        <w:top w:val="none" w:sz="0" w:space="0" w:color="auto"/>
        <w:left w:val="none" w:sz="0" w:space="0" w:color="auto"/>
        <w:bottom w:val="none" w:sz="0" w:space="0" w:color="auto"/>
        <w:right w:val="none" w:sz="0" w:space="0" w:color="auto"/>
      </w:divBdr>
    </w:div>
    <w:div w:id="1227841139">
      <w:bodyDiv w:val="1"/>
      <w:marLeft w:val="0"/>
      <w:marRight w:val="0"/>
      <w:marTop w:val="0"/>
      <w:marBottom w:val="0"/>
      <w:divBdr>
        <w:top w:val="none" w:sz="0" w:space="0" w:color="auto"/>
        <w:left w:val="none" w:sz="0" w:space="0" w:color="auto"/>
        <w:bottom w:val="none" w:sz="0" w:space="0" w:color="auto"/>
        <w:right w:val="none" w:sz="0" w:space="0" w:color="auto"/>
      </w:divBdr>
    </w:div>
    <w:div w:id="1282419449">
      <w:bodyDiv w:val="1"/>
      <w:marLeft w:val="0"/>
      <w:marRight w:val="0"/>
      <w:marTop w:val="0"/>
      <w:marBottom w:val="0"/>
      <w:divBdr>
        <w:top w:val="none" w:sz="0" w:space="0" w:color="auto"/>
        <w:left w:val="none" w:sz="0" w:space="0" w:color="auto"/>
        <w:bottom w:val="none" w:sz="0" w:space="0" w:color="auto"/>
        <w:right w:val="none" w:sz="0" w:space="0" w:color="auto"/>
      </w:divBdr>
    </w:div>
    <w:div w:id="1296059694">
      <w:bodyDiv w:val="1"/>
      <w:marLeft w:val="0"/>
      <w:marRight w:val="0"/>
      <w:marTop w:val="0"/>
      <w:marBottom w:val="0"/>
      <w:divBdr>
        <w:top w:val="none" w:sz="0" w:space="0" w:color="auto"/>
        <w:left w:val="none" w:sz="0" w:space="0" w:color="auto"/>
        <w:bottom w:val="none" w:sz="0" w:space="0" w:color="auto"/>
        <w:right w:val="none" w:sz="0" w:space="0" w:color="auto"/>
      </w:divBdr>
    </w:div>
    <w:div w:id="1415273939">
      <w:bodyDiv w:val="1"/>
      <w:marLeft w:val="0"/>
      <w:marRight w:val="0"/>
      <w:marTop w:val="0"/>
      <w:marBottom w:val="0"/>
      <w:divBdr>
        <w:top w:val="none" w:sz="0" w:space="0" w:color="auto"/>
        <w:left w:val="none" w:sz="0" w:space="0" w:color="auto"/>
        <w:bottom w:val="none" w:sz="0" w:space="0" w:color="auto"/>
        <w:right w:val="none" w:sz="0" w:space="0" w:color="auto"/>
      </w:divBdr>
    </w:div>
    <w:div w:id="1428236349">
      <w:bodyDiv w:val="1"/>
      <w:marLeft w:val="0"/>
      <w:marRight w:val="0"/>
      <w:marTop w:val="0"/>
      <w:marBottom w:val="0"/>
      <w:divBdr>
        <w:top w:val="none" w:sz="0" w:space="0" w:color="auto"/>
        <w:left w:val="none" w:sz="0" w:space="0" w:color="auto"/>
        <w:bottom w:val="none" w:sz="0" w:space="0" w:color="auto"/>
        <w:right w:val="none" w:sz="0" w:space="0" w:color="auto"/>
      </w:divBdr>
    </w:div>
    <w:div w:id="1439371191">
      <w:bodyDiv w:val="1"/>
      <w:marLeft w:val="0"/>
      <w:marRight w:val="0"/>
      <w:marTop w:val="0"/>
      <w:marBottom w:val="0"/>
      <w:divBdr>
        <w:top w:val="none" w:sz="0" w:space="0" w:color="auto"/>
        <w:left w:val="none" w:sz="0" w:space="0" w:color="auto"/>
        <w:bottom w:val="none" w:sz="0" w:space="0" w:color="auto"/>
        <w:right w:val="none" w:sz="0" w:space="0" w:color="auto"/>
      </w:divBdr>
    </w:div>
    <w:div w:id="1463230703">
      <w:bodyDiv w:val="1"/>
      <w:marLeft w:val="0"/>
      <w:marRight w:val="0"/>
      <w:marTop w:val="0"/>
      <w:marBottom w:val="0"/>
      <w:divBdr>
        <w:top w:val="none" w:sz="0" w:space="0" w:color="auto"/>
        <w:left w:val="none" w:sz="0" w:space="0" w:color="auto"/>
        <w:bottom w:val="none" w:sz="0" w:space="0" w:color="auto"/>
        <w:right w:val="none" w:sz="0" w:space="0" w:color="auto"/>
      </w:divBdr>
    </w:div>
    <w:div w:id="1482574677">
      <w:bodyDiv w:val="1"/>
      <w:marLeft w:val="0"/>
      <w:marRight w:val="0"/>
      <w:marTop w:val="0"/>
      <w:marBottom w:val="0"/>
      <w:divBdr>
        <w:top w:val="none" w:sz="0" w:space="0" w:color="auto"/>
        <w:left w:val="none" w:sz="0" w:space="0" w:color="auto"/>
        <w:bottom w:val="none" w:sz="0" w:space="0" w:color="auto"/>
        <w:right w:val="none" w:sz="0" w:space="0" w:color="auto"/>
      </w:divBdr>
    </w:div>
    <w:div w:id="1486437116">
      <w:bodyDiv w:val="1"/>
      <w:marLeft w:val="0"/>
      <w:marRight w:val="0"/>
      <w:marTop w:val="0"/>
      <w:marBottom w:val="0"/>
      <w:divBdr>
        <w:top w:val="none" w:sz="0" w:space="0" w:color="auto"/>
        <w:left w:val="none" w:sz="0" w:space="0" w:color="auto"/>
        <w:bottom w:val="none" w:sz="0" w:space="0" w:color="auto"/>
        <w:right w:val="none" w:sz="0" w:space="0" w:color="auto"/>
      </w:divBdr>
    </w:div>
    <w:div w:id="1508597703">
      <w:bodyDiv w:val="1"/>
      <w:marLeft w:val="0"/>
      <w:marRight w:val="0"/>
      <w:marTop w:val="0"/>
      <w:marBottom w:val="0"/>
      <w:divBdr>
        <w:top w:val="none" w:sz="0" w:space="0" w:color="auto"/>
        <w:left w:val="none" w:sz="0" w:space="0" w:color="auto"/>
        <w:bottom w:val="none" w:sz="0" w:space="0" w:color="auto"/>
        <w:right w:val="none" w:sz="0" w:space="0" w:color="auto"/>
      </w:divBdr>
    </w:div>
    <w:div w:id="1543518488">
      <w:bodyDiv w:val="1"/>
      <w:marLeft w:val="0"/>
      <w:marRight w:val="0"/>
      <w:marTop w:val="0"/>
      <w:marBottom w:val="0"/>
      <w:divBdr>
        <w:top w:val="none" w:sz="0" w:space="0" w:color="auto"/>
        <w:left w:val="none" w:sz="0" w:space="0" w:color="auto"/>
        <w:bottom w:val="none" w:sz="0" w:space="0" w:color="auto"/>
        <w:right w:val="none" w:sz="0" w:space="0" w:color="auto"/>
      </w:divBdr>
    </w:div>
    <w:div w:id="1562255713">
      <w:bodyDiv w:val="1"/>
      <w:marLeft w:val="0"/>
      <w:marRight w:val="0"/>
      <w:marTop w:val="0"/>
      <w:marBottom w:val="0"/>
      <w:divBdr>
        <w:top w:val="none" w:sz="0" w:space="0" w:color="auto"/>
        <w:left w:val="none" w:sz="0" w:space="0" w:color="auto"/>
        <w:bottom w:val="none" w:sz="0" w:space="0" w:color="auto"/>
        <w:right w:val="none" w:sz="0" w:space="0" w:color="auto"/>
      </w:divBdr>
    </w:div>
    <w:div w:id="1587153644">
      <w:bodyDiv w:val="1"/>
      <w:marLeft w:val="0"/>
      <w:marRight w:val="0"/>
      <w:marTop w:val="0"/>
      <w:marBottom w:val="0"/>
      <w:divBdr>
        <w:top w:val="none" w:sz="0" w:space="0" w:color="auto"/>
        <w:left w:val="none" w:sz="0" w:space="0" w:color="auto"/>
        <w:bottom w:val="none" w:sz="0" w:space="0" w:color="auto"/>
        <w:right w:val="none" w:sz="0" w:space="0" w:color="auto"/>
      </w:divBdr>
    </w:div>
    <w:div w:id="1623799920">
      <w:bodyDiv w:val="1"/>
      <w:marLeft w:val="0"/>
      <w:marRight w:val="0"/>
      <w:marTop w:val="0"/>
      <w:marBottom w:val="0"/>
      <w:divBdr>
        <w:top w:val="none" w:sz="0" w:space="0" w:color="auto"/>
        <w:left w:val="none" w:sz="0" w:space="0" w:color="auto"/>
        <w:bottom w:val="none" w:sz="0" w:space="0" w:color="auto"/>
        <w:right w:val="none" w:sz="0" w:space="0" w:color="auto"/>
      </w:divBdr>
    </w:div>
    <w:div w:id="1628775790">
      <w:bodyDiv w:val="1"/>
      <w:marLeft w:val="0"/>
      <w:marRight w:val="0"/>
      <w:marTop w:val="0"/>
      <w:marBottom w:val="0"/>
      <w:divBdr>
        <w:top w:val="none" w:sz="0" w:space="0" w:color="auto"/>
        <w:left w:val="none" w:sz="0" w:space="0" w:color="auto"/>
        <w:bottom w:val="none" w:sz="0" w:space="0" w:color="auto"/>
        <w:right w:val="none" w:sz="0" w:space="0" w:color="auto"/>
      </w:divBdr>
    </w:div>
    <w:div w:id="1634096487">
      <w:bodyDiv w:val="1"/>
      <w:marLeft w:val="0"/>
      <w:marRight w:val="0"/>
      <w:marTop w:val="0"/>
      <w:marBottom w:val="0"/>
      <w:divBdr>
        <w:top w:val="none" w:sz="0" w:space="0" w:color="auto"/>
        <w:left w:val="none" w:sz="0" w:space="0" w:color="auto"/>
        <w:bottom w:val="none" w:sz="0" w:space="0" w:color="auto"/>
        <w:right w:val="none" w:sz="0" w:space="0" w:color="auto"/>
      </w:divBdr>
    </w:div>
    <w:div w:id="1670257325">
      <w:bodyDiv w:val="1"/>
      <w:marLeft w:val="0"/>
      <w:marRight w:val="0"/>
      <w:marTop w:val="0"/>
      <w:marBottom w:val="0"/>
      <w:divBdr>
        <w:top w:val="none" w:sz="0" w:space="0" w:color="auto"/>
        <w:left w:val="none" w:sz="0" w:space="0" w:color="auto"/>
        <w:bottom w:val="none" w:sz="0" w:space="0" w:color="auto"/>
        <w:right w:val="none" w:sz="0" w:space="0" w:color="auto"/>
      </w:divBdr>
    </w:div>
    <w:div w:id="1709604810">
      <w:bodyDiv w:val="1"/>
      <w:marLeft w:val="0"/>
      <w:marRight w:val="0"/>
      <w:marTop w:val="0"/>
      <w:marBottom w:val="0"/>
      <w:divBdr>
        <w:top w:val="none" w:sz="0" w:space="0" w:color="auto"/>
        <w:left w:val="none" w:sz="0" w:space="0" w:color="auto"/>
        <w:bottom w:val="none" w:sz="0" w:space="0" w:color="auto"/>
        <w:right w:val="none" w:sz="0" w:space="0" w:color="auto"/>
      </w:divBdr>
    </w:div>
    <w:div w:id="1721980916">
      <w:bodyDiv w:val="1"/>
      <w:marLeft w:val="0"/>
      <w:marRight w:val="0"/>
      <w:marTop w:val="0"/>
      <w:marBottom w:val="0"/>
      <w:divBdr>
        <w:top w:val="none" w:sz="0" w:space="0" w:color="auto"/>
        <w:left w:val="none" w:sz="0" w:space="0" w:color="auto"/>
        <w:bottom w:val="none" w:sz="0" w:space="0" w:color="auto"/>
        <w:right w:val="none" w:sz="0" w:space="0" w:color="auto"/>
      </w:divBdr>
    </w:div>
    <w:div w:id="1744794488">
      <w:bodyDiv w:val="1"/>
      <w:marLeft w:val="0"/>
      <w:marRight w:val="0"/>
      <w:marTop w:val="0"/>
      <w:marBottom w:val="0"/>
      <w:divBdr>
        <w:top w:val="none" w:sz="0" w:space="0" w:color="auto"/>
        <w:left w:val="none" w:sz="0" w:space="0" w:color="auto"/>
        <w:bottom w:val="none" w:sz="0" w:space="0" w:color="auto"/>
        <w:right w:val="none" w:sz="0" w:space="0" w:color="auto"/>
      </w:divBdr>
    </w:div>
    <w:div w:id="1766606335">
      <w:bodyDiv w:val="1"/>
      <w:marLeft w:val="0"/>
      <w:marRight w:val="0"/>
      <w:marTop w:val="0"/>
      <w:marBottom w:val="0"/>
      <w:divBdr>
        <w:top w:val="none" w:sz="0" w:space="0" w:color="auto"/>
        <w:left w:val="none" w:sz="0" w:space="0" w:color="auto"/>
        <w:bottom w:val="none" w:sz="0" w:space="0" w:color="auto"/>
        <w:right w:val="none" w:sz="0" w:space="0" w:color="auto"/>
      </w:divBdr>
    </w:div>
    <w:div w:id="1777945885">
      <w:bodyDiv w:val="1"/>
      <w:marLeft w:val="0"/>
      <w:marRight w:val="0"/>
      <w:marTop w:val="0"/>
      <w:marBottom w:val="0"/>
      <w:divBdr>
        <w:top w:val="none" w:sz="0" w:space="0" w:color="auto"/>
        <w:left w:val="none" w:sz="0" w:space="0" w:color="auto"/>
        <w:bottom w:val="none" w:sz="0" w:space="0" w:color="auto"/>
        <w:right w:val="none" w:sz="0" w:space="0" w:color="auto"/>
      </w:divBdr>
    </w:div>
    <w:div w:id="1782912565">
      <w:bodyDiv w:val="1"/>
      <w:marLeft w:val="0"/>
      <w:marRight w:val="0"/>
      <w:marTop w:val="0"/>
      <w:marBottom w:val="0"/>
      <w:divBdr>
        <w:top w:val="none" w:sz="0" w:space="0" w:color="auto"/>
        <w:left w:val="none" w:sz="0" w:space="0" w:color="auto"/>
        <w:bottom w:val="none" w:sz="0" w:space="0" w:color="auto"/>
        <w:right w:val="none" w:sz="0" w:space="0" w:color="auto"/>
      </w:divBdr>
    </w:div>
    <w:div w:id="1794786353">
      <w:bodyDiv w:val="1"/>
      <w:marLeft w:val="0"/>
      <w:marRight w:val="0"/>
      <w:marTop w:val="0"/>
      <w:marBottom w:val="0"/>
      <w:divBdr>
        <w:top w:val="none" w:sz="0" w:space="0" w:color="auto"/>
        <w:left w:val="none" w:sz="0" w:space="0" w:color="auto"/>
        <w:bottom w:val="none" w:sz="0" w:space="0" w:color="auto"/>
        <w:right w:val="none" w:sz="0" w:space="0" w:color="auto"/>
      </w:divBdr>
    </w:div>
    <w:div w:id="1828587891">
      <w:bodyDiv w:val="1"/>
      <w:marLeft w:val="0"/>
      <w:marRight w:val="0"/>
      <w:marTop w:val="0"/>
      <w:marBottom w:val="0"/>
      <w:divBdr>
        <w:top w:val="none" w:sz="0" w:space="0" w:color="auto"/>
        <w:left w:val="none" w:sz="0" w:space="0" w:color="auto"/>
        <w:bottom w:val="none" w:sz="0" w:space="0" w:color="auto"/>
        <w:right w:val="none" w:sz="0" w:space="0" w:color="auto"/>
      </w:divBdr>
    </w:div>
    <w:div w:id="1852139185">
      <w:bodyDiv w:val="1"/>
      <w:marLeft w:val="0"/>
      <w:marRight w:val="0"/>
      <w:marTop w:val="0"/>
      <w:marBottom w:val="0"/>
      <w:divBdr>
        <w:top w:val="none" w:sz="0" w:space="0" w:color="auto"/>
        <w:left w:val="none" w:sz="0" w:space="0" w:color="auto"/>
        <w:bottom w:val="none" w:sz="0" w:space="0" w:color="auto"/>
        <w:right w:val="none" w:sz="0" w:space="0" w:color="auto"/>
      </w:divBdr>
    </w:div>
    <w:div w:id="1853492450">
      <w:bodyDiv w:val="1"/>
      <w:marLeft w:val="0"/>
      <w:marRight w:val="0"/>
      <w:marTop w:val="0"/>
      <w:marBottom w:val="0"/>
      <w:divBdr>
        <w:top w:val="none" w:sz="0" w:space="0" w:color="auto"/>
        <w:left w:val="none" w:sz="0" w:space="0" w:color="auto"/>
        <w:bottom w:val="none" w:sz="0" w:space="0" w:color="auto"/>
        <w:right w:val="none" w:sz="0" w:space="0" w:color="auto"/>
      </w:divBdr>
    </w:div>
    <w:div w:id="1908609024">
      <w:bodyDiv w:val="1"/>
      <w:marLeft w:val="0"/>
      <w:marRight w:val="0"/>
      <w:marTop w:val="0"/>
      <w:marBottom w:val="0"/>
      <w:divBdr>
        <w:top w:val="none" w:sz="0" w:space="0" w:color="auto"/>
        <w:left w:val="none" w:sz="0" w:space="0" w:color="auto"/>
        <w:bottom w:val="none" w:sz="0" w:space="0" w:color="auto"/>
        <w:right w:val="none" w:sz="0" w:space="0" w:color="auto"/>
      </w:divBdr>
    </w:div>
    <w:div w:id="1913078333">
      <w:bodyDiv w:val="1"/>
      <w:marLeft w:val="0"/>
      <w:marRight w:val="0"/>
      <w:marTop w:val="0"/>
      <w:marBottom w:val="0"/>
      <w:divBdr>
        <w:top w:val="none" w:sz="0" w:space="0" w:color="auto"/>
        <w:left w:val="none" w:sz="0" w:space="0" w:color="auto"/>
        <w:bottom w:val="none" w:sz="0" w:space="0" w:color="auto"/>
        <w:right w:val="none" w:sz="0" w:space="0" w:color="auto"/>
      </w:divBdr>
    </w:div>
    <w:div w:id="1944414211">
      <w:bodyDiv w:val="1"/>
      <w:marLeft w:val="0"/>
      <w:marRight w:val="0"/>
      <w:marTop w:val="0"/>
      <w:marBottom w:val="0"/>
      <w:divBdr>
        <w:top w:val="none" w:sz="0" w:space="0" w:color="auto"/>
        <w:left w:val="none" w:sz="0" w:space="0" w:color="auto"/>
        <w:bottom w:val="none" w:sz="0" w:space="0" w:color="auto"/>
        <w:right w:val="none" w:sz="0" w:space="0" w:color="auto"/>
      </w:divBdr>
    </w:div>
    <w:div w:id="1950239859">
      <w:bodyDiv w:val="1"/>
      <w:marLeft w:val="0"/>
      <w:marRight w:val="0"/>
      <w:marTop w:val="0"/>
      <w:marBottom w:val="0"/>
      <w:divBdr>
        <w:top w:val="none" w:sz="0" w:space="0" w:color="auto"/>
        <w:left w:val="none" w:sz="0" w:space="0" w:color="auto"/>
        <w:bottom w:val="none" w:sz="0" w:space="0" w:color="auto"/>
        <w:right w:val="none" w:sz="0" w:space="0" w:color="auto"/>
      </w:divBdr>
    </w:div>
    <w:div w:id="1960449264">
      <w:bodyDiv w:val="1"/>
      <w:marLeft w:val="0"/>
      <w:marRight w:val="0"/>
      <w:marTop w:val="0"/>
      <w:marBottom w:val="0"/>
      <w:divBdr>
        <w:top w:val="none" w:sz="0" w:space="0" w:color="auto"/>
        <w:left w:val="none" w:sz="0" w:space="0" w:color="auto"/>
        <w:bottom w:val="none" w:sz="0" w:space="0" w:color="auto"/>
        <w:right w:val="none" w:sz="0" w:space="0" w:color="auto"/>
      </w:divBdr>
    </w:div>
    <w:div w:id="1962105157">
      <w:bodyDiv w:val="1"/>
      <w:marLeft w:val="0"/>
      <w:marRight w:val="0"/>
      <w:marTop w:val="0"/>
      <w:marBottom w:val="0"/>
      <w:divBdr>
        <w:top w:val="none" w:sz="0" w:space="0" w:color="auto"/>
        <w:left w:val="none" w:sz="0" w:space="0" w:color="auto"/>
        <w:bottom w:val="none" w:sz="0" w:space="0" w:color="auto"/>
        <w:right w:val="none" w:sz="0" w:space="0" w:color="auto"/>
      </w:divBdr>
    </w:div>
    <w:div w:id="2000190171">
      <w:bodyDiv w:val="1"/>
      <w:marLeft w:val="0"/>
      <w:marRight w:val="0"/>
      <w:marTop w:val="0"/>
      <w:marBottom w:val="0"/>
      <w:divBdr>
        <w:top w:val="none" w:sz="0" w:space="0" w:color="auto"/>
        <w:left w:val="none" w:sz="0" w:space="0" w:color="auto"/>
        <w:bottom w:val="none" w:sz="0" w:space="0" w:color="auto"/>
        <w:right w:val="none" w:sz="0" w:space="0" w:color="auto"/>
      </w:divBdr>
    </w:div>
    <w:div w:id="2018002769">
      <w:bodyDiv w:val="1"/>
      <w:marLeft w:val="0"/>
      <w:marRight w:val="0"/>
      <w:marTop w:val="0"/>
      <w:marBottom w:val="0"/>
      <w:divBdr>
        <w:top w:val="none" w:sz="0" w:space="0" w:color="auto"/>
        <w:left w:val="none" w:sz="0" w:space="0" w:color="auto"/>
        <w:bottom w:val="none" w:sz="0" w:space="0" w:color="auto"/>
        <w:right w:val="none" w:sz="0" w:space="0" w:color="auto"/>
      </w:divBdr>
    </w:div>
    <w:div w:id="2059938808">
      <w:bodyDiv w:val="1"/>
      <w:marLeft w:val="0"/>
      <w:marRight w:val="0"/>
      <w:marTop w:val="0"/>
      <w:marBottom w:val="0"/>
      <w:divBdr>
        <w:top w:val="none" w:sz="0" w:space="0" w:color="auto"/>
        <w:left w:val="none" w:sz="0" w:space="0" w:color="auto"/>
        <w:bottom w:val="none" w:sz="0" w:space="0" w:color="auto"/>
        <w:right w:val="none" w:sz="0" w:space="0" w:color="auto"/>
      </w:divBdr>
    </w:div>
    <w:div w:id="2067490444">
      <w:bodyDiv w:val="1"/>
      <w:marLeft w:val="0"/>
      <w:marRight w:val="0"/>
      <w:marTop w:val="0"/>
      <w:marBottom w:val="0"/>
      <w:divBdr>
        <w:top w:val="none" w:sz="0" w:space="0" w:color="auto"/>
        <w:left w:val="none" w:sz="0" w:space="0" w:color="auto"/>
        <w:bottom w:val="none" w:sz="0" w:space="0" w:color="auto"/>
        <w:right w:val="none" w:sz="0" w:space="0" w:color="auto"/>
      </w:divBdr>
    </w:div>
    <w:div w:id="2068065787">
      <w:bodyDiv w:val="1"/>
      <w:marLeft w:val="0"/>
      <w:marRight w:val="0"/>
      <w:marTop w:val="0"/>
      <w:marBottom w:val="0"/>
      <w:divBdr>
        <w:top w:val="none" w:sz="0" w:space="0" w:color="auto"/>
        <w:left w:val="none" w:sz="0" w:space="0" w:color="auto"/>
        <w:bottom w:val="none" w:sz="0" w:space="0" w:color="auto"/>
        <w:right w:val="none" w:sz="0" w:space="0" w:color="auto"/>
      </w:divBdr>
    </w:div>
    <w:div w:id="2095935012">
      <w:bodyDiv w:val="1"/>
      <w:marLeft w:val="0"/>
      <w:marRight w:val="0"/>
      <w:marTop w:val="0"/>
      <w:marBottom w:val="0"/>
      <w:divBdr>
        <w:top w:val="none" w:sz="0" w:space="0" w:color="auto"/>
        <w:left w:val="none" w:sz="0" w:space="0" w:color="auto"/>
        <w:bottom w:val="none" w:sz="0" w:space="0" w:color="auto"/>
        <w:right w:val="none" w:sz="0" w:space="0" w:color="auto"/>
      </w:divBdr>
    </w:div>
    <w:div w:id="209782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myuhc.phs.com/brs"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jpeg"/><Relationship Id="rId34" Type="http://schemas.openxmlformats.org/officeDocument/2006/relationships/hyperlink" Target="http://www.uhchearing.com" TargetMode="External"/><Relationship Id="rId7" Type="http://schemas.openxmlformats.org/officeDocument/2006/relationships/webSettings" Target="webSettings.xml"/><Relationship Id="rId12" Type="http://schemas.openxmlformats.org/officeDocument/2006/relationships/hyperlink" Target="http://uhc005.uhc.com/sites/CISupportII/iBAAG/Deliverables%20Documents/Linked%20Documents/HCR%20Situation%20Box%20-%20Women's%20Health.doc"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hyperlink" Target="http://www.myuhc.com/"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0" Type="http://schemas.openxmlformats.org/officeDocument/2006/relationships/hyperlink" Target="https://www.uhcprovider.com/" TargetMode="External"/><Relationship Id="rId29" Type="http://schemas.openxmlformats.org/officeDocument/2006/relationships/hyperlink" Target="http://www.urnweb.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uhc005.uhc.com/sites/CISupportII/iBAAG/Deliverables%20Documents/Linked%20Documents/iBAAG%20-%20National%20Breast%20Pump%20Providers.doc" TargetMode="External"/><Relationship Id="rId24" Type="http://schemas.openxmlformats.org/officeDocument/2006/relationships/hyperlink" Target="https://www.uhcprovider.com/" TargetMode="External"/><Relationship Id="rId32" Type="http://schemas.openxmlformats.org/officeDocument/2006/relationships/hyperlink" Target="https://www.uhcprovider.com/" TargetMode="External"/><Relationship Id="rId37"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uhcprovider.com/" TargetMode="External"/><Relationship Id="rId23" Type="http://schemas.openxmlformats.org/officeDocument/2006/relationships/hyperlink" Target="http://kl/content/references%20&amp;%20tools/service/job%20aids/preventiveessentialslookup_rd.htm" TargetMode="External"/><Relationship Id="rId28" Type="http://schemas.openxmlformats.org/officeDocument/2006/relationships/hyperlink" Target="http://glossary.justplainclear.com/" TargetMode="External"/><Relationship Id="rId36"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uhcprovider.com/" TargetMode="External"/><Relationship Id="rId22" Type="http://schemas.openxmlformats.org/officeDocument/2006/relationships/image" Target="media/image2.png"/><Relationship Id="rId27" Type="http://schemas.openxmlformats.org/officeDocument/2006/relationships/hyperlink" Target="http://www.myoptumhealthcomplexmedical.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E9BD677CF59674298086CCEC630F139" ma:contentTypeVersion="0" ma:contentTypeDescription="Create a new document." ma:contentTypeScope="" ma:versionID="a4f2a186acf8bd8619e46d4224f39707">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6EAF20-4BD2-4F56-B7E5-77035A290A51}">
  <ds:schemaRefs>
    <ds:schemaRef ds:uri="http://schemas.microsoft.com/sharepoint/v3/contenttype/forms"/>
  </ds:schemaRefs>
</ds:datastoreItem>
</file>

<file path=customXml/itemProps2.xml><?xml version="1.0" encoding="utf-8"?>
<ds:datastoreItem xmlns:ds="http://schemas.openxmlformats.org/officeDocument/2006/customXml" ds:itemID="{E36ECC86-F14F-4C86-91C2-B4C3865F0F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18E85268-5162-4379-87C4-C9754A0432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2001_USS_CHOICE_SELECT_PLUS.doc</Template>
  <TotalTime>3</TotalTime>
  <Pages>75</Pages>
  <Words>17971</Words>
  <Characters>102439</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120170</CharactersWithSpaces>
  <SharedDoc>false</SharedDoc>
  <HLinks>
    <vt:vector size="204" baseType="variant">
      <vt:variant>
        <vt:i4>5242955</vt:i4>
      </vt:variant>
      <vt:variant>
        <vt:i4>99</vt:i4>
      </vt:variant>
      <vt:variant>
        <vt:i4>0</vt:i4>
      </vt:variant>
      <vt:variant>
        <vt:i4>5</vt:i4>
      </vt:variant>
      <vt:variant>
        <vt:lpwstr>http://www.hihealthinnovations.com/united</vt:lpwstr>
      </vt:variant>
      <vt:variant>
        <vt:lpwstr/>
      </vt:variant>
      <vt:variant>
        <vt:i4>5242955</vt:i4>
      </vt:variant>
      <vt:variant>
        <vt:i4>96</vt:i4>
      </vt:variant>
      <vt:variant>
        <vt:i4>0</vt:i4>
      </vt:variant>
      <vt:variant>
        <vt:i4>5</vt:i4>
      </vt:variant>
      <vt:variant>
        <vt:lpwstr>http://www.hihealthinnovations.com/united</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2687031</vt:i4>
      </vt:variant>
      <vt:variant>
        <vt:i4>87</vt:i4>
      </vt:variant>
      <vt:variant>
        <vt:i4>0</vt:i4>
      </vt:variant>
      <vt:variant>
        <vt:i4>5</vt:i4>
      </vt:variant>
      <vt:variant>
        <vt:lpwstr>http://www.unitedhealthallies.com/</vt:lpwstr>
      </vt:variant>
      <vt:variant>
        <vt:lpwstr/>
      </vt:variant>
      <vt:variant>
        <vt:i4>6160384</vt:i4>
      </vt:variant>
      <vt:variant>
        <vt:i4>84</vt:i4>
      </vt:variant>
      <vt:variant>
        <vt:i4>0</vt:i4>
      </vt:variant>
      <vt:variant>
        <vt:i4>5</vt:i4>
      </vt:variant>
      <vt:variant>
        <vt:lpwstr>http://www.myuhc.com/</vt:lpwstr>
      </vt:variant>
      <vt:variant>
        <vt:lpwstr/>
      </vt:variant>
      <vt:variant>
        <vt:i4>2555940</vt:i4>
      </vt:variant>
      <vt:variant>
        <vt:i4>81</vt:i4>
      </vt:variant>
      <vt:variant>
        <vt:i4>0</vt:i4>
      </vt:variant>
      <vt:variant>
        <vt:i4>5</vt:i4>
      </vt:variant>
      <vt:variant>
        <vt:lpwstr>http://www.uhcspecialtyrx.com/</vt:lpwstr>
      </vt:variant>
      <vt:variant>
        <vt:lpwstr/>
      </vt:variant>
      <vt:variant>
        <vt:i4>6160384</vt:i4>
      </vt:variant>
      <vt:variant>
        <vt:i4>78</vt:i4>
      </vt:variant>
      <vt:variant>
        <vt:i4>0</vt:i4>
      </vt:variant>
      <vt:variant>
        <vt:i4>5</vt:i4>
      </vt:variant>
      <vt:variant>
        <vt:lpwstr>http://www.myuhc.com/</vt:lpwstr>
      </vt:variant>
      <vt:variant>
        <vt:lpwstr/>
      </vt:variant>
      <vt:variant>
        <vt:i4>6160384</vt:i4>
      </vt:variant>
      <vt:variant>
        <vt:i4>75</vt:i4>
      </vt:variant>
      <vt:variant>
        <vt:i4>0</vt:i4>
      </vt:variant>
      <vt:variant>
        <vt:i4>5</vt:i4>
      </vt:variant>
      <vt:variant>
        <vt:lpwstr>http://www.myuhc.com/</vt:lpwstr>
      </vt:variant>
      <vt:variant>
        <vt:lpwstr/>
      </vt:variant>
      <vt:variant>
        <vt:i4>6160384</vt:i4>
      </vt:variant>
      <vt:variant>
        <vt:i4>72</vt:i4>
      </vt:variant>
      <vt:variant>
        <vt:i4>0</vt:i4>
      </vt:variant>
      <vt:variant>
        <vt:i4>5</vt:i4>
      </vt:variant>
      <vt:variant>
        <vt:lpwstr>http://www.myuhc.com/</vt:lpwstr>
      </vt:variant>
      <vt:variant>
        <vt:lpwstr/>
      </vt:variant>
      <vt:variant>
        <vt:i4>6160384</vt:i4>
      </vt:variant>
      <vt:variant>
        <vt:i4>69</vt:i4>
      </vt:variant>
      <vt:variant>
        <vt:i4>0</vt:i4>
      </vt:variant>
      <vt:variant>
        <vt:i4>5</vt:i4>
      </vt:variant>
      <vt:variant>
        <vt:lpwstr>http://www.myuhc.com/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3866681</vt:i4>
      </vt:variant>
      <vt:variant>
        <vt:i4>63</vt:i4>
      </vt:variant>
      <vt:variant>
        <vt:i4>0</vt:i4>
      </vt:variant>
      <vt:variant>
        <vt:i4>5</vt:i4>
      </vt:variant>
      <vt:variant>
        <vt:lpwstr>http://www.urnweb.com/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3866681</vt:i4>
      </vt:variant>
      <vt:variant>
        <vt:i4>57</vt:i4>
      </vt:variant>
      <vt:variant>
        <vt:i4>0</vt:i4>
      </vt:variant>
      <vt:variant>
        <vt:i4>5</vt:i4>
      </vt:variant>
      <vt:variant>
        <vt:lpwstr>http://www.urnweb.com/</vt:lpwstr>
      </vt:variant>
      <vt:variant>
        <vt:lpwstr/>
      </vt:variant>
      <vt:variant>
        <vt:i4>2883644</vt:i4>
      </vt:variant>
      <vt:variant>
        <vt:i4>54</vt:i4>
      </vt:variant>
      <vt:variant>
        <vt:i4>0</vt:i4>
      </vt:variant>
      <vt:variant>
        <vt:i4>5</vt:i4>
      </vt:variant>
      <vt:variant>
        <vt:lpwstr>http://www.urncrs.com/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3866681</vt:i4>
      </vt:variant>
      <vt:variant>
        <vt:i4>45</vt:i4>
      </vt:variant>
      <vt:variant>
        <vt:i4>0</vt:i4>
      </vt:variant>
      <vt:variant>
        <vt:i4>5</vt:i4>
      </vt:variant>
      <vt:variant>
        <vt:lpwstr>http://www.urnweb.com/</vt:lpwstr>
      </vt:variant>
      <vt:variant>
        <vt:lpwstr/>
      </vt:variant>
      <vt:variant>
        <vt:i4>4915286</vt:i4>
      </vt:variant>
      <vt:variant>
        <vt:i4>42</vt:i4>
      </vt:variant>
      <vt:variant>
        <vt:i4>0</vt:i4>
      </vt:variant>
      <vt:variant>
        <vt:i4>5</vt:i4>
      </vt:variant>
      <vt:variant>
        <vt:lpwstr>http://www.myoptumhealthparentsteps.com/</vt:lpwstr>
      </vt:variant>
      <vt:variant>
        <vt:lpwstr/>
      </vt:variant>
      <vt:variant>
        <vt:i4>7012376</vt:i4>
      </vt:variant>
      <vt:variant>
        <vt:i4>39</vt:i4>
      </vt:variant>
      <vt:variant>
        <vt:i4>0</vt:i4>
      </vt:variant>
      <vt:variant>
        <vt:i4>5</vt:i4>
      </vt:variant>
      <vt:variant>
        <vt:lpwstr>http://kl/content/references &amp; tools/service/job aids/preventiveessentialslookup_rd.htm</vt:lpwstr>
      </vt:variant>
      <vt:variant>
        <vt:lpwstr/>
      </vt:variant>
      <vt:variant>
        <vt:i4>1638412</vt:i4>
      </vt:variant>
      <vt:variant>
        <vt:i4>36</vt:i4>
      </vt:variant>
      <vt:variant>
        <vt:i4>0</vt:i4>
      </vt:variant>
      <vt:variant>
        <vt:i4>5</vt:i4>
      </vt:variant>
      <vt:variant>
        <vt:lpwstr>http://kl/content/operational processes/production/unet/specialty pharmacy claims.htm</vt:lpwstr>
      </vt:variant>
      <vt:variant>
        <vt:lpwstr/>
      </vt:variant>
      <vt:variant>
        <vt:i4>6160384</vt:i4>
      </vt:variant>
      <vt:variant>
        <vt:i4>33</vt:i4>
      </vt:variant>
      <vt:variant>
        <vt:i4>0</vt:i4>
      </vt:variant>
      <vt:variant>
        <vt:i4>5</vt:i4>
      </vt:variant>
      <vt:variant>
        <vt:lpwstr>http://www.myuhc.com/</vt:lpwstr>
      </vt:variant>
      <vt:variant>
        <vt:lpwstr/>
      </vt:variant>
      <vt:variant>
        <vt:i4>6160384</vt:i4>
      </vt:variant>
      <vt:variant>
        <vt:i4>30</vt:i4>
      </vt:variant>
      <vt:variant>
        <vt:i4>0</vt:i4>
      </vt:variant>
      <vt:variant>
        <vt:i4>5</vt:i4>
      </vt:variant>
      <vt:variant>
        <vt:lpwstr>http://www.myuhc.com/</vt:lpwstr>
      </vt:variant>
      <vt:variant>
        <vt:lpwstr/>
      </vt:variant>
      <vt:variant>
        <vt:i4>6160384</vt:i4>
      </vt:variant>
      <vt:variant>
        <vt:i4>27</vt:i4>
      </vt:variant>
      <vt:variant>
        <vt:i4>0</vt:i4>
      </vt:variant>
      <vt:variant>
        <vt:i4>5</vt:i4>
      </vt:variant>
      <vt:variant>
        <vt:lpwstr>http://www.myuhc.com/</vt:lpwstr>
      </vt:variant>
      <vt:variant>
        <vt:lpwstr/>
      </vt:variant>
      <vt:variant>
        <vt:i4>3604533</vt:i4>
      </vt:variant>
      <vt:variant>
        <vt:i4>24</vt:i4>
      </vt:variant>
      <vt:variant>
        <vt:i4>0</vt:i4>
      </vt:variant>
      <vt:variant>
        <vt:i4>5</vt:i4>
      </vt:variant>
      <vt:variant>
        <vt:lpwstr>https://www.myuhc.com/</vt:lpwstr>
      </vt:variant>
      <vt:variant>
        <vt:lpwstr/>
      </vt:variant>
      <vt:variant>
        <vt:i4>2555940</vt:i4>
      </vt:variant>
      <vt:variant>
        <vt:i4>21</vt:i4>
      </vt:variant>
      <vt:variant>
        <vt:i4>0</vt:i4>
      </vt:variant>
      <vt:variant>
        <vt:i4>5</vt:i4>
      </vt:variant>
      <vt:variant>
        <vt:lpwstr>http://www.uhcspecialtyrx.com/</vt:lpwstr>
      </vt:variant>
      <vt:variant>
        <vt:lpwstr/>
      </vt:variant>
      <vt:variant>
        <vt:i4>5046346</vt:i4>
      </vt:variant>
      <vt:variant>
        <vt:i4>18</vt:i4>
      </vt:variant>
      <vt:variant>
        <vt:i4>0</vt:i4>
      </vt:variant>
      <vt:variant>
        <vt:i4>5</vt:i4>
      </vt:variant>
      <vt:variant>
        <vt:lpwstr>http://www.healthy-pregnancy.com/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Gone, Karunakarreddy</cp:lastModifiedBy>
  <cp:revision>8</cp:revision>
  <cp:lastPrinted>2005-07-27T20:49:00Z</cp:lastPrinted>
  <dcterms:created xsi:type="dcterms:W3CDTF">2020-01-24T16:49:00Z</dcterms:created>
  <dcterms:modified xsi:type="dcterms:W3CDTF">2020-09-24T10:18:00Z</dcterms:modified>
</cp:coreProperties>
</file>