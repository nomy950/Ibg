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62F522C4" w:rsidR="00154B9C" w:rsidRPr="00407B00" w:rsidRDefault="00143886" w:rsidP="00407B00">
      <w:pPr>
        <w:rPr>
          <w:sz w:val="24"/>
        </w:rPr>
      </w:pPr>
      <w:r>
        <w:rPr>
          <w:sz w:val="24"/>
        </w:rPr>
        <w:tab/>
      </w:r>
    </w:p>
    <w:p w14:paraId="427EEFBA" w14:textId="77777777" w:rsidR="00154B9C" w:rsidRDefault="00154B9C" w:rsidP="00A8344D">
      <w:r w:rsidRPr="008078CB">
        <w:t>&lt;!--ID=CSR--&gt;</w:t>
      </w:r>
    </w:p>
    <w:p w14:paraId="1227770C" w14:textId="77777777" w:rsidR="001968B2" w:rsidRDefault="001968B2" w:rsidP="00A8344D"/>
    <w:p w14:paraId="46A90CCE" w14:textId="77777777" w:rsidR="001968B2" w:rsidRPr="00CE5126" w:rsidRDefault="001968B2" w:rsidP="001968B2">
      <w:pPr>
        <w:pStyle w:val="iBAAGStandardTextItalics"/>
        <w:rPr>
          <w:rFonts w:ascii="Times New Roman" w:hAnsi="Times New Roman"/>
          <w:szCs w:val="24"/>
        </w:rPr>
      </w:pPr>
      <w:r w:rsidRPr="00CE5126">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E5D1E90" w14:textId="77777777" w:rsidR="001968B2" w:rsidRPr="00CE5126" w:rsidRDefault="001968B2" w:rsidP="001968B2">
      <w:pPr>
        <w:pStyle w:val="iBAAGStandardText"/>
        <w:rPr>
          <w:rFonts w:ascii="Times New Roman" w:hAnsi="Times New Roman" w:cs="Times New Roman"/>
          <w:i/>
        </w:rPr>
      </w:pPr>
    </w:p>
    <w:p w14:paraId="0F0ED25E" w14:textId="01E9FED7" w:rsidR="001968B2" w:rsidRPr="008078CB" w:rsidRDefault="001968B2" w:rsidP="001968B2">
      <w:r w:rsidRPr="00CE5126">
        <w:rPr>
          <w:i/>
          <w:iCs/>
          <w:sz w:val="24"/>
          <w:szCs w:val="24"/>
        </w:rPr>
        <w:t xml:space="preserve">Providers, this summary is for members, to review the terms of your participation agreement, </w:t>
      </w:r>
      <w:r w:rsidRPr="003C7E96">
        <w:rPr>
          <w:i/>
          <w:iCs/>
          <w:sz w:val="24"/>
          <w:szCs w:val="24"/>
        </w:rPr>
        <w:t xml:space="preserve">please visit </w:t>
      </w:r>
      <w:hyperlink r:id="rId13" w:history="1">
        <w:r w:rsidR="003C7E96" w:rsidRPr="00DB6148">
          <w:rPr>
            <w:rStyle w:val="Hyperlink"/>
            <w:i/>
            <w:iCs/>
          </w:rPr>
          <w:t>uhcprovider.com</w:t>
        </w:r>
      </w:hyperlink>
    </w:p>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2D4469">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4A9252B0" w:rsidR="00154B9C" w:rsidRPr="008078CB" w:rsidRDefault="006C49CC">
            <w:pPr>
              <w:pStyle w:val="TableTextCharCharChar1"/>
              <w:rPr>
                <w:color w:val="000000"/>
              </w:rPr>
            </w:pPr>
            <w:r w:rsidRPr="006C49CC">
              <w:rPr>
                <w:color w:val="000000"/>
              </w:rPr>
              <w:t>Merrick &amp; Company</w:t>
            </w:r>
          </w:p>
        </w:tc>
      </w:tr>
      <w:tr w:rsidR="00154B9C" w:rsidRPr="008078CB" w14:paraId="427EEFC2" w14:textId="77777777" w:rsidTr="002D4469">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506B547D" w:rsidR="00154B9C" w:rsidRPr="008078CB" w:rsidRDefault="006C49CC">
            <w:pPr>
              <w:rPr>
                <w:sz w:val="24"/>
              </w:rPr>
            </w:pPr>
            <w:r w:rsidRPr="006C49CC">
              <w:rPr>
                <w:sz w:val="24"/>
              </w:rPr>
              <w:t>704776</w:t>
            </w:r>
          </w:p>
        </w:tc>
      </w:tr>
      <w:tr w:rsidR="00154B9C" w:rsidRPr="008078CB" w14:paraId="427EEFC5" w14:textId="77777777" w:rsidTr="002D4469">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7C3CF336" w:rsidR="00154B9C" w:rsidRPr="008078CB" w:rsidRDefault="007A4557" w:rsidP="007A4557">
            <w:pPr>
              <w:rPr>
                <w:sz w:val="24"/>
              </w:rPr>
            </w:pPr>
            <w:r w:rsidRPr="003D3B68">
              <w:rPr>
                <w:sz w:val="24"/>
              </w:rPr>
              <w:t>0</w:t>
            </w:r>
            <w:r>
              <w:rPr>
                <w:sz w:val="24"/>
              </w:rPr>
              <w:t>21</w:t>
            </w:r>
            <w:r w:rsidRPr="003D3B68">
              <w:rPr>
                <w:sz w:val="24"/>
              </w:rPr>
              <w:t>ACIS</w:t>
            </w:r>
          </w:p>
        </w:tc>
      </w:tr>
      <w:tr w:rsidR="00154B9C" w:rsidRPr="008078CB" w14:paraId="427EEFC8" w14:textId="77777777" w:rsidTr="002D4469">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1A685DEF" w:rsidR="00154B9C" w:rsidRPr="008078CB" w:rsidRDefault="00036B7F" w:rsidP="00036B7F">
            <w:pPr>
              <w:rPr>
                <w:sz w:val="24"/>
              </w:rPr>
            </w:pPr>
            <w:r>
              <w:rPr>
                <w:sz w:val="24"/>
              </w:rPr>
              <w:t>01</w:t>
            </w:r>
            <w:r w:rsidR="00E8123E" w:rsidRPr="006C49CC">
              <w:rPr>
                <w:sz w:val="24"/>
              </w:rPr>
              <w:t>/01/20</w:t>
            </w:r>
            <w:r>
              <w:rPr>
                <w:sz w:val="24"/>
              </w:rPr>
              <w:t>20</w:t>
            </w:r>
          </w:p>
        </w:tc>
      </w:tr>
      <w:tr w:rsidR="00154B9C" w:rsidRPr="008078CB" w14:paraId="427EEFCB" w14:textId="77777777" w:rsidTr="002D4469">
        <w:tc>
          <w:tcPr>
            <w:tcW w:w="2952" w:type="dxa"/>
            <w:shd w:val="clear" w:color="auto" w:fill="808080"/>
          </w:tcPr>
          <w:p w14:paraId="427EEFC9" w14:textId="77777777" w:rsidR="00154B9C" w:rsidRPr="008078CB" w:rsidRDefault="00154B9C">
            <w:pPr>
              <w:pStyle w:val="TableTextCharCharChar1"/>
              <w:rPr>
                <w:b/>
                <w:bCs/>
                <w:color w:val="000000"/>
              </w:rPr>
            </w:pPr>
            <w:r w:rsidRPr="008078CB">
              <w:rPr>
                <w:b/>
                <w:bCs/>
                <w:color w:val="000000"/>
              </w:rPr>
              <w:t>Cancellation Date</w:t>
            </w:r>
          </w:p>
        </w:tc>
        <w:tc>
          <w:tcPr>
            <w:tcW w:w="5904" w:type="dxa"/>
            <w:shd w:val="pct5" w:color="auto" w:fill="FFFFFF"/>
          </w:tcPr>
          <w:p w14:paraId="427EEFCA" w14:textId="4E725922" w:rsidR="00154B9C" w:rsidRPr="008078CB" w:rsidRDefault="00F738A6">
            <w:pPr>
              <w:pStyle w:val="TableTextCharCharChar1"/>
            </w:pPr>
            <w:r>
              <w:t>Last date of coverage 12/31/2020</w:t>
            </w:r>
          </w:p>
        </w:tc>
      </w:tr>
      <w:tr w:rsidR="00154B9C" w:rsidRPr="008078CB" w14:paraId="427EEFCE" w14:textId="77777777" w:rsidTr="002D4469">
        <w:tc>
          <w:tcPr>
            <w:tcW w:w="2952" w:type="dxa"/>
            <w:shd w:val="clear" w:color="auto" w:fill="808080"/>
          </w:tcPr>
          <w:p w14:paraId="427EEFCC" w14:textId="77777777" w:rsidR="00154B9C" w:rsidRPr="008078CB" w:rsidRDefault="00154B9C">
            <w:pPr>
              <w:pStyle w:val="TableTextCharCharChar1"/>
              <w:rPr>
                <w:b/>
                <w:bCs/>
                <w:color w:val="000000"/>
              </w:rPr>
            </w:pPr>
            <w:r w:rsidRPr="008078CB">
              <w:rPr>
                <w:b/>
                <w:bCs/>
                <w:color w:val="000000"/>
              </w:rPr>
              <w:t>iBAAG Document Author</w:t>
            </w:r>
          </w:p>
        </w:tc>
        <w:tc>
          <w:tcPr>
            <w:tcW w:w="5904" w:type="dxa"/>
            <w:shd w:val="pct5" w:color="auto" w:fill="FFFFFF"/>
          </w:tcPr>
          <w:p w14:paraId="427EEFCD" w14:textId="1319A049" w:rsidR="00154B9C" w:rsidRPr="008078CB" w:rsidRDefault="00F738A6">
            <w:pPr>
              <w:rPr>
                <w:sz w:val="24"/>
              </w:rPr>
            </w:pPr>
            <w:r>
              <w:rPr>
                <w:sz w:val="24"/>
              </w:rPr>
              <w:t>Sharon Graber</w:t>
            </w:r>
          </w:p>
        </w:tc>
      </w:tr>
      <w:tr w:rsidR="00154B9C" w:rsidRPr="008078CB" w14:paraId="427EEFD1" w14:textId="77777777" w:rsidTr="002D4469">
        <w:trPr>
          <w:trHeight w:val="65"/>
        </w:trPr>
        <w:tc>
          <w:tcPr>
            <w:tcW w:w="2952" w:type="dxa"/>
            <w:shd w:val="clear" w:color="auto" w:fill="808080"/>
          </w:tcPr>
          <w:p w14:paraId="427EEFCF" w14:textId="77777777" w:rsidR="00154B9C" w:rsidRPr="008078CB" w:rsidRDefault="00154B9C">
            <w:pPr>
              <w:pStyle w:val="TableTextCharCharChar1"/>
              <w:rPr>
                <w:b/>
                <w:bCs/>
                <w:color w:val="000000"/>
              </w:rPr>
            </w:pPr>
            <w:r w:rsidRPr="008078CB">
              <w:rPr>
                <w:b/>
                <w:bCs/>
                <w:color w:val="000000"/>
              </w:rPr>
              <w:t>Revision Reason</w:t>
            </w:r>
          </w:p>
        </w:tc>
        <w:tc>
          <w:tcPr>
            <w:tcW w:w="5904" w:type="dxa"/>
            <w:shd w:val="pct5" w:color="auto" w:fill="FFFFFF"/>
          </w:tcPr>
          <w:p w14:paraId="427EEFD0" w14:textId="71520B7C" w:rsidR="00154B9C" w:rsidRPr="008078CB" w:rsidRDefault="00F738A6" w:rsidP="00632010">
            <w:pPr>
              <w:rPr>
                <w:sz w:val="24"/>
              </w:rPr>
            </w:pPr>
            <w:r>
              <w:rPr>
                <w:sz w:val="24"/>
              </w:rPr>
              <w:t>Cancellation</w:t>
            </w:r>
            <w:bookmarkStart w:id="1" w:name="_GoBack"/>
            <w:bookmarkEnd w:id="1"/>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D7"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095B4985" w:rsidR="00154B9C" w:rsidRPr="008078CB" w:rsidRDefault="006C49CC">
            <w:pPr>
              <w:pStyle w:val="TableTextCharCharChar1"/>
              <w:jc w:val="center"/>
              <w:rPr>
                <w:b/>
                <w:bCs/>
                <w:color w:val="FF0000"/>
              </w:rPr>
            </w:pPr>
            <w:r>
              <w:rPr>
                <w:b/>
                <w:bCs/>
                <w:color w:val="FF0000"/>
              </w:rPr>
              <w:t xml:space="preserve">2007 ASO CHOICE PLUS PS1 HSA </w:t>
            </w:r>
            <w:r w:rsidR="002C501A">
              <w:rPr>
                <w:b/>
                <w:bCs/>
                <w:color w:val="FF0000"/>
              </w:rPr>
              <w:t>1500</w:t>
            </w:r>
            <w:r>
              <w:rPr>
                <w:b/>
                <w:bCs/>
                <w:color w:val="FF0000"/>
              </w:rPr>
              <w:t xml:space="preserve"> DED PLAN</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817F53">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2" w:name="Health_Care_Reform"/>
            <w:r w:rsidRPr="008078CB">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1E9B6BFD"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670988EF"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4A1F1E39" w:rsidR="00084815" w:rsidRPr="008078CB" w:rsidRDefault="00084815" w:rsidP="00084815">
            <w:pPr>
              <w:pStyle w:val="TableText"/>
              <w:rPr>
                <w:color w:val="FF0000"/>
              </w:rPr>
            </w:pPr>
            <w:r w:rsidRPr="008078CB">
              <w:rPr>
                <w:color w:val="FF0000"/>
              </w:rPr>
              <w:t>Pharmacy benefits - No</w:t>
            </w:r>
          </w:p>
          <w:p w14:paraId="427EEFEA" w14:textId="0FC0F7CC"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E" w14:textId="77777777" w:rsidR="00084815" w:rsidRPr="008078CB" w:rsidRDefault="00084815" w:rsidP="00903601">
            <w:pPr>
              <w:pStyle w:val="TableText"/>
              <w:rPr>
                <w:b/>
                <w:color w:val="FF00FF"/>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743C9F54"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0768D67C" w:rsidR="004123EB" w:rsidRPr="008078CB" w:rsidRDefault="00C961A5" w:rsidP="004123EB">
            <w:pPr>
              <w:pStyle w:val="TableText"/>
              <w:rPr>
                <w:bCs/>
                <w:color w:val="FF0000"/>
              </w:rPr>
            </w:pPr>
            <w:r w:rsidRPr="008078CB" w:rsidDel="00C961A5">
              <w:rPr>
                <w:b/>
                <w:bCs/>
                <w:color w:val="FF00FF"/>
              </w:rPr>
              <w:t xml:space="preserve"> </w:t>
            </w:r>
            <w:r w:rsidR="004123EB" w:rsidRPr="008078CB">
              <w:rPr>
                <w:bCs/>
                <w:color w:val="FF0000"/>
              </w:rPr>
              <w:t>Coverage guidelines for Expanded Women’s Preventive Care include:</w:t>
            </w:r>
          </w:p>
          <w:p w14:paraId="427EEFFA" w14:textId="28624EDC" w:rsidR="004123EB" w:rsidRPr="008078CB" w:rsidRDefault="004123EB" w:rsidP="00E35F39">
            <w:pPr>
              <w:pStyle w:val="TableText"/>
              <w:numPr>
                <w:ilvl w:val="0"/>
                <w:numId w:val="8"/>
              </w:numPr>
              <w:rPr>
                <w:bCs/>
                <w:color w:val="FF0000"/>
                <w:lang w:val="en"/>
              </w:rPr>
            </w:pPr>
            <w:bookmarkStart w:id="3" w:name="Breastfeeding"/>
            <w:r w:rsidRPr="008078CB">
              <w:rPr>
                <w:bCs/>
                <w:color w:val="FF0000"/>
                <w:lang w:val="en"/>
              </w:rPr>
              <w:t xml:space="preserve">Breast-feeding </w:t>
            </w:r>
            <w:bookmarkEnd w:id="3"/>
            <w:r w:rsidRPr="008078CB">
              <w:rPr>
                <w:bCs/>
                <w:color w:val="FF0000"/>
                <w:lang w:val="en"/>
              </w:rPr>
              <w:t xml:space="preserve">support, supplies, and counseling.  Click </w:t>
            </w:r>
            <w:hyperlink r:id="rId14" w:history="1">
              <w:r w:rsidR="0036090E" w:rsidRPr="00CE5126">
                <w:rPr>
                  <w:color w:val="0000FF"/>
                  <w:u w:val="single"/>
                </w:rPr>
                <w:t>here</w:t>
              </w:r>
            </w:hyperlink>
            <w:r w:rsidRPr="008078CB">
              <w:rPr>
                <w:bCs/>
                <w:color w:val="FF0000"/>
                <w:lang w:val="en"/>
              </w:rPr>
              <w:t xml:space="preserve"> for Network breast pump providers </w:t>
            </w:r>
          </w:p>
          <w:p w14:paraId="427EEFFC" w14:textId="2E6C76F9" w:rsidR="004123EB" w:rsidRPr="008078CB" w:rsidRDefault="00C961A5" w:rsidP="00E35F39">
            <w:pPr>
              <w:pStyle w:val="TableText"/>
              <w:numPr>
                <w:ilvl w:val="0"/>
                <w:numId w:val="8"/>
              </w:numPr>
              <w:rPr>
                <w:bCs/>
                <w:color w:val="FF0000"/>
                <w:lang w:val="en"/>
              </w:rPr>
            </w:pPr>
            <w:r w:rsidRPr="008078CB" w:rsidDel="00C961A5">
              <w:rPr>
                <w:b/>
                <w:bCs/>
                <w:color w:val="FF00FF"/>
              </w:rPr>
              <w:t xml:space="preserve"> </w:t>
            </w:r>
            <w:r w:rsidR="004123EB" w:rsidRPr="008078CB">
              <w:rPr>
                <w:bCs/>
                <w:color w:val="FF0000"/>
                <w:lang w:val="en"/>
              </w:rPr>
              <w:t>Contraception methods and counseling</w:t>
            </w:r>
          </w:p>
          <w:p w14:paraId="427EEFFD" w14:textId="77777777" w:rsidR="004123EB" w:rsidRPr="008078CB" w:rsidRDefault="004123EB" w:rsidP="00E35F39">
            <w:pPr>
              <w:pStyle w:val="TableText"/>
              <w:numPr>
                <w:ilvl w:val="0"/>
                <w:numId w:val="8"/>
              </w:numPr>
              <w:rPr>
                <w:bCs/>
                <w:color w:val="FF0000"/>
                <w:lang w:val="en"/>
              </w:rPr>
            </w:pPr>
            <w:bookmarkStart w:id="4" w:name="Domestic_Violence"/>
            <w:r w:rsidRPr="008078CB">
              <w:rPr>
                <w:bCs/>
                <w:color w:val="FF0000"/>
                <w:lang w:val="en"/>
              </w:rPr>
              <w:t xml:space="preserve">Domestic violence </w:t>
            </w:r>
            <w:bookmarkEnd w:id="4"/>
            <w:r w:rsidRPr="008078CB">
              <w:rPr>
                <w:bCs/>
                <w:color w:val="FF0000"/>
                <w:lang w:val="en"/>
              </w:rPr>
              <w:t xml:space="preserve">screening </w:t>
            </w:r>
          </w:p>
          <w:p w14:paraId="427EEFFE" w14:textId="77777777" w:rsidR="004123EB" w:rsidRPr="008078CB" w:rsidRDefault="004123EB" w:rsidP="00E35F39">
            <w:pPr>
              <w:pStyle w:val="TableText"/>
              <w:numPr>
                <w:ilvl w:val="0"/>
                <w:numId w:val="8"/>
              </w:numPr>
              <w:rPr>
                <w:bCs/>
                <w:color w:val="FF0000"/>
                <w:lang w:val="en"/>
              </w:rPr>
            </w:pPr>
            <w:bookmarkStart w:id="5" w:name="Gestational_Diabetes"/>
            <w:r w:rsidRPr="008078CB">
              <w:rPr>
                <w:bCs/>
                <w:color w:val="FF0000"/>
                <w:lang w:val="en"/>
              </w:rPr>
              <w:t xml:space="preserve">Gestational diabetes </w:t>
            </w:r>
            <w:bookmarkEnd w:id="5"/>
            <w:r w:rsidRPr="008078CB">
              <w:rPr>
                <w:bCs/>
                <w:color w:val="FF0000"/>
                <w:lang w:val="en"/>
              </w:rPr>
              <w:t xml:space="preserve">screening </w:t>
            </w:r>
          </w:p>
          <w:p w14:paraId="427EEFFF" w14:textId="77777777" w:rsidR="004123EB" w:rsidRPr="008078CB" w:rsidRDefault="004123EB" w:rsidP="00E35F39">
            <w:pPr>
              <w:pStyle w:val="TableText"/>
              <w:numPr>
                <w:ilvl w:val="0"/>
                <w:numId w:val="8"/>
              </w:numPr>
              <w:rPr>
                <w:bCs/>
                <w:color w:val="FF0000"/>
                <w:lang w:val="en"/>
              </w:rPr>
            </w:pPr>
            <w:bookmarkStart w:id="6" w:name="HIV_ScreeningandCounseling"/>
            <w:r w:rsidRPr="008078CB">
              <w:rPr>
                <w:bCs/>
                <w:color w:val="FF0000"/>
                <w:lang w:val="en"/>
              </w:rPr>
              <w:t>HIV screening and counseling</w:t>
            </w:r>
            <w:bookmarkEnd w:id="6"/>
            <w:r w:rsidRPr="008078CB">
              <w:rPr>
                <w:bCs/>
                <w:color w:val="FF0000"/>
                <w:lang w:val="en"/>
              </w:rPr>
              <w:t xml:space="preserve"> </w:t>
            </w:r>
          </w:p>
          <w:p w14:paraId="427EF000" w14:textId="77777777" w:rsidR="004123EB" w:rsidRPr="008078CB" w:rsidRDefault="004123EB" w:rsidP="00E35F39">
            <w:pPr>
              <w:pStyle w:val="TableText"/>
              <w:numPr>
                <w:ilvl w:val="0"/>
                <w:numId w:val="8"/>
              </w:numPr>
              <w:rPr>
                <w:bCs/>
                <w:color w:val="FF0000"/>
                <w:lang w:val="en"/>
              </w:rPr>
            </w:pPr>
            <w:bookmarkStart w:id="7" w:name="HPV"/>
            <w:r w:rsidRPr="008078CB">
              <w:rPr>
                <w:bCs/>
                <w:color w:val="FF0000"/>
                <w:lang w:val="en"/>
              </w:rPr>
              <w:t>Human papillomavirus testing  (beginning at age 30, and for every 3 years thereafter)</w:t>
            </w:r>
            <w:bookmarkEnd w:id="7"/>
            <w:r w:rsidRPr="008078CB">
              <w:rPr>
                <w:bCs/>
                <w:color w:val="FF0000"/>
                <w:lang w:val="en"/>
              </w:rPr>
              <w:t xml:space="preserve"> </w:t>
            </w:r>
          </w:p>
          <w:p w14:paraId="427EF001" w14:textId="77777777" w:rsidR="004123EB" w:rsidRPr="008078CB" w:rsidRDefault="004123EB" w:rsidP="00E35F39">
            <w:pPr>
              <w:pStyle w:val="TableText"/>
              <w:numPr>
                <w:ilvl w:val="0"/>
                <w:numId w:val="8"/>
              </w:numPr>
              <w:rPr>
                <w:bCs/>
                <w:color w:val="FF0000"/>
                <w:lang w:val="en"/>
              </w:rPr>
            </w:pPr>
            <w:bookmarkStart w:id="8" w:name="Sexually_Transmitted_Infections_Counseli"/>
            <w:r w:rsidRPr="008078CB">
              <w:rPr>
                <w:bCs/>
                <w:color w:val="FF0000"/>
                <w:lang w:val="en"/>
              </w:rPr>
              <w:t>Sexually transmitted infections counseling</w:t>
            </w:r>
            <w:bookmarkEnd w:id="8"/>
            <w:r w:rsidRPr="008078CB">
              <w:rPr>
                <w:bCs/>
                <w:color w:val="FF0000"/>
                <w:lang w:val="en"/>
              </w:rPr>
              <w:t xml:space="preserve"> </w:t>
            </w:r>
          </w:p>
          <w:p w14:paraId="427EF002" w14:textId="77777777" w:rsidR="004123EB" w:rsidRPr="008078CB" w:rsidRDefault="004123EB" w:rsidP="00E35F39">
            <w:pPr>
              <w:pStyle w:val="TableText"/>
              <w:numPr>
                <w:ilvl w:val="0"/>
                <w:numId w:val="8"/>
              </w:numPr>
              <w:rPr>
                <w:bCs/>
                <w:color w:val="FF0000"/>
                <w:lang w:val="en"/>
              </w:rPr>
            </w:pPr>
            <w:r w:rsidRPr="008078CB">
              <w:rPr>
                <w:bCs/>
                <w:color w:val="FF0000"/>
                <w:lang w:val="en"/>
              </w:rPr>
              <w:t xml:space="preserve">Well-woman visits </w:t>
            </w:r>
          </w:p>
          <w:p w14:paraId="427EF003" w14:textId="77777777" w:rsidR="004123EB" w:rsidRPr="008078CB" w:rsidRDefault="004123EB" w:rsidP="004123EB">
            <w:pPr>
              <w:pStyle w:val="TableText"/>
              <w:rPr>
                <w:bCs/>
                <w:color w:val="FF0000"/>
              </w:rPr>
            </w:pPr>
          </w:p>
          <w:p w14:paraId="427EF004" w14:textId="5E781E2B" w:rsidR="004123EB" w:rsidRPr="008078CB" w:rsidRDefault="004123EB" w:rsidP="004123EB">
            <w:pPr>
              <w:pStyle w:val="TableText"/>
              <w:rPr>
                <w:b/>
                <w:bCs/>
                <w:color w:val="FF0000"/>
              </w:rPr>
            </w:pPr>
            <w:r w:rsidRPr="008078CB">
              <w:rPr>
                <w:b/>
                <w:bCs/>
                <w:color w:val="FF0000"/>
              </w:rPr>
              <w:t xml:space="preserve">Click </w:t>
            </w:r>
            <w:hyperlink r:id="rId15" w:history="1">
              <w:r w:rsidR="0036090E" w:rsidRPr="00CE5126">
                <w:rPr>
                  <w:color w:val="0000FF"/>
                  <w:u w:val="single"/>
                </w:rPr>
                <w:t>here</w:t>
              </w:r>
            </w:hyperlink>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9" w:name="Business_Segment"/>
            <w:r w:rsidRPr="008078CB">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10"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10"/>
          </w:p>
          <w:p w14:paraId="427EF02C" w14:textId="77777777" w:rsidR="00F76831" w:rsidRPr="008078CB"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1" w:name="Product_Year"/>
            <w:r w:rsidRPr="008078C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772EE8AC" w:rsidR="00607180" w:rsidRPr="008078CB" w:rsidRDefault="00607180" w:rsidP="00607180">
            <w:pPr>
              <w:pStyle w:val="TableText"/>
              <w:rPr>
                <w:b/>
              </w:rPr>
            </w:pPr>
            <w:r w:rsidRPr="008078CB">
              <w:rPr>
                <w:b/>
                <w:color w:val="0000FF"/>
              </w:rPr>
              <w:t>2007</w:t>
            </w:r>
            <w:r w:rsidRPr="008078CB">
              <w:rPr>
                <w:b/>
              </w:rPr>
              <w:t xml:space="preserve"> </w:t>
            </w:r>
          </w:p>
          <w:p w14:paraId="427EF032" w14:textId="77777777" w:rsidR="00154B9C" w:rsidRPr="008078CB" w:rsidRDefault="00154B9C">
            <w:pPr>
              <w:pStyle w:val="TableTextCharCharChar1"/>
              <w:rPr>
                <w:b/>
                <w:bCs/>
                <w:color w:val="0000FF"/>
              </w:rPr>
            </w:pPr>
          </w:p>
        </w:tc>
      </w:tr>
      <w:tr w:rsidR="00154B9C" w:rsidRPr="008078CB" w14:paraId="427EF03F"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2" w:name="State_of_Issue"/>
            <w:r w:rsidRPr="008078CB">
              <w:rPr>
                <w:b/>
                <w:bCs/>
                <w:color w:val="FF0000"/>
              </w:rPr>
              <w:t>State of Issue</w:t>
            </w:r>
            <w:bookmarkEnd w:id="12"/>
          </w:p>
          <w:p w14:paraId="427EF035" w14:textId="77777777" w:rsidR="00555013" w:rsidRPr="008078CB" w:rsidRDefault="00555013">
            <w:pPr>
              <w:pStyle w:val="TableTextCharCharChar1"/>
              <w:rPr>
                <w:b/>
                <w:bCs/>
                <w:color w:val="FF0000"/>
              </w:rPr>
            </w:pPr>
          </w:p>
          <w:p w14:paraId="427EF036" w14:textId="5DA0F8CE" w:rsidR="00154B9C" w:rsidRPr="008078CB"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DE46C3">
            <w:pPr>
              <w:pStyle w:val="TableTextCharCharChar1"/>
              <w:rPr>
                <w:b/>
                <w:bCs/>
                <w:color w:val="FF00FF"/>
              </w:rPr>
            </w:pPr>
          </w:p>
        </w:tc>
      </w:tr>
      <w:tr w:rsidR="00154B9C" w:rsidRPr="008078CB" w14:paraId="427EF043"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3" w:name="ERISA"/>
            <w:r w:rsidRPr="008078C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5418BB80" w:rsidR="00154B9C" w:rsidRPr="008078CB" w:rsidRDefault="000D3D30" w:rsidP="00DE46C3">
            <w:pPr>
              <w:pStyle w:val="TableTextCharCharChar1"/>
              <w:rPr>
                <w:b/>
                <w:color w:val="FF0000"/>
              </w:rPr>
            </w:pPr>
            <w:r w:rsidRPr="000D3D30">
              <w:rPr>
                <w:b/>
                <w:color w:val="FF0000"/>
              </w:rPr>
              <w:t>Yes-501</w:t>
            </w:r>
          </w:p>
        </w:tc>
      </w:tr>
      <w:tr w:rsidR="0059487F" w:rsidRPr="008078CB" w14:paraId="427EF06B"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4" w:name="Final_Claim_Fiduciary"/>
            <w:r w:rsidRPr="008078CB">
              <w:rPr>
                <w:b/>
                <w:color w:val="FF0000"/>
              </w:rPr>
              <w:t>Final Claim Fiduciary</w:t>
            </w:r>
            <w:bookmarkEnd w:id="14"/>
          </w:p>
          <w:p w14:paraId="427EF045" w14:textId="77777777" w:rsidR="002103FB" w:rsidRPr="008078CB" w:rsidRDefault="002103FB" w:rsidP="006A6F12">
            <w:pPr>
              <w:pStyle w:val="TableText"/>
              <w:rPr>
                <w:b/>
                <w:color w:val="FF0000"/>
              </w:rPr>
            </w:pPr>
          </w:p>
          <w:p w14:paraId="427EF04B" w14:textId="72557A12" w:rsidR="0059487F" w:rsidRPr="008078CB"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550F8C8B"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21D728C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 xml:space="preserve">nd Level Pre-Service: </w:t>
            </w:r>
            <w:r w:rsidR="00816119" w:rsidRPr="008078CB">
              <w:rPr>
                <w:b/>
                <w:color w:val="FF0000"/>
              </w:rPr>
              <w:t>UHC</w:t>
            </w:r>
          </w:p>
          <w:p w14:paraId="427EF050" w14:textId="7DDC4B91"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564410B1"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 xml:space="preserve">nd Level Post-Service: </w:t>
            </w:r>
            <w:r w:rsidR="00816119" w:rsidRPr="008078CB">
              <w:rPr>
                <w:b/>
                <w:color w:val="FF0000"/>
              </w:rPr>
              <w:t>UHC</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09090219"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65" w14:textId="5A41D6B0" w:rsidR="0059487F" w:rsidRPr="008078CB" w:rsidRDefault="0059487F" w:rsidP="006A6F12">
            <w:pPr>
              <w:pStyle w:val="TableText"/>
              <w:rPr>
                <w:b/>
                <w:bCs/>
                <w:color w:val="FF00FF"/>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5" w:name="COBRA_Information"/>
            <w:r w:rsidRPr="008078C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0CA8E5CC" w:rsidR="00FC32ED" w:rsidRPr="008078CB" w:rsidRDefault="00FC32ED" w:rsidP="00FC32ED">
            <w:pPr>
              <w:pStyle w:val="TableTextCharCharChar1"/>
              <w:rPr>
                <w:color w:val="FF0000"/>
              </w:rPr>
            </w:pPr>
            <w:r w:rsidRPr="008078CB">
              <w:rPr>
                <w:color w:val="FF0000"/>
              </w:rPr>
              <w:t xml:space="preserve">Administrator:  </w:t>
            </w:r>
            <w:r w:rsidR="00866881" w:rsidRPr="00866881">
              <w:rPr>
                <w:color w:val="FF0000"/>
              </w:rPr>
              <w:t>Discovery Benefits</w:t>
            </w:r>
          </w:p>
          <w:p w14:paraId="427EF070" w14:textId="67909CE0" w:rsidR="00FC32ED" w:rsidRPr="008078CB" w:rsidRDefault="00FC32ED" w:rsidP="00FC32ED">
            <w:pPr>
              <w:pStyle w:val="TableTextCharCharChar1"/>
              <w:rPr>
                <w:color w:val="FF0000"/>
              </w:rPr>
            </w:pPr>
            <w:r w:rsidRPr="008078CB">
              <w:rPr>
                <w:color w:val="FF0000"/>
              </w:rPr>
              <w:t xml:space="preserve">Phone Number: </w:t>
            </w:r>
            <w:r w:rsidR="00866881" w:rsidRPr="00866881">
              <w:rPr>
                <w:color w:val="FF0000"/>
              </w:rPr>
              <w:t>877</w:t>
            </w:r>
            <w:r w:rsidR="00066D03">
              <w:rPr>
                <w:color w:val="FF0000"/>
              </w:rPr>
              <w:t>-</w:t>
            </w:r>
            <w:r w:rsidR="00866881" w:rsidRPr="00866881">
              <w:rPr>
                <w:color w:val="FF0000"/>
              </w:rPr>
              <w:t>248</w:t>
            </w:r>
            <w:r w:rsidR="00066D03">
              <w:rPr>
                <w:color w:val="FF0000"/>
              </w:rPr>
              <w:t>-</w:t>
            </w:r>
            <w:r w:rsidR="00866881" w:rsidRPr="00866881">
              <w:rPr>
                <w:color w:val="FF0000"/>
              </w:rPr>
              <w:t>0510</w:t>
            </w:r>
          </w:p>
          <w:p w14:paraId="427EF071" w14:textId="77777777" w:rsidR="00FC32ED" w:rsidRPr="008078CB" w:rsidRDefault="00FC32ED" w:rsidP="00FC32ED">
            <w:pPr>
              <w:pStyle w:val="TableTextCharCharChar1"/>
              <w:rPr>
                <w:color w:val="FF0000"/>
              </w:rPr>
            </w:pPr>
          </w:p>
          <w:p w14:paraId="427EF072" w14:textId="7519A76E" w:rsidR="00154B9C" w:rsidRPr="008078CB" w:rsidRDefault="00FC32ED">
            <w:pPr>
              <w:pStyle w:val="TableTextCharCharChar1"/>
              <w:rPr>
                <w:color w:val="FF0000"/>
              </w:rPr>
            </w:pPr>
            <w:r w:rsidRPr="008078CB">
              <w:rPr>
                <w:color w:val="FF0000"/>
              </w:rPr>
              <w:t>I</w:t>
            </w:r>
            <w:r w:rsidR="00154B9C" w:rsidRPr="008078CB">
              <w:rPr>
                <w:color w:val="FF0000"/>
              </w:rPr>
              <w:t xml:space="preserve">ndividual Medical Conversions allowed: </w:t>
            </w:r>
            <w:r w:rsidR="001F4002">
              <w:rPr>
                <w:color w:val="FF0000"/>
              </w:rPr>
              <w:t>No</w:t>
            </w:r>
            <w:r w:rsidR="001F4002" w:rsidRPr="008078CB">
              <w:rPr>
                <w:color w:val="FF0000"/>
              </w:rPr>
              <w:t xml:space="preserve"> </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6"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8" w14:textId="0336DAD4" w:rsidR="00A43698" w:rsidRPr="008078CB" w:rsidRDefault="00A43698" w:rsidP="00A43698">
            <w:pPr>
              <w:pStyle w:val="TableTextCharCharChar1"/>
              <w:rPr>
                <w:color w:val="FF0000"/>
              </w:rPr>
            </w:pPr>
            <w:r w:rsidRPr="008078CB">
              <w:rPr>
                <w:color w:val="FF0000"/>
              </w:rPr>
              <w:t xml:space="preserve">Other Insurance:  </w:t>
            </w:r>
            <w:r w:rsidR="00571B55" w:rsidRPr="00571B55">
              <w:rPr>
                <w:color w:val="FF0000"/>
              </w:rPr>
              <w:t>Non-Duplication of Benefit Approach</w:t>
            </w:r>
          </w:p>
          <w:p w14:paraId="427EF07B" w14:textId="4E75F9CF" w:rsidR="00A43698" w:rsidRDefault="00751518" w:rsidP="00A43698">
            <w:pPr>
              <w:pStyle w:val="TableTextCharCharChar1"/>
              <w:rPr>
                <w:color w:val="FF0000"/>
              </w:rPr>
            </w:pPr>
            <w:r w:rsidRPr="00751518">
              <w:rPr>
                <w:color w:val="FF0000"/>
              </w:rPr>
              <w:t>Pay and Pursue with $10,000 threshold</w:t>
            </w:r>
          </w:p>
          <w:p w14:paraId="523559E9" w14:textId="77777777" w:rsidR="00751518" w:rsidRPr="008078CB" w:rsidRDefault="00751518" w:rsidP="00A43698">
            <w:pPr>
              <w:pStyle w:val="TableTextCharCharChar1"/>
              <w:rPr>
                <w:color w:val="FF0000"/>
              </w:rPr>
            </w:pPr>
          </w:p>
          <w:p w14:paraId="427EF07C" w14:textId="01F20A1A" w:rsidR="009573B3" w:rsidRPr="008078CB" w:rsidRDefault="009573B3" w:rsidP="009573B3">
            <w:pPr>
              <w:pStyle w:val="TableTextCharCharChar1"/>
              <w:rPr>
                <w:color w:val="FF0000"/>
              </w:rPr>
            </w:pPr>
            <w:r w:rsidRPr="008078CB">
              <w:rPr>
                <w:color w:val="FF0000"/>
              </w:rPr>
              <w:t xml:space="preserve">For secondary COB situations, does this customer follow the NAIC guideline to cover all non-covered benefits </w:t>
            </w:r>
            <w:r w:rsidRPr="008078CB">
              <w:rPr>
                <w:color w:val="FF0000"/>
              </w:rPr>
              <w:lastRenderedPageBreak/>
              <w:t xml:space="preserve">allowed by the primary carrier? Yes </w:t>
            </w:r>
          </w:p>
          <w:p w14:paraId="427EF097" w14:textId="77777777" w:rsidR="00A43698" w:rsidRPr="008078CB" w:rsidRDefault="00A43698" w:rsidP="00A43698">
            <w:pPr>
              <w:rPr>
                <w:rFonts w:ascii="Times New Roman Bold" w:hAnsi="Times New Roman Bold"/>
                <w:b/>
                <w:color w:val="FF00FF"/>
              </w:rPr>
            </w:pPr>
          </w:p>
          <w:p w14:paraId="093255E0" w14:textId="23445ECB" w:rsidR="00571B55" w:rsidRDefault="00A43698" w:rsidP="00A43698">
            <w:pPr>
              <w:pStyle w:val="TableTextCharCharChar1"/>
              <w:rPr>
                <w:rStyle w:val="wdColorPinkBoldItalic"/>
                <w:bCs/>
                <w:iCs w:val="0"/>
              </w:rPr>
            </w:pPr>
            <w:r w:rsidRPr="008078CB">
              <w:rPr>
                <w:color w:val="FF0000"/>
              </w:rPr>
              <w:t xml:space="preserve">Medicare:  </w:t>
            </w:r>
            <w:r w:rsidR="00571B55" w:rsidRPr="00571B55">
              <w:rPr>
                <w:color w:val="FF0000"/>
              </w:rPr>
              <w:t>Non-Duplication of Benefit Approach (Med 5)</w:t>
            </w:r>
            <w:r w:rsidR="00571B55" w:rsidRPr="00571B55" w:rsidDel="00571B55">
              <w:rPr>
                <w:color w:val="FF0000"/>
              </w:rPr>
              <w:t xml:space="preserve"> </w:t>
            </w:r>
          </w:p>
          <w:p w14:paraId="427EF09C" w14:textId="38AB6763" w:rsidR="00154B9C" w:rsidRPr="008078CB" w:rsidRDefault="00154B9C" w:rsidP="00A43698">
            <w:pPr>
              <w:pStyle w:val="TableTextCharCharChar1"/>
              <w:rPr>
                <w:color w:val="FF0000"/>
              </w:rPr>
            </w:pPr>
          </w:p>
        </w:tc>
      </w:tr>
      <w:tr w:rsidR="00154B9C" w:rsidRPr="008078CB" w14:paraId="427EF0A3"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7" w:name="Claim_Filing_Limit"/>
            <w:r w:rsidRPr="008078CB">
              <w:rPr>
                <w:b/>
                <w:bCs/>
                <w:color w:val="FF0000"/>
              </w:rPr>
              <w:lastRenderedPageBreak/>
              <w:t>Claim Filing Limit</w:t>
            </w:r>
            <w:bookmarkEnd w:id="17"/>
          </w:p>
          <w:p w14:paraId="427EF09F" w14:textId="77777777" w:rsidR="00F76831" w:rsidRPr="008078CB" w:rsidRDefault="00F76831" w:rsidP="003745DE">
            <w:pPr>
              <w:pStyle w:val="TableTextCharCharChar1"/>
              <w:rPr>
                <w:b/>
                <w:bCs/>
                <w:color w:val="FF0000"/>
              </w:rPr>
            </w:pPr>
          </w:p>
          <w:p w14:paraId="427EF0A0" w14:textId="22AA200D" w:rsidR="00F76831" w:rsidRPr="008078CB"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3EBAD694"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8" w:name="Covered_Health_Services"/>
            <w:r w:rsidRPr="008078C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9" w:name="Dependent_Definition"/>
            <w:r w:rsidRPr="008078CB">
              <w:rPr>
                <w:b/>
                <w:bCs/>
                <w:color w:val="FF0000"/>
              </w:rPr>
              <w:t>Dependent Definition</w:t>
            </w:r>
            <w:bookmarkEnd w:id="19"/>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8" w14:textId="4FB86EFB" w:rsidR="00C6725E" w:rsidRPr="008078CB" w:rsidRDefault="00C6725E" w:rsidP="003D3B68">
            <w:pPr>
              <w:pStyle w:val="TableTextCharCharChar1"/>
              <w:rPr>
                <w:color w:val="FF0000"/>
              </w:rPr>
            </w:pPr>
            <w:r w:rsidRPr="008078CB">
              <w:rPr>
                <w:b/>
                <w:color w:val="FF0000"/>
              </w:rPr>
              <w:t xml:space="preserve">●   </w:t>
            </w:r>
            <w:r w:rsidRPr="008078CB">
              <w:rPr>
                <w:color w:val="FF0000"/>
              </w:rPr>
              <w:t>The Participant’s Spouse.</w:t>
            </w:r>
          </w:p>
          <w:p w14:paraId="427EF0BA" w14:textId="6137968B" w:rsidR="00C6725E" w:rsidRPr="008078CB" w:rsidRDefault="00C6725E" w:rsidP="003D3B68">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including a natural child, a stepchild, a legally adopted child and a child for whom you or your Spouse are the legal guardian.</w:t>
            </w:r>
          </w:p>
          <w:p w14:paraId="427EF0BE" w14:textId="4831F994" w:rsidR="00C6725E" w:rsidRPr="008078CB" w:rsidRDefault="00C6725E" w:rsidP="003D3B68">
            <w:pPr>
              <w:pStyle w:val="TableText"/>
              <w:rPr>
                <w:color w:val="FF0000"/>
              </w:rPr>
            </w:pPr>
            <w:r w:rsidRPr="008078CB">
              <w:rPr>
                <w:color w:val="FF0000"/>
              </w:rPr>
              <w:t>●   Coverage for Dependents terminates at the end of the month in which the child attains the maximum age.</w:t>
            </w:r>
          </w:p>
          <w:p w14:paraId="427EF0C4" w14:textId="77777777" w:rsidR="00C6725E" w:rsidRPr="008078CB" w:rsidRDefault="00C6725E" w:rsidP="00C6725E">
            <w:pPr>
              <w:pStyle w:val="TableText"/>
              <w:rPr>
                <w:color w:val="FF0000"/>
              </w:rPr>
            </w:pPr>
          </w:p>
          <w:p w14:paraId="427EF0D9" w14:textId="77777777" w:rsidR="00C6725E" w:rsidRPr="008078CB" w:rsidRDefault="00C6725E" w:rsidP="00C6725E">
            <w:pPr>
              <w:tabs>
                <w:tab w:val="num" w:pos="1185"/>
              </w:tabs>
              <w:ind w:left="288" w:hanging="288"/>
              <w:rPr>
                <w:color w:val="FF0000"/>
              </w:rPr>
            </w:pPr>
          </w:p>
          <w:p w14:paraId="427EF0DB" w14:textId="594B92BB"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390AECC6" w:rsidR="00C6725E" w:rsidRPr="008078CB" w:rsidRDefault="005F6334" w:rsidP="00C6725E">
            <w:pPr>
              <w:pStyle w:val="TableTextCharCharChar1"/>
              <w:rPr>
                <w:color w:val="FF0000"/>
              </w:rPr>
            </w:pPr>
            <w:r w:rsidRPr="008078CB" w:rsidDel="005F6334">
              <w:rPr>
                <w:rStyle w:val="CDVar"/>
                <w:rFonts w:ascii="Times New Roman" w:hAnsi="Times New Roman"/>
                <w:b/>
                <w:bCs/>
                <w:color w:val="FF00FF"/>
              </w:rPr>
              <w:t xml:space="preserve"> </w:t>
            </w:r>
            <w:r w:rsidR="00C6725E"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FD" w14:textId="77777777" w:rsidR="00FC32ED" w:rsidRPr="008078CB" w:rsidRDefault="00FC32ED" w:rsidP="003D3B68">
            <w:pPr>
              <w:pStyle w:val="TableText"/>
              <w:rPr>
                <w:color w:val="FF0000"/>
              </w:rPr>
            </w:pPr>
          </w:p>
        </w:tc>
      </w:tr>
      <w:tr w:rsidR="00154B9C" w:rsidRPr="008078CB" w14:paraId="427EF10F"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00" w14:textId="3E80DD59" w:rsidR="00EA4E8A" w:rsidRPr="008078CB" w:rsidRDefault="00154B9C">
            <w:pPr>
              <w:pStyle w:val="TableTextCharCharChar1"/>
              <w:rPr>
                <w:b/>
                <w:color w:val="FF0000"/>
              </w:rPr>
            </w:pPr>
            <w:bookmarkStart w:id="20"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20"/>
          </w:p>
          <w:p w14:paraId="427EF101" w14:textId="77777777" w:rsidR="00F76831" w:rsidRPr="008078CB"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183420EA" w:rsidR="00154B9C" w:rsidRPr="008078CB" w:rsidRDefault="00154B9C" w:rsidP="003D3B68">
            <w:pPr>
              <w:pStyle w:val="Heading9"/>
              <w:rPr>
                <w:color w:val="FF0000"/>
              </w:rPr>
            </w:pPr>
            <w:r w:rsidRPr="008078CB">
              <w:rPr>
                <w:color w:val="FF0000"/>
              </w:rPr>
              <w:lastRenderedPageBreak/>
              <w:t>Yes</w:t>
            </w:r>
          </w:p>
        </w:tc>
      </w:tr>
      <w:tr w:rsidR="005805CD" w:rsidRPr="008078CB" w14:paraId="427EF11E"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1" w:name="Coverage_for_a_Disabled_Dependent_Child"/>
            <w:r w:rsidRPr="008078CB">
              <w:rPr>
                <w:rStyle w:val="TableTextCharCharChar"/>
                <w:b/>
                <w:color w:val="FF0000"/>
              </w:rPr>
              <w:t>Coverage for a Disabled Dependent Child</w:t>
            </w:r>
            <w:bookmarkEnd w:id="21"/>
          </w:p>
          <w:p w14:paraId="427EF111" w14:textId="77777777" w:rsidR="005805CD" w:rsidRPr="008078CB"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2" w:name="Extended_Coverage_for_Total_Disability"/>
            <w:r w:rsidRPr="008078CB">
              <w:rPr>
                <w:b/>
                <w:color w:val="FF0000"/>
              </w:rPr>
              <w:t>Extended Coverage for Total Disability</w:t>
            </w:r>
            <w:bookmarkEnd w:id="22"/>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3D3B68">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8078CB" w:rsidRDefault="005805CD" w:rsidP="00470952">
            <w:pPr>
              <w:pStyle w:val="TableText"/>
              <w:rPr>
                <w:b/>
                <w:color w:val="FF0000"/>
              </w:rPr>
            </w:pPr>
            <w:r w:rsidRPr="008078CB">
              <w:rPr>
                <w:b/>
                <w:color w:val="FF0000"/>
              </w:rPr>
              <w:t>Total Disability Coverage is excluded.</w:t>
            </w:r>
          </w:p>
        </w:tc>
      </w:tr>
      <w:tr w:rsidR="005805CD" w:rsidRPr="008078CB" w14:paraId="427EF137"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3" w:name="Eligibility_Contact"/>
            <w:r w:rsidRPr="008078CB">
              <w:rPr>
                <w:b/>
                <w:color w:val="FF0000"/>
              </w:rPr>
              <w:t>Eligibility Contact</w:t>
            </w:r>
            <w:bookmarkEnd w:id="23"/>
          </w:p>
          <w:p w14:paraId="427EF130" w14:textId="77777777" w:rsidR="002A6369" w:rsidRPr="008078CB" w:rsidRDefault="002A6369" w:rsidP="00B36DE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6404B02B" w:rsidR="005805CD" w:rsidRPr="008078CB" w:rsidRDefault="005805CD">
            <w:pPr>
              <w:spacing w:line="240" w:lineRule="atLeast"/>
              <w:rPr>
                <w:color w:val="FF0000"/>
                <w:sz w:val="24"/>
              </w:rPr>
            </w:pPr>
            <w:r w:rsidRPr="008078CB">
              <w:rPr>
                <w:color w:val="FF0000"/>
                <w:sz w:val="24"/>
              </w:rPr>
              <w:t>Vendor:</w:t>
            </w:r>
            <w:r w:rsidR="00B36DEF">
              <w:t xml:space="preserve"> </w:t>
            </w:r>
            <w:r w:rsidR="00B36DEF" w:rsidRPr="00B36DEF">
              <w:rPr>
                <w:color w:val="FF0000"/>
                <w:sz w:val="24"/>
              </w:rPr>
              <w:t>Mercer</w:t>
            </w:r>
          </w:p>
          <w:p w14:paraId="427EF135" w14:textId="1900FA94" w:rsidR="005805CD" w:rsidRPr="008078CB" w:rsidRDefault="005805CD">
            <w:pPr>
              <w:pStyle w:val="TableTextCharCharChar1"/>
              <w:rPr>
                <w:color w:val="FF0000"/>
              </w:rPr>
            </w:pPr>
            <w:r w:rsidRPr="008078CB">
              <w:rPr>
                <w:color w:val="FF0000"/>
              </w:rPr>
              <w:t>Phone Number:</w:t>
            </w:r>
            <w:r w:rsidR="00B36DEF">
              <w:t xml:space="preserve"> </w:t>
            </w:r>
            <w:r w:rsidR="00B36DEF" w:rsidRPr="00B36DEF">
              <w:rPr>
                <w:color w:val="FF0000"/>
              </w:rPr>
              <w:t>(855) 408-4390</w:t>
            </w:r>
          </w:p>
          <w:p w14:paraId="427EF136" w14:textId="77777777" w:rsidR="005805CD" w:rsidRPr="008078CB" w:rsidRDefault="005805CD">
            <w:pPr>
              <w:pStyle w:val="TableTextCharCharChar1"/>
              <w:rPr>
                <w:b/>
                <w:bCs/>
                <w:color w:val="0000FF"/>
              </w:rPr>
            </w:pPr>
          </w:p>
        </w:tc>
      </w:tr>
      <w:tr w:rsidR="00A83EB0" w:rsidRPr="008078CB" w14:paraId="427EF161"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4" w:name="ForeignInternational_Claims"/>
            <w:r w:rsidRPr="008078CB">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4320DD5D" w:rsidR="00A83EB0" w:rsidRPr="008078CB" w:rsidRDefault="003F16AB" w:rsidP="005F09B5">
            <w:pPr>
              <w:pStyle w:val="TableTextCharCharChar1"/>
              <w:rPr>
                <w:color w:val="FF0000"/>
              </w:rPr>
            </w:pPr>
            <w:r w:rsidRPr="008078CB" w:rsidDel="003F16AB">
              <w:rPr>
                <w:b/>
                <w:color w:val="FF00FF"/>
              </w:rPr>
              <w:t xml:space="preserve"> </w:t>
            </w:r>
            <w:r w:rsidR="00A83EB0" w:rsidRPr="008078CB">
              <w:rPr>
                <w:color w:val="FF0000"/>
              </w:rPr>
              <w:t>Health services provided in a foreign country are not eligible, unless required as Emergency Health Services.</w:t>
            </w:r>
          </w:p>
          <w:p w14:paraId="427EF160" w14:textId="77777777" w:rsidR="00A83EB0" w:rsidRPr="008078CB" w:rsidRDefault="00A83EB0" w:rsidP="003F16AB">
            <w:pPr>
              <w:pStyle w:val="TableTextCharCharChar1"/>
              <w:rPr>
                <w:b/>
                <w:bCs/>
                <w:color w:val="FF00FF"/>
              </w:rPr>
            </w:pPr>
          </w:p>
        </w:tc>
      </w:tr>
      <w:tr w:rsidR="005805CD" w:rsidRPr="008078CB" w14:paraId="427EF165"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5" w:name="Funding_Arrangement"/>
            <w:r w:rsidRPr="008078CB">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6" w:name="Human_Resource_Contact"/>
            <w:r w:rsidRPr="008078CB">
              <w:rPr>
                <w:b/>
                <w:color w:val="FF0000"/>
              </w:rPr>
              <w:t>Human Resource Contact</w:t>
            </w:r>
            <w:bookmarkEnd w:id="26"/>
          </w:p>
          <w:p w14:paraId="427EF16F" w14:textId="77777777" w:rsidR="00EA4E8A" w:rsidRPr="008078CB" w:rsidRDefault="00EA4E8A">
            <w:pPr>
              <w:pStyle w:val="TableTextCharCharChar1"/>
              <w:rPr>
                <w:b/>
                <w:color w:val="FF0000"/>
              </w:rPr>
            </w:pPr>
          </w:p>
          <w:p w14:paraId="427EF171" w14:textId="77777777" w:rsidR="00D84F53" w:rsidRPr="008078CB" w:rsidRDefault="00D84F53" w:rsidP="00C9074C">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02A294FD" w:rsidR="005805CD" w:rsidRPr="008078CB" w:rsidRDefault="00594049" w:rsidP="00DD1A10">
            <w:pPr>
              <w:pStyle w:val="TableText"/>
              <w:rPr>
                <w:color w:val="FF0000"/>
              </w:rPr>
            </w:pPr>
            <w:r w:rsidRPr="008078CB">
              <w:rPr>
                <w:color w:val="FF0000"/>
              </w:rPr>
              <w:t>Contact</w:t>
            </w:r>
            <w:r w:rsidR="005805CD" w:rsidRPr="008078CB">
              <w:rPr>
                <w:color w:val="FF0000"/>
              </w:rPr>
              <w:t>:</w:t>
            </w:r>
            <w:r w:rsidR="00C9074C">
              <w:t xml:space="preserve"> </w:t>
            </w:r>
            <w:r w:rsidR="00C9074C" w:rsidRPr="00C9074C">
              <w:rPr>
                <w:color w:val="FF0000"/>
              </w:rPr>
              <w:t>Merrick &amp; Company</w:t>
            </w:r>
          </w:p>
          <w:p w14:paraId="427EF173" w14:textId="666B1805" w:rsidR="005805CD" w:rsidRPr="008078CB" w:rsidRDefault="005805CD" w:rsidP="00DD1A10">
            <w:pPr>
              <w:pStyle w:val="TableText"/>
              <w:rPr>
                <w:color w:val="FF0000"/>
              </w:rPr>
            </w:pPr>
            <w:r w:rsidRPr="008078CB">
              <w:rPr>
                <w:color w:val="FF0000"/>
              </w:rPr>
              <w:t>Phone Number:</w:t>
            </w:r>
            <w:r w:rsidR="00C9074C">
              <w:t xml:space="preserve"> </w:t>
            </w:r>
            <w:r w:rsidR="00C9074C" w:rsidRPr="00C9074C">
              <w:rPr>
                <w:color w:val="FF0000"/>
              </w:rPr>
              <w:t>(303) 353-3557</w:t>
            </w:r>
          </w:p>
          <w:p w14:paraId="427EF174" w14:textId="77777777" w:rsidR="005805CD" w:rsidRPr="008078CB" w:rsidRDefault="005805CD" w:rsidP="00594049">
            <w:pPr>
              <w:pStyle w:val="TableText"/>
              <w:rPr>
                <w:color w:val="FF0000"/>
              </w:rPr>
            </w:pPr>
          </w:p>
        </w:tc>
      </w:tr>
      <w:tr w:rsidR="00F4603F" w:rsidRPr="008078CB" w14:paraId="427EF181"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7" w:name="Integrated_Medical_and_Disability_Suppor"/>
            <w:r w:rsidRPr="008078CB">
              <w:rPr>
                <w:b/>
                <w:color w:val="FF0000"/>
                <w:szCs w:val="24"/>
              </w:rPr>
              <w:t>Integrated Medical and Disability Support Program</w:t>
            </w:r>
            <w:bookmarkEnd w:id="27"/>
          </w:p>
          <w:p w14:paraId="427EF177" w14:textId="77777777" w:rsidR="00F4603F" w:rsidRPr="008078CB" w:rsidRDefault="00F4603F" w:rsidP="00360DF2">
            <w:pPr>
              <w:pStyle w:val="TableText"/>
              <w:numPr>
                <w:ilvl w:val="12"/>
                <w:numId w:val="0"/>
              </w:numPr>
              <w:rPr>
                <w:b/>
                <w:color w:val="FF0000"/>
                <w:szCs w:val="24"/>
              </w:rPr>
            </w:pPr>
          </w:p>
          <w:p w14:paraId="427EF178" w14:textId="28894696" w:rsidR="00F4603F" w:rsidRPr="008078CB" w:rsidRDefault="00F4603F" w:rsidP="00360DF2">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8" w:name="Care_CoordinationC"/>
            <w:r w:rsidRPr="008078CB">
              <w:rPr>
                <w:b/>
                <w:color w:val="FF0000"/>
              </w:rPr>
              <w:lastRenderedPageBreak/>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244E3E">
            <w:pPr>
              <w:pStyle w:val="TableText"/>
              <w:numPr>
                <w:ilvl w:val="12"/>
                <w:numId w:val="0"/>
              </w:numPr>
              <w:rPr>
                <w:rStyle w:val="Style13"/>
              </w:rPr>
            </w:pPr>
          </w:p>
        </w:tc>
      </w:tr>
      <w:tr w:rsidR="00211B01" w:rsidRPr="008078CB" w14:paraId="427EF1BF"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FC3A96" w:rsidRDefault="00211B01" w:rsidP="0062640C">
            <w:pPr>
              <w:pStyle w:val="TableText"/>
              <w:rPr>
                <w:szCs w:val="24"/>
              </w:rPr>
            </w:pPr>
            <w:bookmarkStart w:id="29" w:name="UnitedHealthcare_Personal_Health_Support"/>
            <w:r w:rsidRPr="00FC3A96">
              <w:rPr>
                <w:b/>
                <w:bCs/>
                <w:color w:val="FF0000"/>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4DE7787" w14:textId="77777777" w:rsidR="00817F53" w:rsidRPr="00E47F40" w:rsidRDefault="00817F53" w:rsidP="00817F53">
            <w:pPr>
              <w:pStyle w:val="TableTextChar"/>
              <w:rPr>
                <w:b/>
                <w:bCs/>
                <w:color w:val="FF0000"/>
                <w:szCs w:val="24"/>
              </w:rPr>
            </w:pPr>
            <w:r w:rsidRPr="00E47F40">
              <w:rPr>
                <w:b/>
                <w:bCs/>
                <w:color w:val="FF0000"/>
                <w:szCs w:val="24"/>
              </w:rPr>
              <w:t>Personal Health Support (PHS):</w:t>
            </w:r>
          </w:p>
          <w:p w14:paraId="459C6CE1" w14:textId="77777777" w:rsidR="00817F53" w:rsidRPr="00E47F40" w:rsidRDefault="00817F53" w:rsidP="00817F53">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1D09D0BA" w14:textId="77777777" w:rsidR="00817F53" w:rsidRPr="00E47F40" w:rsidRDefault="00817F53" w:rsidP="00817F53">
            <w:pPr>
              <w:pStyle w:val="TableTextChar"/>
              <w:rPr>
                <w:b/>
                <w:bCs/>
                <w:i/>
                <w:color w:val="FF0000"/>
                <w:szCs w:val="24"/>
              </w:rPr>
            </w:pPr>
          </w:p>
          <w:p w14:paraId="1C993302" w14:textId="77777777" w:rsidR="00817F53" w:rsidRPr="00E47F40" w:rsidRDefault="00817F53" w:rsidP="00817F53">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C46997C" w14:textId="77777777" w:rsidR="00817F53" w:rsidRPr="00E47F40" w:rsidRDefault="00817F53" w:rsidP="00817F53">
            <w:pPr>
              <w:pStyle w:val="TableTextChar"/>
              <w:numPr>
                <w:ilvl w:val="0"/>
                <w:numId w:val="30"/>
              </w:numPr>
              <w:rPr>
                <w:b/>
                <w:bCs/>
                <w:color w:val="FF0000"/>
                <w:szCs w:val="24"/>
              </w:rPr>
            </w:pPr>
            <w:r w:rsidRPr="00E47F40">
              <w:rPr>
                <w:b/>
                <w:bCs/>
                <w:color w:val="FF0000"/>
                <w:szCs w:val="24"/>
              </w:rPr>
              <w:t xml:space="preserve">Message their nurse in a secure website or mobile device.  </w:t>
            </w:r>
          </w:p>
          <w:p w14:paraId="7B7B0801" w14:textId="77777777" w:rsidR="00817F53" w:rsidRPr="00B4524A" w:rsidRDefault="00817F53" w:rsidP="00817F53">
            <w:pPr>
              <w:pStyle w:val="TableTextChar"/>
              <w:numPr>
                <w:ilvl w:val="0"/>
                <w:numId w:val="30"/>
              </w:numPr>
              <w:spacing w:line="240" w:lineRule="atLeast"/>
              <w:rPr>
                <w:b/>
                <w:bCs/>
                <w:color w:val="FF00FF"/>
                <w:szCs w:val="24"/>
              </w:rPr>
            </w:pPr>
            <w:r w:rsidRPr="006E399A">
              <w:rPr>
                <w:b/>
                <w:bCs/>
                <w:color w:val="FF0000"/>
                <w:szCs w:val="24"/>
              </w:rPr>
              <w:t xml:space="preserve">Schedule appointments with their nurse to create a health action plan. </w:t>
            </w:r>
          </w:p>
          <w:p w14:paraId="39EF0606" w14:textId="21C6F12B" w:rsidR="00817F53" w:rsidRPr="007F532F" w:rsidRDefault="00817F53" w:rsidP="00817F53">
            <w:pPr>
              <w:pStyle w:val="TableTextChar"/>
              <w:numPr>
                <w:ilvl w:val="0"/>
                <w:numId w:val="30"/>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453CAA3" w:rsidR="00211B01" w:rsidRPr="00FC3A96" w:rsidRDefault="00211B01" w:rsidP="003D3B68">
            <w:pPr>
              <w:rPr>
                <w:sz w:val="24"/>
                <w:szCs w:val="24"/>
              </w:rPr>
            </w:pPr>
          </w:p>
        </w:tc>
      </w:tr>
      <w:tr w:rsidR="00F4603F" w:rsidRPr="008078CB" w14:paraId="427EF1C6"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30" w:name="Medicare_Crossover"/>
            <w:r w:rsidRPr="008078CB">
              <w:rPr>
                <w:b/>
                <w:color w:val="FF0000"/>
              </w:rPr>
              <w:t>Medicare Crossover</w:t>
            </w:r>
            <w:bookmarkEnd w:id="30"/>
          </w:p>
          <w:p w14:paraId="427EF1C2" w14:textId="052199FF"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4FF15D55" w:rsidR="00F4603F" w:rsidRPr="008078CB" w:rsidRDefault="001C7313" w:rsidP="00E75645">
            <w:pPr>
              <w:pStyle w:val="NoteText"/>
              <w:rPr>
                <w:color w:val="FF0000"/>
              </w:rPr>
            </w:pPr>
            <w:r w:rsidRPr="008078CB">
              <w:rPr>
                <w:color w:val="FF0000"/>
              </w:rPr>
              <w:t xml:space="preserve">Group is eligible for Medicare Crossover: </w:t>
            </w:r>
            <w:r w:rsidR="00E75645" w:rsidRPr="00725AF5">
              <w:rPr>
                <w:color w:val="FF0000"/>
              </w:rPr>
              <w:t xml:space="preserve">Yes - Medicare A and B </w:t>
            </w:r>
          </w:p>
        </w:tc>
      </w:tr>
      <w:tr w:rsidR="00540217" w:rsidRPr="008078CB" w14:paraId="23F72510"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118E9BEC" w14:textId="77777777" w:rsidR="00540217" w:rsidRPr="00B77DA8" w:rsidRDefault="00540217" w:rsidP="00FE5FF0">
            <w:pPr>
              <w:pStyle w:val="TableText"/>
              <w:numPr>
                <w:ilvl w:val="12"/>
                <w:numId w:val="0"/>
              </w:numPr>
              <w:rPr>
                <w:b/>
                <w:color w:val="FF0000"/>
              </w:rPr>
            </w:pPr>
            <w:bookmarkStart w:id="31" w:name="Outlier_Cost_Management"/>
            <w:r w:rsidRPr="00B77DA8">
              <w:rPr>
                <w:b/>
                <w:color w:val="FF0000"/>
              </w:rPr>
              <w:t>Outlier Cost Management (OCM)</w:t>
            </w:r>
            <w:bookmarkEnd w:id="31"/>
          </w:p>
          <w:p w14:paraId="270073EB" w14:textId="77777777" w:rsidR="00540217" w:rsidRPr="00B77DA8" w:rsidRDefault="00540217" w:rsidP="00FE5FF0">
            <w:pPr>
              <w:pStyle w:val="InstructionalText"/>
              <w:rPr>
                <w:b w:val="0"/>
                <w:color w:val="FF0000"/>
              </w:rPr>
            </w:pPr>
          </w:p>
          <w:p w14:paraId="20CE6230" w14:textId="77777777" w:rsidR="00540217" w:rsidRPr="008078CB" w:rsidRDefault="00540217">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8998103" w14:textId="576BC746" w:rsidR="00540217" w:rsidRPr="008078CB" w:rsidRDefault="00540217" w:rsidP="00E75645">
            <w:pPr>
              <w:pStyle w:val="NoteText"/>
              <w:rPr>
                <w:color w:val="FF0000"/>
              </w:rPr>
            </w:pPr>
            <w:r w:rsidRPr="00B77DA8">
              <w:rPr>
                <w:b/>
                <w:color w:val="FF0000"/>
              </w:rPr>
              <w:t xml:space="preserve">Yes </w:t>
            </w:r>
          </w:p>
        </w:tc>
      </w:tr>
      <w:tr w:rsidR="00540217" w:rsidRPr="008078CB" w14:paraId="427EF1CB"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540217" w:rsidRPr="008078CB" w:rsidRDefault="00540217" w:rsidP="005F09B5">
            <w:pPr>
              <w:pStyle w:val="TableTextCharCharChar1"/>
              <w:rPr>
                <w:b/>
                <w:color w:val="FF0000"/>
              </w:rPr>
            </w:pPr>
            <w:bookmarkStart w:id="32" w:name="Pre_Existing_Conditions"/>
            <w:r w:rsidRPr="008078CB">
              <w:rPr>
                <w:b/>
                <w:color w:val="FF0000"/>
              </w:rPr>
              <w:t>Are Pre-existing Conditions covered?</w:t>
            </w:r>
            <w:bookmarkEnd w:id="32"/>
          </w:p>
          <w:p w14:paraId="427EF1C9" w14:textId="77777777" w:rsidR="00540217" w:rsidRPr="008078CB" w:rsidRDefault="00540217">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540217" w:rsidRPr="008078CB" w:rsidRDefault="00540217" w:rsidP="001C7313">
            <w:pPr>
              <w:pStyle w:val="NoteText"/>
              <w:rPr>
                <w:color w:val="FF0000"/>
              </w:rPr>
            </w:pPr>
            <w:r w:rsidRPr="008078CB">
              <w:rPr>
                <w:b/>
                <w:snapToGrid w:val="0"/>
                <w:color w:val="FF0000"/>
              </w:rPr>
              <w:t>Yes</w:t>
            </w:r>
          </w:p>
        </w:tc>
      </w:tr>
      <w:tr w:rsidR="00540217" w:rsidRPr="008078CB" w14:paraId="427EF1D8"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540217" w:rsidRPr="008078CB" w:rsidRDefault="00540217">
            <w:pPr>
              <w:pStyle w:val="TableTextCharCharChar1"/>
              <w:rPr>
                <w:b/>
                <w:color w:val="FF0000"/>
              </w:rPr>
            </w:pPr>
            <w:bookmarkStart w:id="33" w:name="RC_Tolerance_Level"/>
            <w:r w:rsidRPr="008078CB">
              <w:rPr>
                <w:b/>
                <w:color w:val="FF0000"/>
              </w:rPr>
              <w:t>R&amp;C Tolerance Level</w:t>
            </w:r>
          </w:p>
          <w:bookmarkEnd w:id="33"/>
          <w:p w14:paraId="427EF1CD" w14:textId="77777777" w:rsidR="00540217" w:rsidRPr="008078CB" w:rsidRDefault="00540217">
            <w:pPr>
              <w:pStyle w:val="TableTextCharCharChar1"/>
              <w:rPr>
                <w:b/>
                <w:color w:val="FF0000"/>
              </w:rPr>
            </w:pPr>
          </w:p>
          <w:p w14:paraId="427EF1CE" w14:textId="77777777" w:rsidR="00540217" w:rsidRPr="008078CB" w:rsidRDefault="00540217">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24CE5C63" w:rsidR="00540217" w:rsidRPr="008078CB" w:rsidRDefault="00540217" w:rsidP="00BC0FE8">
            <w:pPr>
              <w:pStyle w:val="TableTextCharChar"/>
              <w:rPr>
                <w:color w:val="FF00FF"/>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p w14:paraId="427EF1D7" w14:textId="695227BB" w:rsidR="00540217" w:rsidRPr="008078CB" w:rsidRDefault="00540217">
            <w:pPr>
              <w:pStyle w:val="TableTextCharCharChar1"/>
              <w:rPr>
                <w:b/>
                <w:color w:val="FF0000"/>
              </w:rPr>
            </w:pPr>
          </w:p>
        </w:tc>
      </w:tr>
      <w:tr w:rsidR="00540217" w:rsidRPr="008078CB" w14:paraId="427EF1E2"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540217" w:rsidRPr="008078CB" w:rsidRDefault="00540217">
            <w:pPr>
              <w:pStyle w:val="TableTextCharCharChar1"/>
              <w:rPr>
                <w:b/>
                <w:color w:val="FF0000"/>
              </w:rPr>
            </w:pPr>
            <w:bookmarkStart w:id="34" w:name="Run_In"/>
            <w:r w:rsidRPr="008078CB">
              <w:rPr>
                <w:b/>
                <w:color w:val="FF0000"/>
              </w:rPr>
              <w:t>Run In</w:t>
            </w:r>
          </w:p>
          <w:bookmarkEnd w:id="34"/>
          <w:p w14:paraId="427EF1DA" w14:textId="77777777" w:rsidR="00540217" w:rsidRPr="008078CB" w:rsidRDefault="00540217">
            <w:pPr>
              <w:pStyle w:val="TableTextCharCharChar1"/>
              <w:rPr>
                <w:b/>
                <w:color w:val="FF0000"/>
              </w:rPr>
            </w:pPr>
          </w:p>
          <w:p w14:paraId="427EF1DB" w14:textId="77777777" w:rsidR="00540217" w:rsidRPr="008078CB" w:rsidRDefault="00540217">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4171D254" w:rsidR="00540217" w:rsidRPr="008078CB" w:rsidRDefault="00540217" w:rsidP="009F5450">
            <w:pPr>
              <w:pStyle w:val="TableTextCharCharChar1"/>
              <w:rPr>
                <w:color w:val="FF0000"/>
              </w:rPr>
            </w:pPr>
            <w:r w:rsidRPr="008078CB">
              <w:rPr>
                <w:color w:val="FF0000"/>
              </w:rPr>
              <w:t xml:space="preserve">Not Applicable </w:t>
            </w:r>
          </w:p>
        </w:tc>
      </w:tr>
      <w:tr w:rsidR="00540217" w:rsidRPr="008078CB" w14:paraId="427EF1FE"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540217" w:rsidRPr="008078CB" w:rsidRDefault="00540217" w:rsidP="007A04BE">
            <w:pPr>
              <w:pStyle w:val="TableText"/>
              <w:rPr>
                <w:b/>
                <w:color w:val="FF0000"/>
              </w:rPr>
            </w:pPr>
            <w:bookmarkStart w:id="35" w:name="Simply_Affordable"/>
            <w:r w:rsidRPr="008078CB">
              <w:rPr>
                <w:b/>
                <w:color w:val="FF0000"/>
              </w:rPr>
              <w:t>Simply Affordable</w:t>
            </w:r>
          </w:p>
          <w:bookmarkEnd w:id="35"/>
          <w:p w14:paraId="427EF1ED" w14:textId="77777777" w:rsidR="00540217" w:rsidRPr="008078CB" w:rsidRDefault="00540217" w:rsidP="00694477">
            <w:pPr>
              <w:spacing w:line="240" w:lineRule="atLeast"/>
              <w:ind w:right="108"/>
              <w:rPr>
                <w:b/>
                <w:bCs/>
                <w:color w:val="FF0000"/>
                <w:sz w:val="24"/>
                <w:szCs w:val="24"/>
              </w:rPr>
            </w:pPr>
          </w:p>
          <w:p w14:paraId="427EF1EE" w14:textId="22067AF0" w:rsidR="00540217" w:rsidRPr="008078CB" w:rsidRDefault="00540217"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540217" w:rsidRPr="008078CB" w:rsidRDefault="00540217" w:rsidP="007A04BE">
            <w:pPr>
              <w:pStyle w:val="TableText"/>
              <w:rPr>
                <w:color w:val="FF0000"/>
              </w:rPr>
            </w:pPr>
            <w:r w:rsidRPr="008078CB">
              <w:rPr>
                <w:color w:val="FF0000"/>
              </w:rPr>
              <w:t>Not Applicable</w:t>
            </w:r>
          </w:p>
          <w:p w14:paraId="427EF1FD" w14:textId="77777777" w:rsidR="00540217" w:rsidRPr="008078CB" w:rsidRDefault="00540217" w:rsidP="003B79F5">
            <w:pPr>
              <w:pStyle w:val="TableTextCharCharChar1"/>
              <w:numPr>
                <w:ilvl w:val="12"/>
                <w:numId w:val="0"/>
              </w:numPr>
              <w:rPr>
                <w:color w:val="FF00FF"/>
                <w:szCs w:val="24"/>
              </w:rPr>
            </w:pPr>
          </w:p>
        </w:tc>
      </w:tr>
      <w:tr w:rsidR="00540217" w:rsidRPr="008078CB" w14:paraId="427EF207" w14:textId="77777777" w:rsidTr="00817F5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540217" w:rsidRPr="008078CB" w:rsidRDefault="00540217">
            <w:pPr>
              <w:pStyle w:val="TableTextCharCharChar1"/>
              <w:rPr>
                <w:b/>
                <w:color w:val="FF0000"/>
              </w:rPr>
            </w:pPr>
            <w:bookmarkStart w:id="36" w:name="Transition_of_Care_Pregnancy"/>
            <w:r w:rsidRPr="008078CB">
              <w:rPr>
                <w:b/>
                <w:color w:val="FF0000"/>
              </w:rPr>
              <w:t>Transition of Care – Pregnancy</w:t>
            </w:r>
            <w:bookmarkEnd w:id="36"/>
          </w:p>
          <w:p w14:paraId="427EF200" w14:textId="77777777" w:rsidR="00540217" w:rsidRPr="008078CB" w:rsidRDefault="00540217">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2B1617D7" w:rsidR="00540217" w:rsidRPr="008078CB" w:rsidRDefault="00540217">
            <w:pPr>
              <w:pStyle w:val="TableTextCharCharChar1"/>
              <w:rPr>
                <w:color w:val="FF0000"/>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covered. </w:t>
            </w:r>
          </w:p>
          <w:p w14:paraId="427EF206" w14:textId="77777777" w:rsidR="00540217" w:rsidRPr="008078CB" w:rsidRDefault="00540217" w:rsidP="00C377F5">
            <w:pPr>
              <w:pStyle w:val="TableTextCharCharChar1"/>
              <w:rPr>
                <w:b/>
                <w:color w:val="0000FF"/>
              </w:rPr>
            </w:pP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13A2E19C" w14:textId="77777777" w:rsidR="001968B2" w:rsidRDefault="001968B2" w:rsidP="00A8344D"/>
    <w:p w14:paraId="5DCEDD56"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40E0987" w14:textId="77777777" w:rsidR="001968B2" w:rsidRPr="00E61FEE" w:rsidRDefault="001968B2" w:rsidP="001968B2">
      <w:pPr>
        <w:pStyle w:val="iBAAGStandardText"/>
        <w:rPr>
          <w:rFonts w:ascii="Times New Roman" w:hAnsi="Times New Roman" w:cs="Times New Roman"/>
          <w:i/>
        </w:rPr>
      </w:pPr>
    </w:p>
    <w:p w14:paraId="6AB5DC3C" w14:textId="2492692E" w:rsidR="001968B2" w:rsidRPr="008078CB" w:rsidRDefault="001968B2" w:rsidP="001968B2">
      <w:r w:rsidRPr="00E61FEE">
        <w:rPr>
          <w:i/>
          <w:iCs/>
          <w:sz w:val="24"/>
          <w:szCs w:val="24"/>
        </w:rPr>
        <w:lastRenderedPageBreak/>
        <w:t xml:space="preserve">Providers, this summary is for members, to review the terms of your participation agreement, </w:t>
      </w:r>
      <w:r w:rsidRPr="003C7E96">
        <w:rPr>
          <w:i/>
          <w:iCs/>
          <w:sz w:val="24"/>
          <w:szCs w:val="24"/>
        </w:rPr>
        <w:t xml:space="preserve">please visit </w:t>
      </w:r>
      <w:hyperlink r:id="rId16" w:history="1">
        <w:r w:rsidR="003C7E96" w:rsidRPr="00DB6148">
          <w:rPr>
            <w:rStyle w:val="Hyperlink"/>
            <w:i/>
            <w:iCs/>
          </w:rPr>
          <w:t>uhcprovider.com</w:t>
        </w:r>
      </w:hyperlink>
    </w:p>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7" w:name="Deductibles"/>
      <w:r w:rsidRPr="008078CB">
        <w:rPr>
          <w:b/>
          <w:bCs/>
          <w:color w:val="0000FF"/>
          <w:sz w:val="28"/>
        </w:rPr>
        <w:t>DEDUCTIBLES</w:t>
      </w:r>
    </w:p>
    <w:bookmarkEnd w:id="37"/>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1ACFF3B5" w:rsidR="00154B9C" w:rsidRPr="008078CB" w:rsidRDefault="006C49CC">
            <w:pPr>
              <w:pStyle w:val="TableTextCharCharChar1"/>
              <w:jc w:val="center"/>
              <w:rPr>
                <w:b/>
                <w:bCs/>
                <w:color w:val="000000"/>
              </w:rPr>
            </w:pPr>
            <w:r>
              <w:rPr>
                <w:b/>
                <w:bCs/>
                <w:color w:val="000000"/>
              </w:rPr>
              <w:t xml:space="preserve">2007 ASO CHOICE PLUS PS1 HSA </w:t>
            </w:r>
            <w:r w:rsidR="00246DEA">
              <w:rPr>
                <w:b/>
                <w:bCs/>
                <w:color w:val="000000"/>
              </w:rPr>
              <w:t>1500</w:t>
            </w:r>
            <w:r>
              <w:rPr>
                <w:b/>
                <w:bCs/>
                <w:color w:val="000000"/>
              </w:rPr>
              <w:t xml:space="preserve"> DED PLAN</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05D37A7D"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8" w:name="Annual_Deductible"/>
            <w:r w:rsidRPr="008078CB">
              <w:rPr>
                <w:b/>
              </w:rPr>
              <w:t>Annual Deductible</w:t>
            </w:r>
            <w:bookmarkEnd w:id="38"/>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65313E41"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F858D5">
              <w:rPr>
                <w:sz w:val="24"/>
              </w:rPr>
              <w:t>Calendar</w:t>
            </w:r>
            <w:r w:rsidRPr="008078CB">
              <w:rPr>
                <w:bCs/>
                <w:sz w:val="24"/>
              </w:rPr>
              <w:t xml:space="preserve"> year for Covered Health Services before the Plan begins paying for Eligible Expenses. </w:t>
            </w:r>
          </w:p>
          <w:p w14:paraId="427EF21D" w14:textId="77777777" w:rsidR="00154B9C" w:rsidRPr="008078CB" w:rsidRDefault="00154B9C">
            <w:pPr>
              <w:pStyle w:val="BodyText"/>
              <w:rPr>
                <w:sz w:val="24"/>
              </w:rPr>
            </w:pPr>
          </w:p>
          <w:p w14:paraId="3EF697DF" w14:textId="69E7014A" w:rsidR="0039733F" w:rsidRPr="0003488D" w:rsidRDefault="0039733F" w:rsidP="0039733F">
            <w:pPr>
              <w:pStyle w:val="TableTextCharCharChar1"/>
              <w:rPr>
                <w:b/>
                <w:bCs/>
                <w:color w:val="FF00FF"/>
              </w:rPr>
            </w:pPr>
            <w:r w:rsidRPr="0003488D">
              <w:t xml:space="preserve">The Annual Deductible applies to all </w:t>
            </w:r>
            <w:r>
              <w:t>c</w:t>
            </w:r>
            <w:r w:rsidRPr="0003488D">
              <w:t xml:space="preserve">overed </w:t>
            </w:r>
            <w:r>
              <w:t>medical and pharmacy services.</w:t>
            </w:r>
          </w:p>
          <w:p w14:paraId="2BBD16D8" w14:textId="77777777" w:rsidR="00154B9C" w:rsidRDefault="00154B9C">
            <w:pPr>
              <w:pStyle w:val="TableTextCharCharChar1"/>
              <w:numPr>
                <w:ilvl w:val="12"/>
                <w:numId w:val="0"/>
              </w:numPr>
              <w:rPr>
                <w:color w:val="000000"/>
              </w:rPr>
            </w:pPr>
          </w:p>
          <w:p w14:paraId="427EF220" w14:textId="77777777" w:rsidR="00026A8B" w:rsidRPr="008078CB" w:rsidRDefault="00026A8B" w:rsidP="003D3B68">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71832267" w:rsidR="00D53F73" w:rsidRPr="008078CB" w:rsidRDefault="00F858D5" w:rsidP="00D53F73">
            <w:pPr>
              <w:pStyle w:val="TableText"/>
              <w:rPr>
                <w:snapToGrid w:val="0"/>
                <w:color w:val="000000"/>
              </w:rPr>
            </w:pPr>
            <w:r w:rsidRPr="0011009A" w:rsidDel="00F858D5">
              <w:rPr>
                <w:rStyle w:val="wdColorPinkBoldNotItalic"/>
                <w:u w:val="none"/>
              </w:rPr>
              <w:t xml:space="preserve"> </w:t>
            </w:r>
            <w:r w:rsidR="00D53F73" w:rsidRPr="008078CB">
              <w:rPr>
                <w:snapToGrid w:val="0"/>
              </w:rPr>
              <w:t xml:space="preserve">For single coverage, the Annual Deductible is </w:t>
            </w:r>
            <w:r w:rsidR="003B1461" w:rsidRPr="003D3B68">
              <w:rPr>
                <w:b/>
                <w:bCs/>
                <w:color w:val="0000FF"/>
              </w:rPr>
              <w:t>$1</w:t>
            </w:r>
            <w:r w:rsidRPr="003D3B68">
              <w:rPr>
                <w:b/>
                <w:bCs/>
                <w:color w:val="0000FF"/>
              </w:rPr>
              <w:t>,500</w:t>
            </w:r>
            <w:r w:rsidR="00D53F73" w:rsidRPr="008078CB">
              <w:rPr>
                <w:snapToGrid w:val="0"/>
                <w:color w:val="000000"/>
              </w:rPr>
              <w:t xml:space="preserve"> </w:t>
            </w:r>
            <w:r w:rsidR="00D53F73" w:rsidRPr="008078CB">
              <w:rPr>
                <w:snapToGrid w:val="0"/>
              </w:rPr>
              <w:t>per Covered Person per</w:t>
            </w:r>
            <w:r w:rsidR="00D53F73" w:rsidRPr="0062640C">
              <w:rPr>
                <w:snapToGrid w:val="0"/>
              </w:rPr>
              <w:t xml:space="preserve"> </w:t>
            </w:r>
            <w:r>
              <w:rPr>
                <w:snapToGrid w:val="0"/>
              </w:rPr>
              <w:t>Calendar</w:t>
            </w:r>
            <w:r w:rsidR="00D53F73" w:rsidRPr="008078CB">
              <w:rPr>
                <w:snapToGrid w:val="0"/>
              </w:rPr>
              <w:t xml:space="preserve"> year.</w:t>
            </w:r>
          </w:p>
          <w:p w14:paraId="427EF224" w14:textId="77777777" w:rsidR="00D53F73" w:rsidRPr="008078CB" w:rsidRDefault="00D53F73" w:rsidP="00D53F73">
            <w:pPr>
              <w:pStyle w:val="TableText"/>
              <w:rPr>
                <w:snapToGrid w:val="0"/>
              </w:rPr>
            </w:pPr>
          </w:p>
          <w:p w14:paraId="427EF225" w14:textId="121FC441"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3D3B68">
              <w:rPr>
                <w:b/>
                <w:bCs/>
                <w:color w:val="0000FF"/>
              </w:rPr>
              <w:t>$</w:t>
            </w:r>
            <w:r w:rsidR="003B1461" w:rsidRPr="003D3B68">
              <w:rPr>
                <w:b/>
                <w:bCs/>
                <w:color w:val="0000FF"/>
              </w:rPr>
              <w:t>3</w:t>
            </w:r>
            <w:r w:rsidR="00F858D5" w:rsidRPr="003D3B68">
              <w:rPr>
                <w:b/>
                <w:bCs/>
                <w:color w:val="0000FF"/>
              </w:rPr>
              <w:t>,000</w:t>
            </w:r>
            <w:r w:rsidR="00DB4C53">
              <w:rPr>
                <w:b/>
                <w:bCs/>
                <w:snapToGrid w:val="0"/>
                <w:color w:val="FF00FF"/>
              </w:rPr>
              <w:t xml:space="preserve"> </w:t>
            </w:r>
            <w:r w:rsidRPr="008078CB">
              <w:rPr>
                <w:snapToGrid w:val="0"/>
              </w:rPr>
              <w:t>per</w:t>
            </w:r>
            <w:r w:rsidRPr="008078CB">
              <w:rPr>
                <w:snapToGrid w:val="0"/>
                <w:color w:val="000000"/>
              </w:rPr>
              <w:t xml:space="preserve"> </w:t>
            </w:r>
            <w:r w:rsidR="00F858D5">
              <w:rPr>
                <w:snapToGrid w:val="0"/>
              </w:rPr>
              <w:t>Calendar</w:t>
            </w:r>
            <w:r w:rsidRPr="008078CB">
              <w:rPr>
                <w:snapToGrid w:val="0"/>
                <w:color w:val="000000"/>
              </w:rPr>
              <w:t xml:space="preserve"> year. No one in the family is eligible to receive Benefits until the family Annual Deductible is satisfied.</w:t>
            </w:r>
          </w:p>
          <w:p w14:paraId="427EF226" w14:textId="77777777" w:rsidR="00D53F73" w:rsidRDefault="00D53F73" w:rsidP="00D53F73">
            <w:pPr>
              <w:pStyle w:val="TableText"/>
              <w:rPr>
                <w:snapToGrid w:val="0"/>
                <w:color w:val="FF0000"/>
              </w:rPr>
            </w:pPr>
          </w:p>
          <w:p w14:paraId="427EF22C" w14:textId="77777777" w:rsidR="00154B9C" w:rsidRPr="008078CB" w:rsidRDefault="00154B9C" w:rsidP="003D3B68">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06281791"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3B1461" w:rsidRPr="003D3B68">
              <w:rPr>
                <w:b/>
                <w:bCs/>
                <w:color w:val="0000FF"/>
              </w:rPr>
              <w:t>3,0</w:t>
            </w:r>
            <w:r w:rsidR="00F160AE" w:rsidRPr="003D3B68">
              <w:rPr>
                <w:b/>
                <w:bCs/>
                <w:color w:val="0000FF"/>
              </w:rPr>
              <w:t>00</w:t>
            </w:r>
            <w:r w:rsidRPr="008078CB">
              <w:rPr>
                <w:snapToGrid w:val="0"/>
                <w:color w:val="000000"/>
              </w:rPr>
              <w:t xml:space="preserve"> </w:t>
            </w:r>
            <w:r w:rsidRPr="008078CB">
              <w:rPr>
                <w:snapToGrid w:val="0"/>
              </w:rPr>
              <w:t>per Covered Person per</w:t>
            </w:r>
            <w:r w:rsidRPr="008078CB">
              <w:rPr>
                <w:snapToGrid w:val="0"/>
                <w:color w:val="000000"/>
              </w:rPr>
              <w:t xml:space="preserve"> </w:t>
            </w:r>
            <w:r w:rsidR="00F858D5">
              <w:rPr>
                <w:snapToGrid w:val="0"/>
              </w:rPr>
              <w:t>Calendar</w:t>
            </w:r>
            <w:r w:rsidR="00913456" w:rsidRPr="008078CB" w:rsidDel="00913456">
              <w:rPr>
                <w:b/>
                <w:bCs/>
                <w:snapToGrid w:val="0"/>
                <w:color w:val="FF00FF"/>
              </w:rPr>
              <w:t xml:space="preserve"> </w:t>
            </w:r>
            <w:r w:rsidRPr="008078CB">
              <w:rPr>
                <w:snapToGrid w:val="0"/>
              </w:rPr>
              <w:t>year.</w:t>
            </w:r>
          </w:p>
          <w:p w14:paraId="427EF230" w14:textId="77777777" w:rsidR="00D53F73" w:rsidRPr="008078CB" w:rsidRDefault="00D53F73" w:rsidP="00D53F73">
            <w:pPr>
              <w:pStyle w:val="TableText"/>
              <w:rPr>
                <w:snapToGrid w:val="0"/>
              </w:rPr>
            </w:pPr>
          </w:p>
          <w:p w14:paraId="427EF231" w14:textId="21EAB604"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3D3B68">
              <w:rPr>
                <w:b/>
                <w:bCs/>
                <w:color w:val="0000FF"/>
              </w:rPr>
              <w:t>$</w:t>
            </w:r>
            <w:r w:rsidR="003B1461" w:rsidRPr="003D3B68">
              <w:rPr>
                <w:b/>
                <w:bCs/>
                <w:color w:val="0000FF"/>
              </w:rPr>
              <w:t>6</w:t>
            </w:r>
            <w:r w:rsidR="00F160AE" w:rsidRPr="003D3B68">
              <w:rPr>
                <w:b/>
                <w:bCs/>
                <w:color w:val="0000FF"/>
              </w:rPr>
              <w:t>,000</w:t>
            </w:r>
            <w:r w:rsidRPr="008078CB">
              <w:rPr>
                <w:snapToGrid w:val="0"/>
                <w:color w:val="000000"/>
              </w:rPr>
              <w:t xml:space="preserve"> </w:t>
            </w:r>
            <w:r w:rsidRPr="008078CB">
              <w:rPr>
                <w:snapToGrid w:val="0"/>
              </w:rPr>
              <w:t>per</w:t>
            </w:r>
            <w:r w:rsidRPr="008078CB">
              <w:rPr>
                <w:snapToGrid w:val="0"/>
                <w:color w:val="000000"/>
              </w:rPr>
              <w:t xml:space="preserve"> </w:t>
            </w:r>
            <w:r w:rsidR="00F858D5">
              <w:rPr>
                <w:snapToGrid w:val="0"/>
              </w:rPr>
              <w:t>Calendar</w:t>
            </w:r>
            <w:r w:rsidRPr="008078CB">
              <w:rPr>
                <w:snapToGrid w:val="0"/>
                <w:color w:val="000000"/>
              </w:rPr>
              <w:t xml:space="preserve"> year. No one in the family is eligible to receive Benefits until the family Annual Deductible is satisfied.</w:t>
            </w:r>
          </w:p>
          <w:p w14:paraId="427EF232" w14:textId="77777777" w:rsidR="00D53F73" w:rsidRDefault="00D53F73" w:rsidP="00D53F73">
            <w:pPr>
              <w:pStyle w:val="TableText"/>
              <w:rPr>
                <w:snapToGrid w:val="0"/>
                <w:color w:val="FF0000"/>
              </w:rPr>
            </w:pPr>
          </w:p>
          <w:p w14:paraId="427EF238" w14:textId="77777777" w:rsidR="00154B9C" w:rsidRPr="008078CB" w:rsidRDefault="00154B9C" w:rsidP="003D3B68">
            <w:pPr>
              <w:pStyle w:val="TableText"/>
              <w:rPr>
                <w:b/>
                <w:bCs/>
                <w:color w:val="FF00FF"/>
              </w:rPr>
            </w:pPr>
          </w:p>
        </w:tc>
      </w:tr>
      <w:tr w:rsidR="0072579E" w:rsidRPr="008078CB"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9" w:name="Per_Occurrence_Deductible"/>
            <w:r w:rsidRPr="008078CB">
              <w:rPr>
                <w:rStyle w:val="CDVarBold"/>
                <w:rFonts w:ascii="Times New Roman" w:hAnsi="Times New Roman"/>
                <w:color w:val="000000"/>
              </w:rPr>
              <w:t>Per Occurrence Deductible</w:t>
            </w:r>
            <w:bookmarkEnd w:id="39"/>
          </w:p>
          <w:p w14:paraId="427EF23B" w14:textId="77777777" w:rsidR="0072579E" w:rsidRPr="008078CB" w:rsidRDefault="0072579E" w:rsidP="0072579E">
            <w:pPr>
              <w:pStyle w:val="TableText"/>
              <w:rPr>
                <w:color w:val="FF0000"/>
                <w:szCs w:val="24"/>
              </w:rPr>
            </w:pPr>
          </w:p>
          <w:p w14:paraId="427EF242" w14:textId="03B4EA6C" w:rsidR="0072579E" w:rsidRPr="008078CB" w:rsidRDefault="0072579E" w:rsidP="003D3B68">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386822BF" w:rsidR="0072579E" w:rsidRPr="008078CB" w:rsidRDefault="0072579E" w:rsidP="00CB2D12">
            <w:pPr>
              <w:pStyle w:val="TableText"/>
              <w:rPr>
                <w:rStyle w:val="Style9"/>
              </w:rPr>
            </w:pPr>
            <w:r w:rsidRPr="008078CB">
              <w:rPr>
                <w:rStyle w:val="Style9"/>
              </w:rPr>
              <w:t>Network</w:t>
            </w:r>
          </w:p>
          <w:p w14:paraId="427EF246" w14:textId="77777777" w:rsidR="00016276" w:rsidRPr="008078CB" w:rsidRDefault="00016276" w:rsidP="00CB2D12">
            <w:pPr>
              <w:pStyle w:val="TableText"/>
              <w:rPr>
                <w:rStyle w:val="Style9"/>
              </w:rPr>
            </w:pPr>
          </w:p>
          <w:p w14:paraId="427EF248" w14:textId="712C9502" w:rsidR="00016276" w:rsidRPr="008078CB" w:rsidRDefault="00A57426" w:rsidP="00016276">
            <w:pPr>
              <w:pStyle w:val="TableText"/>
              <w:rPr>
                <w:rStyle w:val="CDVar"/>
                <w:rFonts w:ascii="Times New Roman" w:hAnsi="Times New Roman"/>
                <w:b/>
                <w:color w:val="FF00FF"/>
                <w:szCs w:val="24"/>
              </w:rPr>
            </w:pPr>
            <w:r w:rsidRPr="008078CB" w:rsidDel="00A57426">
              <w:rPr>
                <w:rStyle w:val="CDVar"/>
                <w:rFonts w:ascii="Times New Roman" w:hAnsi="Times New Roman"/>
                <w:b/>
                <w:color w:val="FF00FF"/>
                <w:szCs w:val="24"/>
              </w:rPr>
              <w:t xml:space="preserve"> </w:t>
            </w:r>
            <w:r w:rsidR="00016276" w:rsidRPr="008078CB">
              <w:rPr>
                <w:rStyle w:val="CDVar"/>
                <w:rFonts w:ascii="Times New Roman" w:hAnsi="Times New Roman"/>
                <w:b/>
                <w:color w:val="000000"/>
                <w:szCs w:val="24"/>
              </w:rPr>
              <w:t xml:space="preserve">No Per Occurrence </w:t>
            </w:r>
            <w:r w:rsidR="00016276"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A57426">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79BB1EE9"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3D3B68">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DFDD8FF"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3C5E207B"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40" w:name="Deductible_Cross_Apply"/>
            <w:r w:rsidRPr="008078CB">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688A77E4" w:rsidR="00154B9C" w:rsidRPr="00993760" w:rsidRDefault="00B15887">
            <w:pPr>
              <w:rPr>
                <w:b/>
                <w:sz w:val="24"/>
                <w:szCs w:val="24"/>
              </w:rPr>
            </w:pPr>
            <w:r w:rsidRPr="00B15887">
              <w:rPr>
                <w:color w:val="FF0000"/>
                <w:sz w:val="24"/>
                <w:szCs w:val="24"/>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500A236A" w:rsidR="00154B9C" w:rsidRPr="00993760" w:rsidRDefault="00B15887">
            <w:pPr>
              <w:pStyle w:val="--"/>
              <w:rPr>
                <w:sz w:val="24"/>
                <w:szCs w:val="24"/>
              </w:rPr>
            </w:pPr>
            <w:r w:rsidRPr="00B15887">
              <w:rPr>
                <w:color w:val="FF0000"/>
                <w:sz w:val="24"/>
                <w:szCs w:val="24"/>
              </w:rPr>
              <w:t>Network to Non-Network and Non-Network to Network</w:t>
            </w:r>
          </w:p>
        </w:tc>
      </w:tr>
      <w:tr w:rsidR="00A31EC0" w:rsidRPr="008078CB" w14:paraId="427EF28F"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41" w:name="Last_Quarter_Carry_Over"/>
            <w:r w:rsidRPr="008078CB">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55BB3176" w:rsidR="00A31EC0" w:rsidRPr="008078CB" w:rsidRDefault="00A31EC0">
            <w:pPr>
              <w:pStyle w:val="Heading5"/>
              <w:rPr>
                <w:color w:val="FF0000"/>
              </w:rPr>
            </w:pPr>
            <w:r w:rsidRPr="008078CB">
              <w:rPr>
                <w:color w:val="FF0000"/>
              </w:rPr>
              <w:t xml:space="preserve">No </w:t>
            </w:r>
          </w:p>
          <w:p w14:paraId="427EF28C" w14:textId="77777777" w:rsidR="00A31EC0" w:rsidRPr="008078CB"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5DF77C76" w:rsidR="00A31EC0" w:rsidRPr="008078CB" w:rsidRDefault="00A31EC0">
            <w:pPr>
              <w:pStyle w:val="Heading5"/>
              <w:rPr>
                <w:color w:val="FF0000"/>
              </w:rPr>
            </w:pPr>
            <w:r w:rsidRPr="008078CB">
              <w:rPr>
                <w:color w:val="FF0000"/>
              </w:rPr>
              <w:t xml:space="preserve">No </w:t>
            </w:r>
          </w:p>
          <w:p w14:paraId="427EF28E" w14:textId="77777777" w:rsidR="00A31EC0" w:rsidRPr="008078CB" w:rsidRDefault="00A31EC0">
            <w:pPr>
              <w:rPr>
                <w:sz w:val="24"/>
              </w:rPr>
            </w:pPr>
          </w:p>
        </w:tc>
      </w:tr>
      <w:tr w:rsidR="00A31EC0" w:rsidRPr="008078CB" w14:paraId="427EF2A2"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2" w:name="Limited_Services_Counting_Method"/>
            <w:r w:rsidRPr="008078CB">
              <w:rPr>
                <w:b/>
                <w:bCs/>
                <w:color w:val="FF0000"/>
              </w:rPr>
              <w:t>Limited Services Counting Method</w:t>
            </w:r>
            <w:bookmarkEnd w:id="42"/>
          </w:p>
          <w:p w14:paraId="427EF292" w14:textId="49C1CE53" w:rsidR="00A31EC0" w:rsidRPr="008078CB" w:rsidRDefault="00A31EC0" w:rsidP="00F34F97">
            <w:pPr>
              <w:pStyle w:val="TableText"/>
              <w:rPr>
                <w:rStyle w:val="Style15"/>
                <w:bCs/>
              </w:rPr>
            </w:pPr>
          </w:p>
          <w:p w14:paraId="427EF293" w14:textId="675903D6" w:rsidR="00A31EC0" w:rsidRPr="008078CB" w:rsidRDefault="00A31EC0" w:rsidP="00F34F97">
            <w:pPr>
              <w:pStyle w:val="TableText"/>
              <w:rPr>
                <w:rStyle w:val="CDVar"/>
                <w:rFonts w:ascii="Times New Roman" w:hAnsi="Times New Roman"/>
                <w:color w:val="000000"/>
              </w:rPr>
            </w:pPr>
            <w:r w:rsidRPr="008078CB">
              <w:rPr>
                <w:color w:val="FF0000"/>
              </w:rPr>
              <w:t xml:space="preserve">Amounts paid toward the Annual Deductible for Covered Health Services </w:t>
            </w:r>
            <w:r w:rsidRPr="008078CB">
              <w:rPr>
                <w:color w:val="FF0000"/>
              </w:rPr>
              <w:lastRenderedPageBreak/>
              <w:t>that are subject to a visit or day limit will also be calculated against that maximum Benefit limit. As a result, the limited Benefit will be reduced by the number of days/visits used toward meeting the Annual Deductible</w:t>
            </w:r>
            <w:r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lastRenderedPageBreak/>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3D3B68">
            <w:pPr>
              <w:pStyle w:val="TableText"/>
              <w:rPr>
                <w:color w:val="000000"/>
              </w:rPr>
            </w:pPr>
          </w:p>
        </w:tc>
      </w:tr>
      <w:tr w:rsidR="00A31EC0" w:rsidRPr="008078CB" w14:paraId="427EF2C4"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3" w:name="Prorated_Deductible_and_OutofPocket"/>
            <w:r w:rsidRPr="008078CB">
              <w:rPr>
                <w:b/>
                <w:bCs/>
                <w:color w:val="FF0000"/>
              </w:rPr>
              <w:t>Prorated Deductible and Out-of-Pocket</w:t>
            </w:r>
            <w:bookmarkEnd w:id="43"/>
          </w:p>
          <w:p w14:paraId="427EF2A4" w14:textId="77777777" w:rsidR="00A31EC0" w:rsidRPr="008078CB" w:rsidRDefault="00A31EC0" w:rsidP="00360DF2">
            <w:pPr>
              <w:spacing w:line="240" w:lineRule="atLeast"/>
              <w:ind w:right="108"/>
              <w:rPr>
                <w:b/>
                <w:bCs/>
                <w:color w:val="FF0000"/>
                <w:sz w:val="24"/>
                <w:szCs w:val="24"/>
              </w:rPr>
            </w:pPr>
          </w:p>
          <w:p w14:paraId="427EF2A5" w14:textId="77777777" w:rsidR="00A31EC0" w:rsidRPr="008078CB" w:rsidRDefault="00A31EC0" w:rsidP="00360DF2">
            <w:pPr>
              <w:spacing w:line="240" w:lineRule="atLeast"/>
              <w:ind w:right="108"/>
              <w:rPr>
                <w:b/>
                <w:bCs/>
                <w:color w:val="FF0000"/>
                <w:sz w:val="24"/>
                <w:szCs w:val="24"/>
              </w:rPr>
            </w:pPr>
          </w:p>
          <w:p w14:paraId="427EF2A8" w14:textId="62569B1B"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A" w14:textId="5F68CEE7" w:rsidR="00A31EC0" w:rsidRPr="008078CB" w:rsidRDefault="00A31EC0" w:rsidP="003D3B68">
            <w:pPr>
              <w:overflowPunct/>
              <w:spacing w:line="240" w:lineRule="atLeast"/>
              <w:textAlignment w:val="auto"/>
              <w:rPr>
                <w:b/>
                <w:bCs/>
                <w:color w:val="FF00FF"/>
              </w:rPr>
            </w:pPr>
            <w:r w:rsidRPr="008078CB">
              <w:rPr>
                <w:rStyle w:val="TableTextChar2"/>
                <w:b/>
                <w:bCs/>
                <w:color w:val="FF0000"/>
              </w:rPr>
              <w:t>Does Proration apply? No</w:t>
            </w:r>
            <w:r w:rsidRPr="008078CB">
              <w:rPr>
                <w:b/>
                <w:bCs/>
                <w:color w:val="FF0000"/>
                <w:sz w:val="24"/>
                <w:szCs w:val="24"/>
              </w:rPr>
              <w:t xml:space="preserve"> </w:t>
            </w:r>
          </w:p>
          <w:p w14:paraId="427EF2AB" w14:textId="77777777" w:rsidR="00A31EC0" w:rsidRPr="008078CB" w:rsidRDefault="00A31EC0" w:rsidP="00360DF2">
            <w:pPr>
              <w:overflowPunct/>
              <w:spacing w:line="240" w:lineRule="atLeast"/>
              <w:textAlignment w:val="auto"/>
              <w:rPr>
                <w:b/>
                <w:bCs/>
                <w:color w:val="FF00FF"/>
                <w:sz w:val="24"/>
                <w:szCs w:val="24"/>
              </w:rPr>
            </w:pPr>
          </w:p>
          <w:p w14:paraId="427EF2C3" w14:textId="77777777" w:rsidR="00A31EC0" w:rsidRPr="008078CB" w:rsidRDefault="00A31EC0" w:rsidP="003D3B68">
            <w:pPr>
              <w:pStyle w:val="TableText"/>
              <w:rPr>
                <w:b/>
                <w:bCs/>
                <w:color w:val="FF0000"/>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w:t>
      </w:r>
      <w:proofErr w:type="spellStart"/>
      <w:r w:rsidRPr="008078CB">
        <w:t>Out_of_Pocket</w:t>
      </w:r>
      <w:proofErr w:type="spellEnd"/>
      <w:r w:rsidRPr="008078CB">
        <w:t>--&gt;</w:t>
      </w:r>
    </w:p>
    <w:p w14:paraId="02A6DB56" w14:textId="77777777" w:rsidR="001968B2" w:rsidRDefault="001968B2" w:rsidP="00A8344D"/>
    <w:p w14:paraId="6A406BD1"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4751F25" w14:textId="77777777" w:rsidR="001968B2" w:rsidRPr="00E61FEE" w:rsidRDefault="001968B2" w:rsidP="001968B2">
      <w:pPr>
        <w:pStyle w:val="iBAAGStandardText"/>
        <w:rPr>
          <w:rFonts w:ascii="Times New Roman" w:hAnsi="Times New Roman" w:cs="Times New Roman"/>
          <w:i/>
        </w:rPr>
      </w:pPr>
    </w:p>
    <w:p w14:paraId="56392B56" w14:textId="1FD9CEDF"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17" w:history="1">
        <w:r w:rsidR="003C7E96" w:rsidRPr="00DB6148">
          <w:rPr>
            <w:rStyle w:val="Hyperlink"/>
            <w:i/>
            <w:iCs/>
          </w:rPr>
          <w:t>uhcprovider.com</w:t>
        </w:r>
      </w:hyperlink>
    </w:p>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4" w:name="Out_of_Pocket"/>
      <w:r w:rsidRPr="008078CB">
        <w:rPr>
          <w:b/>
          <w:bCs/>
          <w:color w:val="0000FF"/>
          <w:sz w:val="28"/>
        </w:rPr>
        <w:t>OUT OF POCKET</w:t>
      </w:r>
    </w:p>
    <w:bookmarkEnd w:id="44"/>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25CBAEF4"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1B07F27"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5" w:name="OutofPocket_Maximum_OOPM"/>
            <w:r w:rsidRPr="008078CB">
              <w:rPr>
                <w:b/>
              </w:rPr>
              <w:t>Out-of-Pocket Maximum</w:t>
            </w:r>
            <w:r w:rsidR="00E918E6" w:rsidRPr="008078CB">
              <w:rPr>
                <w:b/>
              </w:rPr>
              <w:t xml:space="preserve"> </w:t>
            </w:r>
            <w:r w:rsidRPr="008078CB">
              <w:rPr>
                <w:b/>
              </w:rPr>
              <w:t>(OOPM)</w:t>
            </w:r>
            <w:bookmarkEnd w:id="45"/>
          </w:p>
          <w:p w14:paraId="427EF2D1" w14:textId="77777777" w:rsidR="00E918E6" w:rsidRPr="008078CB" w:rsidRDefault="00E918E6">
            <w:pPr>
              <w:pStyle w:val="TableText"/>
              <w:numPr>
                <w:ilvl w:val="12"/>
                <w:numId w:val="0"/>
              </w:numPr>
              <w:rPr>
                <w:color w:val="000000"/>
              </w:rPr>
            </w:pPr>
          </w:p>
          <w:p w14:paraId="427EF2D2" w14:textId="4B0ADB4D" w:rsidR="00366D9C" w:rsidRPr="008078CB" w:rsidRDefault="00366D9C">
            <w:pPr>
              <w:pStyle w:val="TableText"/>
            </w:pPr>
            <w:r w:rsidRPr="008078CB">
              <w:t xml:space="preserve">The Out-of-Pocket Maximum is the most you pay each </w:t>
            </w:r>
            <w:r w:rsidR="00F858D5">
              <w:rPr>
                <w:bCs/>
              </w:rPr>
              <w:t>Calendar</w:t>
            </w:r>
            <w:r w:rsidRPr="008078CB">
              <w:t xml:space="preserve"> year for Covered Health Services. </w:t>
            </w:r>
          </w:p>
          <w:p w14:paraId="427EF2D3" w14:textId="77777777" w:rsidR="00366D9C" w:rsidRPr="008078CB" w:rsidRDefault="00366D9C">
            <w:pPr>
              <w:pStyle w:val="TableText"/>
            </w:pPr>
          </w:p>
          <w:p w14:paraId="427EF2D4" w14:textId="66310442" w:rsidR="00366D9C" w:rsidRPr="008078CB" w:rsidRDefault="00366D9C">
            <w:pPr>
              <w:pStyle w:val="TableText"/>
            </w:pPr>
            <w:r w:rsidRPr="008078CB">
              <w:t xml:space="preserve">If your eligible out-of-pocket expenses in a </w:t>
            </w:r>
            <w:r w:rsidR="00F858D5">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F858D5">
              <w:rPr>
                <w:bCs/>
              </w:rPr>
              <w:t>Calendar</w:t>
            </w:r>
            <w:r w:rsidRPr="008078CB">
              <w:t xml:space="preserve"> year.</w:t>
            </w:r>
          </w:p>
          <w:p w14:paraId="427EF2D5" w14:textId="77777777" w:rsidR="00366D9C" w:rsidRPr="008078CB" w:rsidRDefault="00366D9C">
            <w:pPr>
              <w:pStyle w:val="TableText"/>
            </w:pPr>
          </w:p>
          <w:p w14:paraId="5FA04C93" w14:textId="560CA5B1" w:rsidR="0039733F" w:rsidRPr="0003488D" w:rsidRDefault="00926708" w:rsidP="0039733F">
            <w:pPr>
              <w:pStyle w:val="TableTextCharCharChar1"/>
              <w:rPr>
                <w:b/>
                <w:bCs/>
                <w:color w:val="FF00FF"/>
              </w:rPr>
            </w:pPr>
            <w:r w:rsidRPr="0003488D" w:rsidDel="00926708">
              <w:rPr>
                <w:b/>
                <w:color w:val="FF00FF"/>
              </w:rPr>
              <w:t xml:space="preserve"> </w:t>
            </w:r>
            <w:r w:rsidR="0039733F" w:rsidRPr="0003488D">
              <w:t xml:space="preserve">The </w:t>
            </w:r>
            <w:r w:rsidR="0039733F">
              <w:t>Out-of-Pocket Maximum</w:t>
            </w:r>
            <w:r w:rsidR="0039733F" w:rsidRPr="0003488D">
              <w:t xml:space="preserve"> </w:t>
            </w:r>
            <w:r w:rsidR="0039733F">
              <w:t>includes</w:t>
            </w:r>
            <w:r w:rsidR="0039733F" w:rsidRPr="0003488D">
              <w:t xml:space="preserve"> all </w:t>
            </w:r>
            <w:r w:rsidR="0039733F">
              <w:t>c</w:t>
            </w:r>
            <w:r w:rsidR="0039733F" w:rsidRPr="0003488D">
              <w:t xml:space="preserve">overed </w:t>
            </w:r>
            <w:r w:rsidR="0039733F">
              <w:t>medical and pharmacy services.</w:t>
            </w: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3CB5D42E" w:rsidR="00366D9C" w:rsidRPr="008078CB" w:rsidRDefault="00926708" w:rsidP="00DB10FB">
            <w:pPr>
              <w:pStyle w:val="TableText"/>
              <w:rPr>
                <w:snapToGrid w:val="0"/>
                <w:color w:val="000000"/>
              </w:rPr>
            </w:pPr>
            <w:r w:rsidRPr="0011009A" w:rsidDel="00926708">
              <w:rPr>
                <w:rStyle w:val="wdColorPinkBoldNotItalic"/>
                <w:u w:val="none"/>
              </w:rPr>
              <w:lastRenderedPageBreak/>
              <w:t xml:space="preserve"> </w:t>
            </w:r>
            <w:r w:rsidR="00366D9C" w:rsidRPr="008078CB">
              <w:rPr>
                <w:snapToGrid w:val="0"/>
                <w:color w:val="000000"/>
              </w:rPr>
              <w:t xml:space="preserve">For single coverage, the Out-of-Pocket Maximum is </w:t>
            </w:r>
          </w:p>
          <w:p w14:paraId="427EF2DA" w14:textId="64D1737E" w:rsidR="00366D9C" w:rsidRPr="008078CB" w:rsidRDefault="00366D9C" w:rsidP="00DB10FB">
            <w:pPr>
              <w:pStyle w:val="TableText"/>
              <w:rPr>
                <w:snapToGrid w:val="0"/>
                <w:color w:val="000000"/>
              </w:rPr>
            </w:pPr>
            <w:r w:rsidRPr="008078CB">
              <w:rPr>
                <w:b/>
                <w:bCs/>
                <w:snapToGrid w:val="0"/>
                <w:color w:val="0000FF"/>
              </w:rPr>
              <w:t>$</w:t>
            </w:r>
            <w:r w:rsidR="003B1461" w:rsidRPr="003D3B68">
              <w:rPr>
                <w:b/>
                <w:bCs/>
                <w:snapToGrid w:val="0"/>
                <w:color w:val="0000FF"/>
              </w:rPr>
              <w:t>5</w:t>
            </w:r>
            <w:r w:rsidR="00926708" w:rsidRPr="00926708">
              <w:rPr>
                <w:b/>
                <w:bCs/>
                <w:snapToGrid w:val="0"/>
                <w:color w:val="0000FF"/>
              </w:rPr>
              <w:t>,200</w:t>
            </w:r>
            <w:r w:rsidR="00926708" w:rsidRPr="00926708" w:rsidDel="00926708">
              <w:rPr>
                <w:b/>
                <w:bCs/>
                <w:snapToGrid w:val="0"/>
                <w:color w:val="0000FF"/>
              </w:rPr>
              <w:t xml:space="preserve"> </w:t>
            </w:r>
            <w:r w:rsidRPr="008078CB">
              <w:rPr>
                <w:snapToGrid w:val="0"/>
                <w:color w:val="000000"/>
              </w:rPr>
              <w:t xml:space="preserve">per Covered Person per </w:t>
            </w:r>
            <w:r w:rsidR="00F858D5">
              <w:rPr>
                <w:bCs/>
              </w:rPr>
              <w:t>Calendar</w:t>
            </w:r>
            <w:r w:rsidRPr="008078CB">
              <w:rPr>
                <w:b/>
                <w:bCs/>
                <w:snapToGrid w:val="0"/>
                <w:color w:val="FF00FF"/>
              </w:rPr>
              <w:t xml:space="preserve"> </w:t>
            </w:r>
            <w:r w:rsidRPr="008078CB">
              <w:rPr>
                <w:snapToGrid w:val="0"/>
                <w:color w:val="000000"/>
              </w:rPr>
              <w:t>year.</w:t>
            </w:r>
          </w:p>
          <w:p w14:paraId="427EF2DB" w14:textId="77777777" w:rsidR="00366D9C" w:rsidRPr="008078CB" w:rsidRDefault="00366D9C" w:rsidP="00DB10FB">
            <w:pPr>
              <w:pStyle w:val="TableText"/>
              <w:rPr>
                <w:snapToGrid w:val="0"/>
                <w:color w:val="000000"/>
              </w:rPr>
            </w:pPr>
          </w:p>
          <w:p w14:paraId="427EF2DC" w14:textId="10C53209" w:rsidR="00366D9C" w:rsidRPr="008078CB" w:rsidRDefault="00366D9C" w:rsidP="00DB10FB">
            <w:pPr>
              <w:pStyle w:val="TableText"/>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22043F" w:rsidRPr="0022043F">
              <w:rPr>
                <w:b/>
                <w:bCs/>
                <w:snapToGrid w:val="0"/>
                <w:color w:val="0000FF"/>
              </w:rPr>
              <w:t>6</w:t>
            </w:r>
            <w:r w:rsidR="0022043F">
              <w:rPr>
                <w:b/>
                <w:bCs/>
                <w:snapToGrid w:val="0"/>
                <w:color w:val="0000FF"/>
              </w:rPr>
              <w:t>,</w:t>
            </w:r>
            <w:r w:rsidR="0022043F" w:rsidRPr="0022043F">
              <w:rPr>
                <w:b/>
                <w:bCs/>
                <w:snapToGrid w:val="0"/>
                <w:color w:val="0000FF"/>
              </w:rPr>
              <w:t>850</w:t>
            </w:r>
            <w:r w:rsidR="00926708" w:rsidRPr="00926708" w:rsidDel="00926708">
              <w:rPr>
                <w:b/>
                <w:bCs/>
                <w:snapToGrid w:val="0"/>
                <w:color w:val="0000FF"/>
              </w:rPr>
              <w:t xml:space="preserve"> </w:t>
            </w:r>
            <w:r w:rsidRPr="008078CB">
              <w:rPr>
                <w:snapToGrid w:val="0"/>
                <w:color w:val="000000"/>
              </w:rPr>
              <w:t xml:space="preserve">per </w:t>
            </w:r>
            <w:r w:rsidR="00F858D5">
              <w:rPr>
                <w:bCs/>
              </w:rPr>
              <w:t>Calendar</w:t>
            </w:r>
            <w:r w:rsidRPr="008078CB">
              <w:rPr>
                <w:snapToGrid w:val="0"/>
                <w:color w:val="000000"/>
              </w:rPr>
              <w:t xml:space="preserve"> year</w:t>
            </w:r>
            <w:r w:rsidRPr="008078CB">
              <w:rPr>
                <w:color w:val="000000"/>
              </w:rPr>
              <w:t>.</w:t>
            </w:r>
          </w:p>
          <w:p w14:paraId="427EF2DD" w14:textId="77777777" w:rsidR="00366D9C" w:rsidRDefault="00366D9C" w:rsidP="00DB10FB">
            <w:pPr>
              <w:pStyle w:val="TableText"/>
              <w:rPr>
                <w:b/>
                <w:color w:val="FF00FF"/>
              </w:rPr>
            </w:pPr>
          </w:p>
          <w:p w14:paraId="682014CC" w14:textId="77777777" w:rsidR="00A63F40" w:rsidRDefault="00A63F40" w:rsidP="00A63F40">
            <w:pPr>
              <w:pStyle w:val="TableTextCharCharChar1"/>
              <w:rPr>
                <w:b/>
                <w:color w:val="FF00FF"/>
              </w:rPr>
            </w:pPr>
          </w:p>
          <w:p w14:paraId="24AD61A0" w14:textId="10B845E7" w:rsidR="00A63F40" w:rsidRPr="008078CB" w:rsidRDefault="00926708" w:rsidP="00A63F40">
            <w:pPr>
              <w:pStyle w:val="TableText"/>
              <w:rPr>
                <w:b/>
                <w:color w:val="FF00FF"/>
              </w:rPr>
            </w:pPr>
            <w:r w:rsidDel="00926708">
              <w:rPr>
                <w:b/>
                <w:color w:val="FF00FF"/>
              </w:rPr>
              <w:t xml:space="preserve"> </w:t>
            </w:r>
            <w:r w:rsidR="00A63F40"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lastRenderedPageBreak/>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66F5BCB2" w:rsidR="00366D9C" w:rsidRPr="008078CB" w:rsidRDefault="00926708" w:rsidP="00DB10FB">
            <w:pPr>
              <w:pStyle w:val="TableText"/>
              <w:rPr>
                <w:snapToGrid w:val="0"/>
                <w:color w:val="000000"/>
              </w:rPr>
            </w:pPr>
            <w:r w:rsidRPr="00C26A4F" w:rsidDel="00926708">
              <w:rPr>
                <w:rStyle w:val="wdColorPinkBoldNotItalic"/>
                <w:u w:val="none"/>
              </w:rPr>
              <w:lastRenderedPageBreak/>
              <w:t xml:space="preserve"> </w:t>
            </w:r>
            <w:r w:rsidR="00366D9C" w:rsidRPr="008078CB">
              <w:rPr>
                <w:snapToGrid w:val="0"/>
                <w:color w:val="000000"/>
              </w:rPr>
              <w:t xml:space="preserve">For single coverage, the Out-of-Pocket Maximum is </w:t>
            </w:r>
          </w:p>
          <w:p w14:paraId="427EF2FA" w14:textId="4B25BCC1" w:rsidR="00366D9C" w:rsidRPr="008078CB" w:rsidRDefault="00366D9C" w:rsidP="00DB10FB">
            <w:pPr>
              <w:pStyle w:val="TableText"/>
              <w:rPr>
                <w:snapToGrid w:val="0"/>
                <w:color w:val="000000"/>
              </w:rPr>
            </w:pPr>
            <w:r w:rsidRPr="008078CB">
              <w:rPr>
                <w:b/>
                <w:bCs/>
                <w:snapToGrid w:val="0"/>
                <w:color w:val="0000FF"/>
              </w:rPr>
              <w:t>$</w:t>
            </w:r>
            <w:r w:rsidR="003B1461">
              <w:rPr>
                <w:b/>
                <w:bCs/>
                <w:snapToGrid w:val="0"/>
                <w:color w:val="0000FF"/>
              </w:rPr>
              <w:t>10</w:t>
            </w:r>
            <w:r w:rsidR="00926708" w:rsidRPr="00926708">
              <w:rPr>
                <w:b/>
                <w:bCs/>
                <w:snapToGrid w:val="0"/>
                <w:color w:val="0000FF"/>
              </w:rPr>
              <w:t>,400</w:t>
            </w:r>
            <w:r w:rsidR="00926708" w:rsidRPr="00926708" w:rsidDel="00926708">
              <w:rPr>
                <w:b/>
                <w:bCs/>
                <w:snapToGrid w:val="0"/>
                <w:color w:val="0000FF"/>
              </w:rPr>
              <w:t xml:space="preserve"> </w:t>
            </w:r>
            <w:r w:rsidRPr="008078CB">
              <w:rPr>
                <w:snapToGrid w:val="0"/>
                <w:color w:val="000000"/>
              </w:rPr>
              <w:t xml:space="preserve">per Covered Person per </w:t>
            </w:r>
            <w:r w:rsidR="00F858D5">
              <w:rPr>
                <w:bCs/>
              </w:rPr>
              <w:t>Calendar</w:t>
            </w:r>
            <w:r w:rsidRPr="008078CB">
              <w:rPr>
                <w:b/>
                <w:bCs/>
                <w:snapToGrid w:val="0"/>
                <w:color w:val="FF00FF"/>
              </w:rPr>
              <w:t xml:space="preserve"> </w:t>
            </w:r>
            <w:r w:rsidRPr="008078CB">
              <w:rPr>
                <w:snapToGrid w:val="0"/>
                <w:color w:val="000000"/>
              </w:rPr>
              <w:t>year.</w:t>
            </w:r>
          </w:p>
          <w:p w14:paraId="427EF2FB" w14:textId="77777777" w:rsidR="00366D9C" w:rsidRPr="008078CB" w:rsidRDefault="00366D9C" w:rsidP="00DB10FB">
            <w:pPr>
              <w:pStyle w:val="TableText"/>
              <w:rPr>
                <w:snapToGrid w:val="0"/>
                <w:color w:val="000000"/>
              </w:rPr>
            </w:pPr>
          </w:p>
          <w:p w14:paraId="427EF2FC" w14:textId="51A9737D" w:rsidR="00366D9C" w:rsidRPr="008078CB" w:rsidRDefault="00366D9C" w:rsidP="00DB10FB">
            <w:pPr>
              <w:pStyle w:val="TableTextCharCharChar1"/>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22043F" w:rsidRPr="0022043F">
              <w:rPr>
                <w:b/>
                <w:bCs/>
                <w:snapToGrid w:val="0"/>
                <w:color w:val="0000FF"/>
              </w:rPr>
              <w:t>13</w:t>
            </w:r>
            <w:r w:rsidR="0022043F">
              <w:rPr>
                <w:b/>
                <w:bCs/>
                <w:snapToGrid w:val="0"/>
                <w:color w:val="0000FF"/>
              </w:rPr>
              <w:t>,</w:t>
            </w:r>
            <w:r w:rsidR="0022043F" w:rsidRPr="0022043F">
              <w:rPr>
                <w:b/>
                <w:bCs/>
                <w:snapToGrid w:val="0"/>
                <w:color w:val="0000FF"/>
              </w:rPr>
              <w:t>700</w:t>
            </w:r>
            <w:r w:rsidR="00926708" w:rsidRPr="00926708" w:rsidDel="00926708">
              <w:rPr>
                <w:b/>
                <w:bCs/>
                <w:snapToGrid w:val="0"/>
                <w:color w:val="0000FF"/>
              </w:rPr>
              <w:t xml:space="preserve"> </w:t>
            </w:r>
            <w:r w:rsidRPr="008078CB">
              <w:rPr>
                <w:snapToGrid w:val="0"/>
                <w:color w:val="000000"/>
              </w:rPr>
              <w:t xml:space="preserve">per </w:t>
            </w:r>
            <w:r w:rsidR="00F858D5">
              <w:rPr>
                <w:bCs/>
              </w:rPr>
              <w:t>Calendar</w:t>
            </w:r>
            <w:r w:rsidRPr="008078CB">
              <w:rPr>
                <w:snapToGrid w:val="0"/>
                <w:color w:val="000000"/>
              </w:rPr>
              <w:t xml:space="preserve"> year</w:t>
            </w:r>
            <w:r w:rsidRPr="008078CB">
              <w:rPr>
                <w:color w:val="000000"/>
              </w:rPr>
              <w:t>.</w:t>
            </w:r>
          </w:p>
          <w:p w14:paraId="427EF2FD" w14:textId="77777777" w:rsidR="00366D9C" w:rsidRDefault="00366D9C" w:rsidP="00DB10FB">
            <w:pPr>
              <w:pStyle w:val="TableTextCharCharChar1"/>
              <w:rPr>
                <w:b/>
                <w:color w:val="FF00FF"/>
              </w:rPr>
            </w:pPr>
          </w:p>
          <w:p w14:paraId="5862FA10" w14:textId="77777777" w:rsidR="00A63F40" w:rsidRDefault="00A63F40" w:rsidP="00DB10FB">
            <w:pPr>
              <w:pStyle w:val="TableTextCharCharChar1"/>
              <w:rPr>
                <w:b/>
                <w:color w:val="FF00FF"/>
              </w:rPr>
            </w:pPr>
          </w:p>
          <w:p w14:paraId="427EF304" w14:textId="298F26E9" w:rsidR="00366D9C" w:rsidRPr="008078CB" w:rsidRDefault="00926708" w:rsidP="00DB10FB">
            <w:pPr>
              <w:pStyle w:val="TableTextCharCharChar1"/>
              <w:rPr>
                <w:b/>
                <w:color w:val="FF00FF"/>
              </w:rPr>
            </w:pPr>
            <w:r w:rsidDel="00926708">
              <w:rPr>
                <w:b/>
                <w:color w:val="FF00FF"/>
              </w:rPr>
              <w:t xml:space="preserve"> </w:t>
            </w:r>
            <w:r w:rsidR="00366D9C"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F" w14:textId="77777777" w:rsidR="00906EA6" w:rsidRPr="008078CB" w:rsidRDefault="00906EA6" w:rsidP="00906EA6">
            <w:pPr>
              <w:pStyle w:val="TableText"/>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lastRenderedPageBreak/>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154B9C" w:rsidRPr="008078CB"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6" w:name="Maximum_Plan_Benefit"/>
            <w:r w:rsidRPr="008078CB">
              <w:rPr>
                <w:b/>
              </w:rPr>
              <w:lastRenderedPageBreak/>
              <w:t>Maximum Plan Benefit</w:t>
            </w:r>
            <w:bookmarkEnd w:id="46"/>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1C1B78A8" w:rsidR="00237F68" w:rsidRPr="008078CB" w:rsidRDefault="00C6725E" w:rsidP="003D3B68">
            <w:pPr>
              <w:pStyle w:val="TableText"/>
              <w:rPr>
                <w:color w:val="000000"/>
              </w:rPr>
            </w:pPr>
            <w:r w:rsidRPr="008078CB">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74457516" w:rsidR="00237F68" w:rsidRPr="008078CB" w:rsidRDefault="00C6725E" w:rsidP="003D3B68">
            <w:pPr>
              <w:pStyle w:val="TableText"/>
              <w:rPr>
                <w:color w:val="000000"/>
              </w:rPr>
            </w:pPr>
            <w:r w:rsidRPr="008078CB">
              <w:rPr>
                <w:b/>
                <w:color w:val="000000"/>
              </w:rPr>
              <w:t xml:space="preserve">No Maximum Plan Benefit </w:t>
            </w:r>
          </w:p>
        </w:tc>
      </w:tr>
      <w:tr w:rsidR="005C24F6" w:rsidRPr="008078CB"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7" w:name="Annual_Maximum_Benefit"/>
            <w:r w:rsidRPr="008078CB">
              <w:rPr>
                <w:rStyle w:val="CDVarBold"/>
                <w:rFonts w:ascii="Times New Roman" w:hAnsi="Times New Roman"/>
                <w:color w:val="000000"/>
              </w:rPr>
              <w:t>Annual Maximum Benefit</w:t>
            </w:r>
            <w:bookmarkEnd w:id="47"/>
          </w:p>
          <w:p w14:paraId="427EF342" w14:textId="77777777" w:rsidR="00814D5C" w:rsidRDefault="00814D5C" w:rsidP="00CB2D12">
            <w:pPr>
              <w:pStyle w:val="TableText"/>
              <w:rPr>
                <w:rStyle w:val="CDVar"/>
                <w:rFonts w:ascii="Times New Roman" w:hAnsi="Times New Roman"/>
                <w:b/>
                <w:color w:val="FF00FF"/>
              </w:rPr>
            </w:pPr>
          </w:p>
          <w:p w14:paraId="427EF343" w14:textId="1EC4D0E1" w:rsidR="00237F68" w:rsidRPr="008078CB" w:rsidRDefault="00237F68" w:rsidP="003D3B68">
            <w:pPr>
              <w:pStyle w:val="TableText"/>
              <w:rPr>
                <w:b/>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1CDF3C2E"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lastRenderedPageBreak/>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2740270A" w:rsidR="00154B9C" w:rsidRPr="008078CB" w:rsidRDefault="006C49CC">
            <w:pPr>
              <w:pStyle w:val="TableTextCharCharChar1"/>
              <w:jc w:val="center"/>
              <w:rPr>
                <w:b/>
                <w:bCs/>
                <w:color w:val="FF0000"/>
              </w:rPr>
            </w:pPr>
            <w:r>
              <w:rPr>
                <w:b/>
                <w:bCs/>
                <w:color w:val="FF0000"/>
              </w:rPr>
              <w:t>2007</w:t>
            </w:r>
            <w:r w:rsidR="00246DEA">
              <w:rPr>
                <w:b/>
                <w:bCs/>
                <w:color w:val="FF0000"/>
              </w:rPr>
              <w:t xml:space="preserve"> ASO CHOICE PLUS PS1 HSA 1</w:t>
            </w:r>
            <w:r>
              <w:rPr>
                <w:b/>
                <w:bCs/>
                <w:color w:val="FF0000"/>
              </w:rPr>
              <w:t>500 DED PLAN</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46EC9D66"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8" w:name="Do_deductibles_apply_to_outofpocket"/>
            <w:r w:rsidRPr="008078CB">
              <w:rPr>
                <w:b/>
                <w:bCs/>
                <w:color w:val="FF0000"/>
              </w:rPr>
              <w:t>Do deductibles apply to out-of-pocket?</w:t>
            </w:r>
            <w:bookmarkEnd w:id="48"/>
            <w:r w:rsidRPr="008078CB">
              <w:rPr>
                <w:b/>
                <w:bCs/>
                <w:color w:val="FF0000"/>
              </w:rPr>
              <w:t xml:space="preserve"> </w:t>
            </w:r>
          </w:p>
          <w:p w14:paraId="427EF355" w14:textId="7E5F33AF" w:rsidR="005734B7" w:rsidRPr="008078CB"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2E712069" w:rsidR="005734B7" w:rsidRPr="008078CB" w:rsidRDefault="005734B7" w:rsidP="003D3B68">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25B47C66" w:rsidR="005734B7" w:rsidRPr="008078CB" w:rsidRDefault="005734B7" w:rsidP="003D3B68">
            <w:pPr>
              <w:pStyle w:val="TableHeaderText"/>
              <w:rPr>
                <w:bCs/>
                <w:color w:val="FF0000"/>
              </w:rPr>
            </w:pPr>
            <w:r w:rsidRPr="008078CB">
              <w:rPr>
                <w:b w:val="0"/>
                <w:color w:val="FF0000"/>
              </w:rPr>
              <w:t xml:space="preserve">Yes </w:t>
            </w:r>
          </w:p>
        </w:tc>
      </w:tr>
      <w:tr w:rsidR="00FF32A9" w:rsidRPr="008078CB" w14:paraId="427EF364"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18150DC7"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49" w:name="Outofpocket_Cross_Apply"/>
            <w:r w:rsidRPr="008078CB">
              <w:rPr>
                <w:b/>
                <w:bCs/>
                <w:color w:val="FF0000"/>
              </w:rPr>
              <w:t>Out-of-pocket Cross Apply</w:t>
            </w:r>
            <w:bookmarkEnd w:id="49"/>
            <w:r w:rsidRPr="008078CB">
              <w:rPr>
                <w:b/>
                <w:bCs/>
                <w:color w:val="FF0000"/>
              </w:rPr>
              <w:t xml:space="preserve"> </w:t>
            </w:r>
          </w:p>
          <w:p w14:paraId="427EF366" w14:textId="0AE12B80"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4EBB8070" w:rsidR="00FF32A9" w:rsidRPr="00D06107" w:rsidRDefault="00B15887" w:rsidP="00B15887">
            <w:pPr>
              <w:jc w:val="center"/>
              <w:rPr>
                <w:sz w:val="24"/>
                <w:szCs w:val="24"/>
              </w:rPr>
            </w:pPr>
            <w:r w:rsidRPr="00B15887">
              <w:rPr>
                <w:color w:val="FF0000"/>
                <w:sz w:val="24"/>
                <w:szCs w:val="24"/>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2E337E1" w:rsidR="00FF32A9" w:rsidRPr="008078CB" w:rsidRDefault="00B15887">
            <w:pPr>
              <w:pStyle w:val="Heading5"/>
              <w:rPr>
                <w:bCs/>
                <w:color w:val="FF0000"/>
              </w:rPr>
            </w:pPr>
            <w:r w:rsidRPr="00CC53C1">
              <w:rPr>
                <w:color w:val="FF0000"/>
              </w:rPr>
              <w:t>Network to Non-Network and Non-Network to Network</w:t>
            </w:r>
          </w:p>
        </w:tc>
      </w:tr>
      <w:tr w:rsidR="00FF32A9" w:rsidRPr="008078CB" w14:paraId="427EF374"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50" w:name="Inpatient_confinement_deductible_applies"/>
            <w:r w:rsidRPr="008078CB">
              <w:rPr>
                <w:b/>
                <w:bCs/>
                <w:color w:val="FF0000"/>
              </w:rPr>
              <w:t xml:space="preserve">Inpatient confinement deductible applies to out-of-pocket  </w:t>
            </w:r>
          </w:p>
          <w:bookmarkEnd w:id="50"/>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51" w:name="Copay_Emergency_Apply_OOP"/>
            <w:r w:rsidRPr="008078CB">
              <w:rPr>
                <w:b/>
                <w:bCs/>
                <w:color w:val="FF0000"/>
              </w:rPr>
              <w:t xml:space="preserve">Copay emergency room apply to out-of-pocket </w:t>
            </w:r>
          </w:p>
          <w:bookmarkEnd w:id="51"/>
          <w:p w14:paraId="427EF376" w14:textId="0241C514"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270032E1" w:rsidR="00FF32A9" w:rsidRPr="008078CB" w:rsidRDefault="00FF32A9">
            <w:pPr>
              <w:pStyle w:val="TableHeaderText"/>
              <w:rPr>
                <w:b w:val="0"/>
                <w:color w:val="FF0000"/>
              </w:rPr>
            </w:pPr>
            <w:r w:rsidRPr="008078CB">
              <w:rPr>
                <w:b w:val="0"/>
                <w:color w:val="FF0000"/>
              </w:rPr>
              <w:t>Not Applicable</w:t>
            </w:r>
          </w:p>
          <w:p w14:paraId="427EF379" w14:textId="77777777" w:rsidR="00FF32A9" w:rsidRPr="008078CB" w:rsidRDefault="00FF32A9" w:rsidP="00D4052C">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43AA6C5E" w:rsidR="00FF32A9" w:rsidRPr="008078CB" w:rsidRDefault="00FF32A9">
            <w:pPr>
              <w:pStyle w:val="TableHeaderText"/>
              <w:rPr>
                <w:b w:val="0"/>
                <w:color w:val="FF0000"/>
              </w:rPr>
            </w:pPr>
            <w:r w:rsidRPr="008078CB">
              <w:rPr>
                <w:b w:val="0"/>
                <w:color w:val="FF0000"/>
              </w:rPr>
              <w:t>Not Applicable</w:t>
            </w:r>
          </w:p>
          <w:p w14:paraId="427EF37C" w14:textId="77777777" w:rsidR="00FF32A9" w:rsidRPr="008078CB" w:rsidRDefault="00FF32A9" w:rsidP="00D4052C">
            <w:pPr>
              <w:pStyle w:val="TableHeaderText"/>
              <w:rPr>
                <w:b w:val="0"/>
                <w:color w:val="FF0000"/>
              </w:rPr>
            </w:pPr>
          </w:p>
        </w:tc>
      </w:tr>
      <w:tr w:rsidR="00FF32A9" w:rsidRPr="008078CB" w14:paraId="427EF385" w14:textId="77777777" w:rsidTr="00B15887">
        <w:trPr>
          <w:trHeight w:val="687"/>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2" w:name="Copay_office_apply_to_outofpocket"/>
            <w:r w:rsidRPr="008078CB">
              <w:rPr>
                <w:b/>
                <w:bCs/>
                <w:color w:val="FF0000"/>
              </w:rPr>
              <w:t>Copay office apply to out-of-pocket</w:t>
            </w:r>
            <w:bookmarkEnd w:id="52"/>
            <w:r w:rsidRPr="008078CB">
              <w:rPr>
                <w:b/>
                <w:bCs/>
                <w:color w:val="FF0000"/>
              </w:rPr>
              <w:t xml:space="preserve"> </w:t>
            </w:r>
          </w:p>
          <w:p w14:paraId="427EF37F" w14:textId="49EC3ECB"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3" w:name="Copay_Office_Premium_Apply_OOP"/>
            <w:r w:rsidRPr="008078CB">
              <w:rPr>
                <w:b/>
                <w:bCs/>
                <w:color w:val="FF0000"/>
              </w:rPr>
              <w:t>Copay Premium Designated office apply to out-of-pocket</w:t>
            </w:r>
            <w:bookmarkEnd w:id="53"/>
          </w:p>
          <w:p w14:paraId="427EF387" w14:textId="1E165A84"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4" w:name="Copay_hospital_apply_to_outofpocket"/>
            <w:r w:rsidRPr="008078CB">
              <w:rPr>
                <w:b/>
                <w:bCs/>
                <w:color w:val="FF0000"/>
              </w:rPr>
              <w:t>Copay hospital apply to out-of-pocket</w:t>
            </w:r>
            <w:bookmarkEnd w:id="54"/>
            <w:r w:rsidRPr="008078CB">
              <w:rPr>
                <w:b/>
                <w:bCs/>
                <w:color w:val="FF0000"/>
              </w:rPr>
              <w:t xml:space="preserve"> </w:t>
            </w:r>
          </w:p>
          <w:p w14:paraId="427EF390" w14:textId="60A09200"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5" w:name="Copay_Hospital_Premium_Apply_OOP"/>
            <w:r w:rsidRPr="008078CB">
              <w:rPr>
                <w:b/>
                <w:bCs/>
                <w:color w:val="FF0000"/>
              </w:rPr>
              <w:t>Copay Premium Designated hospital apply to out-of-pocket</w:t>
            </w:r>
            <w:bookmarkEnd w:id="55"/>
          </w:p>
          <w:p w14:paraId="427EF398" w14:textId="00B8576E"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6" w:name="Copay_Outpatient_Surgery_Apply_OOP"/>
            <w:r w:rsidRPr="008078CB">
              <w:rPr>
                <w:b/>
                <w:bCs/>
                <w:color w:val="FF0000"/>
              </w:rPr>
              <w:t>Copay outpatient surgical facility apply to out-of-pocket</w:t>
            </w:r>
            <w:bookmarkEnd w:id="56"/>
          </w:p>
          <w:p w14:paraId="427EF3A1" w14:textId="00C560C8"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7" w:name="Copay_urgent_care_center_services_apply"/>
            <w:r w:rsidRPr="008078CB">
              <w:rPr>
                <w:b/>
                <w:bCs/>
                <w:color w:val="FF0000"/>
              </w:rPr>
              <w:t>Copay urgent care center services apply to out-of-pocket</w:t>
            </w:r>
            <w:bookmarkEnd w:id="57"/>
          </w:p>
          <w:p w14:paraId="427EF3AA" w14:textId="3A4097B5"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8" w:name="Coinsurance_apply_to_out_of_pocket"/>
            <w:r w:rsidRPr="008078CB">
              <w:rPr>
                <w:b/>
                <w:bCs/>
                <w:color w:val="FF0000"/>
              </w:rPr>
              <w:t>Coinsurance apply to out of pocket</w:t>
            </w:r>
            <w:bookmarkEnd w:id="58"/>
          </w:p>
          <w:p w14:paraId="427EF3B1" w14:textId="29DEF29D"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7AECBB4B" w:rsidR="00FF32A9" w:rsidRPr="008078CB" w:rsidRDefault="00FF32A9" w:rsidP="00CE58BA">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5876EEEB" w:rsidR="00FF32A9" w:rsidRPr="008078CB" w:rsidRDefault="00FF32A9" w:rsidP="00CE58BA">
            <w:pPr>
              <w:pStyle w:val="TableHeaderText"/>
              <w:rPr>
                <w:b w:val="0"/>
                <w:color w:val="FF0000"/>
              </w:rPr>
            </w:pPr>
            <w:r w:rsidRPr="008078CB">
              <w:rPr>
                <w:b w:val="0"/>
                <w:color w:val="FF0000"/>
              </w:rPr>
              <w:t xml:space="preserve">Yes </w:t>
            </w:r>
          </w:p>
        </w:tc>
      </w:tr>
      <w:tr w:rsidR="009B3B55" w:rsidRPr="008078CB" w14:paraId="427EF3C0" w14:textId="77777777" w:rsidTr="00B15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505AE3E1" w:rsidR="009B3B55" w:rsidRPr="00EC3579" w:rsidRDefault="009B3B55" w:rsidP="00D228C6">
            <w:pPr>
              <w:pStyle w:val="TableTextCharCharChar1"/>
              <w:rPr>
                <w:b/>
                <w:bCs/>
                <w:color w:val="FF0000"/>
                <w:szCs w:val="24"/>
              </w:rPr>
            </w:pPr>
            <w:bookmarkStart w:id="59" w:name="OON_Reimbursement"/>
            <w:bookmarkStart w:id="60" w:name="Out_of_Network_Benefits_1"/>
            <w:r w:rsidRPr="009B3B55">
              <w:rPr>
                <w:b/>
                <w:bCs/>
                <w:color w:val="FF0000"/>
                <w:szCs w:val="24"/>
              </w:rPr>
              <w:t>Out-of-Network Reimbursement</w:t>
            </w:r>
            <w:r w:rsidRPr="00912314">
              <w:rPr>
                <w:b/>
                <w:bCs/>
                <w:color w:val="FF0000"/>
                <w:szCs w:val="24"/>
              </w:rPr>
              <w:t xml:space="preserve"> </w:t>
            </w:r>
            <w:bookmarkEnd w:id="59"/>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B99AE28" w14:textId="77777777" w:rsidR="009B3B55" w:rsidRPr="00CE5126" w:rsidRDefault="009B3B55" w:rsidP="00F15945">
            <w:pPr>
              <w:rPr>
                <w:b/>
                <w:bCs/>
                <w:color w:val="FF0000"/>
                <w:sz w:val="24"/>
                <w:szCs w:val="24"/>
              </w:rPr>
            </w:pPr>
            <w:r w:rsidRPr="00CE5126">
              <w:rPr>
                <w:b/>
                <w:bCs/>
                <w:color w:val="FF0000"/>
                <w:sz w:val="24"/>
                <w:szCs w:val="24"/>
              </w:rPr>
              <w:t>What type of Reimbursement Policy does the plan have?</w:t>
            </w:r>
          </w:p>
          <w:p w14:paraId="71BAE7B4" w14:textId="77777777" w:rsidR="009B3B55" w:rsidRPr="00CE5126" w:rsidRDefault="009B3B55" w:rsidP="00F15945">
            <w:pPr>
              <w:rPr>
                <w:color w:val="FF0000"/>
                <w:sz w:val="24"/>
                <w:szCs w:val="24"/>
              </w:rPr>
            </w:pPr>
            <w:r w:rsidRPr="00CE5126">
              <w:rPr>
                <w:color w:val="FF0000"/>
                <w:sz w:val="24"/>
                <w:szCs w:val="24"/>
              </w:rPr>
              <w:t xml:space="preserve">Maximum Non-Network Reimbursement </w:t>
            </w:r>
            <w:r w:rsidRPr="009B3B55">
              <w:rPr>
                <w:rStyle w:val="CSRViewStandardChar"/>
              </w:rPr>
              <w:t>P</w:t>
            </w:r>
            <w:r w:rsidRPr="00912314">
              <w:rPr>
                <w:rStyle w:val="CSRViewStandardChar"/>
              </w:rPr>
              <w:t>rogram (</w:t>
            </w:r>
            <w:r w:rsidRPr="00CE5126">
              <w:rPr>
                <w:color w:val="FF0000"/>
                <w:sz w:val="24"/>
                <w:szCs w:val="24"/>
              </w:rPr>
              <w:t>MNRP)</w:t>
            </w:r>
            <w:r w:rsidRPr="00CE5126">
              <w:rPr>
                <w:sz w:val="24"/>
                <w:szCs w:val="24"/>
              </w:rPr>
              <w:t xml:space="preserve"> </w:t>
            </w:r>
          </w:p>
          <w:p w14:paraId="2A57E6EB" w14:textId="77777777" w:rsidR="009B3B55" w:rsidRPr="00CE5126" w:rsidRDefault="009B3B55" w:rsidP="00F15945">
            <w:pPr>
              <w:rPr>
                <w:b/>
                <w:bCs/>
                <w:color w:val="FF0000"/>
                <w:sz w:val="24"/>
                <w:szCs w:val="24"/>
              </w:rPr>
            </w:pPr>
          </w:p>
          <w:p w14:paraId="094288E3" w14:textId="77777777" w:rsidR="009B3B55" w:rsidRPr="00CE5126" w:rsidRDefault="009B3B55" w:rsidP="00F15945">
            <w:pPr>
              <w:rPr>
                <w:b/>
                <w:bCs/>
                <w:color w:val="FF0000"/>
                <w:sz w:val="24"/>
                <w:szCs w:val="24"/>
              </w:rPr>
            </w:pPr>
            <w:r w:rsidRPr="00CE5126">
              <w:rPr>
                <w:b/>
                <w:bCs/>
                <w:color w:val="FF0000"/>
                <w:sz w:val="24"/>
                <w:szCs w:val="24"/>
              </w:rPr>
              <w:lastRenderedPageBreak/>
              <w:t>How is the allowed amount determined?</w:t>
            </w:r>
          </w:p>
          <w:p w14:paraId="588A12D4" w14:textId="77777777" w:rsidR="009B3B55" w:rsidRPr="00CE5126" w:rsidRDefault="009B3B55" w:rsidP="00F15945">
            <w:pPr>
              <w:contextualSpacing/>
              <w:rPr>
                <w:color w:val="FF0000"/>
                <w:sz w:val="24"/>
                <w:szCs w:val="24"/>
              </w:rPr>
            </w:pPr>
            <w:r w:rsidRPr="00CE5126">
              <w:rPr>
                <w:b/>
                <w:color w:val="FF0000"/>
                <w:sz w:val="24"/>
                <w:szCs w:val="24"/>
              </w:rPr>
              <w:t>MNRP</w:t>
            </w:r>
            <w:r w:rsidRPr="00CE5126">
              <w:rPr>
                <w:color w:val="FF0000"/>
                <w:sz w:val="24"/>
                <w:szCs w:val="24"/>
              </w:rPr>
              <w:t xml:space="preserve"> </w:t>
            </w:r>
            <w:r w:rsidRPr="00CE5126">
              <w:rPr>
                <w:b/>
                <w:bCs/>
                <w:color w:val="FF00FF"/>
                <w:sz w:val="24"/>
                <w:szCs w:val="24"/>
              </w:rPr>
              <w:t xml:space="preserve"> </w:t>
            </w:r>
          </w:p>
          <w:p w14:paraId="440128DB" w14:textId="77777777" w:rsidR="009B3B55" w:rsidRPr="00CE5126" w:rsidRDefault="009B3B55" w:rsidP="00E35F39">
            <w:pPr>
              <w:pStyle w:val="ListParagraph"/>
              <w:numPr>
                <w:ilvl w:val="0"/>
                <w:numId w:val="24"/>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CE5126">
              <w:rPr>
                <w:rFonts w:ascii="Times New Roman" w:hAnsi="Times New Roman" w:cs="Times New Roman"/>
                <w:b/>
                <w:bCs/>
                <w:color w:val="FF0000"/>
                <w:sz w:val="24"/>
                <w:szCs w:val="24"/>
              </w:rPr>
              <w:t>110%</w:t>
            </w:r>
            <w:r w:rsidRPr="00CE5126">
              <w:rPr>
                <w:rFonts w:ascii="Times New Roman" w:hAnsi="Times New Roman" w:cs="Times New Roman"/>
                <w:color w:val="FF0000"/>
                <w:sz w:val="24"/>
                <w:szCs w:val="24"/>
              </w:rPr>
              <w:t xml:space="preserve"> of the published rates allowed by the </w:t>
            </w:r>
            <w:r w:rsidRPr="00CE5126">
              <w:rPr>
                <w:rFonts w:ascii="Times New Roman" w:hAnsi="Times New Roman" w:cs="Times New Roman"/>
                <w:i/>
                <w:iCs/>
                <w:color w:val="FF0000"/>
                <w:sz w:val="24"/>
                <w:szCs w:val="24"/>
              </w:rPr>
              <w:t>Centers for Medicare and Medicaid Services (CMS)</w:t>
            </w:r>
            <w:r w:rsidRPr="00CE5126">
              <w:rPr>
                <w:rFonts w:ascii="Times New Roman" w:hAnsi="Times New Roman" w:cs="Times New Roman"/>
                <w:color w:val="FF0000"/>
                <w:sz w:val="24"/>
                <w:szCs w:val="24"/>
              </w:rPr>
              <w:t xml:space="preserve"> for the same or similar service within the geographic market with the exception of: </w:t>
            </w:r>
          </w:p>
          <w:p w14:paraId="7B892B3A" w14:textId="77777777" w:rsidR="009B3B55" w:rsidRPr="00CE5126" w:rsidRDefault="009B3B55" w:rsidP="00E35F39">
            <w:pPr>
              <w:numPr>
                <w:ilvl w:val="0"/>
                <w:numId w:val="14"/>
              </w:numPr>
              <w:spacing w:after="200" w:line="276" w:lineRule="auto"/>
              <w:contextualSpacing/>
              <w:rPr>
                <w:color w:val="FF0000"/>
                <w:sz w:val="24"/>
                <w:szCs w:val="24"/>
              </w:rPr>
            </w:pPr>
            <w:r w:rsidRPr="00CE5126" w:rsidDel="00BD4B6C">
              <w:rPr>
                <w:b/>
                <w:bCs/>
                <w:color w:val="FF00FF"/>
                <w:sz w:val="24"/>
                <w:szCs w:val="24"/>
              </w:rPr>
              <w:t xml:space="preserve"> </w:t>
            </w:r>
            <w:r w:rsidRPr="00CE5126">
              <w:rPr>
                <w:b/>
                <w:bCs/>
                <w:color w:val="FF0000"/>
                <w:sz w:val="24"/>
                <w:szCs w:val="24"/>
              </w:rPr>
              <w:t>50%</w:t>
            </w:r>
            <w:r w:rsidRPr="00CE5126">
              <w:rPr>
                <w:color w:val="FF0000"/>
                <w:sz w:val="24"/>
                <w:szCs w:val="24"/>
              </w:rPr>
              <w:t xml:space="preserve"> for the same or similar laboratory service. </w:t>
            </w:r>
          </w:p>
          <w:p w14:paraId="584C4FD2" w14:textId="77777777" w:rsidR="009B3B55" w:rsidRPr="00CE5126" w:rsidRDefault="009B3B55" w:rsidP="00E35F39">
            <w:pPr>
              <w:numPr>
                <w:ilvl w:val="0"/>
                <w:numId w:val="14"/>
              </w:numPr>
              <w:spacing w:after="200" w:line="276" w:lineRule="auto"/>
              <w:contextualSpacing/>
              <w:rPr>
                <w:color w:val="FF0000"/>
                <w:sz w:val="24"/>
                <w:szCs w:val="24"/>
              </w:rPr>
            </w:pPr>
            <w:r w:rsidRPr="00CE5126" w:rsidDel="00BD4B6C">
              <w:rPr>
                <w:b/>
                <w:bCs/>
                <w:color w:val="FF00FF"/>
                <w:sz w:val="24"/>
                <w:szCs w:val="24"/>
              </w:rPr>
              <w:t xml:space="preserve"> </w:t>
            </w:r>
            <w:r w:rsidRPr="00CE5126">
              <w:rPr>
                <w:b/>
                <w:bCs/>
                <w:color w:val="FF0000"/>
                <w:sz w:val="24"/>
                <w:szCs w:val="24"/>
              </w:rPr>
              <w:t>45%</w:t>
            </w:r>
            <w:r w:rsidRPr="00CE5126">
              <w:rPr>
                <w:color w:val="FF0000"/>
                <w:sz w:val="24"/>
                <w:szCs w:val="24"/>
              </w:rPr>
              <w:t xml:space="preserve"> for the same or similar durable medical equipment.</w:t>
            </w:r>
          </w:p>
          <w:p w14:paraId="029F1FF5" w14:textId="77777777" w:rsidR="009B3B55" w:rsidRPr="00CE5126" w:rsidRDefault="009B3B55" w:rsidP="00E35F39">
            <w:pPr>
              <w:numPr>
                <w:ilvl w:val="0"/>
                <w:numId w:val="14"/>
              </w:numPr>
              <w:spacing w:line="276" w:lineRule="auto"/>
              <w:contextualSpacing/>
              <w:rPr>
                <w:color w:val="FF0000"/>
                <w:sz w:val="24"/>
                <w:szCs w:val="24"/>
              </w:rPr>
            </w:pPr>
            <w:r w:rsidRPr="00CE5126">
              <w:rPr>
                <w:b/>
                <w:bCs/>
                <w:color w:val="FF0000"/>
                <w:sz w:val="24"/>
                <w:szCs w:val="24"/>
              </w:rPr>
              <w:t>50%</w:t>
            </w:r>
            <w:r w:rsidRPr="00CE5126">
              <w:rPr>
                <w:color w:val="FF0000"/>
                <w:sz w:val="24"/>
                <w:szCs w:val="24"/>
              </w:rPr>
              <w:t xml:space="preserve"> of the provider's billed charges</w:t>
            </w:r>
          </w:p>
          <w:p w14:paraId="2D99A65D" w14:textId="77777777" w:rsidR="009B3B55" w:rsidRPr="009B3B55" w:rsidRDefault="009B3B55" w:rsidP="00F15945">
            <w:pPr>
              <w:pStyle w:val="CSRView-Bullet1"/>
            </w:pPr>
            <w:r w:rsidRPr="009B3B55">
              <w:t xml:space="preserve">For Mental Health Services and Substance Use Disorder Services the Eligible Expense will be reduced by: </w:t>
            </w:r>
          </w:p>
          <w:p w14:paraId="7A9005A4" w14:textId="77777777" w:rsidR="009B3B55" w:rsidRPr="00CE5126" w:rsidRDefault="009B3B55" w:rsidP="00E35F39">
            <w:pPr>
              <w:numPr>
                <w:ilvl w:val="0"/>
                <w:numId w:val="15"/>
              </w:numPr>
              <w:spacing w:after="200" w:line="276" w:lineRule="auto"/>
              <w:contextualSpacing/>
              <w:rPr>
                <w:color w:val="FF0000"/>
                <w:sz w:val="24"/>
                <w:szCs w:val="24"/>
              </w:rPr>
            </w:pPr>
            <w:r w:rsidRPr="00CE5126">
              <w:rPr>
                <w:b/>
                <w:bCs/>
                <w:color w:val="FF0000"/>
                <w:sz w:val="24"/>
                <w:szCs w:val="24"/>
              </w:rPr>
              <w:t>25%</w:t>
            </w:r>
            <w:r w:rsidRPr="00CE5126">
              <w:rPr>
                <w:color w:val="FF0000"/>
                <w:sz w:val="24"/>
                <w:szCs w:val="24"/>
              </w:rPr>
              <w:t xml:space="preserve"> for Covered Health Services provided by a psychologist </w:t>
            </w:r>
          </w:p>
          <w:p w14:paraId="02355CD8" w14:textId="77777777" w:rsidR="009B3B55" w:rsidRPr="00CE5126" w:rsidRDefault="009B3B55" w:rsidP="00E35F39">
            <w:pPr>
              <w:numPr>
                <w:ilvl w:val="0"/>
                <w:numId w:val="15"/>
              </w:numPr>
              <w:spacing w:after="200" w:line="276" w:lineRule="auto"/>
              <w:contextualSpacing/>
              <w:rPr>
                <w:strike/>
                <w:color w:val="FF0000"/>
                <w:sz w:val="24"/>
                <w:szCs w:val="24"/>
              </w:rPr>
            </w:pPr>
            <w:r w:rsidRPr="00CE5126">
              <w:rPr>
                <w:b/>
                <w:bCs/>
                <w:color w:val="FF0000"/>
                <w:sz w:val="24"/>
                <w:szCs w:val="24"/>
              </w:rPr>
              <w:t>35%</w:t>
            </w:r>
            <w:r w:rsidRPr="00CE5126">
              <w:rPr>
                <w:color w:val="FF0000"/>
                <w:sz w:val="24"/>
                <w:szCs w:val="24"/>
              </w:rPr>
              <w:t xml:space="preserve"> for Covered Health Services provided by a </w:t>
            </w:r>
            <w:proofErr w:type="gramStart"/>
            <w:r w:rsidRPr="00CE5126">
              <w:rPr>
                <w:color w:val="FF0000"/>
                <w:sz w:val="24"/>
                <w:szCs w:val="24"/>
              </w:rPr>
              <w:t>masters</w:t>
            </w:r>
            <w:proofErr w:type="gramEnd"/>
            <w:r w:rsidRPr="00CE5126">
              <w:rPr>
                <w:color w:val="FF0000"/>
                <w:sz w:val="24"/>
                <w:szCs w:val="24"/>
              </w:rPr>
              <w:t xml:space="preserve"> level counselor.</w:t>
            </w:r>
          </w:p>
          <w:p w14:paraId="53A0F18C" w14:textId="77777777" w:rsidR="009E0941" w:rsidRDefault="009E0941" w:rsidP="009E0941">
            <w:pPr>
              <w:spacing w:line="276" w:lineRule="auto"/>
              <w:rPr>
                <w:b/>
                <w:color w:val="FF0000"/>
                <w:sz w:val="24"/>
                <w:szCs w:val="24"/>
              </w:rPr>
            </w:pPr>
          </w:p>
          <w:p w14:paraId="605F59E7" w14:textId="77777777" w:rsidR="009E0941" w:rsidRDefault="009E0941" w:rsidP="009E0941">
            <w:pPr>
              <w:spacing w:line="276" w:lineRule="auto"/>
              <w:rPr>
                <w:b/>
                <w:color w:val="FF0000"/>
                <w:sz w:val="24"/>
                <w:szCs w:val="24"/>
              </w:rPr>
            </w:pPr>
          </w:p>
          <w:p w14:paraId="60BE7E4C" w14:textId="77777777" w:rsidR="009E0941" w:rsidRPr="00B77DA8" w:rsidRDefault="009E0941" w:rsidP="009E0941">
            <w:pPr>
              <w:spacing w:line="276" w:lineRule="auto"/>
              <w:rPr>
                <w:b/>
                <w:color w:val="0000FF"/>
                <w:sz w:val="24"/>
                <w:szCs w:val="24"/>
              </w:rPr>
            </w:pPr>
            <w:r w:rsidRPr="00B77DA8">
              <w:rPr>
                <w:b/>
                <w:color w:val="FF0000"/>
                <w:sz w:val="24"/>
                <w:szCs w:val="24"/>
              </w:rPr>
              <w:t>Shared Savings:</w:t>
            </w:r>
          </w:p>
          <w:p w14:paraId="070008FF" w14:textId="23F01E42" w:rsidR="009E0941" w:rsidRPr="00B77DA8" w:rsidRDefault="009D406E" w:rsidP="009E0941">
            <w:pPr>
              <w:pStyle w:val="TableText"/>
              <w:rPr>
                <w:b/>
                <w:color w:val="FF00FF"/>
                <w:szCs w:val="24"/>
              </w:rPr>
            </w:pPr>
            <w:r w:rsidRPr="00B77DA8">
              <w:rPr>
                <w:b/>
                <w:color w:val="FF0000"/>
                <w:szCs w:val="24"/>
              </w:rPr>
              <w:t>SSP Discounts, Fee Negotiations and OCM</w:t>
            </w:r>
          </w:p>
          <w:p w14:paraId="2765DAE2" w14:textId="77777777" w:rsidR="009E0941" w:rsidRPr="00B77DA8" w:rsidRDefault="009E0941" w:rsidP="009E0941">
            <w:pPr>
              <w:pStyle w:val="TableText"/>
              <w:rPr>
                <w:b/>
                <w:color w:val="FF0000"/>
                <w:szCs w:val="24"/>
              </w:rPr>
            </w:pPr>
          </w:p>
          <w:p w14:paraId="098AC514" w14:textId="77777777" w:rsidR="009E0941" w:rsidRPr="00B77DA8" w:rsidRDefault="009E0941" w:rsidP="009E0941">
            <w:pPr>
              <w:spacing w:line="276" w:lineRule="auto"/>
              <w:rPr>
                <w:b/>
                <w:bCs/>
                <w:color w:val="FF00FF"/>
                <w:sz w:val="24"/>
                <w:szCs w:val="24"/>
              </w:rPr>
            </w:pPr>
          </w:p>
          <w:p w14:paraId="2BB753DA" w14:textId="77777777" w:rsidR="009E0941" w:rsidRPr="00B77DA8" w:rsidRDefault="009E0941" w:rsidP="009E0941">
            <w:pPr>
              <w:spacing w:line="276" w:lineRule="auto"/>
              <w:rPr>
                <w:b/>
                <w:bCs/>
                <w:color w:val="FF0000"/>
                <w:sz w:val="24"/>
                <w:szCs w:val="24"/>
              </w:rPr>
            </w:pPr>
            <w:r w:rsidRPr="00B77DA8">
              <w:rPr>
                <w:b/>
                <w:bCs/>
                <w:color w:val="FF0000"/>
                <w:sz w:val="24"/>
                <w:szCs w:val="24"/>
              </w:rPr>
              <w:t>Facility R&amp;C:</w:t>
            </w:r>
          </w:p>
          <w:p w14:paraId="3318A5E4" w14:textId="77777777" w:rsidR="009E0941" w:rsidRPr="00B77DA8" w:rsidRDefault="009E0941" w:rsidP="009E0941">
            <w:pPr>
              <w:pStyle w:val="TableTextCharCharChar1"/>
              <w:rPr>
                <w:color w:val="FF0000"/>
                <w:szCs w:val="24"/>
              </w:rPr>
            </w:pPr>
            <w:r w:rsidRPr="00B77DA8">
              <w:rPr>
                <w:color w:val="FF0000"/>
                <w:szCs w:val="24"/>
              </w:rPr>
              <w:t>No</w:t>
            </w:r>
          </w:p>
          <w:p w14:paraId="54376C1C" w14:textId="77777777" w:rsidR="009B3B55" w:rsidRPr="00CE5126" w:rsidRDefault="009B3B55" w:rsidP="00F15945">
            <w:pPr>
              <w:rPr>
                <w:b/>
                <w:bCs/>
                <w:sz w:val="24"/>
                <w:szCs w:val="24"/>
              </w:rPr>
            </w:pPr>
          </w:p>
          <w:p w14:paraId="427EF3BF" w14:textId="77777777" w:rsidR="009B3B55" w:rsidRPr="00CE5126" w:rsidRDefault="009B3B55" w:rsidP="003D3B68">
            <w:pPr>
              <w:rPr>
                <w:b/>
                <w:color w:val="0000FF"/>
                <w:sz w:val="24"/>
                <w:szCs w:val="24"/>
              </w:rPr>
            </w:pP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05B93707" w14:textId="77777777" w:rsidR="001968B2" w:rsidRDefault="001968B2" w:rsidP="00A8344D"/>
    <w:p w14:paraId="409BC915"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37DF303" w14:textId="77777777" w:rsidR="001968B2" w:rsidRPr="00E61FEE" w:rsidRDefault="001968B2" w:rsidP="001968B2">
      <w:pPr>
        <w:pStyle w:val="iBAAGStandardText"/>
        <w:rPr>
          <w:rFonts w:ascii="Times New Roman" w:hAnsi="Times New Roman" w:cs="Times New Roman"/>
          <w:i/>
        </w:rPr>
      </w:pPr>
    </w:p>
    <w:p w14:paraId="2D80C895" w14:textId="01E20D98" w:rsidR="001968B2" w:rsidRPr="008078CB" w:rsidRDefault="001968B2" w:rsidP="001968B2">
      <w:r w:rsidRPr="00E61FEE">
        <w:rPr>
          <w:i/>
          <w:iCs/>
          <w:sz w:val="24"/>
          <w:szCs w:val="24"/>
        </w:rPr>
        <w:t xml:space="preserve">Providers, this summary is for members, to review the terms of your participation agreement, please </w:t>
      </w:r>
      <w:r w:rsidRPr="003C7E96">
        <w:rPr>
          <w:i/>
          <w:iCs/>
          <w:sz w:val="24"/>
          <w:szCs w:val="24"/>
        </w:rPr>
        <w:t xml:space="preserve">visit </w:t>
      </w:r>
      <w:hyperlink r:id="rId18" w:history="1">
        <w:r w:rsidR="003C7E96" w:rsidRPr="00DB6148">
          <w:rPr>
            <w:rStyle w:val="Hyperlink"/>
            <w:i/>
            <w:iCs/>
          </w:rPr>
          <w:t>uhcprovider.com</w:t>
        </w:r>
      </w:hyperlink>
    </w:p>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1" w:name="Coinsurance"/>
      <w:r w:rsidRPr="008078CB">
        <w:rPr>
          <w:b/>
          <w:bCs/>
          <w:color w:val="0000FF"/>
          <w:sz w:val="28"/>
        </w:rPr>
        <w:t>COINSURANCE</w:t>
      </w:r>
    </w:p>
    <w:bookmarkEnd w:id="61"/>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C7E9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15CB3E0A"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52A58AAE"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2" w:name="Patient_Protection_and_Affordable_Care_A"/>
            <w:r w:rsidRPr="008078CB">
              <w:rPr>
                <w:b/>
              </w:rPr>
              <w:t>Patient Protection and Affordable Care Act (PPACA)</w:t>
            </w:r>
            <w:bookmarkEnd w:id="62"/>
          </w:p>
          <w:p w14:paraId="427EF3D6" w14:textId="77777777" w:rsidR="00622AE1" w:rsidRPr="008078CB" w:rsidRDefault="00622AE1">
            <w:pPr>
              <w:pStyle w:val="TableTextCharCharChar1"/>
              <w:numPr>
                <w:ilvl w:val="12"/>
                <w:numId w:val="0"/>
              </w:numPr>
              <w:rPr>
                <w:b/>
              </w:rPr>
            </w:pPr>
          </w:p>
          <w:p w14:paraId="427EF3D7" w14:textId="77777777" w:rsidR="00622AE1" w:rsidRPr="008078CB" w:rsidRDefault="00622AE1">
            <w:pPr>
              <w:pStyle w:val="TableTextCharCharChar1"/>
              <w:numPr>
                <w:ilvl w:val="12"/>
                <w:numId w:val="0"/>
              </w:numPr>
              <w:rPr>
                <w:b/>
              </w:rPr>
            </w:pPr>
          </w:p>
          <w:p w14:paraId="427EF3DA" w14:textId="77777777" w:rsidR="00C6725E" w:rsidRPr="008078CB" w:rsidRDefault="00C6725E" w:rsidP="000063A0">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5" w14:textId="77777777" w:rsidR="00C6725E" w:rsidRPr="008078CB" w:rsidRDefault="00C6725E" w:rsidP="00C6725E">
            <w:pPr>
              <w:pStyle w:val="TableText"/>
              <w:rPr>
                <w:rFonts w:eastAsia="DeVinne-Italic"/>
                <w:color w:val="000000"/>
              </w:rPr>
            </w:pPr>
          </w:p>
          <w:p w14:paraId="427EF3E8" w14:textId="6A5BDD2F" w:rsidR="00C6725E" w:rsidRPr="008078CB" w:rsidRDefault="000063A0" w:rsidP="00C6725E">
            <w:pPr>
              <w:pStyle w:val="TableText"/>
              <w:rPr>
                <w:color w:val="000000"/>
              </w:rPr>
            </w:pPr>
            <w:r w:rsidDel="000063A0">
              <w:rPr>
                <w:rFonts w:eastAsia="DeVinne-Italic"/>
              </w:rPr>
              <w:t xml:space="preserve"> </w:t>
            </w:r>
            <w:r w:rsidR="00C6725E" w:rsidRPr="008078CB">
              <w:rPr>
                <w:b/>
                <w:color w:val="000000"/>
              </w:rPr>
              <w:t>Patient Protection Notices</w:t>
            </w:r>
          </w:p>
          <w:p w14:paraId="427EF3E9" w14:textId="77777777" w:rsidR="00C6725E" w:rsidRPr="008078CB" w:rsidRDefault="00C6725E" w:rsidP="00C6725E">
            <w:pPr>
              <w:pStyle w:val="TableText"/>
              <w:rPr>
                <w:color w:val="000000"/>
              </w:rPr>
            </w:pPr>
            <w:r w:rsidRPr="008078CB">
              <w:rPr>
                <w:color w:val="000000"/>
              </w:rPr>
              <w:t xml:space="preserve">The Claims Administrator generally allows the designation of a primary care provider. You have the right to designate any primary care provider who participates in the Claims Administrator’s network and who is available to accept </w:t>
            </w:r>
            <w:r w:rsidRPr="008078CB">
              <w:rPr>
                <w:color w:val="000000"/>
              </w:rPr>
              <w:lastRenderedPageBreak/>
              <w:t>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8078CB" w:rsidRDefault="00C6725E" w:rsidP="00C6725E">
            <w:pPr>
              <w:pStyle w:val="TableText"/>
              <w:rPr>
                <w:color w:val="000000"/>
              </w:rPr>
            </w:pPr>
          </w:p>
          <w:p w14:paraId="427EF3EB" w14:textId="77777777" w:rsidR="00C6725E" w:rsidRPr="008078CB" w:rsidRDefault="00C6725E" w:rsidP="00C6725E">
            <w:pPr>
              <w:pStyle w:val="TableText"/>
              <w:rPr>
                <w:color w:val="000000"/>
              </w:rPr>
            </w:pPr>
            <w:r w:rsidRPr="008078CB">
              <w:rPr>
                <w:color w:val="000000"/>
              </w:rPr>
              <w:t>For children, you may designate a pediatrician as the primary care provider.</w:t>
            </w:r>
          </w:p>
          <w:p w14:paraId="427EF3EC" w14:textId="77777777" w:rsidR="00C6725E" w:rsidRPr="008078CB" w:rsidRDefault="00C6725E" w:rsidP="00C6725E">
            <w:pPr>
              <w:pStyle w:val="TableText"/>
              <w:rPr>
                <w:color w:val="000000"/>
              </w:rPr>
            </w:pPr>
          </w:p>
          <w:p w14:paraId="427EF3ED" w14:textId="61414F7B" w:rsidR="00C6725E" w:rsidRPr="008078CB" w:rsidRDefault="00C6725E" w:rsidP="00C6725E">
            <w:pPr>
              <w:pStyle w:val="TableTextCharCharChar1"/>
              <w:numPr>
                <w:ilvl w:val="12"/>
                <w:numId w:val="0"/>
              </w:numPr>
              <w:rPr>
                <w:b/>
                <w:color w:val="FF00FF"/>
              </w:rPr>
            </w:pPr>
            <w:r w:rsidRPr="008078C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8078CB" w:rsidRDefault="000B6DA6" w:rsidP="00C6725E">
            <w:pPr>
              <w:pStyle w:val="TableTextCharCharChar1"/>
              <w:numPr>
                <w:ilvl w:val="12"/>
                <w:numId w:val="0"/>
              </w:numPr>
              <w:rPr>
                <w:b/>
                <w:color w:val="FF00FF"/>
              </w:rPr>
            </w:pPr>
          </w:p>
          <w:p w14:paraId="427EF3F2" w14:textId="77777777" w:rsidR="000B6DA6" w:rsidRPr="008078CB" w:rsidRDefault="000B6DA6" w:rsidP="003D3B68">
            <w:pPr>
              <w:pStyle w:val="TableText"/>
            </w:pPr>
          </w:p>
        </w:tc>
      </w:tr>
      <w:tr w:rsidR="00D228C6" w:rsidRPr="008078CB" w14:paraId="0D11173E"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3" w:name="Allowed_Amount_aka_Eligible_Expenses"/>
            <w:r w:rsidRPr="0003488D">
              <w:rPr>
                <w:sz w:val="24"/>
              </w:rPr>
              <w:lastRenderedPageBreak/>
              <w:t xml:space="preserve">Allowed Amount  </w:t>
            </w:r>
            <w:bookmarkEnd w:id="63"/>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19"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402572EE" w:rsidR="00154B9C" w:rsidRPr="008078CB" w:rsidRDefault="00154B9C">
            <w:pPr>
              <w:pStyle w:val="TableTextCharCharChar1"/>
            </w:pPr>
            <w:r w:rsidRPr="008078CB">
              <w:t xml:space="preserve">The percentage of Eligible Expenses </w:t>
            </w:r>
            <w:r w:rsidR="00F918A7" w:rsidRPr="008078CB">
              <w:t xml:space="preserve">payable by the </w:t>
            </w:r>
            <w:r w:rsidR="00F918A7" w:rsidRPr="008078CB">
              <w:lastRenderedPageBreak/>
              <w:t>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lastRenderedPageBreak/>
              <w:t>In-Network Plan Level Coinsurance-</w:t>
            </w:r>
          </w:p>
          <w:p w14:paraId="427EF400" w14:textId="2C8D2879" w:rsidR="00154B9C" w:rsidRPr="008078CB" w:rsidRDefault="00EF55CD">
            <w:pPr>
              <w:pStyle w:val="TableTextCharCharChar1"/>
              <w:numPr>
                <w:ilvl w:val="12"/>
                <w:numId w:val="0"/>
              </w:numPr>
              <w:rPr>
                <w:b/>
                <w:color w:val="000000"/>
              </w:rPr>
            </w:pPr>
            <w:r>
              <w:rPr>
                <w:b/>
                <w:color w:val="0000FF"/>
              </w:rPr>
              <w:t>80</w:t>
            </w:r>
            <w:r w:rsidR="00540808">
              <w:rPr>
                <w:b/>
                <w:color w:val="0000FF"/>
              </w:rPr>
              <w:t>%</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w:t>
            </w:r>
            <w:r w:rsidR="00154B9C" w:rsidRPr="008078CB">
              <w:rPr>
                <w:color w:val="000000"/>
              </w:rPr>
              <w:lastRenderedPageBreak/>
              <w:t>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Pr="008078CB" w:rsidRDefault="00622AE1">
            <w:pPr>
              <w:pStyle w:val="TableTextCharCharChar1"/>
              <w:numPr>
                <w:ilvl w:val="12"/>
                <w:numId w:val="0"/>
              </w:numPr>
              <w:rPr>
                <w:b/>
                <w:color w:val="FF00FF"/>
              </w:rPr>
            </w:pPr>
          </w:p>
          <w:p w14:paraId="427EF40B" w14:textId="01BF562E" w:rsidR="003C7E96" w:rsidRPr="008078CB" w:rsidRDefault="003C7E9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lastRenderedPageBreak/>
              <w:t>Out-of-Network Plan Level Coinsurance-</w:t>
            </w:r>
          </w:p>
          <w:p w14:paraId="427EF40D" w14:textId="77777777" w:rsidR="00154B9C" w:rsidRPr="008078CB" w:rsidRDefault="00154B9C">
            <w:pPr>
              <w:pStyle w:val="TableTextCharCharChar1"/>
              <w:numPr>
                <w:ilvl w:val="12"/>
                <w:numId w:val="0"/>
              </w:numPr>
            </w:pPr>
          </w:p>
          <w:p w14:paraId="427EF412" w14:textId="5CE86EAB" w:rsidR="00154B9C" w:rsidRPr="008078CB" w:rsidRDefault="002C501A">
            <w:pPr>
              <w:pStyle w:val="TableTextCharCharChar1"/>
              <w:numPr>
                <w:ilvl w:val="12"/>
                <w:numId w:val="0"/>
              </w:numPr>
              <w:rPr>
                <w:b/>
                <w:color w:val="000000"/>
              </w:rPr>
            </w:pPr>
            <w:r>
              <w:rPr>
                <w:b/>
                <w:color w:val="0000FF"/>
              </w:rPr>
              <w:t>6</w:t>
            </w:r>
            <w:r w:rsidR="00540808">
              <w:rPr>
                <w:b/>
                <w:color w:val="0000FF"/>
              </w:rPr>
              <w:t>0%</w:t>
            </w:r>
            <w:r w:rsidR="00154B9C" w:rsidRPr="008078CB">
              <w:rPr>
                <w:b/>
                <w:color w:val="000000"/>
              </w:rPr>
              <w:t xml:space="preserve"> </w:t>
            </w:r>
            <w:r w:rsidR="00154B9C" w:rsidRPr="008078CB">
              <w:rPr>
                <w:color w:val="000000"/>
              </w:rPr>
              <w:t xml:space="preserve">of eligible expenses </w:t>
            </w:r>
            <w:r w:rsidR="00154B9C" w:rsidRPr="008078CB">
              <w:rPr>
                <w:color w:val="000000"/>
              </w:rPr>
              <w:lastRenderedPageBreak/>
              <w:t xml:space="preserve">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77777777" w:rsidR="00622AE1" w:rsidRPr="008078CB" w:rsidRDefault="00622AE1" w:rsidP="00622AE1">
            <w:pPr>
              <w:pStyle w:val="TableTextCharCharChar1"/>
              <w:numPr>
                <w:ilvl w:val="12"/>
                <w:numId w:val="0"/>
              </w:numPr>
              <w:rPr>
                <w:b/>
                <w:color w:val="FF00FF"/>
              </w:rPr>
            </w:pPr>
          </w:p>
          <w:p w14:paraId="427EF41A" w14:textId="77777777" w:rsidR="00154B9C" w:rsidRPr="008078CB" w:rsidRDefault="00154B9C" w:rsidP="00671801">
            <w:pPr>
              <w:pStyle w:val="TableTextCharCharChar1"/>
              <w:numPr>
                <w:ilvl w:val="12"/>
                <w:numId w:val="0"/>
              </w:numPr>
              <w:rPr>
                <w:b/>
                <w:color w:val="000000"/>
              </w:rPr>
            </w:pPr>
          </w:p>
        </w:tc>
      </w:tr>
      <w:tr w:rsidR="00550CA7" w:rsidRPr="008078CB" w14:paraId="427EF428"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4" w:name="Copayment"/>
            <w:r w:rsidRPr="008078CB">
              <w:rPr>
                <w:b/>
              </w:rPr>
              <w:lastRenderedPageBreak/>
              <w:t>Copayment</w:t>
            </w:r>
            <w:bookmarkEnd w:id="64"/>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16085028"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60FD815C"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w:t>
      </w:r>
      <w:proofErr w:type="spellStart"/>
      <w:r w:rsidRPr="008078CB">
        <w:t>Flexible_Spending_Account</w:t>
      </w:r>
      <w:proofErr w:type="spellEnd"/>
      <w:r w:rsidRPr="008078CB">
        <w:t>--&gt;</w:t>
      </w:r>
    </w:p>
    <w:p w14:paraId="1C844692" w14:textId="77777777" w:rsidR="001968B2" w:rsidRDefault="001968B2" w:rsidP="00A8344D"/>
    <w:p w14:paraId="609E4EB1"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43DCB32" w14:textId="77777777" w:rsidR="001968B2" w:rsidRPr="00E61FEE" w:rsidRDefault="001968B2" w:rsidP="001968B2">
      <w:pPr>
        <w:pStyle w:val="iBAAGStandardText"/>
        <w:rPr>
          <w:rFonts w:ascii="Times New Roman" w:hAnsi="Times New Roman" w:cs="Times New Roman"/>
          <w:i/>
        </w:rPr>
      </w:pPr>
    </w:p>
    <w:p w14:paraId="199412B4" w14:textId="167CB4F9"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20" w:history="1">
        <w:r w:rsidR="003C7E96" w:rsidRPr="00DB6148">
          <w:rPr>
            <w:rStyle w:val="Hyperlink"/>
            <w:i/>
            <w:iCs/>
          </w:rPr>
          <w:t>uhcprovider.com</w:t>
        </w:r>
      </w:hyperlink>
    </w:p>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5" w:name="Flexible_Spending_Account"/>
      <w:r w:rsidRPr="008078CB">
        <w:rPr>
          <w:b/>
          <w:bCs/>
          <w:color w:val="0000FF"/>
          <w:sz w:val="28"/>
        </w:rPr>
        <w:t>FLEXIBLE SPENDING ACCOUNT</w:t>
      </w:r>
    </w:p>
    <w:bookmarkEnd w:id="65"/>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5B450417"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p>
          <w:p w14:paraId="427EF475" w14:textId="77777777" w:rsidR="00154B9C" w:rsidRPr="008078CB" w:rsidRDefault="00154B9C">
            <w:pPr>
              <w:pStyle w:val="TableHeaderText"/>
              <w:rPr>
                <w:color w:val="000000"/>
              </w:rPr>
            </w:pPr>
          </w:p>
        </w:tc>
      </w:tr>
      <w:tr w:rsidR="00ED6136" w:rsidRPr="008078CB"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8078CB" w:rsidRDefault="00ED6136">
            <w:pPr>
              <w:pStyle w:val="TableTextCharCharChar1"/>
              <w:numPr>
                <w:ilvl w:val="12"/>
                <w:numId w:val="0"/>
              </w:numPr>
              <w:rPr>
                <w:b/>
                <w:szCs w:val="24"/>
              </w:rPr>
            </w:pPr>
            <w:bookmarkStart w:id="66" w:name="FSA_Vendor"/>
            <w:r w:rsidRPr="008078CB">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037A69A" w14:textId="71134B6B" w:rsidR="00F450CA" w:rsidRDefault="00F1676A" w:rsidP="00F1676A">
            <w:pPr>
              <w:rPr>
                <w:rStyle w:val="MemberViewStandardChar"/>
              </w:rPr>
            </w:pPr>
            <w:r w:rsidRPr="006C5EFC">
              <w:rPr>
                <w:rStyle w:val="MemberViewStandardChar"/>
              </w:rPr>
              <w:t>Administered by:</w:t>
            </w:r>
            <w:r w:rsidRPr="006C5EFC">
              <w:rPr>
                <w:sz w:val="24"/>
                <w:szCs w:val="24"/>
              </w:rPr>
              <w:t xml:space="preserve"> </w:t>
            </w:r>
            <w:r w:rsidR="00F450CA" w:rsidRPr="003D3B68">
              <w:rPr>
                <w:rStyle w:val="NumbersCostShareChar"/>
              </w:rPr>
              <w:t>Discovery Benefits</w:t>
            </w:r>
            <w:r w:rsidR="00F450CA" w:rsidRPr="00F450CA" w:rsidDel="00F450CA">
              <w:rPr>
                <w:rStyle w:val="InstructionalTextChar"/>
              </w:rPr>
              <w:t xml:space="preserve"> </w:t>
            </w:r>
          </w:p>
          <w:p w14:paraId="0FBC59EE" w14:textId="0C41333F" w:rsidR="00F1676A" w:rsidRPr="006C5EFC" w:rsidRDefault="00F1676A" w:rsidP="00F1676A">
            <w:pPr>
              <w:rPr>
                <w:sz w:val="24"/>
                <w:szCs w:val="24"/>
              </w:rPr>
            </w:pPr>
            <w:r w:rsidRPr="006C5EFC">
              <w:rPr>
                <w:rStyle w:val="MemberViewStandardChar"/>
              </w:rPr>
              <w:t>Call Toll-free Number</w:t>
            </w:r>
            <w:r w:rsidRPr="006C5EFC">
              <w:rPr>
                <w:sz w:val="24"/>
                <w:szCs w:val="24"/>
              </w:rPr>
              <w:t xml:space="preserve"> </w:t>
            </w:r>
            <w:r w:rsidRPr="006C5EFC">
              <w:rPr>
                <w:rStyle w:val="NumbersCostShareChar"/>
              </w:rPr>
              <w:t>1-</w:t>
            </w:r>
            <w:r w:rsidR="00F450CA">
              <w:t xml:space="preserve"> </w:t>
            </w:r>
            <w:r w:rsidR="00F450CA" w:rsidRPr="00F450CA">
              <w:rPr>
                <w:rStyle w:val="NumbersCostShareChar"/>
              </w:rPr>
              <w:t>(877) 248-0510</w:t>
            </w:r>
          </w:p>
          <w:p w14:paraId="47D2C212" w14:textId="77777777" w:rsidR="00F1676A" w:rsidRPr="006C5EFC" w:rsidRDefault="00F1676A" w:rsidP="00F1676A">
            <w:pPr>
              <w:rPr>
                <w:sz w:val="24"/>
                <w:szCs w:val="24"/>
              </w:rPr>
            </w:pPr>
          </w:p>
          <w:p w14:paraId="427EF47D" w14:textId="38D2CD7E" w:rsidR="00ED6136" w:rsidRPr="006C5EFC" w:rsidRDefault="00ED6136" w:rsidP="003D3B68">
            <w:pPr>
              <w:pStyle w:val="List"/>
              <w:spacing w:before="0"/>
              <w:ind w:left="0" w:firstLine="0"/>
              <w:rPr>
                <w:rFonts w:ascii="Times New Roman" w:hAnsi="Times New Roman"/>
                <w:szCs w:val="24"/>
              </w:rPr>
            </w:pPr>
          </w:p>
        </w:tc>
      </w:tr>
      <w:tr w:rsidR="005176AF" w:rsidRPr="008078CB"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7" w:name="Retiree_Reimbursement_Account"/>
            <w:r w:rsidRPr="008078CB">
              <w:rPr>
                <w:b/>
                <w:bCs/>
                <w:color w:val="000000"/>
                <w:szCs w:val="24"/>
              </w:rPr>
              <w:t>Retiree Reimbursement Account (RRA)</w:t>
            </w:r>
          </w:p>
          <w:bookmarkEnd w:id="67"/>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3D3B68">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lastRenderedPageBreak/>
              <w:t>Not Applicable</w:t>
            </w:r>
          </w:p>
          <w:p w14:paraId="427EF483" w14:textId="77777777" w:rsidR="005176AF" w:rsidRPr="008078CB" w:rsidRDefault="005176AF" w:rsidP="005F09B5">
            <w:pPr>
              <w:pStyle w:val="TableTextCharChar"/>
              <w:rPr>
                <w:color w:val="000000"/>
                <w:szCs w:val="24"/>
              </w:rPr>
            </w:pPr>
          </w:p>
          <w:p w14:paraId="427EF496" w14:textId="77777777" w:rsidR="005176AF" w:rsidRPr="008078CB" w:rsidRDefault="005176AF" w:rsidP="005F09B5">
            <w:pPr>
              <w:pStyle w:val="TableTextCharChar"/>
              <w:rPr>
                <w:b/>
                <w:bCs/>
                <w:color w:val="FF0000"/>
                <w:szCs w:val="24"/>
                <w:u w:val="single"/>
              </w:rPr>
            </w:pPr>
          </w:p>
          <w:p w14:paraId="427EF497" w14:textId="77777777" w:rsidR="005176AF" w:rsidRPr="008078CB" w:rsidRDefault="005176AF" w:rsidP="0097437A">
            <w:pPr>
              <w:pStyle w:val="TableTextCharChar"/>
              <w:rPr>
                <w:color w:val="000000"/>
                <w:szCs w:val="24"/>
              </w:rPr>
            </w:pPr>
          </w:p>
        </w:tc>
      </w:tr>
      <w:tr w:rsidR="005176AF" w:rsidRPr="008078CB"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68" w:name="UnitedHealthcare_Consumer_Accounts_Card"/>
            <w:r w:rsidRPr="008078CB">
              <w:rPr>
                <w:b/>
                <w:bCs/>
                <w:szCs w:val="24"/>
              </w:rPr>
              <w:lastRenderedPageBreak/>
              <w:t>UnitedHealthcare Consumer Accounts Card</w:t>
            </w:r>
            <w:bookmarkEnd w:id="68"/>
          </w:p>
          <w:p w14:paraId="427EF49A" w14:textId="77777777" w:rsidR="005176AF" w:rsidRPr="008078CB" w:rsidRDefault="005176AF">
            <w:pPr>
              <w:pStyle w:val="TableTextCharCharChar1"/>
              <w:numPr>
                <w:ilvl w:val="12"/>
                <w:numId w:val="0"/>
              </w:numPr>
              <w:rPr>
                <w:b/>
                <w:bCs/>
                <w:szCs w:val="24"/>
              </w:rPr>
            </w:pPr>
          </w:p>
          <w:p w14:paraId="427EF49B" w14:textId="62D91256"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47933808" w:rsidR="005176AF" w:rsidRPr="008078CB" w:rsidRDefault="005176AF" w:rsidP="00FD35E8">
            <w:pPr>
              <w:pStyle w:val="TableTextCharChar"/>
              <w:rPr>
                <w:b/>
                <w:bCs/>
              </w:rPr>
            </w:pPr>
            <w:r w:rsidRPr="008078CB">
              <w:rPr>
                <w:b/>
                <w:bCs/>
              </w:rPr>
              <w:t>No</w:t>
            </w:r>
          </w:p>
          <w:p w14:paraId="427EF49E" w14:textId="32F210AE" w:rsidR="005176AF" w:rsidRPr="008078CB" w:rsidRDefault="005176AF" w:rsidP="00FD35E8">
            <w:pPr>
              <w:pStyle w:val="TableTextCharCharChar1"/>
              <w:numPr>
                <w:ilvl w:val="12"/>
                <w:numId w:val="0"/>
              </w:numPr>
              <w:rPr>
                <w:b/>
                <w:color w:val="FF00FF"/>
              </w:rPr>
            </w:pPr>
            <w:r w:rsidRPr="008078CB">
              <w:t xml:space="preserve"> </w:t>
            </w:r>
          </w:p>
        </w:tc>
      </w:tr>
      <w:tr w:rsidR="00524F7F" w:rsidRPr="008078CB"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3423356C" w14:textId="62768D77" w:rsidR="00524F7F" w:rsidRDefault="00524F7F" w:rsidP="003D3B68">
            <w:pPr>
              <w:pStyle w:val="TableText"/>
            </w:pPr>
            <w:bookmarkStart w:id="69" w:name="Health_Reimbursement_Account_HRA"/>
            <w:r w:rsidRPr="00C930E1">
              <w:rPr>
                <w:b/>
                <w:bCs/>
                <w:szCs w:val="24"/>
              </w:rPr>
              <w:t>Health Reimbursement Account- HRA</w:t>
            </w:r>
            <w:bookmarkEnd w:id="69"/>
          </w:p>
          <w:p w14:paraId="25A707A5" w14:textId="77777777" w:rsidR="00524F7F" w:rsidRPr="008078CB" w:rsidRDefault="00524F7F" w:rsidP="003D3B68">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9C7E8D" w:rsidRDefault="00524F7F" w:rsidP="005F09B5">
            <w:pPr>
              <w:pStyle w:val="NumbersCostShare"/>
              <w:rPr>
                <w:color w:val="auto"/>
              </w:rPr>
            </w:pPr>
            <w:r w:rsidRPr="009C7E8D">
              <w:rPr>
                <w:color w:val="auto"/>
              </w:rPr>
              <w:t>Not Applicable</w:t>
            </w:r>
          </w:p>
          <w:p w14:paraId="13DD1425" w14:textId="77777777" w:rsidR="00524F7F" w:rsidRPr="008078CB" w:rsidRDefault="00524F7F" w:rsidP="00FD35E8">
            <w:pPr>
              <w:pStyle w:val="TableTextCharChar"/>
              <w:rPr>
                <w:b/>
                <w:bCs/>
              </w:rPr>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77E0D301" w:rsidR="00154B9C" w:rsidRPr="008078CB" w:rsidRDefault="00246DEA">
            <w:pPr>
              <w:pStyle w:val="TableTextCharCharChar1"/>
              <w:jc w:val="center"/>
              <w:rPr>
                <w:b/>
                <w:bCs/>
                <w:color w:val="FF0000"/>
              </w:rPr>
            </w:pPr>
            <w:r>
              <w:rPr>
                <w:b/>
                <w:bCs/>
                <w:color w:val="FF0000"/>
              </w:rPr>
              <w:t>2007 ASO CHOICE PLUS PS1 HSA 1</w:t>
            </w:r>
            <w:r w:rsidR="006C49CC">
              <w:rPr>
                <w:b/>
                <w:bCs/>
                <w:color w:val="FF0000"/>
              </w:rPr>
              <w:t>500 DED PLAN</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E23D5BB" w:rsidR="00154B9C" w:rsidRPr="008078CB" w:rsidRDefault="006C49CC">
            <w:pPr>
              <w:pStyle w:val="TableTextCharCharChar1"/>
              <w:jc w:val="center"/>
              <w:rPr>
                <w:b/>
                <w:bCs/>
                <w:color w:val="FF0000"/>
              </w:rPr>
            </w:pPr>
            <w:r>
              <w:rPr>
                <w:b/>
                <w:bCs/>
                <w:color w:val="FF0000"/>
              </w:rPr>
              <w:t xml:space="preserve">2007 ASO CHOICE </w:t>
            </w:r>
            <w:r w:rsidR="00246DEA">
              <w:rPr>
                <w:b/>
                <w:bCs/>
                <w:color w:val="FF0000"/>
              </w:rPr>
              <w:t>PLUS PS1 HSA 1</w:t>
            </w:r>
            <w:r>
              <w:rPr>
                <w:b/>
                <w:bCs/>
                <w:color w:val="FF0000"/>
              </w:rPr>
              <w:t>500 DED PLAN</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w:t>
      </w:r>
      <w:proofErr w:type="spellStart"/>
      <w:r w:rsidRPr="008078CB">
        <w:t>Hospital_Services</w:t>
      </w:r>
      <w:proofErr w:type="spellEnd"/>
      <w:r w:rsidRPr="008078CB">
        <w:t>--&gt;</w:t>
      </w:r>
    </w:p>
    <w:p w14:paraId="0DE75E6B" w14:textId="77777777" w:rsidR="001968B2" w:rsidRDefault="001968B2" w:rsidP="00A8344D"/>
    <w:p w14:paraId="180AE4C7"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4F7750B" w14:textId="77777777" w:rsidR="001968B2" w:rsidRPr="00E61FEE" w:rsidRDefault="001968B2" w:rsidP="001968B2">
      <w:pPr>
        <w:pStyle w:val="iBAAGStandardText"/>
        <w:rPr>
          <w:rFonts w:ascii="Times New Roman" w:hAnsi="Times New Roman" w:cs="Times New Roman"/>
          <w:i/>
        </w:rPr>
      </w:pPr>
    </w:p>
    <w:p w14:paraId="001DF349" w14:textId="493780A9"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21" w:history="1">
        <w:r w:rsidR="003C7E96" w:rsidRPr="00DB6148">
          <w:rPr>
            <w:rStyle w:val="Hyperlink"/>
            <w:i/>
            <w:iCs/>
          </w:rPr>
          <w:t>uhcprovider.com</w:t>
        </w:r>
      </w:hyperlink>
    </w:p>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0" w:name="Hospital_Services"/>
      <w:r w:rsidRPr="008078CB">
        <w:rPr>
          <w:b/>
          <w:bCs/>
          <w:color w:val="0000FF"/>
          <w:sz w:val="28"/>
        </w:rPr>
        <w:t>HOSPITAL SERVICES</w:t>
      </w:r>
    </w:p>
    <w:bookmarkEnd w:id="70"/>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EE379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499A803"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91DC717" w:rsidR="00154B9C" w:rsidRPr="008078CB" w:rsidRDefault="00246DEA">
            <w:pPr>
              <w:pStyle w:val="TableTextCharCharChar1"/>
              <w:jc w:val="center"/>
              <w:rPr>
                <w:b/>
                <w:bCs/>
                <w:color w:val="000000"/>
              </w:rPr>
            </w:pPr>
            <w:r>
              <w:rPr>
                <w:b/>
                <w:bCs/>
                <w:color w:val="000000"/>
              </w:rPr>
              <w:t>2007 ASO CHOICE PLUS PS1 HSA 1</w:t>
            </w:r>
            <w:r w:rsidR="006C49CC">
              <w:rPr>
                <w:b/>
                <w:bCs/>
                <w:color w:val="000000"/>
              </w:rPr>
              <w:t>500 DED PLAN</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1" w:name="Accessing_Benefits"/>
            <w:r w:rsidRPr="008078CB">
              <w:rPr>
                <w:b/>
                <w:color w:val="000000"/>
              </w:rPr>
              <w:t>Accessing Benefits</w:t>
            </w:r>
            <w:bookmarkEnd w:id="71"/>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4386E580" w:rsidR="00E51152" w:rsidRPr="008078CB" w:rsidRDefault="00E51152" w:rsidP="00C040A3">
            <w:pPr>
              <w:pStyle w:val="TableText"/>
            </w:pPr>
            <w:r w:rsidRPr="008078CB">
              <w:t>You can choose to receive Network Benefits or Non-Network Benefits.</w:t>
            </w:r>
          </w:p>
          <w:p w14:paraId="427EF4C3" w14:textId="77777777" w:rsidR="00E51152" w:rsidRPr="008078CB" w:rsidRDefault="00E51152" w:rsidP="00C040A3">
            <w:pPr>
              <w:pStyle w:val="TableText"/>
              <w:rPr>
                <w:rStyle w:val="CDVarBold"/>
                <w:rFonts w:ascii="Times New Roman" w:hAnsi="Times New Roman"/>
                <w:b w:val="0"/>
                <w:color w:val="FF00FF"/>
              </w:rPr>
            </w:pPr>
          </w:p>
          <w:p w14:paraId="427EF4C8" w14:textId="77777777" w:rsidR="00F374B2" w:rsidRPr="008078CB" w:rsidRDefault="00F374B2" w:rsidP="00F374B2">
            <w:pPr>
              <w:pStyle w:val="TableText"/>
              <w:rPr>
                <w:rStyle w:val="CDVarSuperscript"/>
                <w:rFonts w:ascii="Times New Roman" w:hAnsi="Times New Roman"/>
                <w:color w:val="000000"/>
              </w:rPr>
            </w:pPr>
          </w:p>
          <w:p w14:paraId="427EF4CE" w14:textId="666EBAD9" w:rsidR="00E51152" w:rsidRPr="008078CB" w:rsidRDefault="00257CF8" w:rsidP="00C040A3">
            <w:pPr>
              <w:pStyle w:val="TableText"/>
              <w:rPr>
                <w:rStyle w:val="CDVar"/>
                <w:rFonts w:ascii="Times New Roman" w:hAnsi="Times New Roman"/>
              </w:rPr>
            </w:pPr>
            <w:r w:rsidRPr="008078CB" w:rsidDel="00257CF8">
              <w:rPr>
                <w:rStyle w:val="CDVarSuperscript"/>
                <w:rFonts w:ascii="Times New Roman" w:hAnsi="Times New Roman"/>
                <w:b/>
                <w:color w:val="FF00FF"/>
              </w:rPr>
              <w:t xml:space="preserve"> </w:t>
            </w:r>
            <w:r w:rsidR="00E51152" w:rsidRPr="008078CB">
              <w:rPr>
                <w:rStyle w:val="Style9"/>
              </w:rPr>
              <w:t>Network Benefits</w:t>
            </w:r>
            <w:r w:rsidR="00E51152" w:rsidRPr="008078CB">
              <w:rPr>
                <w:rStyle w:val="Style4"/>
                <w:i w:val="0"/>
                <w:u w:val="none"/>
              </w:rPr>
              <w:t xml:space="preserve"> </w:t>
            </w:r>
            <w:r w:rsidR="00E51152"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1152" w:rsidRPr="008078CB">
              <w:rPr>
                <w:rStyle w:val="CDVar"/>
                <w:rFonts w:ascii="Times New Roman" w:hAnsi="Times New Roman"/>
              </w:rPr>
              <w:t>.</w:t>
            </w:r>
          </w:p>
          <w:p w14:paraId="427EF4D1" w14:textId="77777777" w:rsidR="00E51152" w:rsidRDefault="00E51152" w:rsidP="00C040A3">
            <w:pPr>
              <w:pStyle w:val="TableText"/>
              <w:rPr>
                <w:rStyle w:val="CDVarSuperscript"/>
                <w:rFonts w:ascii="Times New Roman" w:hAnsi="Times New Roman"/>
                <w:b/>
                <w:color w:val="FF00FF"/>
              </w:rPr>
            </w:pPr>
          </w:p>
          <w:p w14:paraId="427EF4D3" w14:textId="05E58471" w:rsidR="00E51152" w:rsidRPr="008078CB" w:rsidRDefault="00E51152" w:rsidP="00C040A3">
            <w:pPr>
              <w:pStyle w:val="TableText"/>
              <w:rPr>
                <w:rStyle w:val="CDVar"/>
                <w:rFonts w:ascii="Times New Roman" w:hAnsi="Times New Roman"/>
              </w:rPr>
            </w:pPr>
            <w:r w:rsidRPr="008078CB">
              <w:rPr>
                <w:rStyle w:val="CDBold"/>
                <w:rFonts w:ascii="Times New Roman" w:hAnsi="Times New Roman"/>
              </w:rPr>
              <w:t>Non-Network Benefits</w:t>
            </w:r>
            <w:r w:rsidRPr="008078CB">
              <w:t xml:space="preserve"> apply to Covered Health Services that are provided by a non-Network Physician or other </w:t>
            </w:r>
            <w:r w:rsidRPr="008078CB">
              <w:lastRenderedPageBreak/>
              <w:t xml:space="preserve">non-Network provider, or Covered Health Services that are provided at a non-Network facility. </w:t>
            </w:r>
          </w:p>
          <w:p w14:paraId="427EF4D4" w14:textId="77777777" w:rsidR="00E51152" w:rsidRPr="008078CB" w:rsidRDefault="00E51152" w:rsidP="00C040A3">
            <w:pPr>
              <w:pStyle w:val="TableText"/>
              <w:rPr>
                <w:rStyle w:val="CDVarSuperscript"/>
                <w:rFonts w:ascii="Times New Roman" w:hAnsi="Times New Roman"/>
              </w:rPr>
            </w:pPr>
          </w:p>
          <w:p w14:paraId="427EF4D5" w14:textId="77777777" w:rsidR="00E51152" w:rsidRPr="008078CB" w:rsidRDefault="00E51152" w:rsidP="00C040A3">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rsidP="00C040A3">
            <w:pPr>
              <w:pStyle w:val="TableText"/>
              <w:rPr>
                <w:rStyle w:val="CDVarSuperscript"/>
                <w:rFonts w:ascii="Times New Roman" w:hAnsi="Times New Roman"/>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2" w:name="Prior_Authorization_Requirements"/>
            <w:r w:rsidRPr="008078CB">
              <w:rPr>
                <w:b/>
                <w:bCs/>
              </w:rPr>
              <w:lastRenderedPageBreak/>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427EF570" w14:textId="207A6AF3" w:rsidR="00393418" w:rsidRPr="008078CB" w:rsidRDefault="00393418" w:rsidP="00E634F8">
            <w:pPr>
              <w:pStyle w:val="TableTextCharCharChar1"/>
              <w:numPr>
                <w:ilvl w:val="12"/>
                <w:numId w:val="0"/>
              </w:numPr>
              <w:rPr>
                <w:color w:val="000000"/>
              </w:rPr>
            </w:pPr>
            <w:r w:rsidRPr="008078CB">
              <w:t>If you are enrolled in Medicare and Medicare pays benefits before the Plan, you are not required to obtain prior authorization before receiving Covered Health Services.</w:t>
            </w:r>
          </w:p>
        </w:tc>
      </w:tr>
      <w:tr w:rsidR="00154B9C" w:rsidRPr="008078CB" w14:paraId="427EF633"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3"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3"/>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 xml:space="preserve">Ambulance Services - </w:t>
            </w:r>
            <w:r w:rsidRPr="008078CB">
              <w:rPr>
                <w:b/>
              </w:rPr>
              <w:lastRenderedPageBreak/>
              <w:t>Non-Emergency</w:t>
            </w:r>
          </w:p>
          <w:p w14:paraId="427EF598" w14:textId="5382F400"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lastRenderedPageBreak/>
              <w:t>Ground Transportation:</w:t>
            </w:r>
            <w:r w:rsidRPr="008078CB">
              <w:rPr>
                <w:b/>
                <w:iCs/>
                <w:color w:val="FF0000"/>
              </w:rPr>
              <w:t xml:space="preserve"> </w:t>
            </w:r>
          </w:p>
          <w:p w14:paraId="427EF5A6" w14:textId="223AEAF3" w:rsidR="00154B9C" w:rsidRPr="008078CB" w:rsidRDefault="00EF55CD">
            <w:pPr>
              <w:pStyle w:val="TableTextCharCharChar1"/>
              <w:numPr>
                <w:ilvl w:val="12"/>
                <w:numId w:val="0"/>
              </w:numPr>
              <w:rPr>
                <w:b/>
                <w:color w:val="FF0000"/>
              </w:rPr>
            </w:pPr>
            <w:r>
              <w:rPr>
                <w:b/>
                <w:color w:val="0000FF"/>
              </w:rPr>
              <w:t>80</w:t>
            </w:r>
            <w:r w:rsidR="00540808">
              <w:rPr>
                <w:b/>
                <w:color w:val="0000FF"/>
              </w:rPr>
              <w:t>%</w:t>
            </w:r>
            <w:r w:rsidR="00154B9C" w:rsidRPr="008078CB">
              <w:rPr>
                <w:b/>
              </w:rPr>
              <w:t xml:space="preserve"> </w:t>
            </w:r>
            <w:r w:rsidR="00154B9C" w:rsidRPr="008078CB">
              <w:t xml:space="preserve">of eligible expenses after satisfying </w:t>
            </w:r>
            <w:r w:rsidR="00397857" w:rsidRPr="00F93B92">
              <w:t>the</w:t>
            </w:r>
            <w:r w:rsidR="00397857" w:rsidRPr="008078CB" w:rsidDel="00397857">
              <w:rPr>
                <w:b/>
                <w:color w:val="0000FF"/>
              </w:rPr>
              <w:t xml:space="preserve"> </w:t>
            </w:r>
            <w:r w:rsidR="00154B9C" w:rsidRPr="008078CB">
              <w:t>deductible</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128B33F9" w14:textId="77777777" w:rsidR="00397857" w:rsidRDefault="00397857">
            <w:pPr>
              <w:pStyle w:val="TableTextCharCharChar1"/>
              <w:numPr>
                <w:ilvl w:val="12"/>
                <w:numId w:val="0"/>
              </w:numPr>
              <w:rPr>
                <w:rStyle w:val="wdColorPinkBoldItalic"/>
              </w:rPr>
            </w:pPr>
          </w:p>
          <w:p w14:paraId="427EF5AD" w14:textId="0F23726D" w:rsidR="00154B9C" w:rsidRPr="008078CB" w:rsidRDefault="00154B9C">
            <w:pPr>
              <w:pStyle w:val="TableTextCharCharChar1"/>
              <w:numPr>
                <w:ilvl w:val="12"/>
                <w:numId w:val="0"/>
              </w:numPr>
              <w:rPr>
                <w:b/>
                <w:iCs/>
              </w:rPr>
            </w:pPr>
            <w:r w:rsidRPr="008078CB">
              <w:rPr>
                <w:b/>
                <w:iCs/>
              </w:rPr>
              <w:t>Air Transportation:</w:t>
            </w:r>
          </w:p>
          <w:p w14:paraId="427EF5B5" w14:textId="495443B8" w:rsidR="00154B9C" w:rsidRPr="008078CB" w:rsidRDefault="00EF55CD">
            <w:pPr>
              <w:pStyle w:val="TableTextCharCharChar1"/>
              <w:numPr>
                <w:ilvl w:val="12"/>
                <w:numId w:val="0"/>
              </w:numPr>
              <w:rPr>
                <w:b/>
                <w:color w:val="0000FF"/>
              </w:rPr>
            </w:pPr>
            <w:r>
              <w:rPr>
                <w:b/>
                <w:color w:val="0000FF"/>
              </w:rPr>
              <w:t>80</w:t>
            </w:r>
            <w:r w:rsidR="00540808">
              <w:rPr>
                <w:b/>
                <w:color w:val="0000FF"/>
              </w:rPr>
              <w:t>%</w:t>
            </w:r>
            <w:r w:rsidR="00154B9C" w:rsidRPr="008078CB">
              <w:rPr>
                <w:b/>
              </w:rPr>
              <w:t xml:space="preserve"> </w:t>
            </w:r>
            <w:r w:rsidR="00154B9C" w:rsidRPr="008078CB">
              <w:t xml:space="preserve">of eligible expenses after satisfying </w:t>
            </w:r>
            <w:r w:rsidR="00397857">
              <w:t xml:space="preserve">the </w:t>
            </w:r>
            <w:r w:rsidR="00154B9C" w:rsidRPr="008078CB">
              <w:t>deductible</w:t>
            </w:r>
            <w:r w:rsidR="00154B9C" w:rsidRPr="008078CB">
              <w:rPr>
                <w:b/>
              </w:rPr>
              <w:t xml:space="preserve">. </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427EF5BB" w14:textId="77777777" w:rsidR="00B623D8" w:rsidRDefault="00B623D8">
            <w:pPr>
              <w:pStyle w:val="TableTextCharCharChar1"/>
              <w:numPr>
                <w:ilvl w:val="12"/>
                <w:numId w:val="0"/>
              </w:numPr>
            </w:pPr>
          </w:p>
          <w:p w14:paraId="70D406C5" w14:textId="77777777" w:rsidR="00FB0BB8" w:rsidRDefault="00FB0BB8">
            <w:pPr>
              <w:pStyle w:val="TableTextCharCharChar1"/>
              <w:numPr>
                <w:ilvl w:val="12"/>
                <w:numId w:val="0"/>
              </w:numPr>
            </w:pPr>
          </w:p>
          <w:p w14:paraId="11149D71" w14:textId="77777777" w:rsidR="00FB0BB8" w:rsidRDefault="00FB0BB8">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lastRenderedPageBreak/>
              <w:t>Ground Transportation:</w:t>
            </w:r>
          </w:p>
          <w:p w14:paraId="427EF5C3" w14:textId="77777777" w:rsidR="0046031D" w:rsidRPr="008078CB" w:rsidRDefault="0046031D" w:rsidP="0046031D">
            <w:pPr>
              <w:pStyle w:val="TableTextCharCharChar1"/>
              <w:numPr>
                <w:ilvl w:val="12"/>
                <w:numId w:val="0"/>
              </w:numPr>
              <w:rPr>
                <w:b/>
                <w:color w:val="0000FF"/>
              </w:rPr>
            </w:pPr>
          </w:p>
          <w:p w14:paraId="427EF5C4" w14:textId="40B6C2B6" w:rsidR="0046031D" w:rsidRPr="008078CB" w:rsidRDefault="00EF55CD" w:rsidP="0046031D">
            <w:pPr>
              <w:pStyle w:val="TableTextCharCharChar1"/>
              <w:numPr>
                <w:ilvl w:val="12"/>
                <w:numId w:val="0"/>
              </w:numPr>
              <w:rPr>
                <w:b/>
                <w:color w:val="0000FF"/>
              </w:rPr>
            </w:pPr>
            <w:r>
              <w:rPr>
                <w:b/>
                <w:color w:val="0000FF"/>
              </w:rPr>
              <w:t>80</w:t>
            </w:r>
            <w:r w:rsidR="00540808">
              <w:rPr>
                <w:b/>
                <w:color w:val="0000FF"/>
              </w:rPr>
              <w:t>%</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
              </w:rPr>
              <w:t xml:space="preserve">. </w:t>
            </w:r>
          </w:p>
          <w:p w14:paraId="427EF5C5" w14:textId="77777777" w:rsidR="0046031D" w:rsidRPr="008078CB" w:rsidRDefault="0046031D" w:rsidP="0046031D">
            <w:pPr>
              <w:pStyle w:val="TableTextCharCharChar1"/>
              <w:numPr>
                <w:ilvl w:val="12"/>
                <w:numId w:val="0"/>
              </w:numPr>
            </w:pP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D5" w14:textId="64A5BCC5" w:rsidR="00161073" w:rsidRPr="008078CB" w:rsidRDefault="0046031D" w:rsidP="00161073">
            <w:pPr>
              <w:pStyle w:val="TableTextCharCharChar1"/>
              <w:numPr>
                <w:ilvl w:val="12"/>
                <w:numId w:val="0"/>
              </w:numPr>
              <w:rPr>
                <w:b/>
              </w:rPr>
            </w:pPr>
            <w:r w:rsidRPr="008078CB">
              <w:rPr>
                <w:b/>
                <w:iCs/>
              </w:rPr>
              <w:t>Air Transportation:</w:t>
            </w:r>
          </w:p>
          <w:p w14:paraId="427EF5D6" w14:textId="3E5883ED" w:rsidR="00161073" w:rsidRPr="008078CB" w:rsidRDefault="00EF55CD" w:rsidP="00161073">
            <w:pPr>
              <w:pStyle w:val="TableTextCharCharChar1"/>
              <w:numPr>
                <w:ilvl w:val="12"/>
                <w:numId w:val="0"/>
              </w:numPr>
              <w:rPr>
                <w:b/>
                <w:color w:val="FF0000"/>
              </w:rPr>
            </w:pPr>
            <w:r>
              <w:rPr>
                <w:b/>
                <w:color w:val="0000FF"/>
              </w:rPr>
              <w:t>80</w:t>
            </w:r>
            <w:r w:rsidR="00540808">
              <w:rPr>
                <w:b/>
                <w:color w:val="0000FF"/>
              </w:rPr>
              <w:t>%</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FB0BB8" w:rsidRPr="008078CB">
              <w:t xml:space="preserve">Network </w:t>
            </w:r>
            <w:r w:rsidR="00161073" w:rsidRPr="008078CB">
              <w:t>deductible</w:t>
            </w:r>
            <w:r w:rsidR="00161073" w:rsidRPr="008078CB">
              <w:rPr>
                <w:b/>
              </w:rPr>
              <w:t xml:space="preserve">. </w:t>
            </w:r>
          </w:p>
          <w:p w14:paraId="427EF5D7" w14:textId="77777777" w:rsidR="00161073" w:rsidRPr="008078CB" w:rsidRDefault="00161073" w:rsidP="00870816">
            <w:pPr>
              <w:pStyle w:val="TableTextCharCharChar1"/>
              <w:numPr>
                <w:ilvl w:val="12"/>
                <w:numId w:val="0"/>
              </w:numPr>
              <w:rPr>
                <w:b/>
                <w:color w:val="0000FF"/>
              </w:rPr>
            </w:pPr>
          </w:p>
          <w:p w14:paraId="427EF5D8" w14:textId="77777777" w:rsidR="00ED5461" w:rsidRPr="008078CB" w:rsidRDefault="00ED5461" w:rsidP="00ED5461">
            <w:pPr>
              <w:pStyle w:val="TableTextCharChar"/>
              <w:rPr>
                <w:b/>
                <w:bCs/>
                <w:snapToGrid w:val="0"/>
                <w:color w:val="FF00FF"/>
              </w:rPr>
            </w:pPr>
          </w:p>
          <w:p w14:paraId="427EF5DC" w14:textId="77777777" w:rsidR="00CF42B9" w:rsidRPr="008078CB" w:rsidRDefault="00CF42B9" w:rsidP="00870816">
            <w:pPr>
              <w:pStyle w:val="TableTextCharCharChar1"/>
              <w:numPr>
                <w:ilvl w:val="12"/>
                <w:numId w:val="0"/>
              </w:numPr>
              <w:rPr>
                <w:rStyle w:val="wdColorPinkBoldItalic"/>
                <w:b w:val="0"/>
                <w:bCs/>
                <w:i w:val="0"/>
                <w:iCs w:val="0"/>
                <w:color w:val="000000"/>
                <w:u w:val="none"/>
              </w:rPr>
            </w:pPr>
          </w:p>
          <w:p w14:paraId="427EF5DE" w14:textId="0A039612" w:rsidR="00ED5461" w:rsidRPr="008078CB" w:rsidRDefault="002C78DC" w:rsidP="00ED5461">
            <w:pPr>
              <w:pStyle w:val="TableText"/>
              <w:rPr>
                <w:rStyle w:val="CDBold"/>
                <w:rFonts w:ascii="Times New Roman" w:hAnsi="Times New Roman"/>
              </w:rPr>
            </w:pPr>
            <w:r w:rsidDel="002C78DC">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5DF" w14:textId="46A0E00B"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0" w14:textId="77777777" w:rsidR="00ED5461"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1F07C12" w14:textId="77777777" w:rsidR="00F420E2" w:rsidRPr="008078CB" w:rsidRDefault="00F420E2" w:rsidP="00870816">
            <w:pPr>
              <w:pStyle w:val="TableTextCharCharChar1"/>
              <w:numPr>
                <w:ilvl w:val="12"/>
                <w:numId w:val="0"/>
              </w:numPr>
              <w:rPr>
                <w:rStyle w:val="wdColorPinkBoldItalic"/>
                <w:b w:val="0"/>
                <w:bCs/>
                <w:i w:val="0"/>
                <w:iCs w:val="0"/>
                <w:color w:val="000000"/>
                <w:u w:val="none"/>
              </w:rPr>
            </w:pPr>
          </w:p>
          <w:p w14:paraId="427EF5E5" w14:textId="59F434EE"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lastRenderedPageBreak/>
              <w:t>Ground Transportation:</w:t>
            </w:r>
            <w:r w:rsidRPr="008078CB">
              <w:rPr>
                <w:b/>
                <w:iCs/>
                <w:color w:val="FF0000"/>
              </w:rPr>
              <w:t xml:space="preserve"> </w:t>
            </w:r>
          </w:p>
          <w:p w14:paraId="427EF5F2" w14:textId="64CA03B2" w:rsidR="00161073" w:rsidRPr="008078CB" w:rsidRDefault="00EF55CD" w:rsidP="00161073">
            <w:pPr>
              <w:pStyle w:val="TableTextCharCharChar1"/>
              <w:numPr>
                <w:ilvl w:val="12"/>
                <w:numId w:val="0"/>
              </w:numPr>
              <w:rPr>
                <w:b/>
              </w:rPr>
            </w:pPr>
            <w:r>
              <w:rPr>
                <w:b/>
                <w:color w:val="0000FF"/>
              </w:rPr>
              <w:t>80</w:t>
            </w:r>
            <w:r w:rsidR="00540808">
              <w:rPr>
                <w:b/>
                <w:color w:val="0000FF"/>
              </w:rPr>
              <w:t>%</w:t>
            </w:r>
            <w:r w:rsidR="00161073" w:rsidRPr="008078CB">
              <w:rPr>
                <w:b/>
              </w:rPr>
              <w:t xml:space="preserve"> </w:t>
            </w:r>
            <w:r w:rsidR="00161073" w:rsidRPr="008078CB">
              <w:t xml:space="preserve">of eligible expenses after satisfying </w:t>
            </w:r>
            <w:r w:rsidR="00161073" w:rsidRPr="008078CB">
              <w:rPr>
                <w:color w:val="000000"/>
              </w:rPr>
              <w:t xml:space="preserve">the Network </w:t>
            </w:r>
            <w:r w:rsidR="00161073" w:rsidRPr="008078CB">
              <w:t>deductible</w:t>
            </w:r>
            <w:r w:rsidR="00161073" w:rsidRPr="008078CB">
              <w:rPr>
                <w:b/>
              </w:rPr>
              <w:t xml:space="preserve">. </w:t>
            </w:r>
          </w:p>
          <w:p w14:paraId="427EF5F3" w14:textId="77777777" w:rsidR="00161073" w:rsidRPr="008078CB" w:rsidRDefault="00161073" w:rsidP="00161073">
            <w:pPr>
              <w:pStyle w:val="TableTextCharCharChar1"/>
              <w:numPr>
                <w:ilvl w:val="12"/>
                <w:numId w:val="0"/>
              </w:numPr>
            </w:pPr>
          </w:p>
          <w:p w14:paraId="427EF5F8" w14:textId="77777777" w:rsidR="00161073" w:rsidRPr="008078CB" w:rsidRDefault="00161073" w:rsidP="00161073">
            <w:pPr>
              <w:pStyle w:val="TableTextCharCharChar1"/>
              <w:numPr>
                <w:ilvl w:val="12"/>
                <w:numId w:val="0"/>
              </w:num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34FCB362" w:rsidR="00154B9C" w:rsidRPr="008078CB" w:rsidRDefault="00EF55CD">
            <w:pPr>
              <w:pStyle w:val="TableTextCharCharChar1"/>
              <w:numPr>
                <w:ilvl w:val="12"/>
                <w:numId w:val="0"/>
              </w:numPr>
              <w:rPr>
                <w:b/>
                <w:color w:val="0000FF"/>
              </w:rPr>
            </w:pPr>
            <w:r>
              <w:rPr>
                <w:b/>
                <w:color w:val="0000FF"/>
              </w:rPr>
              <w:t>80</w:t>
            </w:r>
            <w:r w:rsidR="00540808">
              <w:rPr>
                <w:b/>
                <w:color w:val="0000FF"/>
              </w:rPr>
              <w:t>%</w:t>
            </w:r>
            <w:r w:rsidR="00154B9C" w:rsidRPr="008078CB">
              <w:rPr>
                <w:b/>
              </w:rPr>
              <w:t xml:space="preserve"> </w:t>
            </w:r>
            <w:r w:rsidR="00154B9C" w:rsidRPr="008078CB">
              <w:t>of eligible expenses after satisfying</w:t>
            </w:r>
            <w:r w:rsidR="00397857">
              <w:t xml:space="preserve"> the</w:t>
            </w:r>
            <w:r w:rsidR="00154B9C" w:rsidRPr="008078CB">
              <w:t xml:space="preserve"> </w:t>
            </w:r>
            <w:r w:rsidR="00161073" w:rsidRPr="008078CB">
              <w:t xml:space="preserve">Network </w:t>
            </w:r>
            <w:r w:rsidR="00154B9C" w:rsidRPr="008078CB">
              <w:t>deductible</w:t>
            </w:r>
            <w:r w:rsidR="00154B9C" w:rsidRPr="008078CB">
              <w:rPr>
                <w:b/>
              </w:rPr>
              <w:t xml:space="preserve">. </w:t>
            </w:r>
          </w:p>
          <w:p w14:paraId="427EF607" w14:textId="77777777" w:rsidR="00154B9C" w:rsidRPr="008078CB" w:rsidRDefault="00154B9C">
            <w:pPr>
              <w:pStyle w:val="TableTextCharCharChar1"/>
              <w:numPr>
                <w:ilvl w:val="12"/>
                <w:numId w:val="0"/>
              </w:numPr>
            </w:pPr>
          </w:p>
          <w:p w14:paraId="427EF60C" w14:textId="77777777" w:rsidR="00161073" w:rsidRPr="008078CB" w:rsidRDefault="00161073" w:rsidP="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5EE8C4DA" w14:textId="77777777" w:rsidR="00FB0BB8" w:rsidRDefault="00FB0BB8" w:rsidP="0046031D">
            <w:pPr>
              <w:pStyle w:val="TableTextCharCharChar1"/>
              <w:numPr>
                <w:ilvl w:val="12"/>
                <w:numId w:val="0"/>
              </w:numPr>
              <w:rPr>
                <w:b/>
                <w:iCs/>
              </w:rPr>
            </w:pPr>
          </w:p>
          <w:p w14:paraId="22D4C001" w14:textId="77777777" w:rsidR="00FB0BB8" w:rsidRDefault="00FB0BB8" w:rsidP="0046031D">
            <w:pPr>
              <w:pStyle w:val="TableTextCharCharChar1"/>
              <w:numPr>
                <w:ilvl w:val="12"/>
                <w:numId w:val="0"/>
              </w:numPr>
              <w:rPr>
                <w:b/>
                <w:iCs/>
              </w:rPr>
            </w:pPr>
          </w:p>
          <w:p w14:paraId="427EF614" w14:textId="77777777" w:rsidR="0046031D" w:rsidRPr="008078CB" w:rsidRDefault="0046031D" w:rsidP="0046031D">
            <w:pPr>
              <w:pStyle w:val="TableTextCharCharChar1"/>
              <w:numPr>
                <w:ilvl w:val="12"/>
                <w:numId w:val="0"/>
              </w:numPr>
              <w:rPr>
                <w:b/>
                <w:iCs/>
              </w:rPr>
            </w:pPr>
            <w:r w:rsidRPr="008078CB">
              <w:rPr>
                <w:b/>
                <w:iCs/>
              </w:rPr>
              <w:lastRenderedPageBreak/>
              <w:t>Ground Transportation:</w:t>
            </w:r>
          </w:p>
          <w:p w14:paraId="427EF618" w14:textId="77777777" w:rsidR="00161073" w:rsidRPr="008078CB" w:rsidRDefault="00161073" w:rsidP="00161073">
            <w:pPr>
              <w:pStyle w:val="TableTextCharCharChar1"/>
              <w:numPr>
                <w:ilvl w:val="12"/>
                <w:numId w:val="0"/>
              </w:numPr>
              <w:rPr>
                <w:b/>
              </w:rPr>
            </w:pPr>
          </w:p>
          <w:p w14:paraId="427EF619" w14:textId="5D7A89C5" w:rsidR="0046031D" w:rsidRPr="008078CB" w:rsidRDefault="00EF55CD" w:rsidP="0046031D">
            <w:pPr>
              <w:pStyle w:val="TableTextCharCharChar1"/>
              <w:numPr>
                <w:ilvl w:val="12"/>
                <w:numId w:val="0"/>
              </w:numPr>
              <w:rPr>
                <w:b/>
              </w:rPr>
            </w:pPr>
            <w:r>
              <w:rPr>
                <w:b/>
                <w:color w:val="0000FF"/>
              </w:rPr>
              <w:t>80</w:t>
            </w:r>
            <w:r w:rsidR="00540808">
              <w:rPr>
                <w:b/>
                <w:color w:val="0000FF"/>
              </w:rPr>
              <w:t>%</w:t>
            </w:r>
            <w:r w:rsidR="00161073" w:rsidRPr="008078CB">
              <w:rPr>
                <w:b/>
              </w:rPr>
              <w:t xml:space="preserve"> </w:t>
            </w:r>
            <w:r w:rsidR="00161073" w:rsidRPr="008078CB">
              <w:t xml:space="preserve">of eligible expenses after satisfying </w:t>
            </w:r>
            <w:proofErr w:type="gramStart"/>
            <w:r w:rsidR="00161073" w:rsidRPr="008078CB">
              <w:rPr>
                <w:color w:val="000000"/>
              </w:rPr>
              <w:t>the</w:t>
            </w:r>
            <w:r w:rsidR="00FB0BB8">
              <w:rPr>
                <w:color w:val="000000"/>
              </w:rPr>
              <w:t xml:space="preserve"> </w:t>
            </w:r>
            <w:r w:rsidR="00161073" w:rsidRPr="008078CB">
              <w:rPr>
                <w:color w:val="000000"/>
              </w:rPr>
              <w:t xml:space="preserve"> </w:t>
            </w:r>
            <w:r w:rsidR="00FB0BB8" w:rsidRPr="008078CB">
              <w:t>Network</w:t>
            </w:r>
            <w:proofErr w:type="gramEnd"/>
            <w:r w:rsidR="00FB0BB8" w:rsidRPr="008078CB">
              <w:t xml:space="preserve"> </w:t>
            </w:r>
            <w:r w:rsidR="00FB0BB8">
              <w:t xml:space="preserve"> </w:t>
            </w:r>
            <w:r w:rsidR="00161073" w:rsidRPr="008078CB">
              <w:t>deductible</w:t>
            </w:r>
            <w:r w:rsidR="00161073" w:rsidRPr="008078CB">
              <w:rPr>
                <w:b/>
              </w:rPr>
              <w:t>.</w:t>
            </w:r>
          </w:p>
          <w:p w14:paraId="427EF61A" w14:textId="77777777" w:rsidR="0046031D" w:rsidRDefault="0046031D" w:rsidP="0046031D">
            <w:pPr>
              <w:pStyle w:val="TableTextCharCharChar1"/>
              <w:numPr>
                <w:ilvl w:val="12"/>
                <w:numId w:val="0"/>
              </w:numPr>
              <w:rPr>
                <w:b/>
                <w:color w:val="0000FF"/>
              </w:rPr>
            </w:pPr>
          </w:p>
          <w:p w14:paraId="6E86F9CA" w14:textId="77777777" w:rsidR="00F420E2" w:rsidRDefault="00F420E2" w:rsidP="0046031D">
            <w:pPr>
              <w:pStyle w:val="TableTextCharCharChar1"/>
              <w:numPr>
                <w:ilvl w:val="12"/>
                <w:numId w:val="0"/>
              </w:numPr>
              <w:rPr>
                <w:b/>
                <w:color w:val="0000FF"/>
              </w:rPr>
            </w:pPr>
          </w:p>
          <w:p w14:paraId="4B299E09" w14:textId="77777777" w:rsidR="00F420E2" w:rsidRDefault="00F420E2" w:rsidP="0046031D">
            <w:pPr>
              <w:pStyle w:val="TableTextCharCharChar1"/>
              <w:numPr>
                <w:ilvl w:val="12"/>
                <w:numId w:val="0"/>
              </w:numPr>
              <w:rPr>
                <w:b/>
                <w:color w:val="0000FF"/>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427EF61D" w14:textId="41043C3C" w:rsidR="0046031D" w:rsidRPr="008078CB" w:rsidRDefault="00EF55CD" w:rsidP="0046031D">
            <w:pPr>
              <w:pStyle w:val="TableTextCharCharChar1"/>
              <w:numPr>
                <w:ilvl w:val="12"/>
                <w:numId w:val="0"/>
              </w:numPr>
              <w:rPr>
                <w:b/>
              </w:rPr>
            </w:pPr>
            <w:r>
              <w:rPr>
                <w:b/>
                <w:color w:val="0000FF"/>
              </w:rPr>
              <w:t>80</w:t>
            </w:r>
            <w:r w:rsidR="00540808">
              <w:rPr>
                <w:b/>
                <w:color w:val="0000FF"/>
              </w:rPr>
              <w:t>%</w:t>
            </w:r>
            <w:r w:rsidR="0046031D" w:rsidRPr="008078CB">
              <w:rPr>
                <w:b/>
              </w:rPr>
              <w:t xml:space="preserve"> </w:t>
            </w:r>
            <w:r w:rsidR="0046031D" w:rsidRPr="008078CB">
              <w:t>of eligible expenses after satisfying</w:t>
            </w:r>
            <w:r w:rsidR="00397857">
              <w:t xml:space="preserve"> the</w:t>
            </w:r>
            <w:r w:rsidR="0046031D" w:rsidRPr="008078CB">
              <w:t xml:space="preserve"> </w:t>
            </w:r>
            <w:proofErr w:type="gramStart"/>
            <w:r w:rsidR="00FB0BB8" w:rsidRPr="008078CB">
              <w:t xml:space="preserve">Network </w:t>
            </w:r>
            <w:r w:rsidR="00FB0BB8">
              <w:t xml:space="preserve"> </w:t>
            </w:r>
            <w:r w:rsidR="0046031D" w:rsidRPr="008078CB">
              <w:t>deductible</w:t>
            </w:r>
            <w:proofErr w:type="gramEnd"/>
            <w:r w:rsidR="0046031D" w:rsidRPr="008078CB">
              <w:rPr>
                <w:bCs/>
              </w:rPr>
              <w:t>.</w:t>
            </w:r>
            <w:r w:rsidR="0046031D" w:rsidRPr="008078CB">
              <w:rPr>
                <w:b/>
              </w:rPr>
              <w:t xml:space="preserve"> </w:t>
            </w:r>
          </w:p>
          <w:p w14:paraId="427EF61E" w14:textId="77777777" w:rsidR="0046031D" w:rsidRPr="008078CB" w:rsidRDefault="0046031D">
            <w:pPr>
              <w:pStyle w:val="TableTextCharCharChar1"/>
              <w:numPr>
                <w:ilvl w:val="12"/>
                <w:numId w:val="0"/>
              </w:numPr>
            </w:pPr>
          </w:p>
          <w:p w14:paraId="427EF622" w14:textId="77777777" w:rsidR="00161073" w:rsidRPr="008078CB" w:rsidRDefault="00161073" w:rsidP="00161073">
            <w:pPr>
              <w:pStyle w:val="TableTextCharCharChar1"/>
              <w:numPr>
                <w:ilvl w:val="12"/>
                <w:numId w:val="0"/>
              </w:numPr>
            </w:pPr>
          </w:p>
          <w:p w14:paraId="427EF627" w14:textId="77777777" w:rsidR="00ED5461" w:rsidRPr="008078CB" w:rsidRDefault="00ED5461" w:rsidP="00ED5461">
            <w:pPr>
              <w:pStyle w:val="TableTextCharCharChar1"/>
              <w:numPr>
                <w:ilvl w:val="12"/>
                <w:numId w:val="0"/>
              </w:numPr>
              <w:rPr>
                <w:rStyle w:val="CDBlack"/>
                <w:rFonts w:ascii="Times New Roman" w:hAnsi="Times New Roman"/>
              </w:rPr>
            </w:pPr>
          </w:p>
          <w:p w14:paraId="427EF62A" w14:textId="1E9D9C96" w:rsidR="00ED5461" w:rsidRPr="008078CB" w:rsidRDefault="002C78DC" w:rsidP="00ED5461">
            <w:pPr>
              <w:pStyle w:val="TableText"/>
              <w:rPr>
                <w:rStyle w:val="CDBold"/>
                <w:rFonts w:ascii="Times New Roman" w:hAnsi="Times New Roman"/>
              </w:rPr>
            </w:pPr>
            <w:r w:rsidDel="002C78DC">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2A592FE2" w:rsidR="0046031D" w:rsidRPr="008078CB" w:rsidRDefault="00C3079F" w:rsidP="003D005E">
            <w:pPr>
              <w:pStyle w:val="TableTextCharCharChar1"/>
              <w:numPr>
                <w:ilvl w:val="12"/>
                <w:numId w:val="0"/>
              </w:numPr>
              <w:rPr>
                <w:bCs/>
                <w:color w:val="000000"/>
              </w:rPr>
            </w:pPr>
            <w:r w:rsidRPr="008078CB">
              <w:t>If you don't</w:t>
            </w:r>
            <w:r w:rsidR="00ED5461" w:rsidRPr="008078CB">
              <w:t xml:space="preserve"> </w:t>
            </w:r>
            <w:r w:rsidR="004C0DF7" w:rsidRPr="008078CB">
              <w:t>obtain prior authorization</w:t>
            </w:r>
            <w:r w:rsidRPr="008078CB">
              <w:t>, Benefits will not be covered and you will be responsible for paying all charges</w:t>
            </w:r>
            <w:r w:rsidR="00ED5461" w:rsidRPr="008078CB">
              <w:t>.</w:t>
            </w:r>
          </w:p>
          <w:p w14:paraId="427EF632" w14:textId="77777777" w:rsidR="003745DE" w:rsidRPr="008078CB" w:rsidRDefault="003745DE" w:rsidP="003D3B68">
            <w:pPr>
              <w:pStyle w:val="TableTextCharCharChar1"/>
              <w:numPr>
                <w:ilvl w:val="12"/>
                <w:numId w:val="0"/>
              </w:numPr>
            </w:pPr>
          </w:p>
        </w:tc>
      </w:tr>
      <w:tr w:rsidR="00A179FC" w:rsidRPr="008078CB" w14:paraId="427EF63B"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4" w:name="Ambulatory_Surgical_Center"/>
            <w:r w:rsidRPr="008078CB">
              <w:rPr>
                <w:b/>
                <w:bCs/>
              </w:rPr>
              <w:lastRenderedPageBreak/>
              <w:t>Ambulatory Surgical</w:t>
            </w:r>
            <w:r w:rsidR="00BD3A58" w:rsidRPr="008078CB">
              <w:rPr>
                <w:b/>
                <w:bCs/>
              </w:rPr>
              <w:t xml:space="preserve"> </w:t>
            </w:r>
            <w:r w:rsidRPr="008078CB">
              <w:rPr>
                <w:b/>
                <w:bCs/>
              </w:rPr>
              <w:t>Center</w:t>
            </w:r>
            <w:bookmarkEnd w:id="74"/>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5"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5"/>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427EF642" w14:textId="77777777" w:rsidR="008A7220" w:rsidRPr="008078CB" w:rsidRDefault="008A7220">
            <w:pPr>
              <w:pStyle w:val="TableTextCharCharChar1"/>
              <w:numPr>
                <w:ilvl w:val="12"/>
                <w:numId w:val="0"/>
              </w:numPr>
            </w:pPr>
          </w:p>
          <w:p w14:paraId="427EF643" w14:textId="77777777" w:rsidR="00154B9C" w:rsidRPr="008078CB" w:rsidRDefault="00154B9C">
            <w:pPr>
              <w:pStyle w:val="TableTextCharCharChar1"/>
              <w:numPr>
                <w:ilvl w:val="12"/>
                <w:numId w:val="0"/>
              </w:numPr>
            </w:pPr>
          </w:p>
          <w:p w14:paraId="427EF644"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5A879253" w:rsidR="00154B9C" w:rsidRPr="008078CB" w:rsidRDefault="00EF55CD">
            <w:pPr>
              <w:pStyle w:val="TableTextCharCharChar1"/>
              <w:numPr>
                <w:ilvl w:val="12"/>
                <w:numId w:val="0"/>
              </w:numPr>
            </w:pPr>
            <w:r>
              <w:rPr>
                <w:b/>
                <w:color w:val="0000FF"/>
              </w:rPr>
              <w:lastRenderedPageBreak/>
              <w:t>80</w:t>
            </w:r>
            <w:r w:rsidR="00540808">
              <w:rPr>
                <w:b/>
                <w:color w:val="0000FF"/>
              </w:rPr>
              <w:t>%</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59" w14:textId="41457619" w:rsidR="00154B9C" w:rsidRPr="008078CB" w:rsidRDefault="00154B9C">
            <w:pPr>
              <w:pStyle w:val="TableTextCharCharChar1"/>
              <w:numPr>
                <w:ilvl w:val="12"/>
                <w:numId w:val="0"/>
              </w:numPr>
              <w:rPr>
                <w:b/>
                <w:color w:val="000000"/>
              </w:rPr>
            </w:pPr>
            <w:r w:rsidRPr="008078CB">
              <w:t>.</w:t>
            </w:r>
          </w:p>
          <w:p w14:paraId="427EF65A" w14:textId="77777777" w:rsidR="00E60F08" w:rsidRPr="008078CB" w:rsidRDefault="00E60F08" w:rsidP="00E60F08">
            <w:pPr>
              <w:pStyle w:val="TableTextCharCharChar1"/>
              <w:numPr>
                <w:ilvl w:val="12"/>
                <w:numId w:val="0"/>
              </w:numPr>
              <w:rPr>
                <w:b/>
                <w:color w:val="000000"/>
              </w:rPr>
            </w:pPr>
          </w:p>
          <w:p w14:paraId="427EF65E" w14:textId="77777777" w:rsidR="00A179FC" w:rsidRPr="008078CB" w:rsidRDefault="00A179FC" w:rsidP="00E60F08">
            <w:pPr>
              <w:pStyle w:val="TableTextCharCharChar1"/>
              <w:numPr>
                <w:ilvl w:val="12"/>
                <w:numId w:val="0"/>
              </w:numPr>
              <w:rPr>
                <w:b/>
                <w:color w:val="000000"/>
              </w:rPr>
            </w:pPr>
          </w:p>
          <w:p w14:paraId="427EF65F" w14:textId="77777777" w:rsidR="00154B9C" w:rsidRPr="008078CB" w:rsidRDefault="00154B9C">
            <w:pPr>
              <w:pStyle w:val="TableTextCharCharChar1"/>
              <w:numPr>
                <w:ilvl w:val="12"/>
                <w:numId w:val="0"/>
              </w:numPr>
              <w:rPr>
                <w:bCs/>
              </w:rPr>
            </w:pPr>
          </w:p>
          <w:p w14:paraId="427EF662" w14:textId="77777777" w:rsidR="00154B9C" w:rsidRPr="008078CB" w:rsidRDefault="00154B9C">
            <w:pPr>
              <w:pStyle w:val="TableTextCharCharChar1"/>
              <w:numPr>
                <w:ilvl w:val="12"/>
                <w:numId w:val="0"/>
              </w:num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427EF666"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1E0573C3" w:rsidR="00B554EF" w:rsidRPr="008078CB" w:rsidRDefault="00EF55CD" w:rsidP="00B554EF">
            <w:pPr>
              <w:pStyle w:val="TableTextCharCharChar1"/>
              <w:numPr>
                <w:ilvl w:val="12"/>
                <w:numId w:val="0"/>
              </w:numPr>
              <w:rPr>
                <w:b/>
                <w:color w:val="000000"/>
              </w:rPr>
            </w:pPr>
            <w:r>
              <w:rPr>
                <w:b/>
                <w:color w:val="0000FF"/>
              </w:rPr>
              <w:lastRenderedPageBreak/>
              <w:t>80</w:t>
            </w:r>
            <w:r w:rsidR="00540808">
              <w:rPr>
                <w:b/>
                <w:color w:val="0000FF"/>
              </w:rPr>
              <w:t>%</w:t>
            </w:r>
            <w:r w:rsidR="00B554EF" w:rsidRPr="008078CB">
              <w:rPr>
                <w:b/>
                <w:color w:val="000000"/>
              </w:rPr>
              <w:t xml:space="preserve"> </w:t>
            </w:r>
            <w:r w:rsidR="00B554EF" w:rsidRPr="008078CB">
              <w:rPr>
                <w:color w:val="000000"/>
              </w:rPr>
              <w:t>of eligible expenses after satisfying the Network deductible</w:t>
            </w:r>
            <w:r w:rsidR="00B554EF" w:rsidRPr="008078CB">
              <w:rPr>
                <w:b/>
                <w:color w:val="000000"/>
              </w:rPr>
              <w:t xml:space="preserve"> </w:t>
            </w:r>
          </w:p>
          <w:p w14:paraId="427EF67D" w14:textId="77777777" w:rsidR="00B554EF" w:rsidRPr="008078CB" w:rsidRDefault="00B554EF" w:rsidP="00B554EF">
            <w:pPr>
              <w:pStyle w:val="TableTextCharCharChar1"/>
              <w:numPr>
                <w:ilvl w:val="12"/>
                <w:numId w:val="0"/>
              </w:numPr>
              <w:rPr>
                <w:rStyle w:val="wdColorPinkBoldItalic"/>
                <w:i w:val="0"/>
                <w:color w:val="800080"/>
                <w:u w:val="none"/>
              </w:rPr>
            </w:pPr>
          </w:p>
          <w:p w14:paraId="427EF689" w14:textId="77777777" w:rsidR="00326CB5" w:rsidRPr="008078CB" w:rsidRDefault="00326CB5" w:rsidP="00A42960">
            <w:pPr>
              <w:pStyle w:val="TableTextCharCharChar1"/>
              <w:numPr>
                <w:ilvl w:val="12"/>
                <w:numId w:val="0"/>
              </w:numPr>
              <w:rPr>
                <w:b/>
                <w:color w:val="FF00FF"/>
              </w:rPr>
            </w:pPr>
          </w:p>
          <w:p w14:paraId="427EF68C" w14:textId="77777777" w:rsidR="00326CB5" w:rsidRPr="008078CB" w:rsidRDefault="00326CB5" w:rsidP="00A42960">
            <w:pPr>
              <w:pStyle w:val="TableTextCharCharChar1"/>
              <w:numPr>
                <w:ilvl w:val="12"/>
                <w:numId w:val="0"/>
              </w:numPr>
              <w:rPr>
                <w:b/>
                <w:color w:val="FF00FF"/>
              </w:rPr>
            </w:pPr>
          </w:p>
          <w:p w14:paraId="427EF694" w14:textId="6D6680E5" w:rsidR="00C767A9" w:rsidRPr="008078CB" w:rsidRDefault="00C767A9" w:rsidP="00C767A9">
            <w:pPr>
              <w:pStyle w:val="TableTextCharCharChar1"/>
              <w:numPr>
                <w:ilvl w:val="12"/>
                <w:numId w:val="0"/>
              </w:numPr>
              <w:rPr>
                <w:b/>
              </w:rPr>
            </w:pPr>
            <w:r w:rsidRPr="008078CB">
              <w:rPr>
                <w:b/>
              </w:rPr>
              <w:t>Prior Authorization Required</w:t>
            </w:r>
          </w:p>
          <w:p w14:paraId="427EF695" w14:textId="659B60A4" w:rsidR="00C767A9" w:rsidRPr="008078CB" w:rsidRDefault="00C767A9" w:rsidP="00C767A9">
            <w:pPr>
              <w:pStyle w:val="TableTextCharCharChar1"/>
              <w:numPr>
                <w:ilvl w:val="12"/>
                <w:numId w:val="0"/>
              </w:numPr>
            </w:pPr>
            <w:r w:rsidRPr="008078CB">
              <w:t xml:space="preserve">Please remember that if you are admitted to a Hospital as a result of an Emergency, you must </w:t>
            </w:r>
            <w:r w:rsidRPr="008078CB">
              <w:rPr>
                <w:bCs/>
                <w:color w:val="000000"/>
              </w:rPr>
              <w:t xml:space="preserve">obtain prior </w:t>
            </w:r>
            <w:r w:rsidRPr="008078CB">
              <w:rPr>
                <w:bCs/>
                <w:color w:val="000000"/>
              </w:rPr>
              <w:lastRenderedPageBreak/>
              <w:t>authorization</w:t>
            </w:r>
            <w:r w:rsidR="00DA5334" w:rsidRPr="008078CB">
              <w:rPr>
                <w:bCs/>
                <w:color w:val="000000"/>
              </w:rPr>
              <w:t xml:space="preserve"> </w:t>
            </w:r>
            <w:r w:rsidRPr="008078CB">
              <w:t>within</w:t>
            </w:r>
            <w:r w:rsidRPr="008078CB">
              <w:rPr>
                <w:b/>
                <w:bCs/>
                <w:color w:val="0000FF"/>
              </w:rPr>
              <w:t xml:space="preserve"> 48 </w:t>
            </w:r>
            <w:r w:rsidRPr="008078CB">
              <w:rPr>
                <w:bCs/>
              </w:rPr>
              <w:t>hours</w:t>
            </w:r>
            <w:r w:rsidRPr="008078CB">
              <w:rPr>
                <w:b/>
                <w:color w:val="FF00FF"/>
              </w:rPr>
              <w:t xml:space="preserve"> </w:t>
            </w:r>
            <w:r w:rsidRPr="008078CB">
              <w:t>of the admission or on the same day of admission if reasonably possible after you are admitted to a non-Network Hospital or Alternate Facility</w:t>
            </w:r>
            <w:r w:rsidR="00DA5334" w:rsidRPr="008078CB">
              <w:t>.</w:t>
            </w:r>
          </w:p>
          <w:p w14:paraId="427EF696" w14:textId="77777777" w:rsidR="00C767A9" w:rsidRPr="008078CB" w:rsidRDefault="00C767A9" w:rsidP="00C767A9">
            <w:pPr>
              <w:pStyle w:val="TableTextCharCharChar1"/>
              <w:numPr>
                <w:ilvl w:val="12"/>
                <w:numId w:val="0"/>
              </w:numPr>
            </w:pPr>
          </w:p>
          <w:p w14:paraId="254DF6BA" w14:textId="6005CED5" w:rsidR="009C2B76" w:rsidRDefault="009C2B76" w:rsidP="00390B31">
            <w:pPr>
              <w:pStyle w:val="TableTextCharCharChar1"/>
              <w:numPr>
                <w:ilvl w:val="12"/>
                <w:numId w:val="0"/>
              </w:numPr>
            </w:pPr>
            <w:r w:rsidRPr="009C2B76">
              <w:t>Prior Authorization is required if ER care results in an Inpatient Stay in an Out-of-Network facility.</w:t>
            </w:r>
          </w:p>
          <w:p w14:paraId="427EF697" w14:textId="59DCAF86" w:rsidR="00C767A9" w:rsidRPr="008078CB" w:rsidRDefault="00C767A9" w:rsidP="00390B31">
            <w:pPr>
              <w:pStyle w:val="TableTextCharCharChar1"/>
              <w:numPr>
                <w:ilvl w:val="12"/>
                <w:numId w:val="0"/>
              </w:numPr>
            </w:pPr>
          </w:p>
        </w:tc>
      </w:tr>
      <w:tr w:rsidR="00154B9C" w:rsidRPr="008078CB" w14:paraId="427EF6FE"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6" w:name="Hospital_Inpatient_Stay"/>
            <w:r w:rsidRPr="008078CB">
              <w:rPr>
                <w:b/>
              </w:rPr>
              <w:lastRenderedPageBreak/>
              <w:t>Hospital Inpatient Stay</w:t>
            </w:r>
            <w:bookmarkEnd w:id="76"/>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7DFEF6DF"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675AC75F" w:rsidR="00180F4D" w:rsidRPr="008078CB" w:rsidRDefault="00180F4D" w:rsidP="00180F4D">
            <w:pPr>
              <w:pStyle w:val="TableTextChar1CharChar"/>
              <w:ind w:left="288" w:hanging="288"/>
              <w:rPr>
                <w:b/>
                <w:color w:val="FF00FF"/>
              </w:rPr>
            </w:pPr>
            <w:proofErr w:type="gramStart"/>
            <w:r w:rsidRPr="008078CB">
              <w:rPr>
                <w:b/>
                <w:color w:val="000000"/>
              </w:rPr>
              <w:t xml:space="preserve">●  </w:t>
            </w:r>
            <w:r w:rsidRPr="008078CB">
              <w:t>Physician</w:t>
            </w:r>
            <w:proofErr w:type="gramEnd"/>
            <w:r w:rsidRPr="008078CB">
              <w:t xml:space="preserve"> services for anesthesiologists, Emergency room </w:t>
            </w:r>
            <w:r w:rsidRPr="008078CB">
              <w:lastRenderedPageBreak/>
              <w:t>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rsidP="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proofErr w:type="spellStart"/>
            <w:r w:rsidRPr="00247DAB">
              <w:rPr>
                <w:rStyle w:val="wdColorBlackBoldItalic"/>
                <w:u w:val="none"/>
              </w:rPr>
              <w:t>Scopic</w:t>
            </w:r>
            <w:proofErr w:type="spellEnd"/>
            <w:r w:rsidRPr="00247DAB">
              <w:rPr>
                <w:rStyle w:val="wdColorBlackBoldItalic"/>
                <w:u w:val="none"/>
              </w:rPr>
              <w:t xml:space="preserve">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5236D21C" w:rsidR="00C2736C" w:rsidRPr="008078CB" w:rsidRDefault="00EF55CD" w:rsidP="00C2736C">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C6" w14:textId="4E90E6F8" w:rsidR="00C2736C" w:rsidRPr="008078CB" w:rsidRDefault="00C2736C" w:rsidP="00C2736C">
            <w:pPr>
              <w:pStyle w:val="TableTextCharCharChar1"/>
              <w:numPr>
                <w:ilvl w:val="12"/>
                <w:numId w:val="0"/>
              </w:numPr>
            </w:pPr>
            <w:r w:rsidRPr="008078CB">
              <w:t>.</w:t>
            </w:r>
          </w:p>
          <w:p w14:paraId="427EF6DA" w14:textId="77777777" w:rsidR="00A31EC0" w:rsidRPr="008078CB" w:rsidRDefault="00A31EC0" w:rsidP="00F657C2"/>
          <w:p w14:paraId="427EF6DE" w14:textId="78823696" w:rsidR="00154B9C" w:rsidRPr="008078CB" w:rsidRDefault="00B90A49" w:rsidP="00634871">
            <w:pPr>
              <w:pStyle w:val="TableTextCharCharChar1"/>
              <w:tabs>
                <w:tab w:val="left" w:pos="360"/>
              </w:tabs>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559BDDB6" w:rsidR="00154B9C" w:rsidRPr="008078CB" w:rsidRDefault="002C501A">
            <w:pPr>
              <w:pStyle w:val="TableTextCharCharChar1"/>
              <w:numPr>
                <w:ilvl w:val="12"/>
                <w:numId w:val="0"/>
              </w:numPr>
              <w:rPr>
                <w:b/>
                <w:color w:val="000000"/>
              </w:rPr>
            </w:pPr>
            <w:r>
              <w:rPr>
                <w:b/>
                <w:color w:val="0000FF"/>
              </w:rPr>
              <w:t>6</w:t>
            </w:r>
            <w:r w:rsidR="00540808">
              <w:rPr>
                <w:b/>
                <w:color w:val="0000FF"/>
              </w:rPr>
              <w:t>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F7" w14:textId="743B59A5"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1F26D289"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C" w14:textId="7E388E41" w:rsidR="003A4965" w:rsidRPr="008078CB" w:rsidRDefault="003A4965" w:rsidP="003A4965">
            <w:pPr>
              <w:pStyle w:val="TableTextCharCharChar1"/>
              <w:numPr>
                <w:ilvl w:val="12"/>
                <w:numId w:val="0"/>
              </w:numPr>
              <w:rPr>
                <w:b/>
                <w:color w:val="FF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sidR="00721E2B">
              <w:rPr>
                <w:b/>
                <w:color w:val="0000FF"/>
              </w:rPr>
              <w:t>5</w:t>
            </w:r>
            <w:r w:rsidR="002C78DC">
              <w:rPr>
                <w:b/>
                <w:color w:val="0000FF"/>
              </w:rPr>
              <w:t>0%</w:t>
            </w:r>
            <w:r w:rsidRPr="008078CB">
              <w:rPr>
                <w:b/>
              </w:rPr>
              <w:t xml:space="preserve"> </w:t>
            </w:r>
            <w:r w:rsidRPr="008078CB">
              <w:t>of Eligible Expenses</w:t>
            </w:r>
            <w:r w:rsidRPr="008078CB">
              <w:rPr>
                <w:bCs/>
              </w:rPr>
              <w:t>.</w:t>
            </w:r>
          </w:p>
          <w:p w14:paraId="427EF6FD" w14:textId="77777777" w:rsidR="00A31EC0" w:rsidRPr="008078CB" w:rsidRDefault="00A31EC0" w:rsidP="00F657C2"/>
        </w:tc>
      </w:tr>
      <w:tr w:rsidR="00B75B9F" w:rsidRPr="008078CB" w14:paraId="427EF749"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7" w:name="Lab_XRay_and_Diagnostics_Outpatient"/>
            <w:r w:rsidRPr="008078CB">
              <w:rPr>
                <w:color w:val="000000"/>
              </w:rPr>
              <w:t>Lab, X-Ray and Diagnostics – Outpatient</w:t>
            </w:r>
            <w:bookmarkEnd w:id="77"/>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4CBBC41D" w14:textId="77777777" w:rsidR="00EE3790" w:rsidRPr="00EE3790" w:rsidRDefault="00EE3790" w:rsidP="00EE3790">
            <w:pPr>
              <w:pStyle w:val="Tabletext1"/>
              <w:ind w:left="288" w:hanging="288"/>
              <w:rPr>
                <w:b w:val="0"/>
              </w:rPr>
            </w:pPr>
            <w:r w:rsidRPr="00EE3790">
              <w:rPr>
                <w:b w:val="0"/>
              </w:rPr>
              <w:sym w:font="Symbol" w:char="F0B7"/>
            </w:r>
            <w:r w:rsidRPr="00EE3790">
              <w:rPr>
                <w:b w:val="0"/>
              </w:rPr>
              <w:t xml:space="preserve">   Drug tests, both presumptive and definitive</w:t>
            </w:r>
          </w:p>
          <w:p w14:paraId="5A5F6FBD" w14:textId="77777777" w:rsidR="00EE3790" w:rsidRPr="00EE3790" w:rsidRDefault="00EE3790" w:rsidP="00EE3790">
            <w:pPr>
              <w:pStyle w:val="Tabletext1"/>
              <w:ind w:left="576" w:hanging="288"/>
              <w:rPr>
                <w:b w:val="0"/>
              </w:rPr>
            </w:pPr>
            <w:r w:rsidRPr="00EE3790">
              <w:rPr>
                <w:b w:val="0"/>
              </w:rPr>
              <w:sym w:font="Symbol" w:char="F0B7"/>
            </w:r>
            <w:r w:rsidRPr="00EE3790">
              <w:rPr>
                <w:b w:val="0"/>
              </w:rPr>
              <w:t xml:space="preserve">   Drug tests are limited each year to:</w:t>
            </w:r>
          </w:p>
          <w:p w14:paraId="1A4E9262" w14:textId="02F0AC34" w:rsidR="00EE3790" w:rsidRPr="003D09B9" w:rsidRDefault="00EE3790" w:rsidP="00EE3790">
            <w:pPr>
              <w:ind w:left="576"/>
              <w:rPr>
                <w:color w:val="000000" w:themeColor="text1"/>
                <w:sz w:val="24"/>
                <w:szCs w:val="24"/>
              </w:rPr>
            </w:pPr>
            <w:r w:rsidRPr="00EE3790">
              <w:rPr>
                <w:sz w:val="24"/>
                <w:szCs w:val="24"/>
              </w:rPr>
              <w:sym w:font="Symbol" w:char="F0B7"/>
            </w:r>
            <w:r w:rsidRPr="00EE3790">
              <w:rPr>
                <w:sz w:val="24"/>
                <w:szCs w:val="24"/>
              </w:rPr>
              <w:t xml:space="preserve">  </w:t>
            </w:r>
            <w:r w:rsidRPr="003D09B9">
              <w:rPr>
                <w:b/>
                <w:color w:val="0000FF"/>
                <w:sz w:val="24"/>
                <w:szCs w:val="24"/>
              </w:rPr>
              <w:t>18</w:t>
            </w:r>
            <w:r w:rsidRPr="003D09B9">
              <w:rPr>
                <w:color w:val="0000FF"/>
                <w:sz w:val="24"/>
                <w:szCs w:val="24"/>
              </w:rPr>
              <w:t xml:space="preserve"> </w:t>
            </w:r>
            <w:r w:rsidRPr="003D09B9">
              <w:rPr>
                <w:sz w:val="24"/>
                <w:szCs w:val="24"/>
              </w:rPr>
              <w:t xml:space="preserve">presumptive </w:t>
            </w:r>
          </w:p>
          <w:p w14:paraId="53528295" w14:textId="4B53DAEE" w:rsidR="00EE3790" w:rsidRPr="00B22C28" w:rsidRDefault="00EE3790" w:rsidP="00EE3790">
            <w:pPr>
              <w:pStyle w:val="Tabletext1"/>
              <w:ind w:left="864" w:hanging="288"/>
              <w:rPr>
                <w:b w:val="0"/>
              </w:rPr>
            </w:pPr>
            <w:r w:rsidRPr="00EE3790">
              <w:rPr>
                <w:b w:val="0"/>
              </w:rPr>
              <w:sym w:font="Symbol" w:char="F0B7"/>
            </w:r>
            <w:r w:rsidRPr="00EE3790">
              <w:rPr>
                <w:b w:val="0"/>
              </w:rPr>
              <w:t xml:space="preserve">  </w:t>
            </w:r>
            <w:r w:rsidRPr="003D09B9">
              <w:rPr>
                <w:color w:val="0000FF"/>
              </w:rPr>
              <w:t xml:space="preserve">18 </w:t>
            </w:r>
            <w:r w:rsidRPr="003D09B9">
              <w:rPr>
                <w:b w:val="0"/>
              </w:rPr>
              <w:t>definitive</w:t>
            </w:r>
          </w:p>
          <w:p w14:paraId="4A80DD6F" w14:textId="77777777" w:rsidR="00EE3790" w:rsidRPr="008078CB" w:rsidRDefault="00EE3790" w:rsidP="008078CB">
            <w:pPr>
              <w:pStyle w:val="Tabletext1"/>
              <w:ind w:left="288" w:hanging="288"/>
              <w:rPr>
                <w:b w:val="0"/>
              </w:rPr>
            </w:pP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6E12B329" w14:textId="5534BB14" w:rsidR="00C54882" w:rsidRPr="008078CB" w:rsidRDefault="00C54882" w:rsidP="008078CB">
            <w:pPr>
              <w:pStyle w:val="Tabletext1"/>
              <w:rPr>
                <w:dstrike/>
              </w:rPr>
            </w:pPr>
            <w:r w:rsidRPr="008078CB">
              <w:rPr>
                <w:b w:val="0"/>
              </w:rPr>
              <w:t xml:space="preserve">CT scans, PET scans, MRI, MRA, nuclear medicine and major diagnostic services </w:t>
            </w:r>
            <w:r w:rsidRPr="008078CB">
              <w:rPr>
                <w:b w:val="0"/>
              </w:rPr>
              <w:lastRenderedPageBreak/>
              <w:t>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427EF729" w14:textId="77777777" w:rsidR="009846E8" w:rsidRPr="008078CB"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lastRenderedPageBreak/>
              <w:t>Lab Testing</w:t>
            </w:r>
            <w:r w:rsidRPr="008078CB">
              <w:rPr>
                <w:b/>
                <w:i/>
                <w:sz w:val="24"/>
                <w:szCs w:val="24"/>
              </w:rPr>
              <w:t xml:space="preserve"> </w:t>
            </w:r>
          </w:p>
          <w:p w14:paraId="20CB1745" w14:textId="1C2766F2"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EF55CD">
              <w:rPr>
                <w:b/>
                <w:color w:val="0000FF"/>
                <w:sz w:val="24"/>
                <w:szCs w:val="24"/>
              </w:rPr>
              <w:t>80</w:t>
            </w:r>
            <w:r w:rsidR="00540808">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2EA52589"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EF55CD">
              <w:rPr>
                <w:b/>
                <w:color w:val="0000FF"/>
                <w:sz w:val="24"/>
                <w:szCs w:val="24"/>
              </w:rPr>
              <w:t>80</w:t>
            </w:r>
            <w:r w:rsidR="00540808">
              <w:rPr>
                <w:b/>
                <w:color w:val="0000FF"/>
                <w:sz w:val="24"/>
                <w:szCs w:val="24"/>
              </w:rPr>
              <w:t>%</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109DC786"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EF55CD">
              <w:rPr>
                <w:b/>
                <w:color w:val="0000FF"/>
                <w:sz w:val="24"/>
                <w:szCs w:val="24"/>
              </w:rPr>
              <w:t>80</w:t>
            </w:r>
            <w:r w:rsidR="00540808">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0FFC0F7D"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EF55CD">
              <w:rPr>
                <w:b/>
                <w:color w:val="0000FF"/>
                <w:sz w:val="24"/>
                <w:szCs w:val="24"/>
              </w:rPr>
              <w:t>80</w:t>
            </w:r>
            <w:r w:rsidR="00540808">
              <w:rPr>
                <w:b/>
                <w:color w:val="0000FF"/>
                <w:sz w:val="24"/>
                <w:szCs w:val="24"/>
              </w:rPr>
              <w:t>%</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619F230C"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31105F5F"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C501A">
              <w:rPr>
                <w:b/>
                <w:color w:val="0000FF"/>
                <w:sz w:val="24"/>
                <w:szCs w:val="24"/>
              </w:rPr>
              <w:t>6</w:t>
            </w:r>
            <w:r w:rsidR="00540808">
              <w:rPr>
                <w:b/>
                <w:color w:val="0000FF"/>
                <w:sz w:val="24"/>
                <w:szCs w:val="24"/>
              </w:rPr>
              <w:t>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5C279B73"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C501A">
              <w:rPr>
                <w:b/>
                <w:color w:val="0000FF"/>
                <w:sz w:val="24"/>
                <w:szCs w:val="24"/>
              </w:rPr>
              <w:t>6</w:t>
            </w:r>
            <w:r w:rsidR="00540808">
              <w:rPr>
                <w:b/>
                <w:color w:val="0000FF"/>
                <w:sz w:val="24"/>
                <w:szCs w:val="24"/>
              </w:rPr>
              <w:t>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3BFEC316"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C501A">
              <w:rPr>
                <w:b/>
                <w:color w:val="0000FF"/>
                <w:sz w:val="24"/>
                <w:szCs w:val="24"/>
              </w:rPr>
              <w:t>6</w:t>
            </w:r>
            <w:r w:rsidR="00540808">
              <w:rPr>
                <w:b/>
                <w:color w:val="0000FF"/>
                <w:sz w:val="24"/>
                <w:szCs w:val="24"/>
              </w:rPr>
              <w:t>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378F07EC"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C501A">
              <w:rPr>
                <w:b/>
                <w:color w:val="0000FF"/>
                <w:sz w:val="24"/>
                <w:szCs w:val="24"/>
              </w:rPr>
              <w:t>6</w:t>
            </w:r>
            <w:r w:rsidR="00540808">
              <w:rPr>
                <w:b/>
                <w:color w:val="0000FF"/>
                <w:sz w:val="24"/>
                <w:szCs w:val="24"/>
              </w:rPr>
              <w:t>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5C3D5396" w14:textId="77777777" w:rsidR="00574F6F" w:rsidRPr="00177271" w:rsidRDefault="00574F6F" w:rsidP="00574F6F">
            <w:pPr>
              <w:numPr>
                <w:ilvl w:val="12"/>
                <w:numId w:val="0"/>
              </w:numPr>
              <w:rPr>
                <w:b/>
                <w:sz w:val="24"/>
                <w:szCs w:val="24"/>
              </w:rPr>
            </w:pPr>
            <w:r w:rsidRPr="00177271">
              <w:rPr>
                <w:b/>
                <w:sz w:val="24"/>
                <w:szCs w:val="24"/>
              </w:rPr>
              <w:t>Prior Authorization Required</w:t>
            </w:r>
          </w:p>
          <w:p w14:paraId="37BC9C13" w14:textId="77777777" w:rsidR="00574F6F" w:rsidRPr="00177271" w:rsidRDefault="00574F6F" w:rsidP="00574F6F">
            <w:pPr>
              <w:numPr>
                <w:ilvl w:val="12"/>
                <w:numId w:val="0"/>
              </w:numPr>
              <w:rPr>
                <w:b/>
                <w:sz w:val="24"/>
                <w:szCs w:val="24"/>
              </w:rPr>
            </w:pPr>
          </w:p>
          <w:p w14:paraId="59BC6509" w14:textId="77777777" w:rsidR="00574F6F" w:rsidRPr="00177271" w:rsidRDefault="00574F6F" w:rsidP="00574F6F">
            <w:pPr>
              <w:numPr>
                <w:ilvl w:val="12"/>
                <w:numId w:val="0"/>
              </w:numPr>
              <w:rPr>
                <w:b/>
                <w:sz w:val="24"/>
                <w:szCs w:val="24"/>
              </w:rPr>
            </w:pPr>
          </w:p>
          <w:p w14:paraId="2B7CE5D5" w14:textId="6EB7A65F" w:rsidR="00574F6F" w:rsidRPr="00177271" w:rsidRDefault="00574F6F" w:rsidP="00574F6F">
            <w:pPr>
              <w:pStyle w:val="TableTextCharCharChar1"/>
              <w:numPr>
                <w:ilvl w:val="12"/>
                <w:numId w:val="0"/>
              </w:numPr>
              <w:rPr>
                <w:szCs w:val="24"/>
              </w:rPr>
            </w:pPr>
            <w:r w:rsidRPr="00177271">
              <w:rPr>
                <w:color w:val="000000"/>
                <w:szCs w:val="24"/>
              </w:rPr>
              <w:t>Please remember for Benefits you must obtain prior authorization for</w:t>
            </w:r>
            <w:r w:rsidR="00973A77" w:rsidRPr="00B22C28">
              <w:rPr>
                <w:szCs w:val="24"/>
                <w:highlight w:val="green"/>
              </w:rPr>
              <w:t xml:space="preserve"> </w:t>
            </w:r>
            <w:r w:rsidR="00973A77" w:rsidRPr="003D09B9">
              <w:rPr>
                <w:szCs w:val="24"/>
              </w:rPr>
              <w:t>genetic testing,</w:t>
            </w:r>
            <w:r w:rsidRPr="00973A77">
              <w:rPr>
                <w:color w:val="000000"/>
                <w:szCs w:val="24"/>
              </w:rPr>
              <w:t xml:space="preserve"> sleep</w:t>
            </w:r>
            <w:r w:rsidRPr="00177271">
              <w:rPr>
                <w:color w:val="000000"/>
                <w:szCs w:val="24"/>
              </w:rPr>
              <w:t xml:space="preserve"> studies </w:t>
            </w:r>
            <w:r w:rsidRPr="00177271">
              <w:rPr>
                <w:b/>
                <w:color w:val="0000FF"/>
                <w:szCs w:val="24"/>
              </w:rPr>
              <w:t>5</w:t>
            </w:r>
            <w:r w:rsidRPr="00177271">
              <w:rPr>
                <w:color w:val="000000"/>
                <w:szCs w:val="24"/>
              </w:rPr>
              <w:t xml:space="preserve"> business days before scheduled services are received or, for non-scheduled services, within </w:t>
            </w:r>
            <w:r w:rsidRPr="00177271">
              <w:rPr>
                <w:b/>
                <w:color w:val="0000FF"/>
                <w:szCs w:val="24"/>
              </w:rPr>
              <w:t>1</w:t>
            </w:r>
            <w:r w:rsidRPr="00177271">
              <w:rPr>
                <w:color w:val="000000"/>
                <w:szCs w:val="24"/>
              </w:rPr>
              <w:t xml:space="preserve"> business day or as soon as is reasonably possible.</w:t>
            </w:r>
            <w:r w:rsidRPr="00177271">
              <w:rPr>
                <w:szCs w:val="24"/>
              </w:rPr>
              <w:t xml:space="preserve"> </w:t>
            </w:r>
          </w:p>
          <w:p w14:paraId="66EFDB01" w14:textId="77777777" w:rsidR="00AE2C3B" w:rsidRDefault="00574F6F" w:rsidP="00D83AD5">
            <w:pPr>
              <w:pStyle w:val="TableTextCharCharChar1"/>
              <w:numPr>
                <w:ilvl w:val="12"/>
                <w:numId w:val="0"/>
              </w:numPr>
              <w:rPr>
                <w:szCs w:val="24"/>
              </w:rPr>
            </w:pPr>
            <w:r w:rsidRPr="00177271">
              <w:rPr>
                <w:szCs w:val="24"/>
              </w:rPr>
              <w:t>If you don't obtain prior authorization, Benefits will be reduced to</w:t>
            </w:r>
            <w:r w:rsidRPr="00177271">
              <w:rPr>
                <w:b/>
                <w:szCs w:val="24"/>
              </w:rPr>
              <w:t xml:space="preserve"> </w:t>
            </w:r>
            <w:r w:rsidRPr="00D83AD5">
              <w:rPr>
                <w:b/>
                <w:color w:val="0000FF"/>
                <w:szCs w:val="24"/>
              </w:rPr>
              <w:t>50%</w:t>
            </w:r>
            <w:r w:rsidRPr="00177271">
              <w:rPr>
                <w:b/>
                <w:szCs w:val="24"/>
              </w:rPr>
              <w:t xml:space="preserve"> </w:t>
            </w:r>
            <w:r w:rsidRPr="00177271">
              <w:rPr>
                <w:szCs w:val="24"/>
              </w:rPr>
              <w:t xml:space="preserve">of Eligible Expenses. </w:t>
            </w:r>
          </w:p>
          <w:p w14:paraId="427EF748" w14:textId="3B62DDBC" w:rsidR="00F15945" w:rsidRPr="008078CB" w:rsidRDefault="00F15945" w:rsidP="002917CB">
            <w:pPr>
              <w:pStyle w:val="TableTextCharCharChar1"/>
              <w:numPr>
                <w:ilvl w:val="12"/>
                <w:numId w:val="0"/>
              </w:numPr>
              <w:rPr>
                <w:b/>
                <w:color w:val="000000"/>
              </w:rPr>
            </w:pPr>
          </w:p>
        </w:tc>
      </w:tr>
      <w:tr w:rsidR="00C54882" w:rsidRPr="008078CB" w14:paraId="5AEAF689"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78" w:name="Lab_X_Ray_and_Major_Diagnostics"/>
            <w:r w:rsidRPr="008078CB">
              <w:rPr>
                <w:b/>
                <w:color w:val="000000"/>
                <w:szCs w:val="24"/>
              </w:rPr>
              <w:t>Lab, X-Ray and Major Diagnostics - CT, PET Scans, MRI, MRA and Nuclear Medicine – Outpatient</w:t>
            </w:r>
            <w:bookmarkEnd w:id="78"/>
          </w:p>
          <w:p w14:paraId="167B2D81" w14:textId="77777777" w:rsidR="00C54882" w:rsidRPr="008078CB" w:rsidRDefault="00C54882" w:rsidP="00BD57FE">
            <w:pPr>
              <w:pStyle w:val="TableTextCharCharChar1"/>
              <w:numPr>
                <w:ilvl w:val="12"/>
                <w:numId w:val="0"/>
              </w:numPr>
              <w:rPr>
                <w:b/>
                <w:szCs w:val="24"/>
              </w:rPr>
            </w:pPr>
          </w:p>
          <w:p w14:paraId="0E8D781F" w14:textId="61D7966A"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Default="00C54882" w:rsidP="00BD57FE">
            <w:pPr>
              <w:pStyle w:val="TableText"/>
              <w:ind w:left="288" w:hanging="288"/>
              <w:rPr>
                <w:szCs w:val="24"/>
              </w:rPr>
            </w:pPr>
            <w:r w:rsidRPr="008078CB">
              <w:rPr>
                <w:szCs w:val="24"/>
              </w:rPr>
              <w:sym w:font="Symbol" w:char="F0B7"/>
            </w:r>
            <w:r w:rsidRPr="008078CB">
              <w:rPr>
                <w:szCs w:val="24"/>
              </w:rPr>
              <w:t xml:space="preserve">   Physician services for anesthesiologists, pathologists and radiologists</w:t>
            </w:r>
          </w:p>
          <w:p w14:paraId="6207E606" w14:textId="77777777" w:rsidR="00973A77" w:rsidRPr="00973A77" w:rsidRDefault="00973A77" w:rsidP="00973A77">
            <w:pPr>
              <w:pStyle w:val="Tabletext1"/>
              <w:ind w:left="288" w:hanging="288"/>
              <w:rPr>
                <w:b w:val="0"/>
              </w:rPr>
            </w:pPr>
            <w:r w:rsidRPr="00973A77">
              <w:rPr>
                <w:b w:val="0"/>
              </w:rPr>
              <w:sym w:font="Symbol" w:char="F0B7"/>
            </w:r>
            <w:r w:rsidRPr="00973A77">
              <w:rPr>
                <w:b w:val="0"/>
              </w:rPr>
              <w:t xml:space="preserve">   Drug tests, both presumptive and definitive</w:t>
            </w:r>
          </w:p>
          <w:p w14:paraId="64105E6D" w14:textId="77777777" w:rsidR="00973A77" w:rsidRPr="00973A77" w:rsidRDefault="00973A77" w:rsidP="00973A77">
            <w:pPr>
              <w:pStyle w:val="Tabletext1"/>
              <w:ind w:left="576" w:hanging="288"/>
              <w:rPr>
                <w:b w:val="0"/>
              </w:rPr>
            </w:pPr>
            <w:r w:rsidRPr="00973A77">
              <w:rPr>
                <w:b w:val="0"/>
              </w:rPr>
              <w:sym w:font="Symbol" w:char="F0B7"/>
            </w:r>
            <w:r w:rsidRPr="00973A77">
              <w:rPr>
                <w:b w:val="0"/>
              </w:rPr>
              <w:t xml:space="preserve">   Drug tests are limited each year to:</w:t>
            </w:r>
          </w:p>
          <w:p w14:paraId="63036B2A" w14:textId="35A11825" w:rsidR="00973A77" w:rsidRPr="003D09B9" w:rsidRDefault="00973A77" w:rsidP="00973A77">
            <w:pPr>
              <w:ind w:left="576"/>
              <w:rPr>
                <w:color w:val="000000" w:themeColor="text1"/>
                <w:sz w:val="24"/>
                <w:szCs w:val="24"/>
              </w:rPr>
            </w:pPr>
            <w:r w:rsidRPr="00973A77">
              <w:rPr>
                <w:sz w:val="24"/>
                <w:szCs w:val="24"/>
              </w:rPr>
              <w:sym w:font="Symbol" w:char="F0B7"/>
            </w:r>
            <w:r w:rsidRPr="00973A77">
              <w:rPr>
                <w:sz w:val="24"/>
                <w:szCs w:val="24"/>
              </w:rPr>
              <w:t xml:space="preserve">  </w:t>
            </w:r>
            <w:r w:rsidRPr="003D09B9">
              <w:rPr>
                <w:b/>
                <w:color w:val="0000FF"/>
                <w:sz w:val="24"/>
                <w:szCs w:val="24"/>
              </w:rPr>
              <w:t>18</w:t>
            </w:r>
            <w:r w:rsidRPr="003D09B9">
              <w:rPr>
                <w:color w:val="0000FF"/>
                <w:sz w:val="24"/>
                <w:szCs w:val="24"/>
              </w:rPr>
              <w:t xml:space="preserve"> </w:t>
            </w:r>
            <w:r w:rsidRPr="003D09B9">
              <w:rPr>
                <w:sz w:val="24"/>
                <w:szCs w:val="24"/>
              </w:rPr>
              <w:t xml:space="preserve">presumptive </w:t>
            </w:r>
          </w:p>
          <w:p w14:paraId="153315DC" w14:textId="00281890" w:rsidR="00973A77" w:rsidRPr="00B22C28" w:rsidRDefault="00973A77" w:rsidP="00973A77">
            <w:pPr>
              <w:pStyle w:val="Tabletext1"/>
              <w:ind w:left="864" w:hanging="288"/>
              <w:rPr>
                <w:b w:val="0"/>
              </w:rPr>
            </w:pPr>
            <w:r w:rsidRPr="00973A77">
              <w:rPr>
                <w:b w:val="0"/>
              </w:rPr>
              <w:sym w:font="Symbol" w:char="F0B7"/>
            </w:r>
            <w:r w:rsidRPr="00973A77">
              <w:rPr>
                <w:b w:val="0"/>
              </w:rPr>
              <w:t xml:space="preserve">  </w:t>
            </w:r>
            <w:r w:rsidRPr="003D09B9">
              <w:rPr>
                <w:color w:val="0000FF"/>
              </w:rPr>
              <w:t xml:space="preserve">18 </w:t>
            </w:r>
            <w:r w:rsidRPr="003D09B9">
              <w:rPr>
                <w:b w:val="0"/>
              </w:rPr>
              <w:t>definitive</w:t>
            </w:r>
          </w:p>
          <w:p w14:paraId="27D2EE2C" w14:textId="77777777" w:rsidR="00973A77" w:rsidRPr="008078CB" w:rsidRDefault="00973A77" w:rsidP="00BD57FE">
            <w:pPr>
              <w:pStyle w:val="TableText"/>
              <w:ind w:left="288" w:hanging="288"/>
              <w:rPr>
                <w:b/>
                <w:szCs w:val="24"/>
              </w:rPr>
            </w:pP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3D3B68">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53EADD8A"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EF55CD">
              <w:rPr>
                <w:b/>
                <w:color w:val="0000FF"/>
                <w:sz w:val="24"/>
                <w:szCs w:val="24"/>
              </w:rPr>
              <w:t>80</w:t>
            </w:r>
            <w:r w:rsidR="00540808">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7441DAA2"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EF55CD">
              <w:rPr>
                <w:b/>
                <w:color w:val="0000FF"/>
                <w:sz w:val="24"/>
                <w:szCs w:val="24"/>
              </w:rPr>
              <w:t>80</w:t>
            </w:r>
            <w:r w:rsidR="00540808">
              <w:rPr>
                <w:b/>
                <w:color w:val="0000FF"/>
                <w:sz w:val="24"/>
                <w:szCs w:val="24"/>
              </w:rPr>
              <w:t>%</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1D6D8173"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EF55CD">
              <w:rPr>
                <w:b/>
                <w:color w:val="0000FF"/>
                <w:sz w:val="24"/>
                <w:szCs w:val="24"/>
              </w:rPr>
              <w:t>80</w:t>
            </w:r>
            <w:r w:rsidR="00540808">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0D0BD15A"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EF55CD">
              <w:rPr>
                <w:b/>
                <w:color w:val="0000FF"/>
                <w:sz w:val="24"/>
                <w:szCs w:val="24"/>
              </w:rPr>
              <w:t>80</w:t>
            </w:r>
            <w:r w:rsidR="00540808">
              <w:rPr>
                <w:b/>
                <w:color w:val="0000FF"/>
                <w:sz w:val="24"/>
                <w:szCs w:val="24"/>
              </w:rPr>
              <w:t>%</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86F962C" w14:textId="722DF820"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6894EAF1"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C501A">
              <w:rPr>
                <w:b/>
                <w:color w:val="0000FF"/>
                <w:sz w:val="24"/>
                <w:szCs w:val="24"/>
              </w:rPr>
              <w:t>6</w:t>
            </w:r>
            <w:r w:rsidR="00540808">
              <w:rPr>
                <w:b/>
                <w:color w:val="0000FF"/>
                <w:sz w:val="24"/>
                <w:szCs w:val="24"/>
              </w:rPr>
              <w:t>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3406218D"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C501A">
              <w:rPr>
                <w:b/>
                <w:color w:val="0000FF"/>
                <w:sz w:val="24"/>
                <w:szCs w:val="24"/>
              </w:rPr>
              <w:t>6</w:t>
            </w:r>
            <w:r w:rsidR="00540808">
              <w:rPr>
                <w:b/>
                <w:color w:val="0000FF"/>
                <w:sz w:val="24"/>
                <w:szCs w:val="24"/>
              </w:rPr>
              <w:t>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6C30F17C"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C501A">
              <w:rPr>
                <w:b/>
                <w:color w:val="0000FF"/>
                <w:sz w:val="24"/>
                <w:szCs w:val="24"/>
              </w:rPr>
              <w:t>6</w:t>
            </w:r>
            <w:r w:rsidR="00540808">
              <w:rPr>
                <w:b/>
                <w:color w:val="0000FF"/>
                <w:sz w:val="24"/>
                <w:szCs w:val="24"/>
              </w:rPr>
              <w:t>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2CAD0242"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C501A">
              <w:rPr>
                <w:b/>
                <w:color w:val="0000FF"/>
                <w:sz w:val="24"/>
                <w:szCs w:val="24"/>
              </w:rPr>
              <w:t>6</w:t>
            </w:r>
            <w:r w:rsidR="00540808">
              <w:rPr>
                <w:b/>
                <w:color w:val="0000FF"/>
                <w:sz w:val="24"/>
                <w:szCs w:val="24"/>
              </w:rPr>
              <w:t>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5BE0D227" w14:textId="70DEE2E3" w:rsidR="00C54882" w:rsidRPr="008078CB" w:rsidRDefault="00C54882" w:rsidP="002A4111">
            <w:pPr>
              <w:rPr>
                <w:b/>
                <w:sz w:val="24"/>
                <w:szCs w:val="24"/>
              </w:rPr>
            </w:pPr>
          </w:p>
        </w:tc>
      </w:tr>
      <w:tr w:rsidR="00A31EC0" w:rsidRPr="008078CB" w14:paraId="427EF951"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79" w:name="Scopic_Procedures_Outpatient_Diagnostic"/>
            <w:proofErr w:type="spellStart"/>
            <w:r w:rsidRPr="00444626">
              <w:rPr>
                <w:b/>
                <w:szCs w:val="24"/>
              </w:rPr>
              <w:t>Scopic</w:t>
            </w:r>
            <w:proofErr w:type="spellEnd"/>
            <w:r w:rsidRPr="00444626">
              <w:rPr>
                <w:b/>
                <w:szCs w:val="24"/>
              </w:rPr>
              <w:t xml:space="preserve"> Procedures – Outpatient Diagnostic and Therapeutic</w:t>
            </w:r>
            <w:bookmarkEnd w:id="79"/>
          </w:p>
          <w:p w14:paraId="427EF905" w14:textId="77777777" w:rsidR="00A31EC0" w:rsidRPr="00444626" w:rsidRDefault="00A31EC0" w:rsidP="00D16DE4">
            <w:pPr>
              <w:pStyle w:val="TableTextCharCharChar1"/>
              <w:numPr>
                <w:ilvl w:val="12"/>
                <w:numId w:val="0"/>
              </w:numPr>
              <w:rPr>
                <w:b/>
                <w:szCs w:val="24"/>
              </w:rPr>
            </w:pPr>
          </w:p>
          <w:p w14:paraId="427EF906" w14:textId="25D9A20A" w:rsidR="00A31EC0" w:rsidRPr="00444626" w:rsidRDefault="00A31EC0" w:rsidP="009E1305">
            <w:pPr>
              <w:rPr>
                <w:b/>
                <w:color w:val="FF00FF"/>
                <w:sz w:val="24"/>
                <w:szCs w:val="24"/>
              </w:rPr>
            </w:pPr>
            <w:r w:rsidRPr="00444626">
              <w:rPr>
                <w:sz w:val="24"/>
                <w:szCs w:val="24"/>
              </w:rPr>
              <w:t xml:space="preserve">The Plan pays for diagnostic and therapeutic </w:t>
            </w:r>
            <w:proofErr w:type="spellStart"/>
            <w:r w:rsidRPr="00444626">
              <w:rPr>
                <w:sz w:val="24"/>
                <w:szCs w:val="24"/>
              </w:rPr>
              <w:t>scopic</w:t>
            </w:r>
            <w:proofErr w:type="spellEnd"/>
            <w:r w:rsidRPr="00444626">
              <w:rPr>
                <w:sz w:val="24"/>
                <w:szCs w:val="24"/>
              </w:rPr>
              <w:t xml:space="preserve"> procedures and related services received on an outpatient basis at a Hospital or Alternate </w:t>
            </w:r>
            <w:proofErr w:type="spellStart"/>
            <w:r w:rsidRPr="00444626">
              <w:rPr>
                <w:sz w:val="24"/>
                <w:szCs w:val="24"/>
              </w:rPr>
              <w:t>Facilityor</w:t>
            </w:r>
            <w:proofErr w:type="spellEnd"/>
            <w:r w:rsidRPr="00444626">
              <w:rPr>
                <w:sz w:val="24"/>
                <w:szCs w:val="24"/>
              </w:rPr>
              <w:t xml:space="preserve"> in a Physician's office</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lastRenderedPageBreak/>
              <w:t xml:space="preserve">Diagnostic </w:t>
            </w:r>
            <w:proofErr w:type="spellStart"/>
            <w:r w:rsidRPr="00444626">
              <w:rPr>
                <w:szCs w:val="24"/>
              </w:rPr>
              <w:t>scopic</w:t>
            </w:r>
            <w:proofErr w:type="spellEnd"/>
            <w:r w:rsidRPr="00444626">
              <w:rPr>
                <w:szCs w:val="24"/>
              </w:rPr>
              <w:t xml:space="preserve"> procedures are those for visualization, biopsy and polyp removal. Examples of diagnostic </w:t>
            </w:r>
            <w:proofErr w:type="spellStart"/>
            <w:r w:rsidRPr="00444626">
              <w:rPr>
                <w:szCs w:val="24"/>
              </w:rPr>
              <w:t>scopic</w:t>
            </w:r>
            <w:proofErr w:type="spellEnd"/>
            <w:r w:rsidRPr="00444626">
              <w:rPr>
                <w:szCs w:val="24"/>
              </w:rPr>
              <w:t xml:space="preserve">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4F5C64CA" w:rsidR="00A31EC0" w:rsidRPr="00444626" w:rsidRDefault="00A31EC0" w:rsidP="00D16DE4">
            <w:pPr>
              <w:pStyle w:val="TableTextChar1CharChar"/>
              <w:rPr>
                <w:szCs w:val="24"/>
              </w:rPr>
            </w:pPr>
            <w:r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26937386"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0E" w14:textId="77777777" w:rsidR="00A31EC0" w:rsidRPr="00444626" w:rsidRDefault="00A31EC0" w:rsidP="00D16DE4">
            <w:pPr>
              <w:pStyle w:val="TableTextChar1CharChar"/>
              <w:rPr>
                <w:color w:val="000000"/>
                <w:szCs w:val="24"/>
              </w:rPr>
            </w:pPr>
          </w:p>
          <w:p w14:paraId="427EF910" w14:textId="77777777" w:rsidR="00A31EC0" w:rsidRPr="00444626" w:rsidRDefault="00A31EC0" w:rsidP="00D16DE4">
            <w:pPr>
              <w:pStyle w:val="TableTextCharCharChar1"/>
              <w:numPr>
                <w:ilvl w:val="12"/>
                <w:numId w:val="0"/>
              </w:numPr>
              <w:rPr>
                <w:szCs w:val="24"/>
              </w:rPr>
            </w:pPr>
          </w:p>
          <w:p w14:paraId="427EF913" w14:textId="77777777" w:rsidR="00A31EC0" w:rsidRPr="00444626" w:rsidRDefault="00A31EC0" w:rsidP="00D16DE4">
            <w:pPr>
              <w:pStyle w:val="TableTextCharCharChar1"/>
              <w:numPr>
                <w:ilvl w:val="12"/>
                <w:numId w:val="0"/>
              </w:numPr>
              <w:rPr>
                <w:szCs w:val="24"/>
              </w:rPr>
            </w:pPr>
          </w:p>
          <w:p w14:paraId="427EF914" w14:textId="69D612C0"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427EF916" w14:textId="77777777" w:rsidR="00A31EC0" w:rsidRPr="00444626" w:rsidRDefault="00A31EC0" w:rsidP="00D16DE4">
            <w:pPr>
              <w:pStyle w:val="TableTextCharCharChar1"/>
              <w:numPr>
                <w:ilvl w:val="12"/>
                <w:numId w:val="0"/>
              </w:numPr>
              <w:rPr>
                <w:szCs w:val="24"/>
              </w:rPr>
            </w:pPr>
            <w:r w:rsidRPr="00444626">
              <w:rPr>
                <w:szCs w:val="24"/>
              </w:rPr>
              <w:t xml:space="preserve">Please note that Benefits under this section do not include surgical </w:t>
            </w:r>
            <w:proofErr w:type="spellStart"/>
            <w:r w:rsidRPr="00444626">
              <w:rPr>
                <w:szCs w:val="24"/>
              </w:rPr>
              <w:t>scopic</w:t>
            </w:r>
            <w:proofErr w:type="spellEnd"/>
            <w:r w:rsidRPr="00444626">
              <w:rPr>
                <w:szCs w:val="24"/>
              </w:rPr>
              <w:t xml:space="preserve"> procedures, which are for the purpose of performing surgery. Benefits for surgical </w:t>
            </w:r>
            <w:proofErr w:type="spellStart"/>
            <w:r w:rsidRPr="00444626">
              <w:rPr>
                <w:szCs w:val="24"/>
              </w:rPr>
              <w:t>scopic</w:t>
            </w:r>
            <w:proofErr w:type="spellEnd"/>
            <w:r w:rsidRPr="00444626">
              <w:rPr>
                <w:szCs w:val="24"/>
              </w:rPr>
              <w:t xml:space="preserve">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w:t>
            </w:r>
            <w:proofErr w:type="spellStart"/>
            <w:r w:rsidRPr="00444626">
              <w:rPr>
                <w:szCs w:val="24"/>
              </w:rPr>
              <w:t>scopic</w:t>
            </w:r>
            <w:proofErr w:type="spellEnd"/>
            <w:r w:rsidRPr="00444626">
              <w:rPr>
                <w:szCs w:val="24"/>
              </w:rPr>
              <w:t xml:space="preserve">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96B227E" w:rsidR="00A31EC0" w:rsidRPr="00444626" w:rsidRDefault="00EF55CD" w:rsidP="00C91F0B">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8" w14:textId="77777777" w:rsidR="00A31EC0" w:rsidRPr="00444626" w:rsidRDefault="00A31EC0" w:rsidP="00CE4B71">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73CF6CA" w:rsidR="00A31EC0" w:rsidRPr="00444626" w:rsidRDefault="002C501A" w:rsidP="00DD2FB3">
            <w:pPr>
              <w:pStyle w:val="TableTextCharCharChar1"/>
              <w:numPr>
                <w:ilvl w:val="12"/>
                <w:numId w:val="0"/>
              </w:numPr>
              <w:rPr>
                <w:szCs w:val="24"/>
              </w:rPr>
            </w:pPr>
            <w:r>
              <w:rPr>
                <w:b/>
                <w:color w:val="0000FF"/>
                <w:szCs w:val="24"/>
              </w:rPr>
              <w:t>6</w:t>
            </w:r>
            <w:r w:rsidR="00540808">
              <w:rPr>
                <w:b/>
                <w:color w:val="0000FF"/>
                <w:szCs w:val="24"/>
              </w:rPr>
              <w:t>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rsidP="00E057AA">
            <w:pPr>
              <w:pStyle w:val="TableTextCharCharChar1"/>
              <w:numPr>
                <w:ilvl w:val="12"/>
                <w:numId w:val="0"/>
              </w:numPr>
              <w:rPr>
                <w:b/>
                <w:color w:val="0000FF"/>
                <w:szCs w:val="24"/>
              </w:rPr>
            </w:pPr>
          </w:p>
          <w:p w14:paraId="427EF941" w14:textId="77777777" w:rsidR="00A31EC0" w:rsidRPr="00444626" w:rsidRDefault="00A31EC0" w:rsidP="00E057AA">
            <w:pPr>
              <w:pStyle w:val="TableTextCharCharChar1"/>
              <w:numPr>
                <w:ilvl w:val="12"/>
                <w:numId w:val="0"/>
              </w:numPr>
              <w:rPr>
                <w:b/>
                <w:color w:val="0000FF"/>
                <w:szCs w:val="24"/>
              </w:rPr>
            </w:pPr>
          </w:p>
          <w:p w14:paraId="427EF942" w14:textId="77777777" w:rsidR="00A31EC0" w:rsidRPr="00444626" w:rsidRDefault="00A31EC0" w:rsidP="00E057AA">
            <w:pPr>
              <w:pStyle w:val="TableTextCharCharChar1"/>
              <w:numPr>
                <w:ilvl w:val="12"/>
                <w:numId w:val="0"/>
              </w:numPr>
              <w:rPr>
                <w:b/>
                <w:color w:val="0000FF"/>
                <w:szCs w:val="24"/>
              </w:rPr>
            </w:pPr>
          </w:p>
          <w:p w14:paraId="427EF943" w14:textId="77777777" w:rsidR="00A31EC0" w:rsidRPr="00444626" w:rsidRDefault="00A31EC0" w:rsidP="00E057AA">
            <w:pPr>
              <w:pStyle w:val="TableTextCharCharChar1"/>
              <w:numPr>
                <w:ilvl w:val="12"/>
                <w:numId w:val="0"/>
              </w:numPr>
              <w:rPr>
                <w:b/>
                <w:color w:val="0000FF"/>
                <w:szCs w:val="24"/>
              </w:rPr>
            </w:pPr>
          </w:p>
          <w:p w14:paraId="427EF944" w14:textId="77777777" w:rsidR="00A31EC0" w:rsidRPr="00444626" w:rsidRDefault="00A31EC0" w:rsidP="00E057AA">
            <w:pPr>
              <w:pStyle w:val="TableTextCharCharChar1"/>
              <w:numPr>
                <w:ilvl w:val="12"/>
                <w:numId w:val="0"/>
              </w:numPr>
              <w:rPr>
                <w:b/>
                <w:color w:val="0000FF"/>
                <w:szCs w:val="24"/>
              </w:rPr>
            </w:pPr>
          </w:p>
          <w:p w14:paraId="437EEB9D" w14:textId="77777777" w:rsidR="00FE0226" w:rsidRPr="00444626" w:rsidRDefault="00FE0226" w:rsidP="00E057AA">
            <w:pPr>
              <w:pStyle w:val="TableTextCharCharChar1"/>
              <w:numPr>
                <w:ilvl w:val="12"/>
                <w:numId w:val="0"/>
              </w:numPr>
              <w:rPr>
                <w:b/>
                <w:color w:val="0000FF"/>
                <w:szCs w:val="24"/>
              </w:rPr>
            </w:pPr>
          </w:p>
          <w:p w14:paraId="427EF945" w14:textId="77777777" w:rsidR="00A31EC0" w:rsidRPr="00444626" w:rsidRDefault="00A31EC0" w:rsidP="00E057AA">
            <w:pPr>
              <w:pStyle w:val="TableTextCharCharChar1"/>
              <w:numPr>
                <w:ilvl w:val="12"/>
                <w:numId w:val="0"/>
              </w:numPr>
              <w:rPr>
                <w:b/>
                <w:color w:val="0000FF"/>
                <w:szCs w:val="24"/>
              </w:rPr>
            </w:pPr>
          </w:p>
          <w:p w14:paraId="427EF94F" w14:textId="77777777" w:rsidR="00A31EC0" w:rsidRPr="00444626" w:rsidRDefault="00A31EC0" w:rsidP="00A31EC0">
            <w:pPr>
              <w:rPr>
                <w:sz w:val="24"/>
                <w:szCs w:val="24"/>
              </w:rPr>
            </w:pPr>
          </w:p>
          <w:p w14:paraId="427EF950" w14:textId="77777777" w:rsidR="00A31EC0" w:rsidRPr="00444626" w:rsidRDefault="00A31EC0" w:rsidP="00F657C2">
            <w:pPr>
              <w:rPr>
                <w:b/>
                <w:color w:val="0000FF"/>
                <w:sz w:val="24"/>
                <w:szCs w:val="24"/>
              </w:rPr>
            </w:pPr>
          </w:p>
        </w:tc>
      </w:tr>
      <w:tr w:rsidR="00A31EC0" w:rsidRPr="008078CB" w14:paraId="427EF9C2"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0" w:name="SurgeryOutpatient"/>
            <w:r w:rsidRPr="00CE6140">
              <w:rPr>
                <w:b/>
                <w:bCs/>
                <w:szCs w:val="24"/>
              </w:rPr>
              <w:t>Surgery-Outpatient</w:t>
            </w:r>
            <w:bookmarkEnd w:id="80"/>
          </w:p>
          <w:p w14:paraId="427EF953" w14:textId="77777777" w:rsidR="00A31EC0" w:rsidRPr="00CE6140" w:rsidRDefault="00A31EC0" w:rsidP="00D16DE4">
            <w:pPr>
              <w:pStyle w:val="TableTextChar"/>
              <w:rPr>
                <w:b/>
                <w:color w:val="FF00FF"/>
                <w:szCs w:val="24"/>
              </w:rPr>
            </w:pPr>
          </w:p>
          <w:p w14:paraId="427EF954" w14:textId="629AD55F" w:rsidR="00A31EC0" w:rsidRPr="00CE6140" w:rsidRDefault="00A31EC0" w:rsidP="00D16DE4">
            <w:pPr>
              <w:pStyle w:val="TableTextChar"/>
              <w:rPr>
                <w:szCs w:val="24"/>
              </w:rPr>
            </w:pPr>
            <w:r w:rsidRPr="00CE6140">
              <w:rPr>
                <w:szCs w:val="24"/>
              </w:rPr>
              <w:t xml:space="preserve">The Plan pays for surgery and related services received on an outpatient basis at a Hospital or Alternate </w:t>
            </w:r>
            <w:proofErr w:type="spellStart"/>
            <w:r w:rsidRPr="00CE6140">
              <w:rPr>
                <w:szCs w:val="24"/>
              </w:rPr>
              <w:t>Facilityor</w:t>
            </w:r>
            <w:proofErr w:type="spellEnd"/>
            <w:r w:rsidRPr="00CE6140">
              <w:rPr>
                <w:szCs w:val="24"/>
              </w:rPr>
              <w:t xml:space="preserve"> in a Physician's office.</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w:t>
            </w:r>
            <w:r w:rsidRPr="00CE6140">
              <w:rPr>
                <w:szCs w:val="24"/>
              </w:rPr>
              <w:lastRenderedPageBreak/>
              <w:t>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w:t>
            </w:r>
            <w:proofErr w:type="spellStart"/>
            <w:r w:rsidRPr="00CE6140">
              <w:rPr>
                <w:szCs w:val="24"/>
              </w:rPr>
              <w:t>scopic</w:t>
            </w:r>
            <w:proofErr w:type="spellEnd"/>
            <w:r w:rsidRPr="00CE6140">
              <w:rPr>
                <w:szCs w:val="24"/>
              </w:rPr>
              <w:t xml:space="preserve"> procedures (examples of surgical </w:t>
            </w:r>
            <w:proofErr w:type="spellStart"/>
            <w:r w:rsidRPr="00CE6140">
              <w:rPr>
                <w:szCs w:val="24"/>
              </w:rPr>
              <w:t>scopic</w:t>
            </w:r>
            <w:proofErr w:type="spellEnd"/>
            <w:r w:rsidRPr="00CE6140">
              <w:rPr>
                <w:szCs w:val="24"/>
              </w:rPr>
              <w:t xml:space="preserve"> procedures include arthroscopy, laparoscopy, bronchoscopy, hysteroscopy)</w:t>
            </w:r>
          </w:p>
          <w:p w14:paraId="427EF959" w14:textId="7141E68E"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24EB5D61"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60" w14:textId="77777777" w:rsidR="00A31EC0" w:rsidRPr="00CE6140" w:rsidRDefault="00A31EC0" w:rsidP="00D16DE4">
            <w:pPr>
              <w:pStyle w:val="TableTextChar"/>
              <w:numPr>
                <w:ilvl w:val="12"/>
                <w:numId w:val="0"/>
              </w:numPr>
              <w:rPr>
                <w:szCs w:val="24"/>
              </w:rPr>
            </w:pPr>
          </w:p>
          <w:p w14:paraId="427EF969" w14:textId="77777777" w:rsidR="00A31EC0" w:rsidRPr="00CE6140" w:rsidRDefault="00A31EC0" w:rsidP="00FB29D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3E170979" w:rsidR="00A31EC0" w:rsidRPr="00CE6140" w:rsidRDefault="00EF55CD" w:rsidP="00E232AE">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1" w14:textId="77777777" w:rsidR="000358EF" w:rsidRPr="00CE6140" w:rsidRDefault="000358EF" w:rsidP="00C06625">
            <w:pPr>
              <w:pStyle w:val="TableTextCharCharChar1"/>
              <w:numPr>
                <w:ilvl w:val="12"/>
                <w:numId w:val="0"/>
              </w:numPr>
              <w:rPr>
                <w:b/>
                <w:color w:val="000000"/>
                <w:szCs w:val="24"/>
              </w:rPr>
            </w:pPr>
          </w:p>
          <w:p w14:paraId="427EF9A2" w14:textId="77777777" w:rsidR="000358EF" w:rsidRPr="00CE6140"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4A072781" w:rsidR="00A31EC0" w:rsidRPr="00CE6140" w:rsidRDefault="002C501A" w:rsidP="00E232AE">
            <w:pPr>
              <w:pStyle w:val="TableTextCharCharChar1"/>
              <w:numPr>
                <w:ilvl w:val="12"/>
                <w:numId w:val="0"/>
              </w:numPr>
              <w:rPr>
                <w:b/>
                <w:color w:val="FF0000"/>
                <w:szCs w:val="24"/>
              </w:rPr>
            </w:pPr>
            <w:r>
              <w:rPr>
                <w:b/>
                <w:color w:val="0000FF"/>
                <w:szCs w:val="24"/>
              </w:rPr>
              <w:t>6</w:t>
            </w:r>
            <w:r w:rsidR="00540808">
              <w:rPr>
                <w:b/>
                <w:color w:val="0000FF"/>
                <w:szCs w:val="24"/>
              </w:rPr>
              <w:t>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A8" w14:textId="77777777" w:rsidR="00A31EC0" w:rsidRPr="00CE6140" w:rsidRDefault="00A31EC0" w:rsidP="00C06625">
            <w:pPr>
              <w:pStyle w:val="TableTextCharCharChar1"/>
              <w:numPr>
                <w:ilvl w:val="12"/>
                <w:numId w:val="0"/>
              </w:numPr>
              <w:rPr>
                <w:b/>
                <w:szCs w:val="24"/>
              </w:rPr>
            </w:pPr>
          </w:p>
          <w:p w14:paraId="51C7EA18" w14:textId="2DF3DC22" w:rsidR="00F10D39" w:rsidRPr="00177271" w:rsidRDefault="00F10D39" w:rsidP="00F10D39">
            <w:pPr>
              <w:numPr>
                <w:ilvl w:val="12"/>
                <w:numId w:val="0"/>
              </w:numPr>
              <w:rPr>
                <w:b/>
                <w:sz w:val="24"/>
                <w:szCs w:val="24"/>
              </w:rPr>
            </w:pPr>
            <w:r w:rsidRPr="00177271">
              <w:rPr>
                <w:b/>
                <w:sz w:val="24"/>
                <w:szCs w:val="24"/>
              </w:rPr>
              <w:t>Prior Authorization Required</w:t>
            </w:r>
          </w:p>
          <w:p w14:paraId="7D6C894F" w14:textId="77777777" w:rsidR="00F10D39" w:rsidRPr="00F10D39" w:rsidRDefault="00F10D39" w:rsidP="00F10D39">
            <w:pPr>
              <w:pStyle w:val="TableText"/>
              <w:rPr>
                <w:color w:val="000000"/>
                <w:szCs w:val="24"/>
              </w:rPr>
            </w:pPr>
            <w:r w:rsidRPr="00F10D39">
              <w:rPr>
                <w:color w:val="000000"/>
                <w:szCs w:val="24"/>
              </w:rPr>
              <w:t xml:space="preserve">Please remember for Benefits you must obtain prior authorization for </w:t>
            </w:r>
          </w:p>
          <w:p w14:paraId="5BCDE26E" w14:textId="6540AA82" w:rsidR="00F10D39" w:rsidRPr="00F10D39" w:rsidRDefault="00F10D39" w:rsidP="00F10D39">
            <w:pPr>
              <w:pStyle w:val="TableText"/>
              <w:rPr>
                <w:color w:val="000000"/>
                <w:szCs w:val="24"/>
              </w:rPr>
            </w:pPr>
            <w:r w:rsidRPr="00F10D39">
              <w:rPr>
                <w:color w:val="000000"/>
                <w:szCs w:val="24"/>
              </w:rPr>
              <w:t xml:space="preserve">sleep apnea surgeries </w:t>
            </w:r>
            <w:r w:rsidRPr="00F10D39">
              <w:rPr>
                <w:b/>
                <w:color w:val="0000FF"/>
                <w:szCs w:val="24"/>
              </w:rPr>
              <w:t>5</w:t>
            </w:r>
            <w:r w:rsidRPr="00F10D39">
              <w:rPr>
                <w:color w:val="000000"/>
                <w:szCs w:val="24"/>
              </w:rPr>
              <w:t xml:space="preserve"> business days before scheduled services are </w:t>
            </w:r>
            <w:r w:rsidRPr="00F10D39">
              <w:rPr>
                <w:color w:val="000000"/>
                <w:szCs w:val="24"/>
              </w:rPr>
              <w:lastRenderedPageBreak/>
              <w:t xml:space="preserve">received or, for non-scheduled services, within </w:t>
            </w:r>
            <w:r w:rsidRPr="00F10D39">
              <w:rPr>
                <w:b/>
                <w:color w:val="0000FF"/>
                <w:szCs w:val="24"/>
              </w:rPr>
              <w:t>1</w:t>
            </w:r>
            <w:r w:rsidRPr="00F10D39">
              <w:rPr>
                <w:color w:val="000000"/>
                <w:szCs w:val="24"/>
              </w:rPr>
              <w:t xml:space="preserve"> business day or as soon as is reasonably possible.</w:t>
            </w:r>
          </w:p>
          <w:p w14:paraId="047473B3" w14:textId="77777777" w:rsidR="00F10D39" w:rsidRPr="00177271" w:rsidRDefault="00F10D39" w:rsidP="00F10D39">
            <w:pPr>
              <w:numPr>
                <w:ilvl w:val="12"/>
                <w:numId w:val="0"/>
              </w:numPr>
              <w:rPr>
                <w:sz w:val="24"/>
                <w:szCs w:val="24"/>
              </w:rPr>
            </w:pPr>
          </w:p>
          <w:p w14:paraId="0F835FCE" w14:textId="6F31FCB3" w:rsidR="00702BB1" w:rsidRPr="00CE6140" w:rsidRDefault="00F10D39" w:rsidP="00DA5B9F">
            <w:pPr>
              <w:pStyle w:val="TableTextCharCharChar1"/>
              <w:numPr>
                <w:ilvl w:val="12"/>
                <w:numId w:val="0"/>
              </w:numPr>
              <w:rPr>
                <w:b/>
                <w:color w:val="FF00FF"/>
                <w:szCs w:val="24"/>
              </w:rPr>
            </w:pPr>
            <w:r w:rsidRPr="00F10D39">
              <w:rPr>
                <w:szCs w:val="24"/>
              </w:rPr>
              <w:t>If you don't obtain prior authorization, Benefits will be reduced to</w:t>
            </w:r>
            <w:r w:rsidRPr="00F10D39">
              <w:rPr>
                <w:b/>
                <w:szCs w:val="24"/>
              </w:rPr>
              <w:t xml:space="preserve"> </w:t>
            </w:r>
            <w:r>
              <w:rPr>
                <w:b/>
                <w:color w:val="0000FF"/>
                <w:szCs w:val="24"/>
              </w:rPr>
              <w:t>50%</w:t>
            </w:r>
            <w:r w:rsidRPr="00F10D39">
              <w:rPr>
                <w:b/>
                <w:szCs w:val="24"/>
              </w:rPr>
              <w:t xml:space="preserve"> </w:t>
            </w:r>
            <w:r w:rsidRPr="00F10D39">
              <w:rPr>
                <w:szCs w:val="24"/>
              </w:rPr>
              <w:t xml:space="preserve">of Eligible Expenses. </w:t>
            </w:r>
          </w:p>
          <w:p w14:paraId="427EF9C1" w14:textId="0EAD3A9A" w:rsidR="00702BB1" w:rsidRPr="00CE6140" w:rsidRDefault="00702BB1" w:rsidP="00702BB1">
            <w:pPr>
              <w:pStyle w:val="TableTextCharCharChar1"/>
              <w:numPr>
                <w:ilvl w:val="12"/>
                <w:numId w:val="0"/>
              </w:numPr>
              <w:rPr>
                <w:b/>
                <w:color w:val="000000"/>
                <w:szCs w:val="24"/>
              </w:rPr>
            </w:pPr>
          </w:p>
        </w:tc>
      </w:tr>
      <w:tr w:rsidR="00A31EC0" w:rsidRPr="008078CB" w14:paraId="427EF9FB"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5" w14:textId="77240DBC" w:rsidR="00A31EC0" w:rsidRPr="008078CB" w:rsidRDefault="00A31EC0" w:rsidP="00C06625">
            <w:pPr>
              <w:pStyle w:val="TableTextCharCharChar1"/>
              <w:rPr>
                <w:b/>
                <w:bCs/>
              </w:rPr>
            </w:pPr>
            <w:bookmarkStart w:id="81" w:name="Therapeutic_Treatments_Outpatient"/>
            <w:r w:rsidRPr="008078CB">
              <w:rPr>
                <w:b/>
                <w:bCs/>
              </w:rPr>
              <w:lastRenderedPageBreak/>
              <w:t>Therapeutic Treatments – Outpatient</w:t>
            </w:r>
            <w:bookmarkEnd w:id="81"/>
          </w:p>
          <w:p w14:paraId="427EF9C7" w14:textId="77777777" w:rsidR="00A31EC0" w:rsidRPr="008078CB" w:rsidRDefault="00A31EC0" w:rsidP="00C06625">
            <w:pPr>
              <w:pStyle w:val="TableTextCharCharChar1"/>
              <w:rPr>
                <w:b/>
                <w:bCs/>
              </w:rPr>
            </w:pPr>
          </w:p>
          <w:p w14:paraId="427EF9C8" w14:textId="0D23D5D6" w:rsidR="00A31EC0" w:rsidRPr="008078CB" w:rsidRDefault="00A31EC0" w:rsidP="00C06625">
            <w:pPr>
              <w:pStyle w:val="TableTextCharCharChar1"/>
              <w:rPr>
                <w:color w:val="000000"/>
              </w:rPr>
            </w:pPr>
            <w:r w:rsidRPr="008078CB">
              <w:rPr>
                <w:color w:val="000000"/>
              </w:rPr>
              <w:t xml:space="preserve">The Plan pays Benefits for therapeutic treatments received on an outpatient basis at a Hospital or Alternate </w:t>
            </w:r>
            <w:proofErr w:type="spellStart"/>
            <w:r w:rsidRPr="008078CB">
              <w:rPr>
                <w:color w:val="000000"/>
              </w:rPr>
              <w:t>Facilityor</w:t>
            </w:r>
            <w:proofErr w:type="spellEnd"/>
            <w:r w:rsidRPr="008078CB">
              <w:rPr>
                <w:color w:val="000000"/>
              </w:rPr>
              <w:t xml:space="preserve"> in a Physician's office,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 xml:space="preserve">education is required for a disease in which patient self-management is an important </w:t>
            </w:r>
            <w:r w:rsidRPr="008078CB">
              <w:lastRenderedPageBreak/>
              <w:t>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5" w14:textId="77777777" w:rsidR="00A31EC0" w:rsidRPr="008078CB" w:rsidRDefault="00A31EC0" w:rsidP="003D3B68">
            <w:pPr>
              <w:pStyle w:val="TableText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4D34EA9" w:rsidR="00A31EC0" w:rsidRPr="008078CB" w:rsidRDefault="00EF55CD" w:rsidP="00B662EC">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8" w14:textId="77777777" w:rsidR="00A31EC0" w:rsidRPr="008078CB" w:rsidRDefault="00A31EC0" w:rsidP="00C06625">
            <w:pPr>
              <w:pStyle w:val="TableTextCharCharChar1"/>
              <w:numPr>
                <w:ilvl w:val="12"/>
                <w:numId w:val="0"/>
              </w:numPr>
              <w:rPr>
                <w:b/>
                <w:color w:val="000000"/>
              </w:rPr>
            </w:pPr>
          </w:p>
          <w:p w14:paraId="427EF9E9" w14:textId="77777777" w:rsidR="00FF32A9" w:rsidRPr="008078CB"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03FD992D" w:rsidR="00A31EC0" w:rsidRPr="008078CB" w:rsidRDefault="002C501A" w:rsidP="00B662EC">
            <w:pPr>
              <w:pStyle w:val="TableTextCharCharChar1"/>
              <w:numPr>
                <w:ilvl w:val="12"/>
                <w:numId w:val="0"/>
              </w:numPr>
              <w:rPr>
                <w:b/>
                <w:color w:val="FF0000"/>
                <w:szCs w:val="24"/>
              </w:rPr>
            </w:pPr>
            <w:r>
              <w:rPr>
                <w:b/>
                <w:color w:val="0000FF"/>
                <w:szCs w:val="24"/>
              </w:rPr>
              <w:t>6</w:t>
            </w:r>
            <w:r w:rsidR="00540808">
              <w:rPr>
                <w:b/>
                <w:color w:val="0000FF"/>
                <w:szCs w:val="24"/>
              </w:rPr>
              <w:t>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2901C237" w:rsidR="00AC792B" w:rsidRPr="008078CB" w:rsidRDefault="00AC792B" w:rsidP="00AC792B">
            <w:pPr>
              <w:pStyle w:val="TableTextCharCharChar1"/>
              <w:numPr>
                <w:ilvl w:val="12"/>
                <w:numId w:val="0"/>
              </w:numPr>
              <w:rPr>
                <w:b/>
              </w:rPr>
            </w:pPr>
            <w:r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06010B75" w:rsidR="00AC792B" w:rsidRPr="008078CB" w:rsidRDefault="00AC792B" w:rsidP="00D85285">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 xml:space="preserve">reduced to </w:t>
            </w:r>
            <w:r w:rsidR="00C05992">
              <w:rPr>
                <w:b/>
                <w:color w:val="0000FF"/>
              </w:rPr>
              <w:t>5</w:t>
            </w:r>
            <w:r w:rsidR="002C78DC">
              <w:rPr>
                <w:b/>
                <w:color w:val="0000FF"/>
              </w:rPr>
              <w:t>0%</w:t>
            </w:r>
            <w:r w:rsidRPr="008078CB">
              <w:rPr>
                <w:b/>
              </w:rPr>
              <w:t xml:space="preserve"> </w:t>
            </w:r>
            <w:r w:rsidRPr="008078CB">
              <w:t>of Eligible Expenses.</w:t>
            </w:r>
          </w:p>
        </w:tc>
      </w:tr>
      <w:tr w:rsidR="00A31EC0" w:rsidRPr="008078CB" w14:paraId="427EFA25"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2" w:name="Urgent_Care_Center_Services"/>
            <w:r w:rsidRPr="008078CB">
              <w:rPr>
                <w:b/>
              </w:rPr>
              <w:t>Urgent Care Center Services</w:t>
            </w:r>
            <w:bookmarkEnd w:id="82"/>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3D3B68">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097D6BDC" w:rsidR="00A31EC0" w:rsidRPr="008078CB" w:rsidRDefault="00EF55CD" w:rsidP="003370C3">
            <w:pPr>
              <w:pStyle w:val="TableTextCharCharChar1"/>
              <w:numPr>
                <w:ilvl w:val="12"/>
                <w:numId w:val="0"/>
              </w:numPr>
            </w:pPr>
            <w:r>
              <w:rPr>
                <w:b/>
                <w:color w:val="0000FF"/>
              </w:rPr>
              <w:t>80</w:t>
            </w:r>
            <w:r w:rsidR="00540808">
              <w:rPr>
                <w:b/>
                <w:color w:val="0000FF"/>
              </w:rPr>
              <w:t>%</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371562F2" w:rsidR="00A31EC0" w:rsidRPr="008078CB" w:rsidRDefault="002C501A" w:rsidP="003370C3">
            <w:pPr>
              <w:pStyle w:val="TableTextCharCharChar1"/>
              <w:numPr>
                <w:ilvl w:val="12"/>
                <w:numId w:val="0"/>
              </w:numPr>
            </w:pPr>
            <w:r>
              <w:rPr>
                <w:b/>
                <w:color w:val="0000FF"/>
              </w:rPr>
              <w:t>6</w:t>
            </w:r>
            <w:r w:rsidR="00540808">
              <w:rPr>
                <w:b/>
                <w:color w:val="0000FF"/>
              </w:rPr>
              <w:t>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4AE04382"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976D092"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3" w:name="Intensive_Care_Unit"/>
            <w:r w:rsidRPr="008078CB">
              <w:rPr>
                <w:b/>
                <w:bCs/>
                <w:color w:val="FF0000"/>
              </w:rPr>
              <w:t>Intensive Care Unit</w:t>
            </w:r>
          </w:p>
          <w:bookmarkEnd w:id="83"/>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2B9F8ED2" w:rsidR="00345C8C" w:rsidRPr="008078CB" w:rsidRDefault="00EF55CD" w:rsidP="00345C8C">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345C8C" w:rsidRPr="008078CB">
              <w:rPr>
                <w:b/>
                <w:szCs w:val="24"/>
              </w:rPr>
              <w:t xml:space="preserve"> </w:t>
            </w:r>
            <w:r w:rsidR="00345C8C" w:rsidRPr="008078CB">
              <w:rPr>
                <w:color w:val="FF0000"/>
                <w:szCs w:val="24"/>
              </w:rPr>
              <w:t xml:space="preserve">of eligible expenses after satisfying the </w:t>
            </w:r>
            <w:r w:rsidR="00345C8C" w:rsidRPr="008078CB">
              <w:rPr>
                <w:color w:val="FF0000"/>
                <w:szCs w:val="24"/>
              </w:rPr>
              <w:lastRenderedPageBreak/>
              <w:t>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C" w14:textId="77777777" w:rsidR="00154B9C" w:rsidRPr="008078CB" w:rsidRDefault="00154B9C">
            <w:pPr>
              <w:pStyle w:val="TableTextCharCharChar1"/>
              <w:numPr>
                <w:ilvl w:val="12"/>
                <w:numId w:val="0"/>
              </w:numPr>
              <w:rPr>
                <w:b/>
                <w:color w:val="000000"/>
              </w:rPr>
            </w:pPr>
          </w:p>
          <w:p w14:paraId="427EFA4F" w14:textId="2891A2FC" w:rsidR="00154B9C" w:rsidRPr="008078CB" w:rsidRDefault="00B90A49" w:rsidP="00B90A49">
            <w:pPr>
              <w:pStyle w:val="TableTextCharCharChar1"/>
              <w:rPr>
                <w:color w:val="FF0000"/>
              </w:rPr>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441CCA4" w:rsidR="00345C8C" w:rsidRPr="008078CB" w:rsidRDefault="002C501A" w:rsidP="00345C8C">
            <w:pPr>
              <w:pStyle w:val="TableTextCharCharChar1"/>
              <w:numPr>
                <w:ilvl w:val="12"/>
                <w:numId w:val="0"/>
              </w:numPr>
              <w:rPr>
                <w:b/>
                <w:color w:val="FF0000"/>
                <w:szCs w:val="24"/>
              </w:rPr>
            </w:pPr>
            <w:r>
              <w:rPr>
                <w:b/>
                <w:color w:val="0000FF"/>
                <w:szCs w:val="24"/>
              </w:rPr>
              <w:lastRenderedPageBreak/>
              <w:t>6</w:t>
            </w:r>
            <w:r w:rsidR="00540808">
              <w:rPr>
                <w:b/>
                <w:color w:val="0000FF"/>
                <w:szCs w:val="24"/>
              </w:rPr>
              <w:t>0%</w:t>
            </w:r>
            <w:r w:rsidR="00345C8C" w:rsidRPr="008078CB">
              <w:rPr>
                <w:b/>
                <w:szCs w:val="24"/>
              </w:rPr>
              <w:t xml:space="preserve"> </w:t>
            </w:r>
            <w:r w:rsidR="00345C8C" w:rsidRPr="008078CB">
              <w:rPr>
                <w:color w:val="FF0000"/>
                <w:szCs w:val="24"/>
              </w:rPr>
              <w:t xml:space="preserve">of eligible expenses after satisfying the </w:t>
            </w:r>
            <w:r w:rsidR="00345C8C" w:rsidRPr="008078CB">
              <w:rPr>
                <w:color w:val="FF0000"/>
                <w:szCs w:val="24"/>
              </w:rPr>
              <w:lastRenderedPageBreak/>
              <w:t>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F" w14:textId="0E69A563" w:rsidR="00B82441" w:rsidRPr="008078CB" w:rsidRDefault="00B82441" w:rsidP="00B82441">
            <w:pPr>
              <w:pStyle w:val="TableTextCharCharChar1"/>
              <w:numPr>
                <w:ilvl w:val="12"/>
                <w:numId w:val="0"/>
              </w:numPr>
              <w:rPr>
                <w:b/>
              </w:rPr>
            </w:pPr>
            <w:r w:rsidRPr="008078CB">
              <w:rPr>
                <w:b/>
                <w:color w:val="FF0000"/>
              </w:rPr>
              <w:t>Prior Authorization</w:t>
            </w:r>
            <w:r w:rsidRPr="008078CB">
              <w:rPr>
                <w:b/>
              </w:rPr>
              <w:t xml:space="preserve"> </w:t>
            </w:r>
            <w:r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76C1F004"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5" w14:textId="15D0681A" w:rsidR="00B82441" w:rsidRPr="008078CB" w:rsidRDefault="00B82441" w:rsidP="002B44E6">
            <w:pPr>
              <w:pStyle w:val="TableTextCharCharChar1"/>
              <w:numPr>
                <w:ilvl w:val="12"/>
                <w:numId w:val="0"/>
              </w:numPr>
              <w:rPr>
                <w:color w:val="FF0000"/>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sidR="00721E2B">
              <w:rPr>
                <w:b/>
                <w:color w:val="0000FF"/>
              </w:rPr>
              <w:t>5</w:t>
            </w:r>
            <w:r w:rsidR="002C78DC">
              <w:rPr>
                <w:b/>
                <w:color w:val="0000FF"/>
              </w:rPr>
              <w:t>0%</w:t>
            </w:r>
            <w:r w:rsidRPr="008078CB">
              <w:rPr>
                <w:b/>
              </w:rPr>
              <w:t xml:space="preserve"> </w:t>
            </w:r>
            <w:r w:rsidRPr="008078CB">
              <w:rPr>
                <w:color w:val="FF0000"/>
              </w:rPr>
              <w:t xml:space="preserve">of Eligible Expenses. </w:t>
            </w: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4" w:name="PreAdmission_Testing"/>
            <w:r w:rsidRPr="008078CB">
              <w:rPr>
                <w:b/>
                <w:color w:val="FF0000"/>
              </w:rPr>
              <w:lastRenderedPageBreak/>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w:t>
      </w:r>
      <w:proofErr w:type="spellStart"/>
      <w:r w:rsidRPr="008078CB">
        <w:t>Maternity_Care</w:t>
      </w:r>
      <w:proofErr w:type="spellEnd"/>
      <w:r w:rsidRPr="008078CB">
        <w:t>--&gt;</w:t>
      </w:r>
    </w:p>
    <w:p w14:paraId="6A9138E5" w14:textId="77777777" w:rsidR="001968B2" w:rsidRDefault="001968B2" w:rsidP="00A8344D"/>
    <w:p w14:paraId="28E9594F"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B13F32F" w14:textId="77777777" w:rsidR="001968B2" w:rsidRPr="00E61FEE" w:rsidRDefault="001968B2" w:rsidP="001968B2">
      <w:pPr>
        <w:pStyle w:val="iBAAGStandardText"/>
        <w:rPr>
          <w:rFonts w:ascii="Times New Roman" w:hAnsi="Times New Roman" w:cs="Times New Roman"/>
          <w:i/>
        </w:rPr>
      </w:pPr>
    </w:p>
    <w:p w14:paraId="604096E3" w14:textId="0A119EB2"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22" w:history="1">
        <w:r w:rsidR="003C7E96" w:rsidRPr="00DB6148">
          <w:rPr>
            <w:rStyle w:val="Hyperlink"/>
            <w:i/>
            <w:iCs/>
          </w:rPr>
          <w:t>uhcprovider.com</w:t>
        </w:r>
      </w:hyperlink>
    </w:p>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5" w:name="Maternity_Care"/>
      <w:r w:rsidRPr="008078CB">
        <w:rPr>
          <w:b/>
          <w:bCs/>
          <w:color w:val="0000FF"/>
          <w:sz w:val="28"/>
        </w:rPr>
        <w:t>MATERNITY CARE</w:t>
      </w:r>
    </w:p>
    <w:bookmarkEnd w:id="85"/>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EE379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8C71956"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 xml:space="preserve">500 DED </w:t>
            </w:r>
            <w:r w:rsidR="006C49CC">
              <w:rPr>
                <w:b/>
                <w:bCs/>
                <w:color w:val="000000"/>
              </w:rPr>
              <w:lastRenderedPageBreak/>
              <w:t>PLAN</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8E43228" w:rsidR="00154B9C" w:rsidRPr="008078CB" w:rsidRDefault="00526F0A">
            <w:pPr>
              <w:pStyle w:val="TableTextCharCharChar1"/>
              <w:jc w:val="center"/>
              <w:rPr>
                <w:b/>
                <w:bCs/>
                <w:color w:val="000000"/>
              </w:rPr>
            </w:pPr>
            <w:r>
              <w:rPr>
                <w:b/>
                <w:bCs/>
                <w:color w:val="000000"/>
              </w:rPr>
              <w:lastRenderedPageBreak/>
              <w:t>2007 ASO CHOICE PLUS PS1 HSA 1</w:t>
            </w:r>
            <w:r w:rsidR="006C49CC">
              <w:rPr>
                <w:b/>
                <w:bCs/>
                <w:color w:val="000000"/>
              </w:rPr>
              <w:t xml:space="preserve">500 DED </w:t>
            </w:r>
            <w:r w:rsidR="006C49CC">
              <w:rPr>
                <w:b/>
                <w:bCs/>
                <w:color w:val="000000"/>
              </w:rPr>
              <w:lastRenderedPageBreak/>
              <w:t>PLAN</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6" w:name="Pregnancy_Maternity_Services"/>
            <w:r w:rsidRPr="008078CB">
              <w:rPr>
                <w:b/>
              </w:rPr>
              <w:lastRenderedPageBreak/>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6"/>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7777777" w:rsidR="00154B9C" w:rsidRPr="008078CB" w:rsidRDefault="00154B9C">
            <w:pPr>
              <w:pStyle w:val="TableTextCharCharChar1"/>
              <w:numPr>
                <w:ilvl w:val="12"/>
                <w:numId w:val="0"/>
              </w:numPr>
            </w:pP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 xml:space="preserve">The following services are </w:t>
            </w:r>
            <w:r w:rsidRPr="008078CB">
              <w:rPr>
                <w:b/>
                <w:bCs/>
              </w:rPr>
              <w:lastRenderedPageBreak/>
              <w:t>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3D3B68">
            <w:pPr>
              <w:pStyle w:val="TableTextCharCharChar1"/>
              <w:ind w:left="288" w:hanging="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lastRenderedPageBreak/>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A0" w14:textId="77777777" w:rsidR="00154B9C" w:rsidRPr="008078CB" w:rsidRDefault="00154B9C">
            <w:pPr>
              <w:pStyle w:val="TableTextCharCharChar1"/>
              <w:numPr>
                <w:ilvl w:val="12"/>
                <w:numId w:val="0"/>
              </w:numPr>
            </w:pPr>
          </w:p>
          <w:p w14:paraId="0A4C99BA" w14:textId="2336D519" w:rsidR="007670D6" w:rsidRPr="008078CB" w:rsidRDefault="00EF55CD" w:rsidP="007670D6">
            <w:pPr>
              <w:pStyle w:val="TableTextCharCharChar1"/>
              <w:numPr>
                <w:ilvl w:val="12"/>
                <w:numId w:val="0"/>
              </w:numPr>
            </w:pPr>
            <w:r>
              <w:rPr>
                <w:b/>
                <w:color w:val="0000FF"/>
              </w:rPr>
              <w:t>80</w:t>
            </w:r>
            <w:r w:rsidR="007670D6">
              <w:rPr>
                <w:b/>
                <w:color w:val="0000FF"/>
              </w:rPr>
              <w:t>%</w:t>
            </w:r>
            <w:r w:rsidR="007670D6" w:rsidRPr="008078CB">
              <w:rPr>
                <w:b/>
              </w:rPr>
              <w:t xml:space="preserve"> </w:t>
            </w:r>
            <w:r w:rsidR="007670D6" w:rsidRPr="008078CB">
              <w:t>of eligible expenses after satisfying</w:t>
            </w:r>
            <w:r w:rsidR="007670D6">
              <w:t xml:space="preserve"> the</w:t>
            </w:r>
            <w:r w:rsidR="007670D6" w:rsidRPr="008078CB">
              <w:rPr>
                <w:b/>
              </w:rPr>
              <w:t xml:space="preserve"> </w:t>
            </w:r>
            <w:r w:rsidR="007670D6" w:rsidRPr="008078CB">
              <w:t>deductible.</w:t>
            </w:r>
          </w:p>
          <w:p w14:paraId="427EFAA9" w14:textId="77777777" w:rsidR="00154B9C" w:rsidRPr="008078CB" w:rsidRDefault="00154B9C">
            <w:pPr>
              <w:pStyle w:val="TableTextCharCharChar1"/>
              <w:numPr>
                <w:ilvl w:val="12"/>
                <w:numId w:val="0"/>
              </w:numPr>
            </w:pPr>
          </w:p>
          <w:p w14:paraId="427EFAAA" w14:textId="77777777" w:rsidR="00972FE1" w:rsidRPr="008078CB" w:rsidRDefault="00972FE1">
            <w:pPr>
              <w:pStyle w:val="TableTextCharCharChar1"/>
              <w:numPr>
                <w:ilvl w:val="12"/>
                <w:numId w:val="0"/>
              </w:numPr>
            </w:pPr>
          </w:p>
          <w:p w14:paraId="427EFAAB" w14:textId="77777777" w:rsidR="00972FE1" w:rsidRPr="008078CB" w:rsidRDefault="00972F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06726327" w14:textId="5298BAB4" w:rsidR="00845A5B" w:rsidRPr="008078CB" w:rsidRDefault="002C501A" w:rsidP="00845A5B">
            <w:pPr>
              <w:pStyle w:val="TableTextCharCharChar1"/>
              <w:numPr>
                <w:ilvl w:val="12"/>
                <w:numId w:val="0"/>
              </w:numPr>
            </w:pPr>
            <w:r>
              <w:rPr>
                <w:b/>
                <w:color w:val="0000FF"/>
              </w:rPr>
              <w:t>6</w:t>
            </w:r>
            <w:r w:rsidR="00845A5B">
              <w:rPr>
                <w:b/>
                <w:color w:val="0000FF"/>
              </w:rPr>
              <w:t>0%</w:t>
            </w:r>
            <w:r w:rsidR="00845A5B" w:rsidRPr="008078CB">
              <w:rPr>
                <w:b/>
              </w:rPr>
              <w:t xml:space="preserve"> </w:t>
            </w:r>
            <w:r w:rsidR="00845A5B" w:rsidRPr="008078CB">
              <w:t>of eligible expenses after satisfying the deductible.</w:t>
            </w:r>
          </w:p>
          <w:p w14:paraId="427EFAB5" w14:textId="77777777" w:rsidR="00154B9C" w:rsidRPr="008078CB" w:rsidRDefault="00154B9C">
            <w:pPr>
              <w:pStyle w:val="TableTextCharCharChar1"/>
              <w:numPr>
                <w:ilvl w:val="12"/>
                <w:numId w:val="0"/>
              </w:numPr>
            </w:pPr>
          </w:p>
          <w:p w14:paraId="427EFABD" w14:textId="6E77E616" w:rsidR="00B82441" w:rsidRPr="008078CB" w:rsidRDefault="00B82441" w:rsidP="00B82441">
            <w:pPr>
              <w:pStyle w:val="TableTextCharCharChar1"/>
              <w:numPr>
                <w:ilvl w:val="12"/>
                <w:numId w:val="0"/>
              </w:numPr>
              <w:rPr>
                <w:b/>
              </w:rPr>
            </w:pPr>
            <w:r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2C38607D" w:rsidR="00B82441" w:rsidRPr="008078CB" w:rsidRDefault="007A223F" w:rsidP="00B82441">
            <w:pPr>
              <w:pStyle w:val="TableTextCharCharChar1"/>
              <w:numPr>
                <w:ilvl w:val="12"/>
                <w:numId w:val="0"/>
              </w:numPr>
              <w:rPr>
                <w:b/>
                <w:color w:val="000000"/>
              </w:rPr>
            </w:pPr>
            <w:r w:rsidRPr="007A223F">
              <w:t>Extended stay requires notification as soon as is reasonably possible if the mother or newborn is required to stay additional days.</w:t>
            </w:r>
          </w:p>
        </w:tc>
      </w:tr>
      <w:tr w:rsidR="00577B82" w:rsidRPr="008078CB" w14:paraId="427EFAD4"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7" w:name="Neonatal_Resource_Services_NRS"/>
            <w:r w:rsidRPr="008078CB">
              <w:rPr>
                <w:b/>
              </w:rPr>
              <w:t>Neonatal Resource</w:t>
            </w:r>
            <w:r w:rsidR="00715EF8" w:rsidRPr="008078CB">
              <w:rPr>
                <w:b/>
              </w:rPr>
              <w:t xml:space="preserve"> </w:t>
            </w:r>
            <w:r w:rsidRPr="008078CB">
              <w:rPr>
                <w:b/>
              </w:rPr>
              <w:t>Services (NRS)</w:t>
            </w:r>
            <w:bookmarkEnd w:id="87"/>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8078CB" w:rsidRDefault="00577B82" w:rsidP="00BF41A0">
            <w:pPr>
              <w:pStyle w:val="TableText"/>
              <w:rPr>
                <w:color w:val="000000"/>
              </w:rPr>
            </w:pPr>
            <w:r w:rsidRPr="008078CB">
              <w:rPr>
                <w:color w:val="000000"/>
              </w:rPr>
              <w:t>Not Applicable</w:t>
            </w:r>
          </w:p>
          <w:p w14:paraId="427EFACB" w14:textId="77777777" w:rsidR="00577B82" w:rsidRPr="008078CB"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8078CB" w:rsidRDefault="00577B82" w:rsidP="00037ECA">
            <w:pPr>
              <w:pStyle w:val="TableText"/>
              <w:rPr>
                <w:color w:val="000000"/>
              </w:rPr>
            </w:pPr>
            <w:r w:rsidRPr="008078CB">
              <w:rPr>
                <w:color w:val="000000"/>
              </w:rPr>
              <w:t>Not Applicable</w:t>
            </w:r>
          </w:p>
          <w:p w14:paraId="427EFAD3" w14:textId="77777777" w:rsidR="00577B82" w:rsidRPr="008078CB" w:rsidRDefault="00577B82" w:rsidP="00037ECA">
            <w:pPr>
              <w:pStyle w:val="TableText"/>
              <w:rPr>
                <w:color w:val="000000"/>
              </w:rPr>
            </w:pPr>
          </w:p>
        </w:tc>
      </w:tr>
      <w:tr w:rsidR="00E75157" w:rsidRPr="008078CB" w14:paraId="427EFADD"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88" w:name="Newborn_Care"/>
            <w:r w:rsidRPr="008078CB">
              <w:rPr>
                <w:b/>
              </w:rPr>
              <w:t>Newborn Care</w:t>
            </w:r>
            <w:bookmarkEnd w:id="88"/>
          </w:p>
          <w:p w14:paraId="427EFAD6" w14:textId="77777777" w:rsidR="00B75B9F" w:rsidRPr="008078CB" w:rsidRDefault="00B75B9F" w:rsidP="00E057AA">
            <w:pPr>
              <w:pStyle w:val="TableTextCharCharChar1"/>
              <w:rPr>
                <w:b/>
              </w:rPr>
            </w:pPr>
          </w:p>
          <w:p w14:paraId="427EFAD7" w14:textId="6D207993" w:rsidR="0095064D" w:rsidRPr="008078CB" w:rsidRDefault="0095064D" w:rsidP="0095064D">
            <w:pPr>
              <w:pStyle w:val="TableTextCharCharChar1"/>
            </w:pPr>
            <w:r w:rsidRPr="008078CB">
              <w:t>Non-wellness services for a newborn child whose length of stay in the hospital exceeds the mother’s length of stay.</w:t>
            </w:r>
          </w:p>
          <w:p w14:paraId="427EFAD8" w14:textId="77777777" w:rsidR="0095064D" w:rsidRPr="008078CB" w:rsidRDefault="0095064D" w:rsidP="00E717C0">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0999EC83" w:rsidR="00E75157" w:rsidRPr="008078CB" w:rsidRDefault="00EF55CD">
            <w:pPr>
              <w:pStyle w:val="TableTextCharCharChar1"/>
              <w:numPr>
                <w:ilvl w:val="12"/>
                <w:numId w:val="0"/>
              </w:numPr>
            </w:pPr>
            <w:r>
              <w:rPr>
                <w:b/>
                <w:color w:val="0000FF"/>
              </w:rPr>
              <w:t>80</w:t>
            </w:r>
            <w:r w:rsidR="00540808">
              <w:rPr>
                <w:b/>
                <w:color w:val="0000FF"/>
              </w:rPr>
              <w:t>%</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0E6150FA" w:rsidR="00E75157" w:rsidRPr="008078CB" w:rsidRDefault="002C501A">
            <w:pPr>
              <w:pStyle w:val="TableTextCharCharChar1"/>
              <w:numPr>
                <w:ilvl w:val="12"/>
                <w:numId w:val="0"/>
              </w:numPr>
            </w:pPr>
            <w:r>
              <w:rPr>
                <w:b/>
                <w:color w:val="0000FF"/>
              </w:rPr>
              <w:t>6</w:t>
            </w:r>
            <w:r w:rsidR="00540808">
              <w:rPr>
                <w:b/>
                <w:color w:val="0000FF"/>
              </w:rPr>
              <w:t>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89" w:name="Midwife"/>
            <w:r w:rsidRPr="008078CB">
              <w:rPr>
                <w:b/>
              </w:rPr>
              <w:t>Midwife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0" w:name="Birthing_Center"/>
            <w:r w:rsidRPr="008078CB">
              <w:rPr>
                <w:b/>
              </w:rPr>
              <w:t>Birthing Center</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4D91C048" w:rsidR="008F6F4F" w:rsidRPr="008078CB" w:rsidRDefault="00EE3790" w:rsidP="001539B1">
            <w:pPr>
              <w:pStyle w:val="TableTextCharCharChar1"/>
              <w:numPr>
                <w:ilvl w:val="12"/>
                <w:numId w:val="0"/>
              </w:numPr>
              <w:rPr>
                <w:b/>
              </w:rPr>
            </w:pPr>
            <w:bookmarkStart w:id="91" w:name="Maternity_Support_Program"/>
            <w:bookmarkStart w:id="92" w:name="The_Healthy_Pregnancy_Program"/>
            <w:r w:rsidRPr="00B07C6B">
              <w:rPr>
                <w:b/>
              </w:rPr>
              <w:t>Maternity Support Program</w:t>
            </w:r>
            <w:bookmarkEnd w:id="91"/>
            <w:r w:rsidRPr="008078CB" w:rsidDel="0045276F">
              <w:rPr>
                <w:b/>
              </w:rPr>
              <w:t xml:space="preserve"> </w:t>
            </w:r>
            <w:bookmarkEnd w:id="92"/>
          </w:p>
          <w:p w14:paraId="427EFAE9" w14:textId="77777777" w:rsidR="008F6F4F" w:rsidRPr="008078CB" w:rsidRDefault="008F6F4F" w:rsidP="001539B1">
            <w:pPr>
              <w:pStyle w:val="TableTextCharCharChar1"/>
              <w:numPr>
                <w:ilvl w:val="12"/>
                <w:numId w:val="0"/>
              </w:numPr>
              <w:rPr>
                <w:b/>
              </w:rPr>
            </w:pPr>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AEE" w14:textId="77777777" w:rsidR="008F6F4F" w:rsidRPr="008078CB" w:rsidRDefault="008F6F4F" w:rsidP="001539B1">
            <w:pPr>
              <w:pStyle w:val="TableTextCharCharChar1"/>
              <w:numPr>
                <w:ilvl w:val="12"/>
                <w:numId w:val="0"/>
              </w:numPr>
              <w:rPr>
                <w:b/>
              </w:rPr>
            </w:pPr>
          </w:p>
          <w:p w14:paraId="427EFAEF" w14:textId="77777777" w:rsidR="008F6F4F" w:rsidRPr="008078CB" w:rsidRDefault="008F6F4F" w:rsidP="001539B1">
            <w:pPr>
              <w:pStyle w:val="TableTextCharCharChar1"/>
              <w:numPr>
                <w:ilvl w:val="12"/>
                <w:numId w:val="0"/>
              </w:numPr>
              <w:rPr>
                <w:b/>
              </w:rPr>
            </w:pPr>
          </w:p>
          <w:p w14:paraId="427EFAF0" w14:textId="77777777" w:rsidR="008F6F4F" w:rsidRPr="008078CB" w:rsidRDefault="008F6F4F" w:rsidP="001539B1">
            <w:pPr>
              <w:pStyle w:val="TableTextCharCharChar1"/>
              <w:numPr>
                <w:ilvl w:val="12"/>
                <w:numId w:val="0"/>
              </w:numPr>
              <w:rPr>
                <w:b/>
              </w:rPr>
            </w:pPr>
          </w:p>
          <w:p w14:paraId="427EFAF1" w14:textId="77777777" w:rsidR="008F6F4F" w:rsidRPr="008078CB" w:rsidRDefault="008F6F4F" w:rsidP="001539B1">
            <w:pPr>
              <w:pStyle w:val="TableTextCharCharChar1"/>
              <w:numPr>
                <w:ilvl w:val="12"/>
                <w:numId w:val="0"/>
              </w:numPr>
              <w:rPr>
                <w:b/>
              </w:rPr>
            </w:pPr>
          </w:p>
          <w:p w14:paraId="427EFAF2" w14:textId="77777777" w:rsidR="008F6F4F" w:rsidRPr="008078CB" w:rsidRDefault="008F6F4F" w:rsidP="001539B1">
            <w:pPr>
              <w:pStyle w:val="TableTextCharCharChar1"/>
              <w:numPr>
                <w:ilvl w:val="12"/>
                <w:numId w:val="0"/>
              </w:numPr>
              <w:rPr>
                <w:b/>
              </w:rPr>
            </w:pPr>
          </w:p>
          <w:p w14:paraId="427EFAFF" w14:textId="77777777" w:rsidR="008F6F4F" w:rsidRPr="008078CB" w:rsidRDefault="008F6F4F" w:rsidP="001539B1">
            <w:pPr>
              <w:pStyle w:val="TableTextCharCharChar1"/>
              <w:numPr>
                <w:ilvl w:val="12"/>
                <w:numId w:val="0"/>
              </w:numPr>
              <w:rPr>
                <w:b/>
              </w:rPr>
            </w:pPr>
          </w:p>
          <w:p w14:paraId="427EFB02" w14:textId="466C32BA"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C4660" w14:textId="77777777" w:rsidR="0045276F" w:rsidRPr="00B07C6B" w:rsidRDefault="0045276F" w:rsidP="0045276F">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3A247AFC" w14:textId="77777777" w:rsidR="0045276F" w:rsidRPr="00B07C6B" w:rsidRDefault="0045276F" w:rsidP="0045276F">
            <w:pPr>
              <w:pStyle w:val="TableText"/>
              <w:rPr>
                <w:szCs w:val="24"/>
              </w:rPr>
            </w:pPr>
            <w:r w:rsidRPr="00B07C6B">
              <w:rPr>
                <w:szCs w:val="24"/>
              </w:rPr>
              <w:t>This program offers:</w:t>
            </w:r>
          </w:p>
          <w:p w14:paraId="248EF289" w14:textId="77777777" w:rsidR="0045276F" w:rsidRPr="00B07C6B" w:rsidRDefault="0045276F" w:rsidP="0045276F">
            <w:pPr>
              <w:pStyle w:val="TableText"/>
              <w:numPr>
                <w:ilvl w:val="0"/>
                <w:numId w:val="28"/>
              </w:numPr>
              <w:textAlignment w:val="auto"/>
              <w:rPr>
                <w:szCs w:val="24"/>
              </w:rPr>
            </w:pPr>
            <w:r w:rsidRPr="00B07C6B">
              <w:rPr>
                <w:szCs w:val="24"/>
              </w:rPr>
              <w:t xml:space="preserve">Help to enroll in the program </w:t>
            </w:r>
          </w:p>
          <w:p w14:paraId="1AFB3535" w14:textId="77777777" w:rsidR="0045276F" w:rsidRPr="00B07C6B" w:rsidRDefault="0045276F" w:rsidP="0045276F">
            <w:pPr>
              <w:pStyle w:val="TableText"/>
              <w:numPr>
                <w:ilvl w:val="0"/>
                <w:numId w:val="28"/>
              </w:numPr>
              <w:textAlignment w:val="auto"/>
              <w:rPr>
                <w:szCs w:val="24"/>
              </w:rPr>
            </w:pPr>
            <w:r w:rsidRPr="00B07C6B">
              <w:rPr>
                <w:szCs w:val="24"/>
              </w:rPr>
              <w:t>pre-conception health coaching;</w:t>
            </w:r>
          </w:p>
          <w:p w14:paraId="3234F803" w14:textId="77777777" w:rsidR="0045276F" w:rsidRPr="00B07C6B" w:rsidRDefault="0045276F" w:rsidP="0045276F">
            <w:pPr>
              <w:pStyle w:val="TableText"/>
              <w:numPr>
                <w:ilvl w:val="0"/>
                <w:numId w:val="28"/>
              </w:numPr>
              <w:textAlignment w:val="auto"/>
              <w:rPr>
                <w:szCs w:val="24"/>
              </w:rPr>
            </w:pPr>
            <w:r w:rsidRPr="00B07C6B">
              <w:rPr>
                <w:szCs w:val="24"/>
              </w:rPr>
              <w:t xml:space="preserve">written and online educational resources covering a wide range of topics; </w:t>
            </w:r>
          </w:p>
          <w:p w14:paraId="351B690D" w14:textId="77777777" w:rsidR="0045276F" w:rsidRPr="00B07C6B" w:rsidRDefault="0045276F" w:rsidP="0045276F">
            <w:pPr>
              <w:pStyle w:val="TableText"/>
              <w:numPr>
                <w:ilvl w:val="0"/>
                <w:numId w:val="28"/>
              </w:numPr>
              <w:textAlignment w:val="auto"/>
              <w:rPr>
                <w:szCs w:val="24"/>
              </w:rPr>
            </w:pPr>
            <w:r w:rsidRPr="00B07C6B">
              <w:t>Continued risk assessments during and after your pregnancy to offer you the right support and guidance</w:t>
            </w:r>
          </w:p>
          <w:p w14:paraId="7799E904" w14:textId="77777777" w:rsidR="0045276F" w:rsidRPr="00B07C6B" w:rsidRDefault="0045276F" w:rsidP="0045276F">
            <w:pPr>
              <w:pStyle w:val="TableText"/>
              <w:numPr>
                <w:ilvl w:val="0"/>
                <w:numId w:val="28"/>
              </w:numPr>
              <w:textAlignment w:val="auto"/>
              <w:rPr>
                <w:szCs w:val="24"/>
              </w:rPr>
            </w:pPr>
            <w:r w:rsidRPr="00B07C6B">
              <w:rPr>
                <w:szCs w:val="24"/>
              </w:rPr>
              <w:t>pre-delivery consultation;</w:t>
            </w:r>
          </w:p>
          <w:p w14:paraId="668D41BA" w14:textId="77777777" w:rsidR="0045276F" w:rsidRPr="00B07C6B" w:rsidRDefault="0045276F" w:rsidP="0045276F">
            <w:pPr>
              <w:pStyle w:val="TableText"/>
              <w:numPr>
                <w:ilvl w:val="0"/>
                <w:numId w:val="28"/>
              </w:numPr>
              <w:textAlignment w:val="auto"/>
              <w:rPr>
                <w:szCs w:val="24"/>
              </w:rPr>
            </w:pPr>
            <w:r w:rsidRPr="00B07C6B">
              <w:rPr>
                <w:szCs w:val="24"/>
              </w:rPr>
              <w:t>coordination with and referrals to other benefits and programs available under the medical plan;</w:t>
            </w:r>
          </w:p>
          <w:p w14:paraId="541F5F66" w14:textId="77777777" w:rsidR="0045276F" w:rsidRPr="00B07C6B" w:rsidRDefault="0045276F" w:rsidP="0045276F">
            <w:pPr>
              <w:pStyle w:val="TableText"/>
              <w:numPr>
                <w:ilvl w:val="0"/>
                <w:numId w:val="28"/>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529BBC4C" w14:textId="77777777" w:rsidR="0045276F" w:rsidRPr="00B07C6B" w:rsidRDefault="0045276F" w:rsidP="0045276F">
            <w:pPr>
              <w:pStyle w:val="TableText"/>
              <w:numPr>
                <w:ilvl w:val="0"/>
                <w:numId w:val="28"/>
              </w:numPr>
              <w:textAlignment w:val="auto"/>
              <w:rPr>
                <w:szCs w:val="24"/>
              </w:rPr>
            </w:pPr>
            <w:r w:rsidRPr="00B07C6B">
              <w:rPr>
                <w:szCs w:val="24"/>
              </w:rPr>
              <w:t>post-partum depression screening</w:t>
            </w:r>
          </w:p>
          <w:p w14:paraId="3B938D32" w14:textId="77777777" w:rsidR="0045276F" w:rsidRPr="00B07C6B" w:rsidRDefault="0045276F" w:rsidP="0045276F">
            <w:pPr>
              <w:pStyle w:val="TableText"/>
              <w:rPr>
                <w:szCs w:val="24"/>
              </w:rPr>
            </w:pPr>
          </w:p>
          <w:p w14:paraId="269C8BFC" w14:textId="77777777" w:rsidR="0045276F" w:rsidRPr="00B07C6B" w:rsidRDefault="0045276F" w:rsidP="0045276F">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w:t>
            </w:r>
            <w:r w:rsidRPr="00B07C6B">
              <w:lastRenderedPageBreak/>
              <w:t xml:space="preserve">Healthy </w:t>
            </w:r>
            <w:proofErr w:type="spellStart"/>
            <w:r w:rsidRPr="00B07C6B">
              <w:t>PregnancyTM</w:t>
            </w:r>
            <w:proofErr w:type="spellEnd"/>
            <w:r w:rsidRPr="00B07C6B">
              <w:t xml:space="preserve"> app, which offers nurse support and resources to help support for a healthier pregnancy.</w:t>
            </w:r>
          </w:p>
          <w:p w14:paraId="5EB30DB3" w14:textId="77777777" w:rsidR="0045276F" w:rsidRPr="00B07C6B" w:rsidRDefault="0045276F" w:rsidP="0045276F">
            <w:pPr>
              <w:pStyle w:val="TableText"/>
              <w:numPr>
                <w:ilvl w:val="12"/>
                <w:numId w:val="0"/>
              </w:numPr>
              <w:rPr>
                <w:szCs w:val="24"/>
              </w:rPr>
            </w:pPr>
          </w:p>
          <w:p w14:paraId="16216CFD" w14:textId="77777777" w:rsidR="0045276F" w:rsidRPr="00B07C6B" w:rsidRDefault="0045276F" w:rsidP="0045276F">
            <w:pPr>
              <w:pStyle w:val="TableText"/>
              <w:numPr>
                <w:ilvl w:val="12"/>
                <w:numId w:val="0"/>
              </w:numPr>
              <w:rPr>
                <w:szCs w:val="24"/>
              </w:rPr>
            </w:pPr>
            <w:r w:rsidRPr="00B07C6B">
              <w:rPr>
                <w:szCs w:val="24"/>
              </w:rPr>
              <w:t>As a program participant, you can always call your nurse with any questions or concerns you might have.</w:t>
            </w:r>
          </w:p>
          <w:p w14:paraId="1B5EDB09" w14:textId="77777777" w:rsidR="0045276F" w:rsidRPr="00B07C6B" w:rsidRDefault="0045276F" w:rsidP="0045276F">
            <w:pPr>
              <w:pStyle w:val="TableText"/>
              <w:numPr>
                <w:ilvl w:val="12"/>
                <w:numId w:val="0"/>
              </w:numPr>
              <w:rPr>
                <w:szCs w:val="24"/>
              </w:rPr>
            </w:pPr>
          </w:p>
          <w:p w14:paraId="427EFB3A" w14:textId="1C1943A1" w:rsidR="008F6F4F" w:rsidRPr="008078CB" w:rsidRDefault="0045276F" w:rsidP="00870816">
            <w:pPr>
              <w:pStyle w:val="TableTextChar1"/>
              <w:numPr>
                <w:ilvl w:val="12"/>
                <w:numId w:val="0"/>
              </w:numPr>
            </w:pPr>
            <w:r w:rsidRPr="00B07C6B">
              <w:t>For more information and to enroll, call us toll-free at the number on your health plan ID card.</w:t>
            </w: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59B3BE59"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5D7DEA7B" w:rsidR="00154B9C" w:rsidRPr="008078CB" w:rsidRDefault="006C49CC">
            <w:pPr>
              <w:pStyle w:val="TableTextCharCharChar1"/>
              <w:jc w:val="center"/>
              <w:rPr>
                <w:b/>
                <w:bCs/>
                <w:color w:val="FF0000"/>
              </w:rPr>
            </w:pPr>
            <w:r>
              <w:rPr>
                <w:b/>
                <w:bCs/>
                <w:color w:val="FF0000"/>
              </w:rPr>
              <w:t>2007 ASO CHOICE PLUS PS1 H</w:t>
            </w:r>
            <w:r w:rsidR="00526F0A">
              <w:rPr>
                <w:b/>
                <w:bCs/>
                <w:color w:val="FF0000"/>
              </w:rPr>
              <w:t>SA 1</w:t>
            </w:r>
            <w:r>
              <w:rPr>
                <w:b/>
                <w:bCs/>
                <w:color w:val="FF0000"/>
              </w:rPr>
              <w:t>500 DED PLAN</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3" w:name="Newborn_Process"/>
            <w:r w:rsidRPr="008078CB">
              <w:rPr>
                <w:b/>
                <w:bCs/>
                <w:color w:val="FF0000"/>
              </w:rPr>
              <w:t>Newborn Process</w:t>
            </w:r>
            <w:bookmarkEnd w:id="93"/>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67E19506" w:rsidR="00006291" w:rsidRPr="008078CB" w:rsidRDefault="00006291" w:rsidP="00006291">
            <w:pPr>
              <w:rPr>
                <w:color w:val="FF0000"/>
                <w:sz w:val="24"/>
                <w:szCs w:val="24"/>
              </w:rPr>
            </w:pPr>
            <w:r w:rsidRPr="008078CB">
              <w:rPr>
                <w:color w:val="FF0000"/>
                <w:sz w:val="24"/>
                <w:szCs w:val="24"/>
              </w:rPr>
              <w:t xml:space="preserve">The child is automatically covered for a </w:t>
            </w:r>
            <w:r w:rsidRPr="008078CB">
              <w:rPr>
                <w:b/>
                <w:color w:val="0000FF"/>
                <w:sz w:val="24"/>
                <w:szCs w:val="24"/>
              </w:rPr>
              <w:t>31</w:t>
            </w:r>
            <w:r w:rsidRPr="008078CB">
              <w:rPr>
                <w:color w:val="FF0000"/>
                <w:sz w:val="24"/>
                <w:szCs w:val="24"/>
              </w:rPr>
              <w:t xml:space="preserve">-day period under the employees SSN as "Baby Boy or Baby Girl." Claims incurred/submitted during this period of time will be paid. Any claims received after the </w:t>
            </w:r>
            <w:r w:rsidRPr="008078CB">
              <w:rPr>
                <w:b/>
                <w:color w:val="0000FF"/>
                <w:sz w:val="24"/>
                <w:szCs w:val="24"/>
              </w:rPr>
              <w:t>31</w:t>
            </w:r>
            <w:r w:rsidRPr="008078CB">
              <w:rPr>
                <w:color w:val="FF0000"/>
                <w:sz w:val="24"/>
                <w:szCs w:val="24"/>
              </w:rPr>
              <w:t xml:space="preserve">-day period, (for DOS after the </w:t>
            </w:r>
            <w:r w:rsidRPr="008078CB">
              <w:rPr>
                <w:b/>
                <w:color w:val="0000FF"/>
                <w:sz w:val="24"/>
                <w:szCs w:val="24"/>
              </w:rPr>
              <w:t>31</w:t>
            </w:r>
            <w:r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3D3B68">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w:t>
      </w:r>
      <w:proofErr w:type="spellStart"/>
      <w:r w:rsidRPr="008078CB">
        <w:t>Physician_Services</w:t>
      </w:r>
      <w:proofErr w:type="spellEnd"/>
      <w:r w:rsidRPr="008078CB">
        <w:t>--&gt;</w:t>
      </w:r>
    </w:p>
    <w:p w14:paraId="2B367104" w14:textId="77777777" w:rsidR="001968B2" w:rsidRDefault="001968B2" w:rsidP="00A8344D"/>
    <w:p w14:paraId="58393CF5"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6E465B0" w14:textId="77777777" w:rsidR="001968B2" w:rsidRPr="00E61FEE" w:rsidRDefault="001968B2" w:rsidP="001968B2">
      <w:pPr>
        <w:pStyle w:val="iBAAGStandardText"/>
        <w:rPr>
          <w:rFonts w:ascii="Times New Roman" w:hAnsi="Times New Roman" w:cs="Times New Roman"/>
          <w:i/>
        </w:rPr>
      </w:pPr>
    </w:p>
    <w:p w14:paraId="629A659E" w14:textId="412B9697"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23" w:history="1">
        <w:r w:rsidR="003C7E96" w:rsidRPr="00DB6148">
          <w:rPr>
            <w:rStyle w:val="Hyperlink"/>
            <w:i/>
            <w:iCs/>
          </w:rPr>
          <w:t>uhcprovider.com</w:t>
        </w:r>
      </w:hyperlink>
    </w:p>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4" w:name="Physician_Services"/>
      <w:r w:rsidRPr="008078CB">
        <w:rPr>
          <w:b/>
          <w:bCs/>
          <w:color w:val="0000FF"/>
          <w:sz w:val="28"/>
        </w:rPr>
        <w:t>PHYSICIAN SERVICES</w:t>
      </w:r>
    </w:p>
    <w:bookmarkEnd w:id="94"/>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582F61">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770CF080"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500 DED PLAN</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240D9865" w:rsidR="00154B9C" w:rsidRPr="008078CB" w:rsidRDefault="006C49CC" w:rsidP="00DC5F4F">
            <w:pPr>
              <w:pStyle w:val="TableTextCharCharChar1"/>
              <w:ind w:right="-18"/>
              <w:jc w:val="center"/>
              <w:rPr>
                <w:b/>
                <w:bCs/>
                <w:color w:val="000000"/>
              </w:rPr>
            </w:pPr>
            <w:r>
              <w:rPr>
                <w:b/>
                <w:bCs/>
                <w:color w:val="000000"/>
              </w:rPr>
              <w:t>2007 A</w:t>
            </w:r>
            <w:r w:rsidR="00526F0A">
              <w:rPr>
                <w:b/>
                <w:bCs/>
                <w:color w:val="000000"/>
              </w:rPr>
              <w:t>SO CHOICE PLUS PS1 HSA 1</w:t>
            </w:r>
            <w:r>
              <w:rPr>
                <w:b/>
                <w:bCs/>
                <w:color w:val="000000"/>
              </w:rPr>
              <w:t>500 DED PLAN</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5" w:name="Anesthesia"/>
            <w:r w:rsidRPr="008078CB">
              <w:rPr>
                <w:b/>
              </w:rPr>
              <w:t>Anesthesia</w:t>
            </w:r>
            <w:bookmarkEnd w:id="95"/>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 xml:space="preserve">Emergency Health </w:t>
            </w:r>
            <w:r w:rsidRPr="008078CB">
              <w:rPr>
                <w:b/>
                <w:bCs/>
                <w:i/>
              </w:rPr>
              <w:lastRenderedPageBreak/>
              <w:t>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0" w14:textId="4A50CAD8" w:rsidR="000F3C21" w:rsidRPr="008078CB" w:rsidRDefault="000F3C21" w:rsidP="00D16DE4">
            <w:pPr>
              <w:pStyle w:val="TableTextChar"/>
              <w:rPr>
                <w:b/>
                <w:caps/>
                <w:color w:val="FF00FF"/>
                <w:szCs w:val="24"/>
              </w:rPr>
            </w:pPr>
          </w:p>
          <w:p w14:paraId="427EFB61" w14:textId="77777777" w:rsidR="000F3C21" w:rsidRPr="008078CB" w:rsidRDefault="000F3C21" w:rsidP="00D16DE4">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lastRenderedPageBreak/>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 xml:space="preserve">Emergency Health Services - </w:t>
            </w:r>
            <w:r w:rsidRPr="008078CB">
              <w:rPr>
                <w:b/>
                <w:bCs/>
                <w:i/>
              </w:rPr>
              <w:lastRenderedPageBreak/>
              <w:t>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6" w14:textId="77777777" w:rsidR="000F3C21" w:rsidRPr="008078CB" w:rsidRDefault="000F3C21" w:rsidP="00746E36">
            <w:pPr>
              <w:pStyle w:val="TableTextChar"/>
              <w:rPr>
                <w:color w:val="FF00FF"/>
              </w:rPr>
            </w:pPr>
          </w:p>
        </w:tc>
      </w:tr>
      <w:tr w:rsidR="00EC69F2" w:rsidRPr="008078CB" w14:paraId="427EFB99"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6" w:name="Hemophilia_Program"/>
            <w:r w:rsidRPr="008078CB">
              <w:rPr>
                <w:b/>
                <w:color w:val="000000"/>
                <w:szCs w:val="24"/>
              </w:rPr>
              <w:lastRenderedPageBreak/>
              <w:t>Hemophilia Program</w:t>
            </w:r>
          </w:p>
          <w:bookmarkEnd w:id="96"/>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B" w14:textId="77777777" w:rsidR="00EC69F2" w:rsidRPr="008078CB" w:rsidRDefault="00EC69F2" w:rsidP="005F09B5">
            <w:pPr>
              <w:pStyle w:val="TableText"/>
              <w:rPr>
                <w:color w:val="000000"/>
                <w:szCs w:val="24"/>
              </w:rPr>
            </w:pPr>
          </w:p>
          <w:p w14:paraId="427EFB6D" w14:textId="77777777" w:rsidR="00EC69F2" w:rsidRPr="008078CB" w:rsidRDefault="00EC69F2" w:rsidP="005F09B5">
            <w:pPr>
              <w:pStyle w:val="TableText"/>
              <w:rPr>
                <w:color w:val="000000"/>
                <w:szCs w:val="24"/>
              </w:rPr>
            </w:pPr>
          </w:p>
          <w:p w14:paraId="427EFB6E" w14:textId="77777777" w:rsidR="00EC69F2" w:rsidRPr="008078CB" w:rsidRDefault="00EC69F2" w:rsidP="005F09B5">
            <w:pPr>
              <w:pStyle w:val="TableText"/>
              <w:rPr>
                <w:b/>
                <w:color w:val="000000"/>
                <w:szCs w:val="24"/>
              </w:rPr>
            </w:pPr>
            <w:proofErr w:type="spellStart"/>
            <w:r w:rsidRPr="008078CB">
              <w:rPr>
                <w:b/>
                <w:color w:val="000000"/>
                <w:szCs w:val="24"/>
                <w:u w:val="single"/>
              </w:rPr>
              <w:t>Self Administration</w:t>
            </w:r>
            <w:proofErr w:type="spellEnd"/>
            <w:r w:rsidRPr="008078CB">
              <w:rPr>
                <w:b/>
                <w:color w:val="000000"/>
                <w:szCs w:val="24"/>
                <w:u w:val="single"/>
              </w:rPr>
              <w:t>/Self Infusing</w:t>
            </w:r>
            <w:r w:rsidRPr="008078CB">
              <w:rPr>
                <w:b/>
                <w:color w:val="000000"/>
                <w:szCs w:val="24"/>
              </w:rPr>
              <w:t xml:space="preserve">: </w:t>
            </w:r>
          </w:p>
          <w:p w14:paraId="427EFB6F" w14:textId="77777777" w:rsidR="00EC69F2" w:rsidRPr="008078CB" w:rsidRDefault="00EC69F2" w:rsidP="005F09B5">
            <w:pPr>
              <w:pStyle w:val="TableText"/>
              <w:rPr>
                <w:color w:val="000000"/>
                <w:szCs w:val="24"/>
              </w:rPr>
            </w:pPr>
            <w:r w:rsidRPr="008078CB">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8078CB">
              <w:rPr>
                <w:color w:val="000000"/>
                <w:szCs w:val="24"/>
              </w:rPr>
              <w:t xml:space="preserve">Your medications are covered under the pharmacy benefit only if you are </w:t>
            </w:r>
            <w:proofErr w:type="spellStart"/>
            <w:r w:rsidRPr="008078CB">
              <w:rPr>
                <w:color w:val="000000"/>
                <w:szCs w:val="24"/>
              </w:rPr>
              <w:t>self administering</w:t>
            </w:r>
            <w:proofErr w:type="spellEnd"/>
            <w:r w:rsidRPr="008078CB">
              <w:rPr>
                <w:color w:val="000000"/>
                <w:szCs w:val="24"/>
              </w:rPr>
              <w:t xml:space="preserve"> or infusing your Hemophilia Factor medications. A designated specialty pharmacy network provider must be used to receive in-network benefits</w:t>
            </w:r>
          </w:p>
          <w:p w14:paraId="427EFB70" w14:textId="77777777" w:rsidR="00EC69F2" w:rsidRPr="008078CB" w:rsidRDefault="00EC69F2" w:rsidP="005F09B5">
            <w:pPr>
              <w:pStyle w:val="TableText"/>
              <w:rPr>
                <w:color w:val="000000"/>
                <w:szCs w:val="24"/>
              </w:rPr>
            </w:pPr>
          </w:p>
          <w:p w14:paraId="427EFB71" w14:textId="77777777" w:rsidR="00EC69F2" w:rsidRPr="008078CB" w:rsidRDefault="00EC69F2" w:rsidP="005F09B5">
            <w:pPr>
              <w:pStyle w:val="TableText"/>
              <w:rPr>
                <w:color w:val="000000"/>
                <w:szCs w:val="24"/>
              </w:rPr>
            </w:pPr>
          </w:p>
          <w:p w14:paraId="427EFB72" w14:textId="77777777" w:rsidR="00EC69F2" w:rsidRPr="008078CB" w:rsidRDefault="00EC69F2" w:rsidP="005F09B5">
            <w:pPr>
              <w:pStyle w:val="TableText"/>
              <w:rPr>
                <w:b/>
                <w:color w:val="000000"/>
                <w:szCs w:val="24"/>
              </w:rPr>
            </w:pPr>
            <w:r w:rsidRPr="008078CB">
              <w:rPr>
                <w:b/>
                <w:color w:val="000000"/>
                <w:szCs w:val="24"/>
                <w:u w:val="single"/>
              </w:rPr>
              <w:t>Assisted Administration / Nursing Assistance</w:t>
            </w:r>
            <w:r w:rsidRPr="008078CB">
              <w:rPr>
                <w:b/>
                <w:color w:val="000000"/>
                <w:szCs w:val="24"/>
              </w:rPr>
              <w:t>:</w:t>
            </w:r>
          </w:p>
          <w:p w14:paraId="427EFB73" w14:textId="77777777" w:rsidR="00EC69F2" w:rsidRPr="008078CB" w:rsidRDefault="00EC69F2" w:rsidP="005F09B5">
            <w:pPr>
              <w:numPr>
                <w:ilvl w:val="12"/>
                <w:numId w:val="0"/>
              </w:numPr>
              <w:rPr>
                <w:b/>
                <w:sz w:val="24"/>
                <w:szCs w:val="24"/>
              </w:rPr>
            </w:pPr>
            <w:r w:rsidRPr="008078CB">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078CB">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5342E630" w:rsidR="00EC69F2" w:rsidRPr="008078CB" w:rsidRDefault="00EC69F2" w:rsidP="005F09B5">
            <w:pPr>
              <w:pStyle w:val="TableText"/>
              <w:rPr>
                <w:color w:val="000000"/>
                <w:szCs w:val="24"/>
              </w:rPr>
            </w:pPr>
            <w:r w:rsidRPr="008078CB">
              <w:rPr>
                <w:color w:val="000000"/>
                <w:szCs w:val="24"/>
              </w:rPr>
              <w:t xml:space="preserve">As a person who is enrolled in the </w:t>
            </w:r>
            <w:r w:rsidRPr="008078CB">
              <w:rPr>
                <w:b/>
                <w:color w:val="000000"/>
                <w:szCs w:val="24"/>
              </w:rPr>
              <w:t>UnitedHealthcare's Hemophilia Program</w:t>
            </w:r>
            <w:r w:rsidRPr="008078C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8078CB" w:rsidRDefault="00EC69F2" w:rsidP="005F09B5">
            <w:pPr>
              <w:pStyle w:val="TableText"/>
              <w:rPr>
                <w:color w:val="000000"/>
                <w:szCs w:val="24"/>
              </w:rPr>
            </w:pPr>
          </w:p>
          <w:p w14:paraId="427EFB85" w14:textId="77777777" w:rsidR="00EC69F2" w:rsidRPr="008078CB" w:rsidRDefault="00EC69F2" w:rsidP="005F09B5">
            <w:pPr>
              <w:pStyle w:val="TableText"/>
              <w:rPr>
                <w:b/>
                <w:color w:val="000000"/>
                <w:szCs w:val="24"/>
                <w:u w:val="single"/>
              </w:rPr>
            </w:pPr>
            <w:r w:rsidRPr="008078CB">
              <w:rPr>
                <w:b/>
                <w:color w:val="000000"/>
                <w:szCs w:val="24"/>
                <w:u w:val="single"/>
              </w:rPr>
              <w:t>This program does not determine coverage or if we will pay Hemophilia factor medications.</w:t>
            </w:r>
          </w:p>
          <w:p w14:paraId="427EFB86" w14:textId="77777777" w:rsidR="00EC69F2" w:rsidRPr="008078CB" w:rsidRDefault="00EC69F2" w:rsidP="005F09B5">
            <w:pPr>
              <w:pStyle w:val="TableText"/>
              <w:rPr>
                <w:color w:val="000000"/>
                <w:szCs w:val="24"/>
              </w:rPr>
            </w:pPr>
          </w:p>
          <w:p w14:paraId="427EFB87" w14:textId="77777777" w:rsidR="00EC69F2" w:rsidRPr="008078CB" w:rsidRDefault="00EC69F2" w:rsidP="005F09B5">
            <w:pPr>
              <w:pStyle w:val="TableText"/>
              <w:rPr>
                <w:b/>
                <w:color w:val="000000"/>
                <w:szCs w:val="24"/>
              </w:rPr>
            </w:pPr>
          </w:p>
          <w:p w14:paraId="427EFB88" w14:textId="77777777" w:rsidR="00EC69F2" w:rsidRPr="008078CB" w:rsidRDefault="00EC69F2" w:rsidP="005F09B5">
            <w:pPr>
              <w:pStyle w:val="TableText"/>
              <w:rPr>
                <w:b/>
                <w:color w:val="000000"/>
                <w:szCs w:val="24"/>
              </w:rPr>
            </w:pPr>
            <w:r w:rsidRPr="008078CB">
              <w:rPr>
                <w:b/>
                <w:color w:val="000000"/>
                <w:szCs w:val="24"/>
              </w:rPr>
              <w:t>The following is covered</w:t>
            </w:r>
            <w:r w:rsidRPr="008078CB">
              <w:rPr>
                <w:b/>
                <w:color w:val="FF00FF"/>
                <w:szCs w:val="24"/>
              </w:rPr>
              <w:t xml:space="preserve"> </w:t>
            </w:r>
            <w:r w:rsidRPr="008078CB">
              <w:rPr>
                <w:b/>
                <w:color w:val="000000"/>
                <w:szCs w:val="24"/>
              </w:rPr>
              <w:t>under the Specialty Pharmacy program:</w:t>
            </w:r>
          </w:p>
          <w:p w14:paraId="427EFB89" w14:textId="77777777" w:rsidR="00EC69F2" w:rsidRPr="008078CB" w:rsidRDefault="00EC69F2" w:rsidP="00E35F39">
            <w:pPr>
              <w:pStyle w:val="TableText"/>
              <w:numPr>
                <w:ilvl w:val="0"/>
                <w:numId w:val="11"/>
              </w:numPr>
              <w:rPr>
                <w:color w:val="000000"/>
                <w:szCs w:val="24"/>
              </w:rPr>
            </w:pPr>
            <w:r w:rsidRPr="008078CB">
              <w:rPr>
                <w:color w:val="000000"/>
                <w:szCs w:val="24"/>
              </w:rPr>
              <w:t>Hemophilia</w:t>
            </w:r>
          </w:p>
          <w:p w14:paraId="427EFB8A" w14:textId="77777777" w:rsidR="00EC69F2" w:rsidRPr="008078CB" w:rsidRDefault="00EC69F2" w:rsidP="005F09B5">
            <w:pPr>
              <w:pStyle w:val="TableText"/>
              <w:rPr>
                <w:color w:val="000000"/>
                <w:szCs w:val="24"/>
              </w:rPr>
            </w:pPr>
          </w:p>
          <w:p w14:paraId="4504EB4D" w14:textId="77777777" w:rsidR="003C7E96" w:rsidRPr="00DB6148" w:rsidRDefault="003C7E96" w:rsidP="003C7E96">
            <w:pPr>
              <w:spacing w:line="276" w:lineRule="auto"/>
              <w:rPr>
                <w:sz w:val="24"/>
              </w:rPr>
            </w:pPr>
            <w:r w:rsidRPr="00DB6148">
              <w:rPr>
                <w:sz w:val="24"/>
              </w:rPr>
              <w:t xml:space="preserve">To get information about hemophilia medications or to find a designated pharmacy, click </w:t>
            </w:r>
            <w:hyperlink r:id="rId26" w:history="1">
              <w:r w:rsidRPr="00DB6148">
                <w:rPr>
                  <w:rStyle w:val="Hyperlink"/>
                  <w:rFonts w:eastAsia="Calibri"/>
                  <w:b/>
                  <w:color w:val="3333FF"/>
                  <w:sz w:val="24"/>
                </w:rPr>
                <w:t>here</w:t>
              </w:r>
            </w:hyperlink>
            <w:r w:rsidRPr="00DB6148">
              <w:rPr>
                <w:sz w:val="24"/>
              </w:rPr>
              <w:t xml:space="preserve"> or call the toll-free number on your health plan ID card.</w:t>
            </w:r>
          </w:p>
          <w:p w14:paraId="427EFB98" w14:textId="7C6895AC"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7" w:name="Nutritional_Counseling"/>
            <w:r w:rsidRPr="008078CB">
              <w:rPr>
                <w:b/>
              </w:rPr>
              <w:t>Nutritional Counseling</w:t>
            </w:r>
            <w:bookmarkEnd w:id="97"/>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 xml:space="preserve">Nutritional education provided in a Physician’s office by an appropriately licensed or healthcare professional when required for a disease in which patient self-management is an important component of treatment or there exists a </w:t>
            </w:r>
            <w:r w:rsidRPr="008078CB">
              <w:lastRenderedPageBreak/>
              <w:t>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7777777" w:rsidR="00154B9C" w:rsidRPr="008078CB" w:rsidRDefault="00154B9C">
            <w:pPr>
              <w:pStyle w:val="TableTextCharCharChar1"/>
            </w:pPr>
            <w:r w:rsidRPr="008078CB">
              <w:t>Some examples of such medical conditions include:</w:t>
            </w:r>
          </w:p>
          <w:p w14:paraId="427EFBA0"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Pr="008078CB" w:rsidRDefault="00154B9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117CE142"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unless they are the only source of nutrition </w:t>
            </w:r>
            <w:proofErr w:type="spellStart"/>
            <w:r w:rsidR="002575C5" w:rsidRPr="008078CB">
              <w:t>orunless</w:t>
            </w:r>
            <w:proofErr w:type="spellEnd"/>
            <w:r w:rsidR="002575C5" w:rsidRPr="008078CB">
              <w:rPr>
                <w:b/>
                <w:bCs/>
              </w:rPr>
              <w:t xml:space="preserve"> </w:t>
            </w:r>
            <w:r w:rsidR="002575C5" w:rsidRPr="008078CB">
              <w:t>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 xml:space="preserve">Foods to control weight, treat obesity (including liquid </w:t>
            </w:r>
            <w:r w:rsidRPr="008078CB">
              <w:lastRenderedPageBreak/>
              <w:t>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71131B8E" w:rsidR="00154B9C" w:rsidRPr="008078CB" w:rsidRDefault="00EF55CD">
            <w:pPr>
              <w:pStyle w:val="TableTextCharCharChar1"/>
              <w:numPr>
                <w:ilvl w:val="12"/>
                <w:numId w:val="0"/>
              </w:numPr>
              <w:rPr>
                <w:b/>
                <w:color w:val="FF0000"/>
                <w:szCs w:val="24"/>
              </w:rPr>
            </w:pPr>
            <w:r>
              <w:rPr>
                <w:b/>
                <w:color w:val="0000FF"/>
                <w:szCs w:val="24"/>
              </w:rPr>
              <w:lastRenderedPageBreak/>
              <w:t>80</w:t>
            </w:r>
            <w:r w:rsidR="00540808">
              <w:rPr>
                <w:b/>
                <w:color w:val="0000FF"/>
                <w:szCs w:val="24"/>
              </w:rPr>
              <w:t>%</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F" w14:textId="06591289" w:rsidR="008C5D4B" w:rsidRPr="008078CB" w:rsidRDefault="008C5D4B" w:rsidP="008C5D4B">
            <w:pPr>
              <w:pStyle w:val="TableTextCharCharChar1"/>
              <w:numPr>
                <w:ilvl w:val="12"/>
                <w:numId w:val="0"/>
              </w:numPr>
              <w:rPr>
                <w:b/>
                <w:color w:val="FF00FF"/>
              </w:rPr>
            </w:pPr>
            <w:r w:rsidRPr="008078CB">
              <w:t xml:space="preserve"> When nutritional counseling services are billed as a preventive care service, these services will be paid as described under </w:t>
            </w:r>
            <w:r w:rsidRPr="008078CB">
              <w:rPr>
                <w:b/>
                <w:i/>
              </w:rPr>
              <w:t>Preventive Care Services</w:t>
            </w:r>
            <w:r w:rsidRPr="008078CB">
              <w:t>.</w:t>
            </w:r>
          </w:p>
          <w:p w14:paraId="427EFBD4" w14:textId="77777777" w:rsidR="008C5D4B" w:rsidRPr="008078CB" w:rsidRDefault="008C5D4B" w:rsidP="00F92BAA">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2F3D5DC" w:rsidR="0091315E" w:rsidRPr="008078CB" w:rsidRDefault="002C501A" w:rsidP="0091315E">
            <w:pPr>
              <w:pStyle w:val="TableTextCharCharChar1"/>
              <w:numPr>
                <w:ilvl w:val="12"/>
                <w:numId w:val="0"/>
              </w:numPr>
              <w:rPr>
                <w:b/>
                <w:color w:val="FF0000"/>
                <w:szCs w:val="24"/>
              </w:rPr>
            </w:pPr>
            <w:r>
              <w:rPr>
                <w:b/>
                <w:color w:val="0000FF"/>
                <w:szCs w:val="24"/>
              </w:rPr>
              <w:t>6</w:t>
            </w:r>
            <w:r w:rsidR="00540808">
              <w:rPr>
                <w:b/>
                <w:color w:val="0000FF"/>
                <w:szCs w:val="24"/>
              </w:rPr>
              <w:t>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A" w14:textId="77777777" w:rsidR="0091315E" w:rsidRPr="008078CB" w:rsidRDefault="0091315E">
            <w:pPr>
              <w:rPr>
                <w:sz w:val="24"/>
              </w:rPr>
            </w:pPr>
          </w:p>
          <w:p w14:paraId="427EFBE0" w14:textId="71866BA6" w:rsidR="00154B9C" w:rsidRPr="008078CB" w:rsidRDefault="00154B9C">
            <w:pPr>
              <w:rPr>
                <w:b/>
                <w:color w:val="FF00FF"/>
                <w:sz w:val="24"/>
              </w:rPr>
            </w:pPr>
          </w:p>
        </w:tc>
      </w:tr>
      <w:tr w:rsidR="00B90A49" w:rsidRPr="008078CB" w14:paraId="427EFC76"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98" w:name="Physicians_Office_Services_Sickness_and"/>
            <w:r w:rsidRPr="008078CB">
              <w:rPr>
                <w:rStyle w:val="CDBlack"/>
                <w:rFonts w:ascii="Times New Roman" w:hAnsi="Times New Roman"/>
                <w:b/>
                <w:szCs w:val="24"/>
              </w:rPr>
              <w:lastRenderedPageBreak/>
              <w:t>Physician's Office Services – Sickness and Injury</w:t>
            </w:r>
            <w:bookmarkEnd w:id="98"/>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572C2755"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proofErr w:type="spellStart"/>
            <w:r w:rsidRPr="008078CB">
              <w:t>injectionsand</w:t>
            </w:r>
            <w:proofErr w:type="spellEnd"/>
            <w:r w:rsidRPr="008078CB">
              <w:t xml:space="preserve"> hearing exams in case of Injury or Sickness.</w:t>
            </w:r>
          </w:p>
          <w:p w14:paraId="427EFBE9" w14:textId="77777777" w:rsidR="00B90A49" w:rsidRPr="008078CB" w:rsidRDefault="00B90A49" w:rsidP="00373C48">
            <w:pPr>
              <w:pStyle w:val="TableTextChar1"/>
              <w:rPr>
                <w:rStyle w:val="CDBlack"/>
                <w:rFonts w:ascii="Times New Roman" w:hAnsi="Times New Roman"/>
                <w:szCs w:val="24"/>
              </w:rPr>
            </w:pPr>
          </w:p>
          <w:p w14:paraId="427EFBEB" w14:textId="218D4A47" w:rsidR="0038161A" w:rsidRPr="008078CB" w:rsidRDefault="0038161A" w:rsidP="0038161A">
            <w:pPr>
              <w:pStyle w:val="TableText"/>
              <w:rPr>
                <w:color w:val="000000"/>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6F16DC00"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3"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lastRenderedPageBreak/>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C05" w14:textId="77777777" w:rsidR="00B90A49" w:rsidRPr="008078CB" w:rsidRDefault="00B90A49" w:rsidP="00373C48">
            <w:pPr>
              <w:pStyle w:val="TableTextChar1"/>
              <w:rPr>
                <w:rStyle w:val="CDBlack"/>
                <w:rFonts w:ascii="Times New Roman" w:hAnsi="Times New Roman"/>
                <w:bCs w:val="0"/>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235C999" w14:textId="77777777" w:rsidR="007A4557" w:rsidRPr="00CC53C1" w:rsidRDefault="007A4557" w:rsidP="007A4557">
            <w:pPr>
              <w:pStyle w:val="TableTextCharCharChar1"/>
              <w:numPr>
                <w:ilvl w:val="12"/>
                <w:numId w:val="0"/>
              </w:numPr>
              <w:rPr>
                <w:b/>
                <w:color w:val="0000FF"/>
                <w:szCs w:val="24"/>
              </w:rPr>
            </w:pPr>
            <w:r w:rsidRPr="00CC53C1">
              <w:rPr>
                <w:b/>
                <w:szCs w:val="24"/>
              </w:rPr>
              <w:lastRenderedPageBreak/>
              <w:t>Office Visit</w:t>
            </w:r>
          </w:p>
          <w:p w14:paraId="0483A4DD" w14:textId="5FFD8663" w:rsidR="007A4557" w:rsidRPr="00CC53C1" w:rsidRDefault="007A4557" w:rsidP="007A4557">
            <w:pPr>
              <w:pStyle w:val="TableTextCharCharChar1"/>
              <w:numPr>
                <w:ilvl w:val="12"/>
                <w:numId w:val="0"/>
              </w:numPr>
              <w:rPr>
                <w:b/>
                <w:color w:val="FF0000"/>
                <w:szCs w:val="24"/>
              </w:rPr>
            </w:pPr>
            <w:r>
              <w:rPr>
                <w:b/>
                <w:color w:val="0000FF"/>
                <w:szCs w:val="24"/>
              </w:rPr>
              <w:t>80%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t>deductible</w:t>
            </w:r>
            <w:r w:rsidRPr="00CC53C1">
              <w:rPr>
                <w:b/>
                <w:szCs w:val="24"/>
              </w:rPr>
              <w:t xml:space="preserve">. </w:t>
            </w:r>
          </w:p>
          <w:p w14:paraId="49586131" w14:textId="77777777" w:rsidR="007A4557" w:rsidRPr="00CC53C1" w:rsidRDefault="007A4557" w:rsidP="007A4557">
            <w:pPr>
              <w:pStyle w:val="TableTextCharCharChar1"/>
              <w:numPr>
                <w:ilvl w:val="12"/>
                <w:numId w:val="0"/>
              </w:numPr>
              <w:rPr>
                <w:szCs w:val="24"/>
              </w:rPr>
            </w:pPr>
          </w:p>
          <w:p w14:paraId="5E956366" w14:textId="77777777" w:rsidR="007A4557" w:rsidRPr="00CC53C1" w:rsidRDefault="007A4557" w:rsidP="007A4557">
            <w:pPr>
              <w:pStyle w:val="TableTextCharCharChar1"/>
              <w:numPr>
                <w:ilvl w:val="12"/>
                <w:numId w:val="0"/>
              </w:numPr>
              <w:rPr>
                <w:b/>
                <w:color w:val="0000FF"/>
                <w:szCs w:val="24"/>
              </w:rPr>
            </w:pPr>
            <w:r w:rsidRPr="00CC53C1">
              <w:rPr>
                <w:b/>
                <w:szCs w:val="24"/>
              </w:rPr>
              <w:t>Home Visit</w:t>
            </w:r>
          </w:p>
          <w:p w14:paraId="24132EA7" w14:textId="16809EDF" w:rsidR="007A4557" w:rsidRPr="00CC53C1" w:rsidRDefault="007A4557" w:rsidP="007A4557">
            <w:pPr>
              <w:pStyle w:val="TableTextCharCharChar1"/>
              <w:numPr>
                <w:ilvl w:val="12"/>
                <w:numId w:val="0"/>
              </w:numPr>
              <w:rPr>
                <w:b/>
                <w:color w:val="0000FF"/>
                <w:szCs w:val="24"/>
              </w:rPr>
            </w:pPr>
            <w:r>
              <w:rPr>
                <w:b/>
                <w:color w:val="0000FF"/>
                <w:szCs w:val="24"/>
              </w:rPr>
              <w:t>80%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after satisfying the</w:t>
            </w:r>
            <w:r w:rsidRPr="00CC53C1">
              <w:rPr>
                <w:b/>
                <w:color w:val="0000FF"/>
                <w:szCs w:val="24"/>
              </w:rPr>
              <w:t xml:space="preserve"> </w:t>
            </w:r>
            <w:r w:rsidRPr="00CC53C1">
              <w:rPr>
                <w:szCs w:val="24"/>
              </w:rPr>
              <w:t>deductible.</w:t>
            </w:r>
          </w:p>
          <w:p w14:paraId="427EFC60" w14:textId="3E2CC7EB" w:rsidR="003C7E96" w:rsidRPr="008078CB" w:rsidRDefault="003C7E96" w:rsidP="00262063">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6" w14:textId="157B0829" w:rsidR="00797DB6" w:rsidRPr="008078CB" w:rsidRDefault="002C501A">
            <w:pPr>
              <w:pStyle w:val="TableTextCharCharChar1"/>
              <w:numPr>
                <w:ilvl w:val="12"/>
                <w:numId w:val="0"/>
              </w:numPr>
              <w:rPr>
                <w:b/>
                <w:color w:val="0000FF"/>
              </w:rPr>
            </w:pPr>
            <w:r>
              <w:rPr>
                <w:b/>
                <w:color w:val="0000FF"/>
              </w:rPr>
              <w:t>6</w:t>
            </w:r>
            <w:r w:rsidR="00540808">
              <w:rPr>
                <w:b/>
                <w:color w:val="0000FF"/>
              </w:rPr>
              <w:t>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75" w14:textId="1283A42D" w:rsidR="00B90A49" w:rsidRPr="008078CB" w:rsidRDefault="0038161A" w:rsidP="00FC73ED">
            <w:pPr>
              <w:pStyle w:val="TableTextCharCharChar1"/>
              <w:numPr>
                <w:ilvl w:val="12"/>
                <w:numId w:val="0"/>
              </w:numPr>
              <w:rPr>
                <w:color w:val="000000"/>
              </w:rPr>
            </w:pPr>
            <w:r w:rsidRPr="008078CB">
              <w:rPr>
                <w:szCs w:val="24"/>
              </w:rPr>
              <w:t xml:space="preserve"> </w:t>
            </w:r>
          </w:p>
        </w:tc>
      </w:tr>
      <w:tr w:rsidR="0011557F" w:rsidRPr="008078CB" w14:paraId="427EFCD6"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D705D2" w:rsidRDefault="0011557F" w:rsidP="00AF3278">
            <w:pPr>
              <w:pStyle w:val="TableTextCharChar"/>
              <w:rPr>
                <w:b/>
                <w:bCs/>
              </w:rPr>
            </w:pPr>
            <w:bookmarkStart w:id="99" w:name="Preventive_Care"/>
            <w:r w:rsidRPr="00D705D2">
              <w:rPr>
                <w:b/>
                <w:bCs/>
              </w:rPr>
              <w:t>Preventive Care</w:t>
            </w:r>
            <w:bookmarkEnd w:id="99"/>
          </w:p>
          <w:p w14:paraId="427EFC78" w14:textId="77777777" w:rsidR="0011557F" w:rsidRPr="007549E8" w:rsidRDefault="0011557F" w:rsidP="0062640C"/>
          <w:p w14:paraId="427EFC7A" w14:textId="65034AC4" w:rsidR="00C6725E" w:rsidRPr="008078CB" w:rsidRDefault="00C6725E" w:rsidP="008C5D4B">
            <w:pPr>
              <w:pStyle w:val="TableText"/>
              <w:rPr>
                <w:color w:val="000000"/>
              </w:rPr>
            </w:pPr>
            <w:r w:rsidRPr="008078C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evidence-based items or </w:t>
            </w:r>
          </w:p>
          <w:p w14:paraId="427EFC7C" w14:textId="77777777" w:rsidR="00C6725E" w:rsidRPr="008078CB" w:rsidRDefault="00C6725E" w:rsidP="00C6725E">
            <w:pPr>
              <w:pStyle w:val="TableText"/>
              <w:ind w:left="288"/>
              <w:rPr>
                <w:color w:val="000000"/>
              </w:rPr>
            </w:pPr>
            <w:r w:rsidRPr="008078CB">
              <w:rPr>
                <w:color w:val="000000"/>
              </w:rPr>
              <w:t>services that have in effect a rating of "A" or "B" in the current recommendations of the United States Preventive Services Task Force;</w:t>
            </w:r>
          </w:p>
          <w:p w14:paraId="427EFC7D"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immunizations that have </w:t>
            </w:r>
          </w:p>
          <w:p w14:paraId="427EFC7E" w14:textId="77777777" w:rsidR="00C6725E" w:rsidRPr="008078CB" w:rsidRDefault="00C6725E" w:rsidP="00C6725E">
            <w:pPr>
              <w:pStyle w:val="TableText"/>
              <w:ind w:left="288"/>
              <w:rPr>
                <w:color w:val="000000"/>
              </w:rPr>
            </w:pPr>
            <w:r w:rsidRPr="008078CB">
              <w:rPr>
                <w:color w:val="000000"/>
              </w:rPr>
              <w:t>in effect a recommendation from the Advisory Committee on Immunization Practices of the Centers for Disease Control and Prevention;</w:t>
            </w:r>
          </w:p>
          <w:p w14:paraId="427EFC7F"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with respect to infants, </w:t>
            </w:r>
          </w:p>
          <w:p w14:paraId="427EFC80" w14:textId="77777777" w:rsidR="00C6725E" w:rsidRPr="008078CB" w:rsidRDefault="00C6725E" w:rsidP="00C6725E">
            <w:pPr>
              <w:pStyle w:val="TableText"/>
              <w:ind w:left="288"/>
              <w:rPr>
                <w:color w:val="000000"/>
              </w:rPr>
            </w:pPr>
            <w:r w:rsidRPr="008078CB">
              <w:rPr>
                <w:color w:val="000000"/>
              </w:rPr>
              <w:t xml:space="preserve">children and adolescents, evidence-informed preventive care and screenings provided for in the comprehensive guidelines supported by the Health Resources and Services Administration; </w:t>
            </w:r>
            <w:r w:rsidRPr="008078CB">
              <w:rPr>
                <w:color w:val="000000"/>
              </w:rPr>
              <w:lastRenderedPageBreak/>
              <w:t>and</w:t>
            </w:r>
          </w:p>
          <w:p w14:paraId="427EFC81" w14:textId="77777777" w:rsidR="00C6725E" w:rsidRPr="008078CB" w:rsidRDefault="00C6725E" w:rsidP="00C6725E">
            <w:pPr>
              <w:pStyle w:val="TableText"/>
              <w:rPr>
                <w:color w:val="000000"/>
              </w:rPr>
            </w:pPr>
            <w:r w:rsidRPr="008078CB">
              <w:sym w:font="Symbol" w:char="00B7"/>
            </w:r>
            <w:r w:rsidRPr="008078CB">
              <w:t xml:space="preserve">   </w:t>
            </w:r>
            <w:r w:rsidRPr="008078CB">
              <w:rPr>
                <w:rFonts w:eastAsia="Symbol"/>
                <w:color w:val="000000"/>
              </w:rPr>
              <w:t>w</w:t>
            </w:r>
            <w:r w:rsidRPr="008078CB">
              <w:rPr>
                <w:color w:val="000000"/>
              </w:rPr>
              <w:t xml:space="preserve">ith respect to women, </w:t>
            </w:r>
          </w:p>
          <w:p w14:paraId="427EFC82" w14:textId="4A583544" w:rsidR="00C6725E" w:rsidRPr="008078CB" w:rsidRDefault="00C6725E" w:rsidP="00C6725E">
            <w:pPr>
              <w:pStyle w:val="TableText"/>
              <w:ind w:left="288"/>
              <w:rPr>
                <w:color w:val="000000"/>
              </w:rPr>
            </w:pPr>
            <w:r w:rsidRPr="008078CB">
              <w:rPr>
                <w:color w:val="000000"/>
              </w:rPr>
              <w:t>such additional preventive care and screenings as provided for in comprehensive guidelines supported by the Health Resources and Services Administration.</w:t>
            </w:r>
          </w:p>
          <w:p w14:paraId="427EFC83" w14:textId="77777777" w:rsidR="00C6725E" w:rsidRPr="008078CB" w:rsidRDefault="00C6725E" w:rsidP="00C6725E">
            <w:pPr>
              <w:pStyle w:val="TableTextCharChar"/>
              <w:rPr>
                <w:b/>
                <w:bCs/>
              </w:rPr>
            </w:pPr>
          </w:p>
          <w:p w14:paraId="435CA5D1" w14:textId="77777777" w:rsidR="00F14099" w:rsidRPr="004739AE" w:rsidRDefault="00F14099" w:rsidP="00F14099">
            <w:pPr>
              <w:pStyle w:val="TableText"/>
              <w:rPr>
                <w:color w:val="000000"/>
                <w:szCs w:val="24"/>
              </w:rPr>
            </w:pPr>
            <w:r w:rsidRPr="004739AE">
              <w:rPr>
                <w:color w:val="000000"/>
              </w:rPr>
              <w:t>In addition to the services listed above, this preventive care benefit includes certain:</w:t>
            </w:r>
          </w:p>
          <w:p w14:paraId="54520D07" w14:textId="77777777" w:rsidR="00F14099" w:rsidRPr="004739AE" w:rsidRDefault="00F14099" w:rsidP="00E35F39">
            <w:pPr>
              <w:pStyle w:val="TableText"/>
              <w:numPr>
                <w:ilvl w:val="0"/>
                <w:numId w:val="7"/>
              </w:numPr>
              <w:textAlignment w:val="auto"/>
              <w:rPr>
                <w:color w:val="000000"/>
                <w:szCs w:val="24"/>
              </w:rPr>
            </w:pPr>
            <w:r w:rsidRPr="004739AE">
              <w:rPr>
                <w:color w:val="000000"/>
              </w:rPr>
              <w:t>routine lab tests;</w:t>
            </w:r>
          </w:p>
          <w:p w14:paraId="6ACAB808" w14:textId="77777777" w:rsidR="00F14099" w:rsidRPr="004739AE" w:rsidRDefault="00F14099" w:rsidP="00E35F39">
            <w:pPr>
              <w:pStyle w:val="TableText"/>
              <w:numPr>
                <w:ilvl w:val="0"/>
                <w:numId w:val="7"/>
              </w:numPr>
              <w:textAlignment w:val="auto"/>
              <w:rPr>
                <w:color w:val="000000"/>
                <w:szCs w:val="24"/>
              </w:rPr>
            </w:pPr>
            <w:r w:rsidRPr="004739AE">
              <w:rPr>
                <w:color w:val="000000"/>
              </w:rPr>
              <w:t>diagnostic consults to prevent disease and detect abnormalities;</w:t>
            </w:r>
          </w:p>
          <w:p w14:paraId="7E02F9B9" w14:textId="77777777" w:rsidR="00F14099" w:rsidRPr="004739AE" w:rsidRDefault="00F14099" w:rsidP="00E35F39">
            <w:pPr>
              <w:pStyle w:val="TableText"/>
              <w:numPr>
                <w:ilvl w:val="0"/>
                <w:numId w:val="7"/>
              </w:numPr>
              <w:textAlignment w:val="auto"/>
              <w:rPr>
                <w:color w:val="000000"/>
                <w:szCs w:val="24"/>
              </w:rPr>
            </w:pPr>
            <w:r w:rsidRPr="004739AE">
              <w:rPr>
                <w:color w:val="000000"/>
              </w:rPr>
              <w:t>diagnostic radiology and nuclear imaging procedures to screen for abnormalities;</w:t>
            </w:r>
          </w:p>
          <w:p w14:paraId="533320EC" w14:textId="77777777" w:rsidR="00F14099" w:rsidRPr="004739AE" w:rsidRDefault="00F14099" w:rsidP="00E35F39">
            <w:pPr>
              <w:pStyle w:val="TableText"/>
              <w:numPr>
                <w:ilvl w:val="0"/>
                <w:numId w:val="7"/>
              </w:numPr>
              <w:textAlignment w:val="auto"/>
              <w:rPr>
                <w:color w:val="000000"/>
              </w:rPr>
            </w:pPr>
            <w:r w:rsidRPr="004739AE">
              <w:rPr>
                <w:color w:val="000000"/>
              </w:rPr>
              <w:t>breast cancer screening and genetic testing; and</w:t>
            </w:r>
          </w:p>
          <w:p w14:paraId="6B82DB2B" w14:textId="77777777" w:rsidR="00F14099" w:rsidRPr="004739AE" w:rsidRDefault="00F14099" w:rsidP="00E35F39">
            <w:pPr>
              <w:pStyle w:val="TableText"/>
              <w:numPr>
                <w:ilvl w:val="0"/>
                <w:numId w:val="7"/>
              </w:numPr>
              <w:textAlignment w:val="auto"/>
              <w:rPr>
                <w:color w:val="000000"/>
              </w:rPr>
            </w:pPr>
            <w:r w:rsidRPr="004739AE">
              <w:rPr>
                <w:color w:val="000000"/>
              </w:rPr>
              <w:t>tests to support cardiovascular health.</w:t>
            </w:r>
          </w:p>
          <w:p w14:paraId="161EEDDF" w14:textId="77777777" w:rsidR="00F14099" w:rsidRPr="004739AE" w:rsidRDefault="00F14099" w:rsidP="00F14099">
            <w:pPr>
              <w:pStyle w:val="TableText"/>
              <w:rPr>
                <w:color w:val="000000"/>
                <w:szCs w:val="24"/>
              </w:rPr>
            </w:pPr>
          </w:p>
          <w:p w14:paraId="589E5334" w14:textId="77777777" w:rsidR="0011557F" w:rsidRDefault="00F14099" w:rsidP="00434919">
            <w:pPr>
              <w:pStyle w:val="TableTextChar"/>
              <w:textAlignment w:val="auto"/>
              <w:rPr>
                <w:color w:val="000000"/>
                <w:szCs w:val="24"/>
              </w:rPr>
            </w:pPr>
            <w:r w:rsidRPr="004739AE">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A1" w14:textId="3B98310B" w:rsidR="00F14099" w:rsidRPr="008078CB" w:rsidRDefault="00F14099" w:rsidP="00434919">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8078CB" w:rsidRDefault="00C6725E" w:rsidP="00C6725E">
            <w:pPr>
              <w:pStyle w:val="TableTextCharChar"/>
              <w:numPr>
                <w:ilvl w:val="12"/>
                <w:numId w:val="0"/>
              </w:numPr>
              <w:rPr>
                <w:bCs/>
                <w:color w:val="0000FF"/>
              </w:rPr>
            </w:pPr>
            <w:r w:rsidRPr="008078CB">
              <w:rPr>
                <w:b/>
                <w:color w:val="0000FF"/>
              </w:rPr>
              <w:lastRenderedPageBreak/>
              <w:t xml:space="preserve">100% </w:t>
            </w:r>
            <w:r w:rsidRPr="008078CB">
              <w:rPr>
                <w:bCs/>
              </w:rPr>
              <w:t>of eligible expenses</w:t>
            </w:r>
            <w:r w:rsidRPr="008078CB">
              <w:rPr>
                <w:bCs/>
                <w:color w:val="0000FF"/>
              </w:rPr>
              <w:t>.</w:t>
            </w:r>
          </w:p>
          <w:p w14:paraId="427EFCA5" w14:textId="77777777" w:rsidR="00C6725E" w:rsidRPr="008078CB" w:rsidRDefault="00C6725E" w:rsidP="00C6725E">
            <w:pPr>
              <w:pStyle w:val="TableTextCharChar"/>
              <w:numPr>
                <w:ilvl w:val="12"/>
                <w:numId w:val="0"/>
              </w:numPr>
              <w:rPr>
                <w:b/>
                <w:color w:val="0000FF"/>
              </w:rPr>
            </w:pPr>
          </w:p>
          <w:p w14:paraId="427EFCCA" w14:textId="77777777" w:rsidR="008251B0" w:rsidRPr="008078CB" w:rsidRDefault="008251B0" w:rsidP="003D3B68">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1736886A" w:rsidR="00761F32" w:rsidRPr="008078CB" w:rsidRDefault="002C501A" w:rsidP="00761F32">
            <w:pPr>
              <w:pStyle w:val="TableTextCharChar"/>
              <w:numPr>
                <w:ilvl w:val="12"/>
                <w:numId w:val="0"/>
              </w:numPr>
              <w:rPr>
                <w:b/>
                <w:bCs/>
              </w:rPr>
            </w:pPr>
            <w:r>
              <w:rPr>
                <w:b/>
                <w:color w:val="0000FF"/>
              </w:rPr>
              <w:t>6</w:t>
            </w:r>
            <w:r w:rsidR="00540808">
              <w:rPr>
                <w:b/>
                <w:color w:val="0000FF"/>
              </w:rPr>
              <w:t>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8078CB" w:rsidRDefault="00B90A49" w:rsidP="00373C48">
            <w:pPr>
              <w:pStyle w:val="TableTextCharCharChar1"/>
              <w:numPr>
                <w:ilvl w:val="12"/>
                <w:numId w:val="0"/>
              </w:numPr>
              <w:rPr>
                <w:b/>
              </w:rPr>
            </w:pPr>
            <w:bookmarkStart w:id="100" w:name="Physician_Fees_for_Surgical_and_Medical"/>
            <w:r w:rsidRPr="008078CB">
              <w:rPr>
                <w:b/>
              </w:rPr>
              <w:t>Physician Fees for Surgical and Medical Services</w:t>
            </w:r>
            <w:bookmarkEnd w:id="100"/>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520BD26" w14:textId="5A11699C" w:rsidR="007A4557" w:rsidRPr="00CC53C1" w:rsidRDefault="007A4557" w:rsidP="007A4557">
            <w:pPr>
              <w:pStyle w:val="TableTextCharCharChar1"/>
              <w:numPr>
                <w:ilvl w:val="12"/>
                <w:numId w:val="0"/>
              </w:numPr>
              <w:rPr>
                <w:b/>
                <w:bCs/>
                <w:snapToGrid w:val="0"/>
                <w:color w:val="FF00FF"/>
                <w:szCs w:val="24"/>
              </w:rPr>
            </w:pPr>
            <w:r>
              <w:rPr>
                <w:b/>
                <w:color w:val="0000FF"/>
                <w:szCs w:val="24"/>
              </w:rPr>
              <w:t>80%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t>deductible</w:t>
            </w:r>
            <w:r w:rsidRPr="00CC53C1">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284FEE2F" w:rsidR="00DD582E" w:rsidRPr="008078CB" w:rsidRDefault="002C501A" w:rsidP="00DD582E">
            <w:pPr>
              <w:pStyle w:val="TableTextCharCharChar1"/>
              <w:numPr>
                <w:ilvl w:val="12"/>
                <w:numId w:val="0"/>
              </w:numPr>
              <w:rPr>
                <w:b/>
                <w:bCs/>
                <w:snapToGrid w:val="0"/>
                <w:color w:val="FF00FF"/>
                <w:szCs w:val="24"/>
              </w:rPr>
            </w:pPr>
            <w:r>
              <w:rPr>
                <w:b/>
                <w:color w:val="0000FF"/>
                <w:szCs w:val="24"/>
              </w:rPr>
              <w:t>6</w:t>
            </w:r>
            <w:r w:rsidR="00540808">
              <w:rPr>
                <w:b/>
                <w:color w:val="0000FF"/>
                <w:szCs w:val="24"/>
              </w:rPr>
              <w:t>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3B3C56">
            <w:pPr>
              <w:pStyle w:val="TableTextCharCharChar1"/>
              <w:numPr>
                <w:ilvl w:val="12"/>
                <w:numId w:val="0"/>
              </w:numPr>
              <w:rPr>
                <w:color w:val="FF0000"/>
              </w:rPr>
            </w:pPr>
          </w:p>
        </w:tc>
      </w:tr>
      <w:tr w:rsidR="009358C8" w:rsidRPr="008078CB" w14:paraId="712585FC"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009A8420" w14:textId="77777777" w:rsidR="009358C8" w:rsidRPr="009B3B55" w:rsidRDefault="009358C8" w:rsidP="00F15945">
            <w:pPr>
              <w:pStyle w:val="TableText"/>
              <w:numPr>
                <w:ilvl w:val="12"/>
                <w:numId w:val="0"/>
              </w:numPr>
              <w:rPr>
                <w:b/>
                <w:szCs w:val="24"/>
              </w:rPr>
            </w:pPr>
            <w:bookmarkStart w:id="101" w:name="Virtual_Visit"/>
            <w:r w:rsidRPr="009358C8">
              <w:rPr>
                <w:b/>
                <w:szCs w:val="24"/>
              </w:rPr>
              <w:t>Virtual Visit</w:t>
            </w:r>
          </w:p>
          <w:bookmarkEnd w:id="101"/>
          <w:p w14:paraId="42CB5F78" w14:textId="77777777" w:rsidR="009358C8" w:rsidRPr="00DD5049" w:rsidRDefault="009358C8" w:rsidP="00F15945">
            <w:pPr>
              <w:pStyle w:val="TableText"/>
              <w:numPr>
                <w:ilvl w:val="12"/>
                <w:numId w:val="0"/>
              </w:numPr>
              <w:rPr>
                <w:b/>
                <w:szCs w:val="24"/>
              </w:rPr>
            </w:pPr>
          </w:p>
          <w:p w14:paraId="0F1A6001" w14:textId="77777777" w:rsidR="009358C8" w:rsidRPr="00CE5126" w:rsidRDefault="009358C8" w:rsidP="00F15945">
            <w:pPr>
              <w:numPr>
                <w:ilvl w:val="12"/>
                <w:numId w:val="0"/>
              </w:numPr>
              <w:spacing w:line="276" w:lineRule="auto"/>
              <w:rPr>
                <w:b/>
                <w:bCs/>
                <w:sz w:val="24"/>
                <w:szCs w:val="24"/>
              </w:rPr>
            </w:pPr>
            <w:r w:rsidRPr="00CE5126">
              <w:rPr>
                <w:b/>
                <w:bCs/>
                <w:sz w:val="24"/>
                <w:szCs w:val="24"/>
              </w:rPr>
              <w:t>What is a virtual visit?</w:t>
            </w:r>
          </w:p>
          <w:p w14:paraId="01E1CA67" w14:textId="77777777" w:rsidR="009358C8" w:rsidRPr="00CE5126" w:rsidRDefault="009358C8" w:rsidP="00F15945">
            <w:pPr>
              <w:rPr>
                <w:sz w:val="24"/>
                <w:szCs w:val="24"/>
              </w:rPr>
            </w:pPr>
            <w:r w:rsidRPr="00CE5126">
              <w:rPr>
                <w:sz w:val="24"/>
                <w:szCs w:val="24"/>
              </w:rPr>
              <w:t xml:space="preserve">Virtual </w:t>
            </w:r>
            <w:r w:rsidRPr="00CE5126">
              <w:rPr>
                <w:bCs/>
                <w:sz w:val="24"/>
                <w:szCs w:val="24"/>
              </w:rPr>
              <w:t>visits</w:t>
            </w:r>
            <w:r w:rsidRPr="00CE5126">
              <w:rPr>
                <w:sz w:val="24"/>
                <w:szCs w:val="24"/>
              </w:rPr>
              <w:t xml:space="preserve"> are medical visits delivered to you outside of medical facilities by virtual provider clinics that use online technology and live audio/video capabilities.  You must pay </w:t>
            </w:r>
            <w:r w:rsidRPr="00CE5126">
              <w:rPr>
                <w:sz w:val="24"/>
                <w:szCs w:val="24"/>
              </w:rPr>
              <w:lastRenderedPageBreak/>
              <w:t>with a major credit card or debit card at the time of your virtual visit.</w:t>
            </w:r>
          </w:p>
          <w:p w14:paraId="4E1E8232" w14:textId="77777777" w:rsidR="009358C8" w:rsidRPr="00CE5126" w:rsidRDefault="009358C8" w:rsidP="00F15945">
            <w:pPr>
              <w:rPr>
                <w:sz w:val="24"/>
                <w:szCs w:val="24"/>
              </w:rPr>
            </w:pPr>
          </w:p>
          <w:p w14:paraId="03759B86" w14:textId="77777777" w:rsidR="009358C8" w:rsidRPr="00CE5126" w:rsidRDefault="009358C8" w:rsidP="00F15945">
            <w:pPr>
              <w:rPr>
                <w:sz w:val="24"/>
                <w:szCs w:val="24"/>
              </w:rPr>
            </w:pPr>
            <w:r w:rsidRPr="00CE5126">
              <w:rPr>
                <w:sz w:val="24"/>
                <w:szCs w:val="24"/>
              </w:rPr>
              <w:t xml:space="preserve">Not all medical conditions can be treated through virtual visits. The virtual </w:t>
            </w:r>
            <w:r w:rsidRPr="00CE5126">
              <w:rPr>
                <w:bCs/>
                <w:sz w:val="24"/>
                <w:szCs w:val="24"/>
              </w:rPr>
              <w:t>visit</w:t>
            </w:r>
            <w:r w:rsidRPr="00CE5126">
              <w:rPr>
                <w:sz w:val="24"/>
                <w:szCs w:val="24"/>
              </w:rPr>
              <w:t xml:space="preserve"> doctor will identify if you need to see an in-person doctor for treatment.</w:t>
            </w:r>
          </w:p>
          <w:p w14:paraId="51DC289D" w14:textId="77777777" w:rsidR="009358C8" w:rsidRPr="00CE5126" w:rsidRDefault="009358C8" w:rsidP="00F15945">
            <w:pPr>
              <w:rPr>
                <w:b/>
                <w:bCs/>
                <w:sz w:val="24"/>
                <w:szCs w:val="24"/>
              </w:rPr>
            </w:pPr>
          </w:p>
          <w:p w14:paraId="060EED13" w14:textId="77777777" w:rsidR="009358C8" w:rsidRPr="00CE5126" w:rsidRDefault="009358C8" w:rsidP="00F15945">
            <w:pPr>
              <w:rPr>
                <w:b/>
                <w:bCs/>
                <w:sz w:val="24"/>
                <w:szCs w:val="24"/>
              </w:rPr>
            </w:pPr>
            <w:r w:rsidRPr="00CE5126">
              <w:rPr>
                <w:b/>
                <w:bCs/>
                <w:sz w:val="24"/>
                <w:szCs w:val="24"/>
              </w:rPr>
              <w:t>When is virtual visit care available?</w:t>
            </w:r>
          </w:p>
          <w:p w14:paraId="05A9A3CF" w14:textId="77777777" w:rsidR="009358C8" w:rsidRPr="00CE5126" w:rsidRDefault="009358C8" w:rsidP="00F15945">
            <w:pPr>
              <w:rPr>
                <w:sz w:val="24"/>
                <w:szCs w:val="24"/>
              </w:rPr>
            </w:pPr>
            <w:r w:rsidRPr="00CE5126">
              <w:rPr>
                <w:sz w:val="24"/>
                <w:szCs w:val="24"/>
              </w:rPr>
              <w:t xml:space="preserve">Virtual </w:t>
            </w:r>
            <w:r w:rsidRPr="00CE5126">
              <w:rPr>
                <w:bCs/>
                <w:sz w:val="24"/>
                <w:szCs w:val="24"/>
              </w:rPr>
              <w:t>visit</w:t>
            </w:r>
            <w:r w:rsidRPr="00CE5126">
              <w:rPr>
                <w:sz w:val="24"/>
                <w:szCs w:val="24"/>
              </w:rPr>
              <w:t xml:space="preserve"> is available 24 hours a day, 7 days a week. </w:t>
            </w:r>
          </w:p>
          <w:p w14:paraId="387D3AB2" w14:textId="77777777" w:rsidR="009358C8" w:rsidRPr="009358C8" w:rsidRDefault="009358C8" w:rsidP="00DB6148">
            <w:p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ACCAF23" w14:textId="7155952A" w:rsidR="009358C8" w:rsidRPr="009358C8" w:rsidRDefault="00EF55CD" w:rsidP="00F15945">
            <w:pPr>
              <w:pStyle w:val="TableTextCharCharChar1"/>
              <w:numPr>
                <w:ilvl w:val="12"/>
                <w:numId w:val="0"/>
              </w:numPr>
              <w:rPr>
                <w:b/>
                <w:color w:val="FF0000"/>
                <w:szCs w:val="24"/>
              </w:rPr>
            </w:pPr>
            <w:r>
              <w:rPr>
                <w:b/>
                <w:color w:val="0000FF"/>
                <w:szCs w:val="24"/>
              </w:rPr>
              <w:lastRenderedPageBreak/>
              <w:t>80</w:t>
            </w:r>
            <w:r w:rsidR="009358C8" w:rsidRPr="009B3B55">
              <w:rPr>
                <w:b/>
                <w:color w:val="0000FF"/>
                <w:szCs w:val="24"/>
              </w:rPr>
              <w:t>%</w:t>
            </w:r>
            <w:r w:rsidR="009358C8" w:rsidRPr="009358C8">
              <w:rPr>
                <w:b/>
                <w:szCs w:val="24"/>
              </w:rPr>
              <w:t xml:space="preserve"> </w:t>
            </w:r>
            <w:r w:rsidR="009358C8" w:rsidRPr="009358C8">
              <w:rPr>
                <w:szCs w:val="24"/>
              </w:rPr>
              <w:t xml:space="preserve">of eligible expenses after satisfying </w:t>
            </w:r>
            <w:r w:rsidR="009358C8" w:rsidRPr="009358C8">
              <w:rPr>
                <w:color w:val="000000"/>
                <w:szCs w:val="24"/>
              </w:rPr>
              <w:t xml:space="preserve">the </w:t>
            </w:r>
            <w:r w:rsidR="009358C8" w:rsidRPr="009358C8">
              <w:rPr>
                <w:szCs w:val="24"/>
              </w:rPr>
              <w:t>deductible</w:t>
            </w:r>
            <w:r w:rsidR="009358C8" w:rsidRPr="009358C8">
              <w:rPr>
                <w:b/>
                <w:szCs w:val="24"/>
              </w:rPr>
              <w:t xml:space="preserve">. </w:t>
            </w:r>
          </w:p>
          <w:p w14:paraId="37419AAD" w14:textId="77777777" w:rsidR="009358C8" w:rsidRPr="009358C8" w:rsidRDefault="009358C8" w:rsidP="006116B0">
            <w:pPr>
              <w:pStyle w:val="TableTextCharCharChar1"/>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967CEC5" w14:textId="77777777" w:rsidR="009358C8" w:rsidRPr="009358C8" w:rsidRDefault="009358C8" w:rsidP="00F15945">
            <w:pPr>
              <w:pStyle w:val="TableTextCharChar"/>
              <w:numPr>
                <w:ilvl w:val="12"/>
                <w:numId w:val="0"/>
              </w:numPr>
              <w:rPr>
                <w:rStyle w:val="wdColorPinkBoldItalic"/>
                <w:szCs w:val="24"/>
              </w:rPr>
            </w:pPr>
            <w:r w:rsidRPr="00CE5126">
              <w:rPr>
                <w:bCs/>
                <w:szCs w:val="24"/>
              </w:rPr>
              <w:t xml:space="preserve">Not Covered </w:t>
            </w:r>
          </w:p>
          <w:p w14:paraId="2E743B8D" w14:textId="77777777" w:rsidR="009358C8" w:rsidRPr="00DD5049" w:rsidRDefault="009358C8" w:rsidP="00F15945">
            <w:pPr>
              <w:pStyle w:val="TableTextCharCharChar1"/>
              <w:numPr>
                <w:ilvl w:val="12"/>
                <w:numId w:val="0"/>
              </w:numPr>
              <w:jc w:val="center"/>
              <w:rPr>
                <w:rStyle w:val="wdColorPinkBoldItalic"/>
                <w:szCs w:val="24"/>
              </w:rPr>
            </w:pPr>
          </w:p>
          <w:p w14:paraId="6AD7BAC8" w14:textId="77777777" w:rsidR="009358C8" w:rsidRPr="00EC3579" w:rsidRDefault="009358C8" w:rsidP="003A41AB">
            <w:pPr>
              <w:pStyle w:val="TableTextCharCharChar1"/>
              <w:numPr>
                <w:ilvl w:val="12"/>
                <w:numId w:val="0"/>
              </w:numPr>
              <w:rPr>
                <w:b/>
                <w:color w:val="0000FF"/>
                <w:szCs w:val="24"/>
              </w:rPr>
            </w:pPr>
          </w:p>
        </w:tc>
      </w:tr>
      <w:tr w:rsidR="009358C8" w:rsidRPr="008078CB" w14:paraId="427EFD67" w14:textId="77777777" w:rsidTr="00582F61">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9358C8" w:rsidRPr="008078CB" w:rsidRDefault="009358C8" w:rsidP="00326CB5">
            <w:pPr>
              <w:rPr>
                <w:b/>
                <w:sz w:val="24"/>
                <w:szCs w:val="24"/>
              </w:rPr>
            </w:pPr>
            <w:bookmarkStart w:id="102" w:name="Vision_Care"/>
            <w:r w:rsidRPr="008078CB">
              <w:rPr>
                <w:b/>
                <w:sz w:val="24"/>
                <w:szCs w:val="24"/>
              </w:rPr>
              <w:t>Vision Care</w:t>
            </w:r>
            <w:bookmarkEnd w:id="102"/>
          </w:p>
          <w:p w14:paraId="427EFD3F" w14:textId="77777777" w:rsidR="009358C8" w:rsidRPr="008078CB" w:rsidRDefault="009358C8" w:rsidP="00326CB5">
            <w:pPr>
              <w:rPr>
                <w:sz w:val="24"/>
                <w:szCs w:val="24"/>
              </w:rPr>
            </w:pPr>
          </w:p>
          <w:p w14:paraId="427EFD42" w14:textId="3EB11248" w:rsidR="009358C8" w:rsidRPr="008078CB" w:rsidRDefault="009358C8" w:rsidP="00900E6B">
            <w:pPr>
              <w:pStyle w:val="TableTextCharCharChar1"/>
              <w:numPr>
                <w:ilvl w:val="12"/>
                <w:numId w:val="0"/>
              </w:numPr>
              <w:ind w:left="288" w:hanging="288"/>
              <w:rPr>
                <w:color w:val="000000"/>
                <w:szCs w:val="24"/>
              </w:rPr>
            </w:pPr>
            <w:r w:rsidRPr="008078CB">
              <w:rPr>
                <w:color w:val="000000"/>
                <w:szCs w:val="24"/>
              </w:rPr>
              <w:t xml:space="preserve"> </w:t>
            </w:r>
          </w:p>
          <w:p w14:paraId="427EFD4B" w14:textId="77777777" w:rsidR="009358C8" w:rsidRPr="008078CB" w:rsidRDefault="009358C8" w:rsidP="00181506">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59D98673" w:rsidR="009358C8" w:rsidRPr="008078CB" w:rsidRDefault="009358C8" w:rsidP="00C0569D">
            <w:pPr>
              <w:pStyle w:val="TableTextCharCharChar1"/>
              <w:numPr>
                <w:ilvl w:val="12"/>
                <w:numId w:val="0"/>
              </w:numPr>
              <w:rPr>
                <w:b/>
                <w:color w:val="000000"/>
              </w:rPr>
            </w:pPr>
            <w:r w:rsidRPr="008078CB">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9358C8" w:rsidRPr="008078CB" w:rsidRDefault="009358C8">
            <w:pPr>
              <w:pStyle w:val="TableTextCharCharChar1"/>
              <w:numPr>
                <w:ilvl w:val="12"/>
                <w:numId w:val="0"/>
              </w:numPr>
            </w:pPr>
            <w:r w:rsidRPr="008078CB">
              <w:t>Not Covered</w:t>
            </w: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4DCAD7A7" w:rsidR="00154B9C" w:rsidRPr="008078CB" w:rsidRDefault="006C49CC">
            <w:pPr>
              <w:pStyle w:val="TableTextCharCharChar1"/>
              <w:jc w:val="center"/>
              <w:rPr>
                <w:b/>
                <w:bCs/>
                <w:color w:val="FF0000"/>
              </w:rPr>
            </w:pPr>
            <w:r>
              <w:rPr>
                <w:b/>
                <w:bCs/>
                <w:color w:val="FF0000"/>
              </w:rPr>
              <w:t>2007 ASO CHOICE PLUS</w:t>
            </w:r>
            <w:r w:rsidR="00526F0A">
              <w:rPr>
                <w:b/>
                <w:bCs/>
                <w:color w:val="FF0000"/>
              </w:rPr>
              <w:t xml:space="preserve"> PS1 HSA 1</w:t>
            </w:r>
            <w:r>
              <w:rPr>
                <w:b/>
                <w:bCs/>
                <w:color w:val="FF0000"/>
              </w:rPr>
              <w:t>500 DED PLAN</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22A3C1B3"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3" w:name="Assistant_Surgeon"/>
            <w:r w:rsidRPr="008078CB">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B486C3B" w:rsidR="00154B9C" w:rsidRPr="008078CB" w:rsidRDefault="00EF55CD">
            <w:pPr>
              <w:pStyle w:val="TableTextCharCharChar1"/>
              <w:rPr>
                <w:color w:val="FF0000"/>
              </w:rPr>
            </w:pPr>
            <w:r>
              <w:rPr>
                <w:b/>
                <w:color w:val="0000FF"/>
              </w:rPr>
              <w:t>80</w:t>
            </w:r>
            <w:r w:rsidR="00540808">
              <w:rPr>
                <w:b/>
                <w:color w:val="0000FF"/>
              </w:rPr>
              <w:t>%</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6EB9EEA9" w:rsidR="00154B9C" w:rsidRPr="008078CB" w:rsidRDefault="002C501A">
            <w:pPr>
              <w:pStyle w:val="TableTextCharCharChar1"/>
              <w:numPr>
                <w:ilvl w:val="12"/>
                <w:numId w:val="0"/>
              </w:numPr>
              <w:rPr>
                <w:b/>
                <w:bCs/>
                <w:color w:val="0000FF"/>
              </w:rPr>
            </w:pPr>
            <w:r>
              <w:rPr>
                <w:b/>
                <w:color w:val="0000FF"/>
              </w:rPr>
              <w:t>6</w:t>
            </w:r>
            <w:r w:rsidR="00540808">
              <w:rPr>
                <w:b/>
                <w:color w:val="0000FF"/>
              </w:rPr>
              <w:t>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4" w:name="Cochlear_Implants"/>
            <w:r w:rsidRPr="008078CB">
              <w:rPr>
                <w:b/>
                <w:color w:val="FF0000"/>
              </w:rPr>
              <w:t>Cochlear Implants</w:t>
            </w:r>
            <w:bookmarkEnd w:id="104"/>
          </w:p>
          <w:p w14:paraId="427EFDC6" w14:textId="77777777" w:rsidR="00B9011A" w:rsidRPr="008078CB" w:rsidRDefault="00B9011A">
            <w:pPr>
              <w:pStyle w:val="TableTextCharCharChar1"/>
              <w:numPr>
                <w:ilvl w:val="12"/>
                <w:numId w:val="0"/>
              </w:numPr>
              <w:rPr>
                <w:b/>
                <w:color w:val="FF0000"/>
              </w:rPr>
            </w:pPr>
          </w:p>
          <w:p w14:paraId="427EFDC7" w14:textId="4536BB49"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37D824B1"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1B9E6EF9" w14:textId="77777777" w:rsidR="00004F26" w:rsidRDefault="00004F26" w:rsidP="00DC7F4B">
            <w:pPr>
              <w:pStyle w:val="TableTextCharCharChar1"/>
              <w:numPr>
                <w:ilvl w:val="12"/>
                <w:numId w:val="0"/>
              </w:numPr>
              <w:rPr>
                <w:b/>
              </w:rPr>
            </w:pPr>
          </w:p>
          <w:p w14:paraId="7F7B4BAF" w14:textId="77777777" w:rsidR="00DC7F4B" w:rsidRPr="003D3B68" w:rsidRDefault="00DC7F4B" w:rsidP="00DC7F4B">
            <w:pPr>
              <w:pStyle w:val="TableTextCharCharChar1"/>
              <w:numPr>
                <w:ilvl w:val="12"/>
                <w:numId w:val="0"/>
              </w:numPr>
              <w:rPr>
                <w:b/>
                <w:color w:val="FF0000"/>
              </w:rPr>
            </w:pPr>
            <w:r w:rsidRPr="003D3B68">
              <w:rPr>
                <w:b/>
                <w:color w:val="FF0000"/>
              </w:rPr>
              <w:t>Prior Authorization Required</w:t>
            </w:r>
          </w:p>
          <w:p w14:paraId="629B0681" w14:textId="7A045F3B" w:rsidR="00724D5B" w:rsidRDefault="00744A6A" w:rsidP="00B9011A">
            <w:pPr>
              <w:pStyle w:val="TableTextCharCharChar1"/>
              <w:numPr>
                <w:ilvl w:val="12"/>
                <w:numId w:val="0"/>
              </w:numPr>
              <w:rPr>
                <w:color w:val="FF0000"/>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sidR="00721E2B">
              <w:rPr>
                <w:b/>
                <w:color w:val="0000FF"/>
              </w:rPr>
              <w:t>5</w:t>
            </w:r>
            <w:r>
              <w:rPr>
                <w:b/>
                <w:color w:val="0000FF"/>
              </w:rPr>
              <w:t>0%</w:t>
            </w:r>
            <w:r w:rsidRPr="008078CB">
              <w:rPr>
                <w:b/>
              </w:rPr>
              <w:t xml:space="preserve"> </w:t>
            </w:r>
            <w:r w:rsidRPr="008078CB">
              <w:rPr>
                <w:color w:val="FF0000"/>
              </w:rPr>
              <w:t xml:space="preserve">of Eligible Expenses. </w:t>
            </w:r>
          </w:p>
          <w:p w14:paraId="427EFDDD" w14:textId="49174FA3"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5" w:name="Hemophilia_Quick_Tip"/>
            <w:r w:rsidRPr="008078CB">
              <w:rPr>
                <w:b/>
                <w:color w:val="FF0000"/>
              </w:rPr>
              <w:t>Hemophilia Quick Tip</w:t>
            </w:r>
            <w:bookmarkEnd w:id="105"/>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E35F39">
            <w:pPr>
              <w:pStyle w:val="TableTextChar"/>
              <w:numPr>
                <w:ilvl w:val="0"/>
                <w:numId w:val="12"/>
              </w:numPr>
              <w:rPr>
                <w:color w:val="FF0000"/>
              </w:rPr>
            </w:pPr>
            <w:r w:rsidRPr="008078CB">
              <w:rPr>
                <w:color w:val="FF0000"/>
              </w:rPr>
              <w:t>If Hemophilia Factor is a part of a carve-out situation, the carve-out Pharmacy Benefit Manager and/or Specialty Pharmacy vendor should be contacted to confirm coverage.</w:t>
            </w:r>
          </w:p>
          <w:p w14:paraId="6E74236C" w14:textId="48A517B0" w:rsidR="00712F69" w:rsidRPr="0003488D" w:rsidRDefault="00712F69" w:rsidP="00712F69">
            <w:pPr>
              <w:pStyle w:val="CommentText"/>
              <w:rPr>
                <w:b/>
                <w:color w:val="FF00FF"/>
                <w:szCs w:val="24"/>
              </w:rPr>
            </w:pP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E35F39">
            <w:pPr>
              <w:pStyle w:val="TableTextChar"/>
              <w:numPr>
                <w:ilvl w:val="0"/>
                <w:numId w:val="12"/>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E35F39">
            <w:pPr>
              <w:pStyle w:val="TableTextChar"/>
              <w:numPr>
                <w:ilvl w:val="0"/>
                <w:numId w:val="12"/>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E35F39">
            <w:pPr>
              <w:pStyle w:val="TableTextChar"/>
              <w:numPr>
                <w:ilvl w:val="0"/>
                <w:numId w:val="12"/>
              </w:numPr>
              <w:rPr>
                <w:color w:val="FF0000"/>
              </w:rPr>
            </w:pPr>
            <w:r w:rsidRPr="008078CB">
              <w:rPr>
                <w:color w:val="FF0000"/>
              </w:rPr>
              <w:t xml:space="preserve">If self-administered (self-injected, self-infused, </w:t>
            </w:r>
            <w:proofErr w:type="spellStart"/>
            <w:r w:rsidRPr="008078CB">
              <w:rPr>
                <w:color w:val="FF0000"/>
              </w:rPr>
              <w:t>etc</w:t>
            </w:r>
            <w:proofErr w:type="spellEnd"/>
            <w:r w:rsidRPr="008078CB">
              <w:rPr>
                <w:color w:val="FF0000"/>
              </w:rPr>
              <w:t xml:space="preserve">), refer to </w:t>
            </w:r>
            <w:r w:rsidRPr="008078CB">
              <w:rPr>
                <w:b/>
                <w:i/>
                <w:color w:val="FF0000"/>
              </w:rPr>
              <w:t>Prescription Drugs</w:t>
            </w:r>
            <w:r w:rsidRPr="008078CB">
              <w:rPr>
                <w:color w:val="FF0000"/>
              </w:rPr>
              <w:t xml:space="preserve"> for more information. </w:t>
            </w:r>
          </w:p>
          <w:p w14:paraId="427EFDF3" w14:textId="516A9CA1" w:rsidR="003E4ABB" w:rsidRPr="008078CB" w:rsidRDefault="003E4ABB" w:rsidP="00DB6148">
            <w:pPr>
              <w:pStyle w:val="TableTextChar"/>
              <w:ind w:left="360"/>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6" w:name="Multiple_Surgical_Procedures"/>
            <w:r w:rsidRPr="008078CB">
              <w:rPr>
                <w:b/>
                <w:color w:val="FF0000"/>
              </w:rPr>
              <w:lastRenderedPageBreak/>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51EF2019" w:rsidR="00154B9C" w:rsidRPr="008078CB" w:rsidRDefault="00154B9C" w:rsidP="00024484">
            <w:pPr>
              <w:pStyle w:val="TableTextCharCharChar1"/>
              <w:numPr>
                <w:ilvl w:val="12"/>
                <w:numId w:val="0"/>
              </w:numPr>
              <w:rPr>
                <w:b/>
                <w:color w:val="0000FF"/>
              </w:rPr>
            </w:pPr>
            <w:r w:rsidRPr="008078CB">
              <w:rPr>
                <w:b/>
                <w:bCs/>
                <w:color w:val="0000FF"/>
              </w:rPr>
              <w:t>100/50/50</w:t>
            </w:r>
            <w:r w:rsidR="009B2483"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5124F6B1" w:rsidR="00154B9C" w:rsidRPr="008078CB" w:rsidRDefault="00154B9C" w:rsidP="00024484">
            <w:pPr>
              <w:pStyle w:val="TableTextCharCharChar1"/>
              <w:numPr>
                <w:ilvl w:val="12"/>
                <w:numId w:val="0"/>
              </w:numPr>
              <w:rPr>
                <w:color w:val="0000FF"/>
              </w:rPr>
            </w:pPr>
            <w:r w:rsidRPr="008078CB">
              <w:rPr>
                <w:b/>
                <w:bCs/>
                <w:color w:val="0000FF"/>
              </w:rPr>
              <w:t>100/50/50</w:t>
            </w:r>
            <w:r w:rsidR="009B2483" w:rsidRPr="008078CB">
              <w:rPr>
                <w:b/>
                <w:bCs/>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1D94E24" w:rsidR="00452E15" w:rsidRPr="008078CB" w:rsidRDefault="00452E15">
            <w:pPr>
              <w:rPr>
                <w:b/>
                <w:color w:val="FF0000"/>
                <w:sz w:val="24"/>
                <w:szCs w:val="24"/>
              </w:rPr>
            </w:pPr>
            <w:bookmarkStart w:id="107"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0AA04864"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08" w:name="NonNetwork_Office_Based_Lab_and_Diagn"/>
            <w:r w:rsidRPr="008078CB">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B8D7508" w:rsidR="00F918A7" w:rsidRPr="008078CB" w:rsidRDefault="00F918A7" w:rsidP="00F918A7">
            <w:pPr>
              <w:pStyle w:val="TableText"/>
              <w:rPr>
                <w:color w:val="FF0000"/>
              </w:rPr>
            </w:pPr>
            <w:r w:rsidRPr="008078CB">
              <w:rPr>
                <w:color w:val="FF0000"/>
              </w:rPr>
              <w:t xml:space="preserve">New Processing applies to Lab and Diagnostic services. </w:t>
            </w:r>
          </w:p>
          <w:p w14:paraId="427EFE03" w14:textId="7CCFAE56" w:rsidR="00F918A7" w:rsidRPr="008078CB" w:rsidRDefault="00F918A7" w:rsidP="00F918A7">
            <w:pPr>
              <w:pStyle w:val="TableText"/>
              <w:rPr>
                <w:color w:val="FF0000"/>
              </w:rPr>
            </w:pPr>
            <w:r w:rsidRPr="008078CB">
              <w:rPr>
                <w:color w:val="FF0000"/>
              </w:rPr>
              <w:t xml:space="preserve">Explanation:  </w:t>
            </w:r>
          </w:p>
          <w:p w14:paraId="427EFE04" w14:textId="466011F4" w:rsidR="00F918A7" w:rsidRPr="008078CB" w:rsidRDefault="00F918A7" w:rsidP="00F918A7">
            <w:pPr>
              <w:pStyle w:val="TableText"/>
              <w:rPr>
                <w:color w:val="FF0000"/>
              </w:rPr>
            </w:pPr>
            <w:r w:rsidRPr="008078CB">
              <w:rPr>
                <w:color w:val="FF0000"/>
              </w:rPr>
              <w:t>Benefits for lab/diagnostics services will be based solely on the network status of the lab/diagnostic provider, regardless of the network status of the ordering physician.</w:t>
            </w:r>
          </w:p>
          <w:p w14:paraId="427EFE05" w14:textId="6E9D8917" w:rsidR="00F918A7" w:rsidRPr="008078CB" w:rsidRDefault="00F918A7" w:rsidP="00F918A7">
            <w:pPr>
              <w:pStyle w:val="TableText"/>
              <w:rPr>
                <w:rStyle w:val="UnderlineItalized1"/>
                <w:i w:val="0"/>
              </w:rPr>
            </w:pPr>
          </w:p>
          <w:p w14:paraId="427EFE1C" w14:textId="1AE7244A" w:rsidR="00F918A7" w:rsidRPr="008078CB" w:rsidRDefault="00F918A7" w:rsidP="00F918A7">
            <w:pPr>
              <w:pStyle w:val="TableText"/>
              <w:rPr>
                <w:color w:val="FF0000"/>
              </w:rPr>
            </w:pPr>
          </w:p>
          <w:p w14:paraId="427EFE1D" w14:textId="77777777" w:rsidR="00CC79D6" w:rsidRPr="008078CB" w:rsidRDefault="00CC79D6" w:rsidP="00147EA0">
            <w:pPr>
              <w:pStyle w:val="TableTextCharCharChar1"/>
              <w:rPr>
                <w:color w:val="FF0000"/>
              </w:rPr>
            </w:pPr>
          </w:p>
        </w:tc>
      </w:tr>
      <w:tr w:rsidR="00F14099" w:rsidRPr="008078CB" w14:paraId="45F54F92"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1D16EF5A" w14:textId="77777777" w:rsidR="00F14099" w:rsidRPr="004739AE" w:rsidRDefault="00F14099" w:rsidP="00F15945">
            <w:pPr>
              <w:pStyle w:val="TableText"/>
              <w:rPr>
                <w:b/>
                <w:color w:val="FF0000"/>
              </w:rPr>
            </w:pPr>
            <w:bookmarkStart w:id="109" w:name="Preventive_Care_SPI_Bundle"/>
            <w:r w:rsidRPr="004739AE">
              <w:rPr>
                <w:b/>
                <w:color w:val="FF0000"/>
              </w:rPr>
              <w:t>Preventive Care SPI Bundle</w:t>
            </w:r>
            <w:bookmarkEnd w:id="109"/>
          </w:p>
          <w:p w14:paraId="13E91947" w14:textId="77777777" w:rsidR="00F14099" w:rsidRPr="004739AE" w:rsidRDefault="00F14099" w:rsidP="00F15945">
            <w:pPr>
              <w:pStyle w:val="TableText"/>
              <w:rPr>
                <w:b/>
                <w:color w:val="FF0000"/>
              </w:rPr>
            </w:pPr>
          </w:p>
          <w:p w14:paraId="5D1A5AD2" w14:textId="77777777" w:rsidR="00F14099" w:rsidRPr="008078CB" w:rsidRDefault="00F14099" w:rsidP="007B053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07B7A81" w14:textId="77777777" w:rsidR="00F14099" w:rsidRPr="004739AE" w:rsidRDefault="00F14099" w:rsidP="00F15945">
            <w:pPr>
              <w:pStyle w:val="TableText"/>
              <w:rPr>
                <w:color w:val="FF0000"/>
              </w:rPr>
            </w:pPr>
            <w:r w:rsidRPr="004739AE">
              <w:rPr>
                <w:color w:val="FF0000"/>
              </w:rPr>
              <w:t xml:space="preserve">This plan has elected coverage for additional services under the preventive care benefit beyond what is required by the federal health reform law (a/k/a PPACA or the Affordable Care Act).  Refer to the </w:t>
            </w:r>
            <w:hyperlink r:id="rId27" w:history="1">
              <w:r w:rsidRPr="004739AE">
                <w:rPr>
                  <w:rStyle w:val="Hyperlink"/>
                  <w:rFonts w:cs="Arial"/>
                </w:rPr>
                <w:t>Preventive SPI Bundle Job Aid</w:t>
              </w:r>
            </w:hyperlink>
            <w:r w:rsidRPr="004739AE">
              <w:rPr>
                <w:color w:val="FF0000"/>
              </w:rPr>
              <w:t xml:space="preserve"> in Knowledge Library for a list of the additional services covered by this plan as preventive.  </w:t>
            </w:r>
          </w:p>
          <w:p w14:paraId="571B1B5B" w14:textId="77777777" w:rsidR="00F14099" w:rsidRPr="008078CB" w:rsidRDefault="00F14099" w:rsidP="00F918A7">
            <w:pPr>
              <w:pStyle w:val="TableText"/>
              <w:rPr>
                <w:color w:val="FF0000"/>
              </w:rPr>
            </w:pPr>
          </w:p>
        </w:tc>
      </w:tr>
      <w:tr w:rsidR="00F14099"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F14099" w:rsidRPr="008078CB" w:rsidRDefault="00F14099" w:rsidP="003203FF">
            <w:pPr>
              <w:pStyle w:val="TableText"/>
              <w:numPr>
                <w:ilvl w:val="12"/>
                <w:numId w:val="0"/>
              </w:numPr>
              <w:rPr>
                <w:b/>
                <w:color w:val="FF0000"/>
              </w:rPr>
            </w:pPr>
            <w:bookmarkStart w:id="110" w:name="RAPS_Processing"/>
            <w:r w:rsidRPr="008078CB">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F14099" w:rsidRPr="008078CB" w:rsidRDefault="00F14099"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F14099" w:rsidRPr="008078CB" w:rsidRDefault="00F14099" w:rsidP="003203FF">
            <w:pPr>
              <w:pStyle w:val="TableText"/>
              <w:rPr>
                <w:color w:val="FF0000"/>
                <w:szCs w:val="24"/>
              </w:rPr>
            </w:pPr>
          </w:p>
          <w:p w14:paraId="427EFE44" w14:textId="77777777" w:rsidR="00F14099" w:rsidRPr="008078CB" w:rsidRDefault="00F14099" w:rsidP="003203FF">
            <w:pPr>
              <w:pStyle w:val="TableText"/>
              <w:rPr>
                <w:color w:val="FF0000"/>
                <w:szCs w:val="24"/>
              </w:rPr>
            </w:pPr>
            <w:r w:rsidRPr="008078CB">
              <w:rPr>
                <w:color w:val="FF0000"/>
                <w:szCs w:val="24"/>
              </w:rPr>
              <w:t xml:space="preserve">RAPLE- Reimbursement of </w:t>
            </w:r>
            <w:proofErr w:type="spellStart"/>
            <w:r w:rsidRPr="008078CB">
              <w:rPr>
                <w:color w:val="FF0000"/>
                <w:szCs w:val="24"/>
              </w:rPr>
              <w:t>Out-of</w:t>
            </w:r>
            <w:proofErr w:type="spellEnd"/>
            <w:r w:rsidRPr="008078CB">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F14099" w:rsidRPr="008078CB" w:rsidRDefault="00F14099" w:rsidP="003203FF">
            <w:pPr>
              <w:pStyle w:val="TableText"/>
              <w:rPr>
                <w:color w:val="FF0000"/>
                <w:szCs w:val="24"/>
              </w:rPr>
            </w:pPr>
          </w:p>
          <w:p w14:paraId="427EFE47" w14:textId="153D7DB7" w:rsidR="00F14099" w:rsidRPr="008078CB" w:rsidRDefault="00F14099"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w:t>
      </w:r>
      <w:proofErr w:type="spellStart"/>
      <w:r w:rsidRPr="008078CB">
        <w:t>Family_Planning</w:t>
      </w:r>
      <w:proofErr w:type="spellEnd"/>
      <w:r w:rsidRPr="008078CB">
        <w:t>--&gt;</w:t>
      </w:r>
    </w:p>
    <w:p w14:paraId="4949B991" w14:textId="77777777" w:rsidR="001968B2" w:rsidRDefault="001968B2" w:rsidP="00A8344D"/>
    <w:p w14:paraId="17424896"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4E75FEE" w14:textId="77777777" w:rsidR="001968B2" w:rsidRPr="00E61FEE" w:rsidRDefault="001968B2" w:rsidP="001968B2">
      <w:pPr>
        <w:pStyle w:val="iBAAGStandardText"/>
        <w:rPr>
          <w:rFonts w:ascii="Times New Roman" w:hAnsi="Times New Roman" w:cs="Times New Roman"/>
          <w:i/>
        </w:rPr>
      </w:pPr>
    </w:p>
    <w:p w14:paraId="2C60C3BF" w14:textId="0207AF06"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28" w:history="1">
        <w:r w:rsidR="003C7E96" w:rsidRPr="00DB6148">
          <w:rPr>
            <w:rStyle w:val="Hyperlink"/>
            <w:i/>
            <w:iCs/>
          </w:rPr>
          <w:t>uhcprovider.com</w:t>
        </w:r>
      </w:hyperlink>
    </w:p>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1" w:name="Family_Planning"/>
      <w:r w:rsidRPr="008078CB">
        <w:rPr>
          <w:b/>
          <w:bCs/>
          <w:color w:val="0000FF"/>
          <w:sz w:val="28"/>
        </w:rPr>
        <w:t>FAMILY PLANNING</w:t>
      </w:r>
    </w:p>
    <w:bookmarkEnd w:id="111"/>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AA1D6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523E2F2F"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500 DED PLAN</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8067CBB"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500 DED PLAN</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2" w:name="Birth_Control_Pills"/>
            <w:r w:rsidRPr="008078CB">
              <w:rPr>
                <w:b/>
              </w:rPr>
              <w:t>Birth Control Pills</w:t>
            </w:r>
            <w:bookmarkEnd w:id="112"/>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26B2485C" w:rsidR="00110881" w:rsidRPr="008078CB" w:rsidRDefault="0045180D" w:rsidP="00AE021E">
            <w:pPr>
              <w:pStyle w:val="TableText"/>
              <w:rPr>
                <w:b/>
                <w:color w:val="000000"/>
              </w:rPr>
            </w:pPr>
            <w:bookmarkStart w:id="113" w:name="Fertility_Solutions"/>
            <w:r w:rsidRPr="0045180D">
              <w:rPr>
                <w:b/>
                <w:color w:val="000000"/>
              </w:rPr>
              <w:t>Fertility Solutions</w:t>
            </w:r>
            <w:bookmarkEnd w:id="113"/>
          </w:p>
          <w:p w14:paraId="427EFE67" w14:textId="77777777" w:rsidR="00110881" w:rsidRPr="008078CB" w:rsidRDefault="00110881" w:rsidP="00800792">
            <w:pPr>
              <w:pStyle w:val="TableTextCharChar"/>
              <w:numPr>
                <w:ilvl w:val="12"/>
                <w:numId w:val="0"/>
              </w:numPr>
              <w:rPr>
                <w:b/>
                <w:szCs w:val="24"/>
              </w:rPr>
            </w:pPr>
          </w:p>
          <w:p w14:paraId="427EFE68" w14:textId="77777777" w:rsidR="00110881" w:rsidRPr="008078CB"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8078CB" w:rsidRDefault="00110881" w:rsidP="0022558F">
            <w:pPr>
              <w:pStyle w:val="TableText"/>
              <w:rPr>
                <w:b/>
                <w:color w:val="000000"/>
                <w:szCs w:val="24"/>
              </w:rPr>
            </w:pPr>
            <w:r w:rsidRPr="008078CB">
              <w:rPr>
                <w:b/>
                <w:color w:val="000000"/>
                <w:szCs w:val="24"/>
              </w:rPr>
              <w:t>Not Applicable.</w:t>
            </w:r>
          </w:p>
        </w:tc>
      </w:tr>
      <w:tr w:rsidR="007E1070" w:rsidRPr="008078CB" w14:paraId="427EFEFE"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673D5D04" w:rsidR="007E1070" w:rsidRPr="008078CB" w:rsidRDefault="007E1070" w:rsidP="007904FB">
            <w:pPr>
              <w:numPr>
                <w:ilvl w:val="12"/>
                <w:numId w:val="0"/>
              </w:numPr>
              <w:outlineLvl w:val="0"/>
              <w:rPr>
                <w:b/>
                <w:sz w:val="24"/>
                <w:szCs w:val="24"/>
              </w:rPr>
            </w:pPr>
            <w:bookmarkStart w:id="114" w:name="Infertility_Services"/>
            <w:r w:rsidRPr="008078CB">
              <w:rPr>
                <w:b/>
                <w:sz w:val="24"/>
                <w:szCs w:val="24"/>
              </w:rPr>
              <w:t>Infertility Services</w:t>
            </w:r>
            <w:bookmarkEnd w:id="114"/>
          </w:p>
          <w:p w14:paraId="427EFE7D" w14:textId="77777777" w:rsidR="007E1070" w:rsidRDefault="007E1070" w:rsidP="007904FB">
            <w:pPr>
              <w:numPr>
                <w:ilvl w:val="12"/>
                <w:numId w:val="0"/>
              </w:numPr>
              <w:rPr>
                <w:b/>
                <w:sz w:val="24"/>
                <w:szCs w:val="24"/>
              </w:rPr>
            </w:pPr>
          </w:p>
          <w:p w14:paraId="7B2EA49E" w14:textId="6C83FAEE" w:rsidR="00B92B7D" w:rsidRPr="008078CB" w:rsidRDefault="00B92B7D" w:rsidP="007904FB">
            <w:pPr>
              <w:numPr>
                <w:ilvl w:val="12"/>
                <w:numId w:val="0"/>
              </w:numPr>
              <w:rPr>
                <w:b/>
                <w:sz w:val="24"/>
                <w:szCs w:val="24"/>
              </w:rPr>
            </w:pPr>
          </w:p>
          <w:p w14:paraId="427EFEAA" w14:textId="77777777" w:rsidR="007E1070" w:rsidRPr="008078CB" w:rsidRDefault="007E1070" w:rsidP="003D3B68">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8078CB" w:rsidRDefault="003D6C48">
            <w:pPr>
              <w:pStyle w:val="TableText"/>
              <w:numPr>
                <w:ilvl w:val="12"/>
                <w:numId w:val="0"/>
              </w:numPr>
              <w:rPr>
                <w:b/>
                <w:szCs w:val="24"/>
              </w:rPr>
            </w:pPr>
            <w:r w:rsidRPr="008078CB">
              <w:rPr>
                <w:b/>
                <w:szCs w:val="24"/>
              </w:rPr>
              <w:t>Not Covered</w:t>
            </w:r>
          </w:p>
          <w:p w14:paraId="427EFEAC" w14:textId="77777777" w:rsidR="003D6C48" w:rsidRPr="008078CB" w:rsidRDefault="003D6C48">
            <w:pPr>
              <w:pStyle w:val="TableText"/>
              <w:numPr>
                <w:ilvl w:val="12"/>
                <w:numId w:val="0"/>
              </w:numPr>
              <w:rPr>
                <w:b/>
                <w:szCs w:val="24"/>
              </w:rPr>
            </w:pPr>
          </w:p>
          <w:p w14:paraId="427EFED5" w14:textId="77777777" w:rsidR="00E90C29" w:rsidRPr="008078CB" w:rsidRDefault="00E90C29" w:rsidP="003D3B68">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8078CB" w:rsidRDefault="003D6C48" w:rsidP="003D6C48">
            <w:pPr>
              <w:pStyle w:val="TableText"/>
              <w:numPr>
                <w:ilvl w:val="12"/>
                <w:numId w:val="0"/>
              </w:numPr>
              <w:rPr>
                <w:b/>
                <w:szCs w:val="24"/>
              </w:rPr>
            </w:pPr>
            <w:r w:rsidRPr="008078CB">
              <w:rPr>
                <w:b/>
                <w:szCs w:val="24"/>
              </w:rPr>
              <w:t>Not Covered</w:t>
            </w:r>
          </w:p>
          <w:p w14:paraId="427EFED7" w14:textId="77777777" w:rsidR="003D6C48" w:rsidRPr="008078CB" w:rsidRDefault="003D6C48" w:rsidP="003D6C48">
            <w:pPr>
              <w:pStyle w:val="TableText"/>
              <w:numPr>
                <w:ilvl w:val="12"/>
                <w:numId w:val="0"/>
              </w:numPr>
              <w:rPr>
                <w:b/>
                <w:szCs w:val="24"/>
              </w:rPr>
            </w:pPr>
          </w:p>
          <w:p w14:paraId="427EFEFB" w14:textId="77777777" w:rsidR="007E1070" w:rsidRPr="008078CB" w:rsidRDefault="007E1070">
            <w:pPr>
              <w:pStyle w:val="TableText"/>
              <w:numPr>
                <w:ilvl w:val="12"/>
                <w:numId w:val="0"/>
              </w:numPr>
              <w:rPr>
                <w:b/>
                <w:color w:val="000000"/>
                <w:szCs w:val="24"/>
              </w:rPr>
            </w:pPr>
          </w:p>
          <w:p w14:paraId="427EFEFC" w14:textId="77777777" w:rsidR="007E1070" w:rsidRPr="008078CB" w:rsidRDefault="007E1070">
            <w:pPr>
              <w:pStyle w:val="TableText"/>
              <w:numPr>
                <w:ilvl w:val="12"/>
                <w:numId w:val="0"/>
              </w:numPr>
              <w:rPr>
                <w:szCs w:val="24"/>
              </w:rPr>
            </w:pPr>
          </w:p>
          <w:p w14:paraId="427EFEFD" w14:textId="77777777" w:rsidR="007E1070" w:rsidRPr="008078CB" w:rsidRDefault="007E1070">
            <w:pPr>
              <w:pStyle w:val="TableText"/>
              <w:rPr>
                <w:b/>
                <w:color w:val="000000"/>
                <w:szCs w:val="24"/>
              </w:rPr>
            </w:pPr>
          </w:p>
        </w:tc>
      </w:tr>
      <w:tr w:rsidR="00241C70" w:rsidRPr="008078CB" w14:paraId="427EFF7F"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5" w:name="Reproduction"/>
            <w:r w:rsidRPr="008078CB">
              <w:rPr>
                <w:b/>
              </w:rPr>
              <w:t>Reproduction</w:t>
            </w:r>
            <w:bookmarkEnd w:id="115"/>
          </w:p>
          <w:p w14:paraId="427EFF51" w14:textId="77777777" w:rsidR="009D6CE0" w:rsidRDefault="009D6CE0" w:rsidP="0023498A">
            <w:pPr>
              <w:pStyle w:val="TableTextCharCharChar1"/>
              <w:numPr>
                <w:ilvl w:val="12"/>
                <w:numId w:val="0"/>
              </w:numPr>
            </w:pPr>
          </w:p>
          <w:p w14:paraId="427EFF53" w14:textId="7169645F"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8078CB"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3D09B9">
            <w:pPr>
              <w:pStyle w:val="TableTextChar"/>
              <w:ind w:left="288" w:hanging="288"/>
              <w:jc w:val="right"/>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5841104E"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61" w14:textId="531B542E" w:rsidR="00AB4B92" w:rsidRPr="008078CB" w:rsidRDefault="00AB4B92" w:rsidP="00AB4B92">
            <w:pPr>
              <w:pStyle w:val="TableTextCharChar"/>
              <w:rPr>
                <w:color w:val="000000"/>
              </w:rPr>
            </w:pPr>
            <w:r w:rsidRPr="008078CB">
              <w:rPr>
                <w:color w:val="000000"/>
              </w:rPr>
              <w:t>●  Elective surgical, non-</w:t>
            </w:r>
          </w:p>
          <w:p w14:paraId="427EFF62" w14:textId="5A794C5D" w:rsidR="00AB4B92" w:rsidRPr="008078CB" w:rsidRDefault="00AB4B92" w:rsidP="00AB4B92">
            <w:pPr>
              <w:pStyle w:val="TableTextCharChar"/>
              <w:ind w:left="288"/>
              <w:rPr>
                <w:color w:val="000000"/>
              </w:rPr>
            </w:pPr>
            <w:r w:rsidRPr="008078CB">
              <w:rPr>
                <w:color w:val="000000"/>
              </w:rPr>
              <w:t>surgical or drug induced Pregnancy termination.</w:t>
            </w:r>
          </w:p>
          <w:p w14:paraId="427EFF63" w14:textId="7A737BF3" w:rsidR="00FA44FF" w:rsidRPr="008078CB" w:rsidRDefault="00FA44FF" w:rsidP="00FA44FF">
            <w:pPr>
              <w:pStyle w:val="TableTextCharChar"/>
              <w:rPr>
                <w:color w:val="000000"/>
              </w:rPr>
            </w:pPr>
            <w:r w:rsidRPr="008078CB">
              <w:rPr>
                <w:color w:val="000000"/>
              </w:rPr>
              <w:t xml:space="preserve">●  Health services and </w:t>
            </w:r>
          </w:p>
          <w:p w14:paraId="427EFF64" w14:textId="7CCDBAEA" w:rsidR="00FA44FF" w:rsidRPr="008078CB" w:rsidRDefault="00FA44FF" w:rsidP="00FA44FF">
            <w:pPr>
              <w:pStyle w:val="TableTextCharChar"/>
              <w:ind w:left="288"/>
              <w:rPr>
                <w:color w:val="000000"/>
              </w:rPr>
            </w:pPr>
            <w:r w:rsidRPr="008078CB">
              <w:rPr>
                <w:color w:val="000000"/>
              </w:rPr>
              <w:t>associated expenses for elective abortion</w:t>
            </w:r>
          </w:p>
          <w:p w14:paraId="427EFF65" w14:textId="46E23910"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716C6A64"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lastRenderedPageBreak/>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75" w14:textId="0A580856"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76" w14:textId="6E447B45" w:rsidR="00AB4B92" w:rsidRPr="008078CB" w:rsidRDefault="00AB4B92" w:rsidP="00AB4B92">
            <w:pPr>
              <w:pStyle w:val="TableTextCharChar"/>
              <w:rPr>
                <w:color w:val="000000"/>
              </w:rPr>
            </w:pPr>
            <w:r w:rsidRPr="008078CB">
              <w:rPr>
                <w:color w:val="000000"/>
              </w:rPr>
              <w:t>●  Elective surgical, non-</w:t>
            </w:r>
          </w:p>
          <w:p w14:paraId="427EFF77" w14:textId="5439F077" w:rsidR="00AB4B92" w:rsidRPr="008078CB" w:rsidRDefault="00AB4B92" w:rsidP="00AB4B92">
            <w:pPr>
              <w:pStyle w:val="TableTextCharChar"/>
              <w:ind w:left="288"/>
              <w:rPr>
                <w:color w:val="000000"/>
              </w:rPr>
            </w:pPr>
            <w:r w:rsidRPr="008078CB">
              <w:rPr>
                <w:color w:val="000000"/>
              </w:rPr>
              <w:t>surgical or drug induced Pregnancy termination.</w:t>
            </w:r>
          </w:p>
          <w:p w14:paraId="427EFF78" w14:textId="4DCADC5F" w:rsidR="00FA44FF" w:rsidRPr="008078CB" w:rsidRDefault="00FA44FF" w:rsidP="00FA44FF">
            <w:pPr>
              <w:pStyle w:val="TableTextCharChar"/>
              <w:rPr>
                <w:color w:val="000000"/>
              </w:rPr>
            </w:pPr>
            <w:r w:rsidRPr="008078CB">
              <w:rPr>
                <w:color w:val="000000"/>
              </w:rPr>
              <w:t xml:space="preserve">●  Health services and </w:t>
            </w:r>
          </w:p>
          <w:p w14:paraId="427EFF79" w14:textId="7A750BDD" w:rsidR="00FA44FF" w:rsidRPr="008078CB" w:rsidRDefault="00FA44FF" w:rsidP="00FA44FF">
            <w:pPr>
              <w:pStyle w:val="TableTextCharChar"/>
              <w:ind w:left="288"/>
              <w:rPr>
                <w:color w:val="000000"/>
              </w:rPr>
            </w:pPr>
            <w:r w:rsidRPr="008078CB">
              <w:rPr>
                <w:color w:val="000000"/>
              </w:rPr>
              <w:t xml:space="preserve">associated expenses for elective abortion </w:t>
            </w:r>
          </w:p>
          <w:p w14:paraId="427EFF7A" w14:textId="4E2191CC" w:rsidR="00FA44FF" w:rsidRPr="008078CB" w:rsidRDefault="00FA44FF" w:rsidP="00FA44FF">
            <w:pPr>
              <w:pStyle w:val="TableTextCharChar"/>
              <w:rPr>
                <w:color w:val="000000"/>
              </w:rPr>
            </w:pPr>
            <w:r w:rsidRPr="008078CB">
              <w:rPr>
                <w:color w:val="000000"/>
              </w:rPr>
              <w:t>●  Fetal reduction surgery</w:t>
            </w:r>
          </w:p>
          <w:p w14:paraId="427EFF7B" w14:textId="10DA373D"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16" w:name="Reproduction_Exclusions"/>
            <w:r w:rsidRPr="008078CB">
              <w:rPr>
                <w:b/>
              </w:rPr>
              <w:lastRenderedPageBreak/>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8078CB" w:rsidRDefault="00543525" w:rsidP="0022558F">
            <w:pPr>
              <w:rPr>
                <w:b/>
                <w:sz w:val="24"/>
                <w:szCs w:val="24"/>
              </w:rPr>
            </w:pPr>
            <w:r w:rsidRPr="008078CB">
              <w:rPr>
                <w:b/>
                <w:sz w:val="24"/>
                <w:szCs w:val="24"/>
              </w:rPr>
              <w:t>The following services are not covered:</w:t>
            </w:r>
          </w:p>
          <w:p w14:paraId="427EFF83" w14:textId="6EF99E83" w:rsidR="00543525" w:rsidRPr="008078CB" w:rsidRDefault="00543525" w:rsidP="0022558F">
            <w:pPr>
              <w:pStyle w:val="Instruction-Issuer"/>
              <w:shd w:val="pct5" w:color="auto" w:fill="FFFFFF"/>
              <w:rPr>
                <w:rFonts w:ascii="Times New Roman" w:hAnsi="Times New Roman"/>
                <w:color w:val="auto"/>
                <w:szCs w:val="24"/>
              </w:rPr>
            </w:pPr>
            <w:r w:rsidRPr="008078CB">
              <w:rPr>
                <w:rFonts w:ascii="Times New Roman" w:hAnsi="Times New Roman"/>
                <w:color w:val="auto"/>
                <w:szCs w:val="24"/>
              </w:rPr>
              <w:t xml:space="preserve">●  Health services and associated expenses for infertility </w:t>
            </w:r>
          </w:p>
          <w:p w14:paraId="427EFF84" w14:textId="77777777" w:rsidR="00543525" w:rsidRPr="008078CB" w:rsidRDefault="00543525" w:rsidP="0022558F">
            <w:pPr>
              <w:pStyle w:val="Instruction-Issuer"/>
              <w:shd w:val="pct5" w:color="auto" w:fill="FFFFFF"/>
              <w:ind w:left="288"/>
              <w:rPr>
                <w:rFonts w:ascii="Times New Roman" w:hAnsi="Times New Roman"/>
                <w:b/>
                <w:color w:val="auto"/>
                <w:szCs w:val="24"/>
              </w:rPr>
            </w:pPr>
            <w:r w:rsidRPr="008078CB">
              <w:rPr>
                <w:rFonts w:ascii="Times New Roman" w:hAnsi="Times New Roman"/>
                <w:color w:val="auto"/>
                <w:szCs w:val="24"/>
              </w:rPr>
              <w:t>treatments, including assisted reproductive technology, regardless of the reason for the treatment</w:t>
            </w:r>
          </w:p>
          <w:p w14:paraId="427EFF85" w14:textId="7942FC1A" w:rsidR="00543525" w:rsidRPr="008078CB" w:rsidRDefault="00543525" w:rsidP="00B53DB8">
            <w:pPr>
              <w:ind w:left="288"/>
              <w:rPr>
                <w:sz w:val="24"/>
                <w:szCs w:val="24"/>
              </w:rPr>
            </w:pPr>
            <w:r w:rsidRPr="008078CB">
              <w:rPr>
                <w:sz w:val="24"/>
                <w:szCs w:val="24"/>
              </w:rPr>
              <w:t>This exclusion does not apply to services required to treat or correct underlying causes of infertility.</w:t>
            </w:r>
          </w:p>
          <w:p w14:paraId="5C415162" w14:textId="1F648582" w:rsidR="00712F69" w:rsidRPr="0003488D" w:rsidRDefault="00712F69" w:rsidP="00E35F39">
            <w:pPr>
              <w:pStyle w:val="TableTextChar1"/>
              <w:numPr>
                <w:ilvl w:val="0"/>
                <w:numId w:val="16"/>
              </w:numPr>
              <w:textAlignment w:val="auto"/>
              <w:rPr>
                <w:szCs w:val="24"/>
              </w:rPr>
            </w:pPr>
            <w:r w:rsidRPr="0003488D">
              <w:rPr>
                <w:szCs w:val="24"/>
              </w:rPr>
              <w:t>Surrogate parenting, donor eggs, donor sperm and host uterus;</w:t>
            </w:r>
          </w:p>
          <w:p w14:paraId="2375A89C" w14:textId="57EE5449" w:rsidR="00712F69" w:rsidRPr="0003488D" w:rsidRDefault="00376F0A" w:rsidP="00E35F39">
            <w:pPr>
              <w:pStyle w:val="TableTextChar1"/>
              <w:numPr>
                <w:ilvl w:val="0"/>
                <w:numId w:val="16"/>
              </w:numPr>
              <w:textAlignment w:val="auto"/>
              <w:rPr>
                <w:b/>
                <w:szCs w:val="24"/>
              </w:rPr>
            </w:pPr>
            <w:r w:rsidRPr="0003488D" w:rsidDel="00376F0A">
              <w:rPr>
                <w:b/>
                <w:color w:val="FF00FF"/>
                <w:szCs w:val="24"/>
              </w:rPr>
              <w:t xml:space="preserve"> </w:t>
            </w:r>
            <w:r w:rsidR="00712F69" w:rsidRPr="0003488D">
              <w:rPr>
                <w:szCs w:val="24"/>
              </w:rPr>
              <w:t>Storage and retrieval of all reproductive materials (examples include eggs, sperm, testicular tissue and ovarian tissue);</w:t>
            </w:r>
            <w:r w:rsidR="00712F69" w:rsidRPr="0003488D">
              <w:rPr>
                <w:b/>
                <w:color w:val="FF00FF"/>
                <w:szCs w:val="24"/>
              </w:rPr>
              <w:t xml:space="preserve"> </w:t>
            </w:r>
          </w:p>
          <w:p w14:paraId="0361AD96" w14:textId="50525CC0" w:rsidR="00712F69" w:rsidRPr="0003488D" w:rsidRDefault="00712F69" w:rsidP="00E35F39">
            <w:pPr>
              <w:pStyle w:val="TableTextChar1"/>
              <w:numPr>
                <w:ilvl w:val="0"/>
                <w:numId w:val="16"/>
              </w:numPr>
              <w:textAlignment w:val="auto"/>
              <w:rPr>
                <w:szCs w:val="24"/>
              </w:rPr>
            </w:pPr>
            <w:r w:rsidRPr="0003488D">
              <w:rPr>
                <w:szCs w:val="24"/>
              </w:rPr>
              <w:t>the reversal of voluntary sterilization</w:t>
            </w:r>
          </w:p>
          <w:p w14:paraId="427EFFA3" w14:textId="77777777" w:rsidR="00543525" w:rsidRPr="008078CB" w:rsidRDefault="00543525" w:rsidP="003D3B68">
            <w:pPr>
              <w:pStyle w:val="TableTextChar1"/>
              <w:ind w:left="360"/>
              <w:textAlignment w:val="auto"/>
              <w:rPr>
                <w:b/>
                <w:szCs w:val="24"/>
              </w:rPr>
            </w:pPr>
          </w:p>
        </w:tc>
      </w:tr>
      <w:tr w:rsidR="00241C70" w:rsidRPr="008078CB" w14:paraId="427EFFBB"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17" w:name="Tubal_Ligation"/>
            <w:r w:rsidRPr="008078CB">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7FDB261" w:rsidR="002C2DDA" w:rsidRPr="008078CB" w:rsidRDefault="002C2DDA" w:rsidP="002C2DDA">
            <w:pPr>
              <w:pStyle w:val="TableTextCharCharChar1"/>
              <w:numPr>
                <w:ilvl w:val="12"/>
                <w:numId w:val="0"/>
              </w:numPr>
              <w:rPr>
                <w:b/>
              </w:rPr>
            </w:pPr>
            <w:r w:rsidRPr="008078CB">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32C734F0"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AA1D6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18" w:name="Vasectomy"/>
            <w:r w:rsidRPr="008078CB">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4481C80F"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1E226FE3" w:rsidR="00154B9C" w:rsidRPr="008078CB" w:rsidRDefault="00526F0A">
            <w:pPr>
              <w:pStyle w:val="TableTextCharCharChar1"/>
              <w:jc w:val="center"/>
              <w:rPr>
                <w:b/>
                <w:bCs/>
                <w:color w:val="FF0000"/>
              </w:rPr>
            </w:pPr>
            <w:r>
              <w:rPr>
                <w:b/>
                <w:bCs/>
                <w:color w:val="FF0000"/>
              </w:rPr>
              <w:t>2007 ASO CHOICE PLUS PS1 HSA 1</w:t>
            </w:r>
            <w:r w:rsidR="006C49CC">
              <w:rPr>
                <w:b/>
                <w:bCs/>
                <w:color w:val="FF0000"/>
              </w:rPr>
              <w:t>500 DED PLAN</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19" w:name="Diaphragm"/>
            <w:r w:rsidRPr="008078CB">
              <w:rPr>
                <w:b/>
                <w:bCs/>
                <w:color w:val="FF0000"/>
              </w:rPr>
              <w:t>Diaphragm</w:t>
            </w:r>
            <w:bookmarkEnd w:id="119"/>
          </w:p>
          <w:p w14:paraId="427EFFD5" w14:textId="77777777" w:rsidR="00A25AA5" w:rsidRPr="008078CB" w:rsidRDefault="00A25AA5">
            <w:pPr>
              <w:pStyle w:val="TableTextCharCharChar1"/>
              <w:rPr>
                <w:b/>
                <w:bCs/>
                <w:color w:val="FF0000"/>
              </w:rPr>
            </w:pPr>
          </w:p>
          <w:p w14:paraId="427EFFD6" w14:textId="55DA2C91"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05DAE5FF" w:rsidR="0074269F" w:rsidRPr="008078CB" w:rsidRDefault="0074269F" w:rsidP="0074269F">
            <w:pPr>
              <w:pStyle w:val="TableTextCharCharChar1"/>
              <w:rPr>
                <w:b/>
                <w:color w:val="FF00FF"/>
              </w:rPr>
            </w:pPr>
            <w:r w:rsidRPr="008078CB">
              <w:rPr>
                <w:color w:val="FF0000"/>
              </w:rPr>
              <w:t xml:space="preserve">Female contraceptive services, supplies and voluntary sterilization are </w:t>
            </w:r>
            <w:r w:rsidRPr="008078CB">
              <w:rPr>
                <w:color w:val="FF0000"/>
              </w:rPr>
              <w:lastRenderedPageBreak/>
              <w:t>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55EA6581"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lastRenderedPageBreak/>
              <w:t xml:space="preserve">100% </w:t>
            </w:r>
            <w:r w:rsidRPr="008078CB">
              <w:rPr>
                <w:bCs/>
                <w:color w:val="FF0000"/>
              </w:rPr>
              <w:t>of eligible expenses.</w:t>
            </w:r>
            <w:r w:rsidR="0074269F" w:rsidRPr="008078CB">
              <w:rPr>
                <w:bCs/>
                <w:color w:val="FF0000"/>
              </w:rPr>
              <w:t xml:space="preserve"> </w:t>
            </w:r>
          </w:p>
          <w:p w14:paraId="427EFFE7"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734D7F8C" w:rsidR="00154B9C" w:rsidRPr="008078CB" w:rsidRDefault="002C501A">
            <w:pPr>
              <w:pStyle w:val="TableTextCharCharChar1"/>
              <w:rPr>
                <w:color w:val="FF0000"/>
              </w:rPr>
            </w:pPr>
            <w:r>
              <w:rPr>
                <w:b/>
                <w:color w:val="0000FF"/>
              </w:rPr>
              <w:t>6</w:t>
            </w:r>
            <w:r w:rsidR="00540808">
              <w:rPr>
                <w:b/>
                <w:color w:val="0000FF"/>
              </w:rPr>
              <w:t>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27207B4F"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0" w:name="Depo_Provera"/>
            <w:r w:rsidRPr="008078CB">
              <w:rPr>
                <w:b/>
                <w:bCs/>
                <w:color w:val="FF0000"/>
              </w:rPr>
              <w:t>Depo Provera</w:t>
            </w:r>
            <w:bookmarkEnd w:id="120"/>
          </w:p>
          <w:p w14:paraId="427EFFF2" w14:textId="77777777" w:rsidR="0074269F" w:rsidRPr="008078CB" w:rsidRDefault="0074269F">
            <w:pPr>
              <w:pStyle w:val="TableTextCharCharChar1"/>
              <w:rPr>
                <w:b/>
                <w:bCs/>
                <w:color w:val="FF0000"/>
              </w:rPr>
            </w:pPr>
          </w:p>
          <w:p w14:paraId="427EFFF4" w14:textId="4CB22572"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379AED87"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F0002"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68EC2D76" w:rsidR="00154B9C" w:rsidRPr="008078CB" w:rsidRDefault="002C501A">
            <w:pPr>
              <w:pStyle w:val="TableTextCharCharChar1"/>
              <w:rPr>
                <w:color w:val="FF0000"/>
              </w:rPr>
            </w:pPr>
            <w:r>
              <w:rPr>
                <w:b/>
                <w:color w:val="0000FF"/>
              </w:rPr>
              <w:t>6</w:t>
            </w:r>
            <w:r w:rsidR="00540808">
              <w:rPr>
                <w:b/>
                <w:color w:val="0000FF"/>
              </w:rPr>
              <w:t>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7" w14:textId="77777777" w:rsidR="005200FC" w:rsidRPr="008078CB" w:rsidRDefault="005200FC">
            <w:pPr>
              <w:pStyle w:val="TableTextCharCharChar1"/>
              <w:rPr>
                <w:color w:val="FF0000"/>
              </w:rPr>
            </w:pPr>
          </w:p>
          <w:p w14:paraId="427F000A" w14:textId="4979AC9D"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1" w:name="IUD"/>
            <w:r w:rsidRPr="008078CB">
              <w:rPr>
                <w:b/>
                <w:bCs/>
                <w:color w:val="FF0000"/>
              </w:rPr>
              <w:t>IUD</w:t>
            </w:r>
            <w:bookmarkEnd w:id="121"/>
          </w:p>
          <w:p w14:paraId="427F000D" w14:textId="77777777" w:rsidR="00A25AA5" w:rsidRPr="008078CB" w:rsidRDefault="00A25AA5">
            <w:pPr>
              <w:pStyle w:val="TableTextCharCharChar1"/>
              <w:rPr>
                <w:b/>
                <w:bCs/>
                <w:color w:val="FF0000"/>
              </w:rPr>
            </w:pPr>
          </w:p>
          <w:p w14:paraId="427F000E" w14:textId="226E23AE"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69378735"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02645ECD" w:rsidR="00573C7E" w:rsidRPr="008078CB" w:rsidRDefault="00573C7E" w:rsidP="003643E7">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08FD7948" w:rsidR="008E6031" w:rsidRPr="008078CB" w:rsidRDefault="002C501A">
            <w:pPr>
              <w:pStyle w:val="TableTextCharCharChar1"/>
              <w:rPr>
                <w:color w:val="FF0000"/>
              </w:rPr>
            </w:pPr>
            <w:r>
              <w:rPr>
                <w:b/>
                <w:color w:val="0000FF"/>
              </w:rPr>
              <w:t>6</w:t>
            </w:r>
            <w:r w:rsidR="00540808">
              <w:rPr>
                <w:b/>
                <w:color w:val="0000FF"/>
              </w:rPr>
              <w:t>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384CD697"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w:t>
      </w:r>
      <w:proofErr w:type="spellStart"/>
      <w:r w:rsidRPr="008078CB">
        <w:t>Special_Services</w:t>
      </w:r>
      <w:proofErr w:type="spellEnd"/>
      <w:r w:rsidRPr="008078CB">
        <w:t>--&gt;</w:t>
      </w:r>
    </w:p>
    <w:p w14:paraId="208C280E" w14:textId="77777777" w:rsidR="001968B2" w:rsidRDefault="001968B2" w:rsidP="00A8344D"/>
    <w:p w14:paraId="01582A3F"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E596E28" w14:textId="77777777" w:rsidR="001968B2" w:rsidRPr="00E61FEE" w:rsidRDefault="001968B2" w:rsidP="001968B2">
      <w:pPr>
        <w:pStyle w:val="iBAAGStandardText"/>
        <w:rPr>
          <w:rFonts w:ascii="Times New Roman" w:hAnsi="Times New Roman" w:cs="Times New Roman"/>
          <w:i/>
        </w:rPr>
      </w:pPr>
    </w:p>
    <w:p w14:paraId="3BE9546A" w14:textId="7BD2272F" w:rsidR="001968B2" w:rsidRPr="008078CB" w:rsidRDefault="001968B2" w:rsidP="001968B2">
      <w:r w:rsidRPr="00E61FEE">
        <w:rPr>
          <w:i/>
          <w:iCs/>
          <w:sz w:val="24"/>
          <w:szCs w:val="24"/>
        </w:rPr>
        <w:t xml:space="preserve">Providers, this summary is for members, to review the terms of your participation agreement, please </w:t>
      </w:r>
      <w:r w:rsidRPr="003C7E96">
        <w:rPr>
          <w:i/>
          <w:iCs/>
          <w:sz w:val="24"/>
          <w:szCs w:val="24"/>
        </w:rPr>
        <w:t xml:space="preserve">visit </w:t>
      </w:r>
      <w:hyperlink r:id="rId29" w:history="1">
        <w:r w:rsidR="003C7E96" w:rsidRPr="00DB6148">
          <w:rPr>
            <w:rStyle w:val="Hyperlink"/>
            <w:i/>
            <w:iCs/>
          </w:rPr>
          <w:t>uhcprovider.com</w:t>
        </w:r>
      </w:hyperlink>
    </w:p>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2" w:name="Special_Services"/>
      <w:r w:rsidRPr="008078CB">
        <w:rPr>
          <w:b/>
          <w:bCs/>
          <w:color w:val="0000FF"/>
          <w:sz w:val="28"/>
        </w:rPr>
        <w:t>SPECIAL SERVICES</w:t>
      </w:r>
    </w:p>
    <w:bookmarkEnd w:id="122"/>
    <w:p w14:paraId="427F002C" w14:textId="77777777" w:rsidR="00154B9C" w:rsidRPr="008078CB"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64"/>
        <w:gridCol w:w="3503"/>
        <w:gridCol w:w="2843"/>
      </w:tblGrid>
      <w:tr w:rsidR="00CE309F" w:rsidRPr="008078CB" w14:paraId="427F0032" w14:textId="77777777" w:rsidTr="000E16E2">
        <w:tc>
          <w:tcPr>
            <w:tcW w:w="2564"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3503" w:type="dxa"/>
            <w:tcBorders>
              <w:top w:val="single" w:sz="6" w:space="0" w:color="auto"/>
              <w:left w:val="single" w:sz="6" w:space="0" w:color="auto"/>
              <w:bottom w:val="single" w:sz="6" w:space="0" w:color="auto"/>
              <w:right w:val="single" w:sz="6" w:space="0" w:color="auto"/>
            </w:tcBorders>
            <w:shd w:val="clear" w:color="auto" w:fill="808080"/>
          </w:tcPr>
          <w:p w14:paraId="427F002E" w14:textId="7154DE3A"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500 DED PLAN</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843" w:type="dxa"/>
            <w:tcBorders>
              <w:top w:val="single" w:sz="6" w:space="0" w:color="auto"/>
              <w:left w:val="single" w:sz="6" w:space="0" w:color="auto"/>
              <w:bottom w:val="single" w:sz="6" w:space="0" w:color="auto"/>
              <w:right w:val="single" w:sz="6" w:space="0" w:color="auto"/>
            </w:tcBorders>
            <w:shd w:val="clear" w:color="auto" w:fill="808080"/>
          </w:tcPr>
          <w:p w14:paraId="427F0030" w14:textId="4CF8405A" w:rsidR="00154B9C" w:rsidRPr="008078CB" w:rsidRDefault="00526F0A">
            <w:pPr>
              <w:pStyle w:val="TableTextCharCharChar1"/>
              <w:jc w:val="center"/>
              <w:rPr>
                <w:b/>
                <w:bCs/>
                <w:color w:val="000000"/>
              </w:rPr>
            </w:pPr>
            <w:r>
              <w:rPr>
                <w:b/>
                <w:bCs/>
                <w:color w:val="000000"/>
              </w:rPr>
              <w:t>2007 ASO CHOICE PLUS PS1 HSA 1</w:t>
            </w:r>
            <w:r w:rsidR="006C49CC">
              <w:rPr>
                <w:b/>
                <w:bCs/>
                <w:color w:val="000000"/>
              </w:rPr>
              <w:t>500 DED PLAN</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rsidP="00EB177D">
            <w:pPr>
              <w:pStyle w:val="TableTextChar"/>
              <w:numPr>
                <w:ilvl w:val="12"/>
                <w:numId w:val="0"/>
              </w:numPr>
              <w:rPr>
                <w:b/>
              </w:rPr>
            </w:pPr>
            <w:bookmarkStart w:id="123" w:name="Acupuncture_Services"/>
            <w:r w:rsidRPr="008078CB">
              <w:rPr>
                <w:b/>
              </w:rPr>
              <w:t>Acupuncture Services</w:t>
            </w:r>
          </w:p>
          <w:bookmarkEnd w:id="123"/>
          <w:p w14:paraId="427F0036" w14:textId="77777777" w:rsidR="009D6CE0" w:rsidRPr="008078CB" w:rsidRDefault="009D6CE0" w:rsidP="00EB177D">
            <w:pPr>
              <w:pStyle w:val="TableTextChar"/>
              <w:numPr>
                <w:ilvl w:val="12"/>
                <w:numId w:val="0"/>
              </w:numPr>
              <w:rPr>
                <w:b/>
                <w:color w:val="FF00FF"/>
              </w:rPr>
            </w:pPr>
          </w:p>
          <w:p w14:paraId="427F0037" w14:textId="00D17CB9" w:rsidR="00916680" w:rsidRPr="008078CB" w:rsidRDefault="00916680" w:rsidP="00EB177D">
            <w:pPr>
              <w:pStyle w:val="TableTextChar"/>
              <w:numPr>
                <w:ilvl w:val="12"/>
                <w:numId w:val="0"/>
              </w:numPr>
              <w:rPr>
                <w:b/>
                <w:color w:val="FF00FF"/>
              </w:rPr>
            </w:pPr>
          </w:p>
          <w:p w14:paraId="427F0038" w14:textId="5F3E0047" w:rsidR="00916680" w:rsidRPr="008078CB" w:rsidRDefault="00916680" w:rsidP="00EB177D">
            <w:pPr>
              <w:pStyle w:val="TableTextChar"/>
              <w:numPr>
                <w:ilvl w:val="12"/>
                <w:numId w:val="0"/>
              </w:numPr>
              <w:rPr>
                <w:bCs/>
              </w:rPr>
            </w:pPr>
            <w:r w:rsidRPr="008078CB">
              <w:rPr>
                <w:bCs/>
              </w:rPr>
              <w:t xml:space="preserve">Acupuncture services when the following </w:t>
            </w:r>
            <w:r w:rsidR="00E31B5C" w:rsidRPr="008078CB">
              <w:rPr>
                <w:bCs/>
              </w:rPr>
              <w:t>is</w:t>
            </w:r>
            <w:r w:rsidRPr="008078CB">
              <w:rPr>
                <w:bCs/>
              </w:rPr>
              <w:t xml:space="preserve"> true:</w:t>
            </w:r>
          </w:p>
          <w:p w14:paraId="427F0039" w14:textId="77777777" w:rsidR="00916680" w:rsidRPr="008078CB" w:rsidRDefault="00916680" w:rsidP="00916680">
            <w:pPr>
              <w:pStyle w:val="TableTextChar"/>
              <w:ind w:left="288" w:hanging="288"/>
              <w:rPr>
                <w:bCs/>
              </w:rPr>
            </w:pPr>
            <w:r w:rsidRPr="008078CB">
              <w:rPr>
                <w:color w:val="000000"/>
              </w:rPr>
              <w:t xml:space="preserve">●   </w:t>
            </w:r>
            <w:r w:rsidRPr="008078CB">
              <w:rPr>
                <w:bCs/>
              </w:rPr>
              <w:t xml:space="preserve">The service is performed </w:t>
            </w:r>
            <w:r w:rsidRPr="008078CB">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8078CB" w:rsidRDefault="00916680" w:rsidP="00EB177D">
            <w:pPr>
              <w:pStyle w:val="TableTextChar"/>
              <w:numPr>
                <w:ilvl w:val="12"/>
                <w:numId w:val="0"/>
              </w:numPr>
              <w:ind w:left="298" w:hanging="9"/>
              <w:rPr>
                <w:color w:val="000000"/>
              </w:rPr>
            </w:pPr>
            <w:r w:rsidRPr="008078CB">
              <w:rPr>
                <w:color w:val="000000"/>
              </w:rPr>
              <w:t>●   Doctor of Medicine;</w:t>
            </w:r>
          </w:p>
          <w:p w14:paraId="427F003B" w14:textId="77777777" w:rsidR="00916680" w:rsidRPr="008078CB" w:rsidRDefault="00916680" w:rsidP="00EB177D">
            <w:pPr>
              <w:pStyle w:val="TableTextChar"/>
              <w:numPr>
                <w:ilvl w:val="12"/>
                <w:numId w:val="0"/>
              </w:numPr>
              <w:ind w:left="289"/>
              <w:rPr>
                <w:color w:val="000000"/>
              </w:rPr>
            </w:pPr>
            <w:r w:rsidRPr="008078CB">
              <w:rPr>
                <w:color w:val="000000"/>
              </w:rPr>
              <w:t>●   Doctor of Osteopathy;</w:t>
            </w:r>
          </w:p>
          <w:p w14:paraId="427F003C" w14:textId="77777777" w:rsidR="00916680" w:rsidRPr="008078CB" w:rsidRDefault="00916680" w:rsidP="00EB177D">
            <w:pPr>
              <w:pStyle w:val="TableTextChar"/>
              <w:numPr>
                <w:ilvl w:val="12"/>
                <w:numId w:val="0"/>
              </w:numPr>
              <w:ind w:left="289"/>
              <w:rPr>
                <w:color w:val="000000"/>
              </w:rPr>
            </w:pPr>
            <w:r w:rsidRPr="008078CB">
              <w:rPr>
                <w:color w:val="000000"/>
              </w:rPr>
              <w:t>●   Chiropractor; or</w:t>
            </w:r>
          </w:p>
          <w:p w14:paraId="427F003D" w14:textId="77777777" w:rsidR="00916680" w:rsidRPr="008078CB" w:rsidRDefault="00916680" w:rsidP="00EB177D">
            <w:pPr>
              <w:pStyle w:val="TableTextChar"/>
              <w:ind w:left="288"/>
              <w:rPr>
                <w:b/>
              </w:rPr>
            </w:pPr>
            <w:r w:rsidRPr="008078CB">
              <w:rPr>
                <w:color w:val="000000"/>
              </w:rPr>
              <w:t xml:space="preserve">●   </w:t>
            </w:r>
            <w:r w:rsidRPr="008078CB">
              <w:t>Acupuncturist.</w:t>
            </w:r>
          </w:p>
          <w:p w14:paraId="427F003E" w14:textId="77777777" w:rsidR="00916680" w:rsidRPr="008078CB" w:rsidRDefault="00916680" w:rsidP="00EB177D">
            <w:pPr>
              <w:pStyle w:val="TableTextChar"/>
              <w:rPr>
                <w:b/>
              </w:rPr>
            </w:pPr>
          </w:p>
          <w:p w14:paraId="427F0042" w14:textId="5A4C7C37" w:rsidR="00916680" w:rsidRPr="008078CB" w:rsidRDefault="005C4AEE" w:rsidP="003D09B9">
            <w:pPr>
              <w:pStyle w:val="TableTextChar"/>
              <w:rPr>
                <w:bCs/>
              </w:rPr>
            </w:pPr>
            <w:r w:rsidRPr="003D09B9">
              <w:t xml:space="preserve">Benefits are covered for pain therapy and nausea </w:t>
            </w:r>
          </w:p>
          <w:p w14:paraId="427F0043" w14:textId="77777777" w:rsidR="00916680" w:rsidRPr="008078CB" w:rsidRDefault="00916680" w:rsidP="00EB177D">
            <w:pPr>
              <w:pStyle w:val="TableTextChar"/>
              <w:rPr>
                <w:b/>
              </w:rPr>
            </w:pPr>
          </w:p>
          <w:p w14:paraId="427F0044" w14:textId="77777777" w:rsidR="00916680" w:rsidRPr="008078CB" w:rsidRDefault="00916680" w:rsidP="00EB177D">
            <w:pPr>
              <w:pStyle w:val="TableTextChar"/>
              <w:numPr>
                <w:ilvl w:val="12"/>
                <w:numId w:val="0"/>
              </w:numPr>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050" w14:textId="246D1CEE" w:rsidR="00773BB9" w:rsidRPr="008078CB" w:rsidRDefault="00EF55CD" w:rsidP="00773BB9">
            <w:pPr>
              <w:pStyle w:val="TableTextCharCharChar1"/>
              <w:numPr>
                <w:ilvl w:val="12"/>
                <w:numId w:val="0"/>
              </w:numPr>
              <w:rPr>
                <w:bCs/>
                <w:color w:val="0000FF"/>
              </w:rPr>
            </w:pPr>
            <w:r>
              <w:rPr>
                <w:b/>
                <w:color w:val="0000FF"/>
              </w:rPr>
              <w:lastRenderedPageBreak/>
              <w:t>80</w:t>
            </w:r>
            <w:r w:rsidR="00540808">
              <w:rPr>
                <w:b/>
                <w:color w:val="0000FF"/>
              </w:rPr>
              <w:t>%</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51" w14:textId="77777777" w:rsidR="00916680" w:rsidRPr="008078CB" w:rsidRDefault="00916680" w:rsidP="00E60F08">
            <w:pPr>
              <w:pStyle w:val="TableTextCharCharChar1"/>
              <w:numPr>
                <w:ilvl w:val="12"/>
                <w:numId w:val="0"/>
              </w:numPr>
              <w:rPr>
                <w:b/>
                <w:color w:val="000000"/>
              </w:rPr>
            </w:pPr>
          </w:p>
          <w:p w14:paraId="427F0055" w14:textId="77777777" w:rsidR="00916680" w:rsidRPr="008078CB" w:rsidRDefault="00916680">
            <w:pPr>
              <w:pStyle w:val="TableTextCharCharChar1"/>
              <w:numPr>
                <w:ilvl w:val="12"/>
                <w:numId w:val="0"/>
              </w:numPr>
            </w:pPr>
          </w:p>
          <w:p w14:paraId="427F0056" w14:textId="77777777" w:rsidR="00916680" w:rsidRPr="008078CB" w:rsidRDefault="00916680">
            <w:pPr>
              <w:pStyle w:val="TableTextCharCharChar1"/>
              <w:numPr>
                <w:ilvl w:val="12"/>
                <w:numId w:val="0"/>
              </w:numPr>
              <w:jc w:val="center"/>
              <w:rPr>
                <w:bCs/>
                <w:color w:val="FF00FF"/>
              </w:rPr>
            </w:pPr>
          </w:p>
          <w:p w14:paraId="427F0057" w14:textId="77777777" w:rsidR="00916680" w:rsidRPr="008078CB" w:rsidRDefault="00916680">
            <w:pPr>
              <w:pStyle w:val="TableTextCharCharChar1"/>
              <w:numPr>
                <w:ilvl w:val="12"/>
                <w:numId w:val="0"/>
              </w:numPr>
              <w:rPr>
                <w:b/>
                <w:color w:val="0000FF"/>
              </w:rPr>
            </w:pPr>
          </w:p>
          <w:p w14:paraId="427F0059" w14:textId="70E3B5A9" w:rsidR="00916680" w:rsidRPr="008078CB" w:rsidRDefault="00916680">
            <w:pPr>
              <w:pStyle w:val="TableTextCharCharChar1"/>
              <w:numPr>
                <w:ilvl w:val="12"/>
                <w:numId w:val="0"/>
              </w:numPr>
              <w:rPr>
                <w:color w:val="000000"/>
              </w:rPr>
            </w:pPr>
            <w:r w:rsidRPr="008078CB">
              <w:rPr>
                <w:color w:val="000000"/>
              </w:rPr>
              <w:t xml:space="preserve">Any combination of Network and Non-Network Benefits is limited to </w:t>
            </w:r>
            <w:r w:rsidR="009770C8" w:rsidRPr="00BF07D0">
              <w:rPr>
                <w:b/>
                <w:color w:val="0000FF"/>
              </w:rPr>
              <w:t>12</w:t>
            </w:r>
            <w:r w:rsidRPr="00BF07D0">
              <w:rPr>
                <w:b/>
                <w:color w:val="000000"/>
              </w:rPr>
              <w:t xml:space="preserve"> </w:t>
            </w:r>
            <w:r w:rsidR="000474F1" w:rsidRPr="008078CB">
              <w:rPr>
                <w:color w:val="000000"/>
              </w:rPr>
              <w:t>treatments</w:t>
            </w:r>
            <w:r w:rsidRPr="008078CB">
              <w:rPr>
                <w:color w:val="000000"/>
              </w:rPr>
              <w:t xml:space="preserve"> per </w:t>
            </w:r>
            <w:r w:rsidR="00F858D5">
              <w:rPr>
                <w:bCs/>
              </w:rPr>
              <w:t>Calendar</w:t>
            </w:r>
            <w:r w:rsidRPr="008078CB">
              <w:rPr>
                <w:bCs/>
                <w:color w:val="000000"/>
              </w:rPr>
              <w:t xml:space="preserve"> year.</w:t>
            </w:r>
          </w:p>
          <w:p w14:paraId="427F005D" w14:textId="70E9ECC3" w:rsidR="00916680" w:rsidRPr="00F052D9" w:rsidRDefault="00F052D9" w:rsidP="003D3B68">
            <w:pPr>
              <w:pStyle w:val="TableTextCharCharChar1"/>
              <w:numPr>
                <w:ilvl w:val="12"/>
                <w:numId w:val="0"/>
              </w:numPr>
            </w:pPr>
            <w:r w:rsidRPr="003D3B68">
              <w:rPr>
                <w:rStyle w:val="wdColorPinkBoldItalic"/>
                <w:b w:val="0"/>
                <w:i w:val="0"/>
                <w:color w:val="auto"/>
              </w:rPr>
              <w:t>Maximum applies to needle therapy only.</w:t>
            </w:r>
            <w:r w:rsidRPr="003D3B68" w:rsidDel="009770C8">
              <w:rPr>
                <w:rStyle w:val="wdColorPinkBoldItalic"/>
                <w:b w:val="0"/>
                <w:i w:val="0"/>
                <w:color w:val="auto"/>
              </w:rPr>
              <w:t xml:space="preserve"> </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066" w14:textId="6A936C19" w:rsidR="00773BB9" w:rsidRPr="008078CB" w:rsidRDefault="002C501A" w:rsidP="00773BB9">
            <w:pPr>
              <w:pStyle w:val="TableTextCharCharChar1"/>
              <w:numPr>
                <w:ilvl w:val="12"/>
                <w:numId w:val="0"/>
              </w:numPr>
              <w:rPr>
                <w:bCs/>
                <w:color w:val="0000FF"/>
              </w:rPr>
            </w:pPr>
            <w:r>
              <w:rPr>
                <w:b/>
                <w:color w:val="0000FF"/>
              </w:rPr>
              <w:lastRenderedPageBreak/>
              <w:t>6</w:t>
            </w:r>
            <w:r w:rsidR="00540808">
              <w:rPr>
                <w:b/>
                <w:color w:val="0000FF"/>
              </w:rPr>
              <w:t>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lastRenderedPageBreak/>
              <w:t>deductible</w:t>
            </w:r>
            <w:r w:rsidR="00773BB9" w:rsidRPr="008078CB">
              <w:rPr>
                <w:bCs/>
                <w:color w:val="0000FF"/>
              </w:rPr>
              <w:t>.</w:t>
            </w:r>
          </w:p>
          <w:p w14:paraId="427F0067" w14:textId="77777777" w:rsidR="00916680" w:rsidRPr="008078CB" w:rsidRDefault="00916680">
            <w:pPr>
              <w:pStyle w:val="--"/>
              <w:numPr>
                <w:ilvl w:val="12"/>
                <w:numId w:val="0"/>
              </w:numPr>
              <w:rPr>
                <w:b/>
                <w:color w:val="FF00FF"/>
                <w:sz w:val="24"/>
              </w:rPr>
            </w:pPr>
          </w:p>
          <w:p w14:paraId="6612F866" w14:textId="77777777" w:rsidR="009770C8" w:rsidRDefault="009770C8" w:rsidP="002B6C6E">
            <w:pPr>
              <w:pStyle w:val="TableTextCharCharChar1"/>
              <w:numPr>
                <w:ilvl w:val="12"/>
                <w:numId w:val="0"/>
              </w:numPr>
              <w:rPr>
                <w:color w:val="000000"/>
              </w:rPr>
            </w:pPr>
          </w:p>
          <w:p w14:paraId="00D04AAC" w14:textId="77777777" w:rsidR="009770C8" w:rsidRDefault="009770C8" w:rsidP="002B6C6E">
            <w:pPr>
              <w:pStyle w:val="TableTextCharCharChar1"/>
              <w:numPr>
                <w:ilvl w:val="12"/>
                <w:numId w:val="0"/>
              </w:numPr>
              <w:rPr>
                <w:color w:val="000000"/>
              </w:rPr>
            </w:pPr>
          </w:p>
          <w:p w14:paraId="51CD499A" w14:textId="77777777" w:rsidR="009770C8" w:rsidRDefault="009770C8" w:rsidP="002B6C6E">
            <w:pPr>
              <w:pStyle w:val="TableTextCharCharChar1"/>
              <w:numPr>
                <w:ilvl w:val="12"/>
                <w:numId w:val="0"/>
              </w:numPr>
              <w:rPr>
                <w:color w:val="000000"/>
              </w:rPr>
            </w:pPr>
          </w:p>
          <w:p w14:paraId="1D89F6EB" w14:textId="2D623E68" w:rsidR="002B6C6E" w:rsidRPr="008078CB" w:rsidRDefault="002B6C6E" w:rsidP="002B6C6E">
            <w:pPr>
              <w:pStyle w:val="TableTextCharCharChar1"/>
              <w:numPr>
                <w:ilvl w:val="12"/>
                <w:numId w:val="0"/>
              </w:numPr>
              <w:rPr>
                <w:color w:val="000000"/>
              </w:rPr>
            </w:pPr>
            <w:r w:rsidRPr="008078CB">
              <w:rPr>
                <w:color w:val="000000"/>
              </w:rPr>
              <w:t xml:space="preserve">Any combination of Network and Non-Network Benefits is limited to </w:t>
            </w:r>
            <w:r w:rsidR="009770C8" w:rsidRPr="00BF07D0">
              <w:rPr>
                <w:b/>
                <w:color w:val="0000FF"/>
              </w:rPr>
              <w:t>12</w:t>
            </w:r>
            <w:r w:rsidR="009770C8" w:rsidRPr="003D3B68">
              <w:rPr>
                <w:color w:val="0000FF"/>
              </w:rPr>
              <w:t xml:space="preserve"> </w:t>
            </w:r>
            <w:r w:rsidRPr="008078CB">
              <w:rPr>
                <w:color w:val="000000"/>
              </w:rPr>
              <w:t xml:space="preserve">treatments per </w:t>
            </w:r>
            <w:r w:rsidR="00F858D5">
              <w:rPr>
                <w:bCs/>
              </w:rPr>
              <w:t>Calendar</w:t>
            </w:r>
            <w:r w:rsidRPr="008078CB">
              <w:rPr>
                <w:bCs/>
                <w:color w:val="000000"/>
              </w:rPr>
              <w:t xml:space="preserve"> year.</w:t>
            </w:r>
          </w:p>
          <w:p w14:paraId="427F006B" w14:textId="61ED2DA8" w:rsidR="00916680" w:rsidRPr="008078CB" w:rsidRDefault="00F052D9">
            <w:pPr>
              <w:pStyle w:val="TableTextCharCharChar1"/>
              <w:numPr>
                <w:ilvl w:val="12"/>
                <w:numId w:val="0"/>
              </w:numPr>
              <w:rPr>
                <w:b/>
                <w:color w:val="000000"/>
              </w:rPr>
            </w:pPr>
            <w:r w:rsidRPr="0092300F">
              <w:rPr>
                <w:rStyle w:val="wdColorPinkBoldItalic"/>
                <w:b w:val="0"/>
                <w:i w:val="0"/>
                <w:color w:val="auto"/>
              </w:rPr>
              <w:t>Maximum applies to needle therapy only.</w:t>
            </w:r>
          </w:p>
        </w:tc>
      </w:tr>
      <w:tr w:rsidR="00CE309F" w:rsidRPr="008078CB" w14:paraId="427F008A"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3D09B9" w:rsidRDefault="00154B9C">
            <w:pPr>
              <w:pStyle w:val="TableTextCharCharChar1"/>
              <w:numPr>
                <w:ilvl w:val="12"/>
                <w:numId w:val="0"/>
              </w:numPr>
              <w:rPr>
                <w:b/>
                <w:szCs w:val="24"/>
              </w:rPr>
            </w:pPr>
            <w:bookmarkStart w:id="124" w:name="Allergy_Care"/>
            <w:r w:rsidRPr="003D09B9">
              <w:rPr>
                <w:b/>
                <w:szCs w:val="24"/>
              </w:rPr>
              <w:lastRenderedPageBreak/>
              <w:t>Allergy Care</w:t>
            </w:r>
            <w:bookmarkEnd w:id="124"/>
          </w:p>
          <w:p w14:paraId="427F006E" w14:textId="77777777" w:rsidR="00D96454" w:rsidRPr="003D09B9" w:rsidRDefault="00D96454">
            <w:pPr>
              <w:pStyle w:val="TableTextCharCharChar1"/>
              <w:numPr>
                <w:ilvl w:val="12"/>
                <w:numId w:val="0"/>
              </w:numPr>
              <w:rPr>
                <w:b/>
                <w:szCs w:val="24"/>
              </w:rPr>
            </w:pPr>
          </w:p>
          <w:p w14:paraId="0D2251D7" w14:textId="77777777" w:rsidR="0019058C" w:rsidRPr="003D09B9" w:rsidRDefault="0019058C" w:rsidP="0019058C">
            <w:pPr>
              <w:numPr>
                <w:ilvl w:val="12"/>
                <w:numId w:val="0"/>
              </w:numPr>
              <w:rPr>
                <w:sz w:val="24"/>
                <w:szCs w:val="24"/>
              </w:rPr>
            </w:pPr>
            <w:r w:rsidRPr="003D09B9">
              <w:rPr>
                <w:sz w:val="24"/>
                <w:szCs w:val="24"/>
              </w:rPr>
              <w:t xml:space="preserve">Benefits for testing are described under </w:t>
            </w:r>
            <w:r w:rsidRPr="003D09B9">
              <w:rPr>
                <w:i/>
                <w:sz w:val="24"/>
                <w:szCs w:val="24"/>
              </w:rPr>
              <w:t>Lab, X-Ray and Diagnostics - Outpatient</w:t>
            </w:r>
            <w:r w:rsidRPr="003D09B9">
              <w:rPr>
                <w:sz w:val="24"/>
                <w:szCs w:val="24"/>
              </w:rPr>
              <w:t>.</w:t>
            </w:r>
          </w:p>
          <w:p w14:paraId="427F006F" w14:textId="1796D50D" w:rsidR="00154B9C" w:rsidRPr="008078CB" w:rsidRDefault="00154B9C">
            <w:pPr>
              <w:pStyle w:val="TableTextCharCharChar1"/>
              <w:numPr>
                <w:ilvl w:val="12"/>
                <w:numId w:val="0"/>
              </w:numPr>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1DE7B92A" w14:textId="5CF44F2B" w:rsidR="008276AD" w:rsidRPr="00CC53C1" w:rsidRDefault="008276AD" w:rsidP="008276AD">
            <w:pPr>
              <w:pStyle w:val="TableTextCharCharChar1"/>
              <w:numPr>
                <w:ilvl w:val="12"/>
                <w:numId w:val="0"/>
              </w:numPr>
              <w:rPr>
                <w:b/>
                <w:bCs/>
                <w:color w:val="800080"/>
                <w:szCs w:val="24"/>
              </w:rPr>
            </w:pPr>
            <w:r>
              <w:rPr>
                <w:b/>
                <w:color w:val="0000FF"/>
                <w:szCs w:val="24"/>
              </w:rPr>
              <w:t>80%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 xml:space="preserve">after satisfying </w:t>
            </w:r>
            <w:r w:rsidRPr="00CC53C1">
              <w:rPr>
                <w:color w:val="000000"/>
                <w:szCs w:val="24"/>
              </w:rPr>
              <w:t xml:space="preserve">the </w:t>
            </w:r>
            <w:r w:rsidRPr="00CC53C1">
              <w:rPr>
                <w:szCs w:val="24"/>
              </w:rPr>
              <w:t>deductible</w:t>
            </w:r>
            <w:r w:rsidRPr="00CC53C1">
              <w:rPr>
                <w:bCs/>
                <w:color w:val="000000"/>
                <w:szCs w:val="24"/>
              </w:rPr>
              <w:t>.</w:t>
            </w:r>
            <w:r w:rsidRPr="00CC53C1">
              <w:rPr>
                <w:b/>
                <w:bCs/>
                <w:color w:val="800080"/>
                <w:szCs w:val="24"/>
              </w:rPr>
              <w:t xml:space="preserve"> </w:t>
            </w:r>
          </w:p>
          <w:p w14:paraId="6C0FF58F" w14:textId="58371118" w:rsidR="003C7E96" w:rsidRPr="008078CB" w:rsidRDefault="00EF55CD" w:rsidP="003C7E96">
            <w:pPr>
              <w:pStyle w:val="TableTextCharCharChar1"/>
              <w:numPr>
                <w:ilvl w:val="12"/>
                <w:numId w:val="0"/>
              </w:numPr>
              <w:rPr>
                <w:b/>
                <w:color w:val="FF0000"/>
                <w:szCs w:val="24"/>
              </w:rPr>
            </w:pPr>
            <w:r>
              <w:rPr>
                <w:b/>
                <w:color w:val="0000FF"/>
                <w:szCs w:val="24"/>
              </w:rPr>
              <w:t>80</w:t>
            </w:r>
            <w:r w:rsidR="003C7E96" w:rsidRPr="008078CB">
              <w:rPr>
                <w:b/>
                <w:szCs w:val="24"/>
              </w:rPr>
              <w:t xml:space="preserve"> </w:t>
            </w:r>
          </w:p>
          <w:p w14:paraId="427F007F" w14:textId="77777777" w:rsidR="00154B9C" w:rsidRPr="008078CB" w:rsidRDefault="00154B9C">
            <w:pPr>
              <w:pStyle w:val="TableTextCharCharChar1"/>
              <w:numPr>
                <w:ilvl w:val="12"/>
                <w:numId w:val="0"/>
              </w:numPr>
              <w:rPr>
                <w:color w:val="0000FF"/>
              </w:rPr>
            </w:pPr>
          </w:p>
          <w:p w14:paraId="427F0083" w14:textId="77777777" w:rsidR="00154B9C" w:rsidRPr="008078CB" w:rsidRDefault="00154B9C" w:rsidP="003D3B68">
            <w:pPr>
              <w:pStyle w:val="TableTextCharCharChar1"/>
              <w:rPr>
                <w:color w:val="0000FF"/>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088" w14:textId="28316B02" w:rsidR="00D96454" w:rsidRPr="008078CB" w:rsidRDefault="002C501A" w:rsidP="00D96454">
            <w:pPr>
              <w:pStyle w:val="TableTextCharCharChar1"/>
              <w:numPr>
                <w:ilvl w:val="12"/>
                <w:numId w:val="0"/>
              </w:numPr>
              <w:rPr>
                <w:b/>
                <w:bCs/>
                <w:color w:val="800080"/>
                <w:szCs w:val="24"/>
              </w:rPr>
            </w:pPr>
            <w:r>
              <w:rPr>
                <w:b/>
                <w:color w:val="0000FF"/>
                <w:szCs w:val="24"/>
              </w:rPr>
              <w:t>6</w:t>
            </w:r>
            <w:r w:rsidR="00540808">
              <w:rPr>
                <w:b/>
                <w:color w:val="0000FF"/>
                <w:szCs w:val="24"/>
              </w:rPr>
              <w:t>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C64659" w:rsidRPr="008078CB" w14:paraId="427F0097"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8078CB" w:rsidRDefault="00800792" w:rsidP="0020478D">
            <w:pPr>
              <w:pStyle w:val="TableText"/>
              <w:rPr>
                <w:b/>
                <w:color w:val="000000"/>
              </w:rPr>
            </w:pPr>
            <w:bookmarkStart w:id="125" w:name="Bariatric_Resource_Services"/>
            <w:r w:rsidRPr="008078CB">
              <w:rPr>
                <w:b/>
                <w:color w:val="000000"/>
              </w:rPr>
              <w:t>Bariatric Resource Services</w:t>
            </w:r>
            <w:bookmarkEnd w:id="125"/>
            <w:r w:rsidR="0020478D" w:rsidRPr="008078CB">
              <w:rPr>
                <w:b/>
                <w:color w:val="000000"/>
              </w:rPr>
              <w:t xml:space="preserve"> </w:t>
            </w:r>
            <w:r w:rsidRPr="008078CB">
              <w:rPr>
                <w:b/>
                <w:color w:val="000000"/>
              </w:rPr>
              <w:t>(BRS)</w:t>
            </w:r>
          </w:p>
          <w:p w14:paraId="427F008C" w14:textId="77777777" w:rsidR="00B8787A" w:rsidRPr="008078CB" w:rsidRDefault="00B8787A" w:rsidP="00505374">
            <w:pPr>
              <w:pStyle w:val="TableText"/>
              <w:rPr>
                <w:b/>
                <w:color w:val="FF00FF"/>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8078CB" w:rsidRDefault="00C64659" w:rsidP="0020478D">
            <w:pPr>
              <w:pStyle w:val="TableText"/>
              <w:rPr>
                <w:color w:val="000000"/>
              </w:rPr>
            </w:pPr>
            <w:r w:rsidRPr="008078CB">
              <w:rPr>
                <w:color w:val="000000"/>
              </w:rPr>
              <w:t>Not Applicable.</w:t>
            </w:r>
          </w:p>
        </w:tc>
      </w:tr>
      <w:tr w:rsidR="004200A5" w:rsidRPr="008078CB" w14:paraId="427F00C3"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rsidP="0020478D">
            <w:pPr>
              <w:pStyle w:val="TableText"/>
              <w:rPr>
                <w:b/>
                <w:color w:val="000000"/>
              </w:rPr>
            </w:pPr>
            <w:bookmarkStart w:id="126" w:name="Breast_Pumps"/>
            <w:r w:rsidRPr="008078CB">
              <w:rPr>
                <w:b/>
                <w:color w:val="000000"/>
              </w:rPr>
              <w:t>Breast Pumps</w:t>
            </w:r>
            <w:bookmarkEnd w:id="126"/>
          </w:p>
          <w:p w14:paraId="427F0099" w14:textId="77777777" w:rsidR="004200A5" w:rsidRPr="008078CB" w:rsidRDefault="004200A5" w:rsidP="004200A5">
            <w:pPr>
              <w:pStyle w:val="TableText"/>
              <w:rPr>
                <w:color w:val="000000"/>
              </w:rPr>
            </w:pPr>
          </w:p>
          <w:p w14:paraId="427F009B" w14:textId="77777777" w:rsidR="004200A5" w:rsidRPr="008078CB" w:rsidRDefault="004200A5" w:rsidP="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rsidP="004200A5">
            <w:pPr>
              <w:pStyle w:val="TableText"/>
              <w:rPr>
                <w:color w:val="000000"/>
              </w:rPr>
            </w:pPr>
          </w:p>
          <w:p w14:paraId="427F009D" w14:textId="77777777" w:rsidR="004200A5" w:rsidRPr="008078CB" w:rsidRDefault="004200A5" w:rsidP="004200A5">
            <w:pPr>
              <w:pStyle w:val="TableText"/>
              <w:rPr>
                <w:color w:val="000000"/>
              </w:rPr>
            </w:pPr>
            <w:r w:rsidRPr="008078CB">
              <w:rPr>
                <w:color w:val="000000"/>
              </w:rPr>
              <w:t xml:space="preserve">Benefits are only </w:t>
            </w:r>
            <w:r w:rsidRPr="008078CB">
              <w:rPr>
                <w:color w:val="000000"/>
              </w:rPr>
              <w:lastRenderedPageBreak/>
              <w:t xml:space="preserve">available if breast pumps are obtained from a DME provider or Physician. </w:t>
            </w:r>
          </w:p>
          <w:p w14:paraId="427F009E" w14:textId="77777777" w:rsidR="004200A5" w:rsidRPr="008078CB" w:rsidRDefault="004200A5" w:rsidP="0020478D">
            <w:pPr>
              <w:pStyle w:val="TableText"/>
              <w:rPr>
                <w:b/>
                <w:color w:val="000000"/>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0A1" w14:textId="1180DB20" w:rsidR="001E15AF" w:rsidRPr="008078CB" w:rsidRDefault="001E15AF" w:rsidP="001E15AF">
            <w:pPr>
              <w:pStyle w:val="TableTextCharChar"/>
              <w:numPr>
                <w:ilvl w:val="12"/>
                <w:numId w:val="0"/>
              </w:numPr>
              <w:rPr>
                <w:bCs/>
                <w:color w:val="0000FF"/>
              </w:rPr>
            </w:pPr>
            <w:r w:rsidRPr="008078CB">
              <w:rPr>
                <w:b/>
                <w:color w:val="0000FF"/>
              </w:rPr>
              <w:lastRenderedPageBreak/>
              <w:t xml:space="preserve">100% </w:t>
            </w:r>
            <w:r w:rsidRPr="008078CB">
              <w:rPr>
                <w:bCs/>
              </w:rPr>
              <w:t>of eligible expenses</w:t>
            </w:r>
            <w:r w:rsidRPr="008078CB">
              <w:rPr>
                <w:bCs/>
                <w:color w:val="0000FF"/>
              </w:rPr>
              <w:t>.</w:t>
            </w:r>
          </w:p>
          <w:p w14:paraId="427F00A2" w14:textId="77777777" w:rsidR="001E15AF" w:rsidRPr="008078CB" w:rsidRDefault="001E15AF" w:rsidP="001E15AF">
            <w:pPr>
              <w:pStyle w:val="TableTextCharChar"/>
              <w:numPr>
                <w:ilvl w:val="12"/>
                <w:numId w:val="0"/>
              </w:numPr>
              <w:rPr>
                <w:b/>
                <w:color w:val="0000FF"/>
              </w:rPr>
            </w:pPr>
          </w:p>
          <w:p w14:paraId="427F00BA" w14:textId="77777777" w:rsidR="00821AED" w:rsidRPr="008078CB" w:rsidRDefault="00821AED" w:rsidP="003D3B68">
            <w:pPr>
              <w:pStyle w:val="TableTextCharChar"/>
              <w:numPr>
                <w:ilvl w:val="12"/>
                <w:numId w:val="0"/>
              </w:numPr>
              <w:rPr>
                <w:color w:val="00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0BD" w14:textId="7B55C46B" w:rsidR="00033855" w:rsidRPr="008078CB" w:rsidRDefault="002C501A" w:rsidP="00033855">
            <w:pPr>
              <w:pStyle w:val="TableTextCharChar"/>
              <w:numPr>
                <w:ilvl w:val="12"/>
                <w:numId w:val="0"/>
              </w:numPr>
              <w:rPr>
                <w:b/>
                <w:bCs/>
              </w:rPr>
            </w:pPr>
            <w:r>
              <w:rPr>
                <w:b/>
                <w:color w:val="0000FF"/>
              </w:rPr>
              <w:t>6</w:t>
            </w:r>
            <w:r w:rsidR="00540808">
              <w:rPr>
                <w:b/>
                <w:color w:val="0000FF"/>
              </w:rPr>
              <w:t>0%</w:t>
            </w:r>
            <w:r w:rsidR="00033855" w:rsidRPr="008078CB">
              <w:rPr>
                <w:b/>
                <w:color w:val="0000FF"/>
              </w:rPr>
              <w:t xml:space="preserve"> </w:t>
            </w:r>
            <w:r w:rsidR="00033855" w:rsidRPr="008078CB">
              <w:rPr>
                <w:bCs/>
              </w:rPr>
              <w:t>of eligible expenses</w:t>
            </w:r>
            <w:r w:rsidR="00033855" w:rsidRPr="008078CB">
              <w:rPr>
                <w:bCs/>
                <w:color w:val="0000FF"/>
              </w:rPr>
              <w:t xml:space="preserve"> </w:t>
            </w:r>
            <w:r w:rsidR="00033855" w:rsidRPr="008078CB">
              <w:rPr>
                <w:bCs/>
              </w:rPr>
              <w:t>after satisfying</w:t>
            </w:r>
            <w:r w:rsidR="00ED3613">
              <w:rPr>
                <w:bCs/>
              </w:rPr>
              <w:t xml:space="preserve"> the</w:t>
            </w:r>
            <w:r w:rsidR="00033855" w:rsidRPr="008078CB">
              <w:rPr>
                <w:b/>
                <w:color w:val="0000FF"/>
              </w:rPr>
              <w:t xml:space="preserve"> </w:t>
            </w:r>
            <w:r w:rsidR="00033855" w:rsidRPr="008078CB">
              <w:t>deductible.</w:t>
            </w:r>
          </w:p>
          <w:p w14:paraId="427F00BE" w14:textId="77777777" w:rsidR="00033855" w:rsidRPr="008078CB" w:rsidRDefault="00033855" w:rsidP="00033855">
            <w:pPr>
              <w:pStyle w:val="TableTextCharChar"/>
              <w:rPr>
                <w:b/>
                <w:bCs/>
              </w:rPr>
            </w:pPr>
          </w:p>
          <w:p w14:paraId="427F00C2" w14:textId="77777777" w:rsidR="004200A5" w:rsidRPr="008078CB" w:rsidRDefault="004200A5" w:rsidP="003D3B68">
            <w:pPr>
              <w:pStyle w:val="TableTextCharChar"/>
              <w:numPr>
                <w:ilvl w:val="12"/>
                <w:numId w:val="0"/>
              </w:numPr>
              <w:rPr>
                <w:color w:val="000000"/>
              </w:rPr>
            </w:pPr>
          </w:p>
        </w:tc>
      </w:tr>
      <w:tr w:rsidR="00E11D8B" w:rsidRPr="008078CB" w14:paraId="427F00ED" w14:textId="77777777" w:rsidTr="000E16E2">
        <w:trPr>
          <w:cantSplit/>
        </w:trPr>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5024D5" w:rsidRDefault="00E11D8B" w:rsidP="00147EA0">
            <w:pPr>
              <w:pStyle w:val="TableTextChar"/>
              <w:numPr>
                <w:ilvl w:val="12"/>
                <w:numId w:val="0"/>
              </w:numPr>
              <w:rPr>
                <w:b/>
                <w:bCs/>
                <w:szCs w:val="24"/>
              </w:rPr>
            </w:pPr>
            <w:bookmarkStart w:id="127" w:name="Cancer_Resource_Services_CRS"/>
            <w:r w:rsidRPr="005024D5">
              <w:rPr>
                <w:b/>
                <w:bCs/>
                <w:szCs w:val="24"/>
              </w:rPr>
              <w:t>Cancer Resource Services (CRS)</w:t>
            </w:r>
            <w:bookmarkEnd w:id="127"/>
          </w:p>
          <w:p w14:paraId="427F00C5" w14:textId="77777777" w:rsidR="00E11D8B" w:rsidRPr="005024D5" w:rsidRDefault="00E11D8B" w:rsidP="00147EA0">
            <w:pPr>
              <w:pStyle w:val="TableTextChar"/>
              <w:numPr>
                <w:ilvl w:val="12"/>
                <w:numId w:val="0"/>
              </w:numPr>
              <w:rPr>
                <w:b/>
              </w:rPr>
            </w:pPr>
          </w:p>
          <w:p w14:paraId="427F00C6" w14:textId="77777777" w:rsidR="00E11D8B" w:rsidRPr="005024D5" w:rsidRDefault="00E11D8B" w:rsidP="00147EA0">
            <w:pPr>
              <w:pStyle w:val="TableTextChar"/>
              <w:numPr>
                <w:ilvl w:val="12"/>
                <w:numId w:val="0"/>
              </w:numPr>
              <w:rPr>
                <w:b/>
              </w:rPr>
            </w:pPr>
          </w:p>
          <w:p w14:paraId="427F00C7" w14:textId="77777777" w:rsidR="00E11D8B" w:rsidRPr="005024D5" w:rsidRDefault="00E11D8B" w:rsidP="00147EA0">
            <w:pPr>
              <w:pStyle w:val="TableTextChar"/>
              <w:numPr>
                <w:ilvl w:val="12"/>
                <w:numId w:val="0"/>
              </w:numPr>
              <w:rPr>
                <w:b/>
              </w:rPr>
            </w:pPr>
          </w:p>
          <w:p w14:paraId="427F00C8" w14:textId="77777777" w:rsidR="00E11D8B" w:rsidRPr="005024D5" w:rsidRDefault="00E11D8B" w:rsidP="00147EA0">
            <w:pPr>
              <w:pStyle w:val="TableTextChar"/>
              <w:numPr>
                <w:ilvl w:val="12"/>
                <w:numId w:val="0"/>
              </w:numPr>
              <w:rPr>
                <w:b/>
              </w:rPr>
            </w:pPr>
          </w:p>
          <w:p w14:paraId="427F00C9" w14:textId="77777777" w:rsidR="00E11D8B" w:rsidRPr="005024D5" w:rsidRDefault="00E11D8B" w:rsidP="00147EA0">
            <w:pPr>
              <w:pStyle w:val="TableTextChar"/>
              <w:numPr>
                <w:ilvl w:val="12"/>
                <w:numId w:val="0"/>
              </w:numPr>
              <w:rPr>
                <w:b/>
              </w:rPr>
            </w:pPr>
          </w:p>
          <w:p w14:paraId="427F00CA" w14:textId="77777777" w:rsidR="00E11D8B" w:rsidRPr="005024D5" w:rsidRDefault="00E11D8B" w:rsidP="00147EA0">
            <w:pPr>
              <w:pStyle w:val="TableTextChar"/>
              <w:numPr>
                <w:ilvl w:val="12"/>
                <w:numId w:val="0"/>
              </w:numPr>
              <w:rPr>
                <w:b/>
              </w:rPr>
            </w:pPr>
          </w:p>
          <w:p w14:paraId="427F00CB" w14:textId="77777777" w:rsidR="00E11D8B" w:rsidRPr="005024D5" w:rsidRDefault="00E11D8B" w:rsidP="00147EA0">
            <w:pPr>
              <w:pStyle w:val="TableTextChar"/>
              <w:numPr>
                <w:ilvl w:val="12"/>
                <w:numId w:val="0"/>
              </w:numPr>
              <w:rPr>
                <w:b/>
              </w:rPr>
            </w:pPr>
          </w:p>
          <w:p w14:paraId="427F00CC" w14:textId="77777777" w:rsidR="00E11D8B" w:rsidRPr="005024D5" w:rsidRDefault="00E11D8B" w:rsidP="00147EA0">
            <w:pPr>
              <w:pStyle w:val="TableTextChar"/>
              <w:numPr>
                <w:ilvl w:val="12"/>
                <w:numId w:val="0"/>
              </w:numPr>
              <w:rPr>
                <w:b/>
              </w:rPr>
            </w:pPr>
          </w:p>
          <w:p w14:paraId="427F00CD" w14:textId="77777777" w:rsidR="00E11D8B" w:rsidRPr="005024D5" w:rsidRDefault="00E11D8B" w:rsidP="00147EA0">
            <w:pPr>
              <w:pStyle w:val="TableTextChar"/>
              <w:numPr>
                <w:ilvl w:val="12"/>
                <w:numId w:val="0"/>
              </w:numPr>
              <w:rPr>
                <w:b/>
              </w:rPr>
            </w:pPr>
          </w:p>
          <w:p w14:paraId="427F00CE" w14:textId="77777777" w:rsidR="00E11D8B" w:rsidRPr="005024D5" w:rsidRDefault="00E11D8B" w:rsidP="00147EA0">
            <w:pPr>
              <w:pStyle w:val="TableTextChar"/>
              <w:numPr>
                <w:ilvl w:val="12"/>
                <w:numId w:val="0"/>
              </w:numPr>
              <w:rPr>
                <w:b/>
              </w:rPr>
            </w:pPr>
          </w:p>
          <w:p w14:paraId="427F00CF" w14:textId="77777777" w:rsidR="00E11D8B" w:rsidRPr="005024D5" w:rsidRDefault="00E11D8B" w:rsidP="00147EA0">
            <w:pPr>
              <w:pStyle w:val="TableTextChar"/>
              <w:numPr>
                <w:ilvl w:val="12"/>
                <w:numId w:val="0"/>
              </w:numPr>
              <w:rPr>
                <w:b/>
              </w:rPr>
            </w:pPr>
          </w:p>
          <w:p w14:paraId="427F00D0" w14:textId="77777777" w:rsidR="00E11D8B" w:rsidRPr="005024D5" w:rsidRDefault="00E11D8B" w:rsidP="00147EA0">
            <w:pPr>
              <w:pStyle w:val="TableTextChar"/>
              <w:numPr>
                <w:ilvl w:val="12"/>
                <w:numId w:val="0"/>
              </w:numPr>
              <w:rPr>
                <w:b/>
              </w:rPr>
            </w:pPr>
          </w:p>
          <w:p w14:paraId="427F00D1" w14:textId="77777777" w:rsidR="00E11D8B" w:rsidRPr="005024D5" w:rsidRDefault="00E11D8B" w:rsidP="00147EA0">
            <w:pPr>
              <w:pStyle w:val="TableTextChar"/>
              <w:numPr>
                <w:ilvl w:val="12"/>
                <w:numId w:val="0"/>
              </w:numPr>
              <w:rPr>
                <w:b/>
              </w:rPr>
            </w:pPr>
          </w:p>
          <w:p w14:paraId="427F00D2" w14:textId="77777777" w:rsidR="00E11D8B" w:rsidRPr="005024D5" w:rsidRDefault="00E11D8B" w:rsidP="00147EA0">
            <w:pPr>
              <w:pStyle w:val="TableTextChar"/>
              <w:numPr>
                <w:ilvl w:val="12"/>
                <w:numId w:val="0"/>
              </w:numPr>
              <w:rPr>
                <w:b/>
              </w:rPr>
            </w:pPr>
          </w:p>
          <w:p w14:paraId="427F00D3" w14:textId="77777777" w:rsidR="00E11D8B" w:rsidRPr="005024D5" w:rsidRDefault="00E11D8B" w:rsidP="00147EA0">
            <w:pPr>
              <w:pStyle w:val="TableTextChar"/>
              <w:numPr>
                <w:ilvl w:val="12"/>
                <w:numId w:val="0"/>
              </w:numPr>
              <w:rPr>
                <w:b/>
              </w:rPr>
            </w:pPr>
          </w:p>
          <w:p w14:paraId="427F00D4" w14:textId="77777777" w:rsidR="00E11D8B" w:rsidRPr="005024D5" w:rsidRDefault="00E11D8B" w:rsidP="00147EA0">
            <w:pPr>
              <w:pStyle w:val="TableTextChar"/>
              <w:numPr>
                <w:ilvl w:val="12"/>
                <w:numId w:val="0"/>
              </w:numPr>
              <w:rPr>
                <w:b/>
              </w:rPr>
            </w:pPr>
          </w:p>
          <w:p w14:paraId="427F00D5" w14:textId="77777777" w:rsidR="00E11D8B" w:rsidRPr="005024D5" w:rsidRDefault="00E11D8B" w:rsidP="00147EA0">
            <w:pPr>
              <w:pStyle w:val="TableTextChar"/>
              <w:numPr>
                <w:ilvl w:val="12"/>
                <w:numId w:val="0"/>
              </w:numPr>
              <w:rPr>
                <w:b/>
              </w:rPr>
            </w:pPr>
          </w:p>
          <w:p w14:paraId="427F00D6" w14:textId="77777777" w:rsidR="00E11D8B" w:rsidRPr="005024D5" w:rsidRDefault="00E11D8B" w:rsidP="00147EA0">
            <w:pPr>
              <w:pStyle w:val="TableTextChar"/>
              <w:numPr>
                <w:ilvl w:val="12"/>
                <w:numId w:val="0"/>
              </w:numPr>
              <w:rPr>
                <w:b/>
              </w:rPr>
            </w:pPr>
          </w:p>
          <w:p w14:paraId="427F00D7" w14:textId="77777777" w:rsidR="00E11D8B" w:rsidRPr="005024D5" w:rsidRDefault="00E11D8B" w:rsidP="00147EA0">
            <w:pPr>
              <w:pStyle w:val="TableTextChar"/>
              <w:numPr>
                <w:ilvl w:val="12"/>
                <w:numId w:val="0"/>
              </w:numPr>
              <w:rPr>
                <w:b/>
              </w:rPr>
            </w:pPr>
          </w:p>
          <w:p w14:paraId="427F00D8" w14:textId="77777777" w:rsidR="00E11D8B" w:rsidRPr="005024D5" w:rsidRDefault="00E11D8B" w:rsidP="00147EA0">
            <w:pPr>
              <w:pStyle w:val="TableTextChar"/>
              <w:numPr>
                <w:ilvl w:val="12"/>
                <w:numId w:val="0"/>
              </w:numPr>
              <w:rPr>
                <w:b/>
              </w:rPr>
            </w:pPr>
          </w:p>
          <w:p w14:paraId="427F00D9" w14:textId="77777777" w:rsidR="00E11D8B" w:rsidRPr="005024D5" w:rsidRDefault="00E11D8B" w:rsidP="00147EA0">
            <w:pPr>
              <w:pStyle w:val="TableTextChar"/>
              <w:numPr>
                <w:ilvl w:val="12"/>
                <w:numId w:val="0"/>
              </w:numPr>
              <w:rPr>
                <w:b/>
              </w:rPr>
            </w:pPr>
          </w:p>
          <w:p w14:paraId="427F00DD" w14:textId="77777777" w:rsidR="00E11D8B" w:rsidRPr="005024D5" w:rsidRDefault="00E11D8B" w:rsidP="005024D5">
            <w:pPr>
              <w:pStyle w:val="TableTextChar"/>
              <w:numPr>
                <w:ilvl w:val="12"/>
                <w:numId w:val="0"/>
              </w:numPr>
              <w:rPr>
                <w:b/>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5024D5" w:rsidRDefault="00E11D8B" w:rsidP="00A77C12">
            <w:pPr>
              <w:pStyle w:val="TableTextChar"/>
              <w:numPr>
                <w:ilvl w:val="12"/>
                <w:numId w:val="0"/>
              </w:numPr>
              <w:rPr>
                <w:szCs w:val="24"/>
              </w:rPr>
            </w:pPr>
            <w:r w:rsidRPr="005024D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5024D5" w:rsidRDefault="00E11D8B" w:rsidP="00A77C12">
            <w:pPr>
              <w:pStyle w:val="TableTextChar"/>
              <w:rPr>
                <w:szCs w:val="24"/>
              </w:rPr>
            </w:pPr>
          </w:p>
          <w:p w14:paraId="6A9D7C98" w14:textId="77777777" w:rsidR="00E11D8B" w:rsidRPr="005024D5" w:rsidRDefault="00E11D8B" w:rsidP="00A77C12">
            <w:pPr>
              <w:pStyle w:val="TableTextChar"/>
              <w:rPr>
                <w:szCs w:val="24"/>
              </w:rPr>
            </w:pPr>
            <w:r w:rsidRPr="005024D5">
              <w:rPr>
                <w:szCs w:val="24"/>
              </w:rPr>
              <w:t>Network benefits are available for patients who receive care at a designated Cancer Resource Services Network facility.</w:t>
            </w:r>
          </w:p>
          <w:p w14:paraId="36C1D1A0" w14:textId="77777777" w:rsidR="00E11D8B" w:rsidRPr="005024D5" w:rsidRDefault="00E11D8B" w:rsidP="00A77C12">
            <w:pPr>
              <w:pStyle w:val="TableTextChar"/>
              <w:rPr>
                <w:szCs w:val="24"/>
              </w:rPr>
            </w:pPr>
          </w:p>
          <w:p w14:paraId="4493AB03" w14:textId="77777777" w:rsidR="00E11D8B" w:rsidRPr="005024D5" w:rsidRDefault="00E11D8B" w:rsidP="00A77C12">
            <w:pPr>
              <w:pStyle w:val="TableTextChar"/>
              <w:rPr>
                <w:szCs w:val="24"/>
              </w:rPr>
            </w:pPr>
            <w:r w:rsidRPr="005024D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0" w:history="1"/>
          </w:p>
          <w:p w14:paraId="70145B4B" w14:textId="77777777" w:rsidR="00E11D8B" w:rsidRPr="005024D5" w:rsidRDefault="00E11D8B" w:rsidP="00A77C12">
            <w:pPr>
              <w:pStyle w:val="TableTextChar"/>
              <w:rPr>
                <w:szCs w:val="24"/>
              </w:rPr>
            </w:pPr>
          </w:p>
          <w:p w14:paraId="5D222DFC" w14:textId="27E3BD0E" w:rsidR="00E11D8B" w:rsidRPr="00A11866" w:rsidRDefault="00A11866" w:rsidP="00A77C12">
            <w:pPr>
              <w:numPr>
                <w:ilvl w:val="12"/>
                <w:numId w:val="0"/>
              </w:numPr>
              <w:rPr>
                <w:sz w:val="24"/>
                <w:szCs w:val="24"/>
              </w:rPr>
            </w:pPr>
            <w:r w:rsidRPr="00CE5126">
              <w:rPr>
                <w:sz w:val="24"/>
                <w:szCs w:val="24"/>
              </w:rPr>
              <w:t xml:space="preserve">For more information and to participate, visit </w:t>
            </w:r>
            <w:hyperlink r:id="rId31" w:history="1">
              <w:r w:rsidRPr="00CE5126">
                <w:rPr>
                  <w:rStyle w:val="Hyperlink"/>
                  <w:sz w:val="24"/>
                  <w:szCs w:val="24"/>
                </w:rPr>
                <w:t>myoptumhealthcomplexmedical.com</w:t>
              </w:r>
            </w:hyperlink>
            <w:r w:rsidRPr="00CE5126">
              <w:rPr>
                <w:rStyle w:val="Hyperlink"/>
                <w:sz w:val="24"/>
                <w:szCs w:val="24"/>
              </w:rPr>
              <w:t xml:space="preserve"> </w:t>
            </w:r>
            <w:r w:rsidRPr="00CE5126">
              <w:rPr>
                <w:sz w:val="24"/>
                <w:szCs w:val="24"/>
              </w:rPr>
              <w:t>or call us toll-free at the number on your health plan ID card.</w:t>
            </w:r>
          </w:p>
          <w:p w14:paraId="034B065A" w14:textId="77777777" w:rsidR="00E11D8B" w:rsidRPr="005024D5" w:rsidRDefault="00E11D8B" w:rsidP="00A77C12">
            <w:pPr>
              <w:numPr>
                <w:ilvl w:val="12"/>
                <w:numId w:val="0"/>
              </w:numPr>
              <w:rPr>
                <w:sz w:val="24"/>
                <w:szCs w:val="24"/>
              </w:rPr>
            </w:pPr>
          </w:p>
          <w:p w14:paraId="703F4A16" w14:textId="77777777" w:rsidR="00E11D8B" w:rsidRPr="005024D5" w:rsidRDefault="00E11D8B" w:rsidP="00A77C12">
            <w:pPr>
              <w:pStyle w:val="TableTextChar"/>
              <w:rPr>
                <w:szCs w:val="24"/>
              </w:rPr>
            </w:pPr>
          </w:p>
          <w:p w14:paraId="470A3251" w14:textId="63BE4645" w:rsidR="00E11D8B" w:rsidRPr="005024D5" w:rsidRDefault="00E11D8B" w:rsidP="00A77C12">
            <w:pPr>
              <w:pStyle w:val="TableTextChar"/>
              <w:rPr>
                <w:szCs w:val="24"/>
              </w:rPr>
            </w:pPr>
            <w:r w:rsidRPr="005024D5">
              <w:rPr>
                <w:szCs w:val="24"/>
              </w:rPr>
              <w:t>Travel and Lodging Assistance is</w:t>
            </w:r>
            <w:r w:rsidRPr="005024D5">
              <w:rPr>
                <w:color w:val="FF0000"/>
                <w:szCs w:val="24"/>
              </w:rPr>
              <w:t xml:space="preserve"> </w:t>
            </w:r>
            <w:r w:rsidRPr="005024D5">
              <w:rPr>
                <w:szCs w:val="24"/>
              </w:rPr>
              <w:t>available as part of the Cancer Resource Services program.</w:t>
            </w:r>
            <w:r w:rsidRPr="005024D5">
              <w:rPr>
                <w:color w:val="FF0000"/>
                <w:szCs w:val="24"/>
              </w:rPr>
              <w:t xml:space="preserve"> </w:t>
            </w:r>
            <w:r w:rsidRPr="005024D5">
              <w:rPr>
                <w:b/>
                <w:color w:val="0000FF"/>
                <w:szCs w:val="24"/>
              </w:rPr>
              <w:t xml:space="preserve">$50/$100 </w:t>
            </w:r>
            <w:r w:rsidRPr="005024D5">
              <w:rPr>
                <w:szCs w:val="24"/>
              </w:rPr>
              <w:t xml:space="preserve">per diem with a Lifetime Maximum of </w:t>
            </w:r>
            <w:r w:rsidRPr="005024D5">
              <w:rPr>
                <w:b/>
                <w:color w:val="0000FF"/>
                <w:szCs w:val="24"/>
              </w:rPr>
              <w:t xml:space="preserve">$10,000 </w:t>
            </w:r>
          </w:p>
          <w:p w14:paraId="6D3935A6" w14:textId="77777777" w:rsidR="00E11D8B" w:rsidRPr="005024D5" w:rsidRDefault="00E11D8B" w:rsidP="00A77C12">
            <w:pPr>
              <w:pStyle w:val="TableTextChar"/>
              <w:rPr>
                <w:szCs w:val="24"/>
              </w:rPr>
            </w:pPr>
          </w:p>
          <w:p w14:paraId="1E3D0046" w14:textId="77777777" w:rsidR="00E11D8B" w:rsidRPr="005024D5" w:rsidRDefault="00E11D8B" w:rsidP="00A77C12">
            <w:pPr>
              <w:pStyle w:val="TableTextChar"/>
              <w:rPr>
                <w:szCs w:val="24"/>
              </w:rPr>
            </w:pPr>
          </w:p>
          <w:p w14:paraId="427F00EC" w14:textId="77777777" w:rsidR="00E11D8B" w:rsidRPr="005024D5" w:rsidRDefault="00E11D8B" w:rsidP="003D3B68">
            <w:pPr>
              <w:numPr>
                <w:ilvl w:val="12"/>
                <w:numId w:val="0"/>
              </w:numPr>
              <w:rPr>
                <w:b/>
                <w:color w:val="0000FF"/>
              </w:rPr>
            </w:pPr>
          </w:p>
        </w:tc>
      </w:tr>
      <w:tr w:rsidR="00857AF2" w:rsidRPr="008078CB" w14:paraId="24899C4A"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773CE44D" w14:textId="77777777" w:rsidR="00857AF2" w:rsidRPr="003D09B9" w:rsidRDefault="00857AF2" w:rsidP="00857AF2">
            <w:pPr>
              <w:rPr>
                <w:b/>
                <w:sz w:val="24"/>
                <w:szCs w:val="24"/>
              </w:rPr>
            </w:pPr>
            <w:bookmarkStart w:id="128" w:name="Cellular_and_Gene_Therapy"/>
            <w:bookmarkStart w:id="129" w:name="Clinical_Trials"/>
            <w:r w:rsidRPr="003D09B9">
              <w:rPr>
                <w:b/>
                <w:sz w:val="24"/>
                <w:szCs w:val="24"/>
              </w:rPr>
              <w:t>Cellular and Gene Therapy</w:t>
            </w:r>
            <w:bookmarkEnd w:id="128"/>
          </w:p>
          <w:p w14:paraId="760F5794" w14:textId="77777777" w:rsidR="00857AF2" w:rsidRPr="003D09B9" w:rsidRDefault="00857AF2" w:rsidP="00857AF2">
            <w:pPr>
              <w:rPr>
                <w:sz w:val="24"/>
                <w:szCs w:val="24"/>
              </w:rPr>
            </w:pPr>
          </w:p>
          <w:p w14:paraId="459FC17A" w14:textId="77777777" w:rsidR="00857AF2" w:rsidRPr="003D09B9" w:rsidRDefault="00857AF2" w:rsidP="00857AF2">
            <w:pPr>
              <w:rPr>
                <w:sz w:val="24"/>
                <w:szCs w:val="24"/>
              </w:rPr>
            </w:pPr>
            <w:r w:rsidRPr="003D09B9">
              <w:rPr>
                <w:sz w:val="24"/>
                <w:szCs w:val="24"/>
              </w:rPr>
              <w:t>Cellular Therapy and Gene Therapy received on an inpatient or outpatient basis at a Hospital or on an outpatient basis at an Alternate Facility or in a Physician's office.</w:t>
            </w:r>
          </w:p>
          <w:p w14:paraId="1CCE30C7" w14:textId="77777777" w:rsidR="00857AF2" w:rsidRPr="003D09B9" w:rsidRDefault="00857AF2" w:rsidP="00857AF2">
            <w:pPr>
              <w:rPr>
                <w:sz w:val="24"/>
                <w:szCs w:val="24"/>
              </w:rPr>
            </w:pPr>
          </w:p>
          <w:p w14:paraId="50129B52" w14:textId="2D31F266" w:rsidR="00857AF2" w:rsidRPr="008078CB" w:rsidRDefault="00857AF2" w:rsidP="00857AF2">
            <w:pPr>
              <w:pStyle w:val="TableTextCharCharChar1"/>
              <w:numPr>
                <w:ilvl w:val="12"/>
                <w:numId w:val="0"/>
              </w:numPr>
              <w:rPr>
                <w:b/>
              </w:rPr>
            </w:pPr>
            <w:r w:rsidRPr="003D09B9">
              <w:rPr>
                <w:szCs w:val="24"/>
              </w:rPr>
              <w:t xml:space="preserve">Benefits for CAR-T therapy for malignancies are provided under </w:t>
            </w:r>
            <w:r w:rsidRPr="003D09B9">
              <w:rPr>
                <w:i/>
                <w:szCs w:val="24"/>
              </w:rPr>
              <w:t>Transplantation Services</w:t>
            </w:r>
            <w:r w:rsidRPr="003D09B9">
              <w:rPr>
                <w:szCs w:val="24"/>
              </w:rPr>
              <w:t>.</w:t>
            </w:r>
          </w:p>
          <w:p w14:paraId="74DD715A" w14:textId="77777777" w:rsidR="00857AF2" w:rsidRPr="008078CB" w:rsidRDefault="00857AF2" w:rsidP="00857AF2">
            <w:pPr>
              <w:pStyle w:val="TableTextCharCharChar1"/>
              <w:numPr>
                <w:ilvl w:val="12"/>
                <w:numId w:val="0"/>
              </w:numPr>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536A741" w14:textId="77777777" w:rsidR="00857AF2" w:rsidRPr="003D09B9" w:rsidRDefault="00857AF2" w:rsidP="00857AF2">
            <w:pPr>
              <w:pStyle w:val="TableTextCharCharChar1"/>
              <w:numPr>
                <w:ilvl w:val="12"/>
                <w:numId w:val="0"/>
              </w:numPr>
              <w:rPr>
                <w:szCs w:val="24"/>
              </w:rPr>
            </w:pPr>
            <w:r w:rsidRPr="003D09B9">
              <w:rPr>
                <w:szCs w:val="24"/>
              </w:rPr>
              <w:t>Depending upon where the Covered Health Service is provided, Benefits will be the same as those stated under each Covered Health Service category.</w:t>
            </w:r>
          </w:p>
          <w:p w14:paraId="15F71911" w14:textId="77777777" w:rsidR="00857AF2" w:rsidRPr="003D09B9" w:rsidRDefault="00857AF2" w:rsidP="00857AF2">
            <w:pPr>
              <w:pStyle w:val="TableTextCharCharChar1"/>
              <w:numPr>
                <w:ilvl w:val="12"/>
                <w:numId w:val="0"/>
              </w:numPr>
              <w:rPr>
                <w:szCs w:val="24"/>
              </w:rPr>
            </w:pPr>
          </w:p>
          <w:p w14:paraId="5A00C522" w14:textId="77777777" w:rsidR="00857AF2" w:rsidRPr="003D09B9" w:rsidRDefault="00857AF2" w:rsidP="00857AF2">
            <w:pPr>
              <w:rPr>
                <w:b/>
                <w:color w:val="000000"/>
                <w:sz w:val="24"/>
                <w:szCs w:val="24"/>
              </w:rPr>
            </w:pPr>
            <w:r w:rsidRPr="003D09B9">
              <w:rPr>
                <w:b/>
                <w:color w:val="000000"/>
                <w:sz w:val="24"/>
                <w:szCs w:val="24"/>
              </w:rPr>
              <w:t xml:space="preserve">Pre-service </w:t>
            </w:r>
            <w:r w:rsidRPr="003D09B9">
              <w:rPr>
                <w:b/>
                <w:bCs/>
                <w:sz w:val="24"/>
                <w:szCs w:val="24"/>
              </w:rPr>
              <w:t>Authorization</w:t>
            </w:r>
            <w:r w:rsidRPr="003D09B9">
              <w:rPr>
                <w:b/>
                <w:color w:val="000000"/>
                <w:sz w:val="24"/>
                <w:szCs w:val="24"/>
              </w:rPr>
              <w:t xml:space="preserve"> Requirement</w:t>
            </w:r>
          </w:p>
          <w:p w14:paraId="6DC66237" w14:textId="6A978476" w:rsidR="00857AF2" w:rsidRPr="008078CB" w:rsidRDefault="00857AF2" w:rsidP="00857AF2">
            <w:pPr>
              <w:pStyle w:val="TableTextCharCharChar1"/>
              <w:numPr>
                <w:ilvl w:val="12"/>
                <w:numId w:val="0"/>
              </w:numPr>
              <w:rPr>
                <w:b/>
                <w:color w:val="FF0000"/>
                <w:szCs w:val="24"/>
              </w:rPr>
            </w:pPr>
            <w:r w:rsidRPr="003D09B9">
              <w:rPr>
                <w:color w:val="000000"/>
                <w:szCs w:val="24"/>
              </w:rPr>
              <w:t xml:space="preserve">You must </w:t>
            </w:r>
            <w:r w:rsidRPr="003D09B9">
              <w:rPr>
                <w:bCs/>
                <w:color w:val="000000"/>
                <w:szCs w:val="24"/>
              </w:rPr>
              <w:t>obtain prior authorization</w:t>
            </w:r>
            <w:r w:rsidRPr="003D09B9">
              <w:rPr>
                <w:color w:val="000000"/>
                <w:szCs w:val="24"/>
              </w:rPr>
              <w:t xml:space="preserve"> as soon as the possibility </w:t>
            </w:r>
            <w:r w:rsidRPr="003D09B9">
              <w:rPr>
                <w:bCs/>
                <w:szCs w:val="24"/>
              </w:rPr>
              <w:t>of a Cellular or Gene Therapy arises</w:t>
            </w:r>
            <w:r w:rsidRPr="003D09B9">
              <w:rPr>
                <w:color w:val="000000"/>
                <w:szCs w:val="24"/>
              </w:rPr>
              <w:t xml:space="preserve">.  </w:t>
            </w:r>
            <w:r w:rsidRPr="003D09B9">
              <w:rPr>
                <w:bCs/>
                <w:szCs w:val="24"/>
              </w:rPr>
              <w:t>If you do not obtain prior authorization, Benefits will not be paid.</w:t>
            </w:r>
            <w:r w:rsidRPr="008078CB">
              <w:rPr>
                <w:b/>
                <w:szCs w:val="24"/>
              </w:rPr>
              <w:t xml:space="preserve"> </w:t>
            </w:r>
          </w:p>
          <w:p w14:paraId="6EB2CD3E" w14:textId="77777777" w:rsidR="00857AF2" w:rsidRPr="008078CB" w:rsidRDefault="00857AF2" w:rsidP="00857AF2">
            <w:pPr>
              <w:pStyle w:val="TableTextCharCharChar1"/>
              <w:numPr>
                <w:ilvl w:val="12"/>
                <w:numId w:val="0"/>
              </w:numPr>
              <w:rPr>
                <w:color w:val="0000FF"/>
              </w:rPr>
            </w:pPr>
          </w:p>
          <w:p w14:paraId="5C78A7B3" w14:textId="77777777" w:rsidR="00857AF2" w:rsidRPr="008078CB" w:rsidRDefault="00857AF2" w:rsidP="00857AF2">
            <w:pPr>
              <w:pStyle w:val="TableTextCharCharChar1"/>
              <w:rPr>
                <w:color w:val="0000FF"/>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5961AFF6" w14:textId="77777777" w:rsidR="00857AF2" w:rsidRPr="003D09B9" w:rsidRDefault="00857AF2" w:rsidP="00857AF2">
            <w:pPr>
              <w:rPr>
                <w:sz w:val="24"/>
                <w:szCs w:val="24"/>
              </w:rPr>
            </w:pPr>
            <w:r w:rsidRPr="003D09B9">
              <w:rPr>
                <w:sz w:val="24"/>
                <w:szCs w:val="24"/>
              </w:rPr>
              <w:t>Not Covered</w:t>
            </w:r>
          </w:p>
          <w:p w14:paraId="1BC678B0" w14:textId="611ABA15" w:rsidR="00857AF2" w:rsidRPr="008078CB" w:rsidRDefault="00857AF2" w:rsidP="00857AF2">
            <w:pPr>
              <w:pStyle w:val="TableTextCharCharChar1"/>
              <w:numPr>
                <w:ilvl w:val="12"/>
                <w:numId w:val="0"/>
              </w:numPr>
              <w:rPr>
                <w:b/>
                <w:bCs/>
                <w:color w:val="800080"/>
                <w:szCs w:val="24"/>
              </w:rPr>
            </w:pPr>
            <w:r w:rsidRPr="008078CB">
              <w:rPr>
                <w:b/>
                <w:bCs/>
                <w:color w:val="800080"/>
                <w:szCs w:val="24"/>
              </w:rPr>
              <w:t xml:space="preserve"> </w:t>
            </w:r>
          </w:p>
          <w:p w14:paraId="2810B8AD" w14:textId="77777777" w:rsidR="00857AF2" w:rsidRPr="008078CB" w:rsidRDefault="00857AF2" w:rsidP="00857AF2">
            <w:pPr>
              <w:pStyle w:val="TableTextCharCharChar1"/>
              <w:numPr>
                <w:ilvl w:val="12"/>
                <w:numId w:val="0"/>
              </w:numPr>
              <w:rPr>
                <w:color w:val="000000"/>
              </w:rPr>
            </w:pPr>
          </w:p>
        </w:tc>
      </w:tr>
      <w:tr w:rsidR="001363E8" w:rsidRPr="008078CB" w14:paraId="427F0130"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610A773B" w14:textId="77777777" w:rsidR="001363E8" w:rsidRPr="00CE5126" w:rsidRDefault="001363E8" w:rsidP="00F15945">
            <w:pPr>
              <w:rPr>
                <w:b/>
                <w:color w:val="000000"/>
                <w:sz w:val="24"/>
                <w:szCs w:val="24"/>
              </w:rPr>
            </w:pPr>
            <w:r w:rsidRPr="00CE5126">
              <w:rPr>
                <w:b/>
                <w:color w:val="000000"/>
                <w:sz w:val="24"/>
                <w:szCs w:val="24"/>
              </w:rPr>
              <w:t>Clinical Trials</w:t>
            </w:r>
          </w:p>
          <w:p w14:paraId="698D0C57" w14:textId="77777777" w:rsidR="001363E8" w:rsidRPr="00CE5126" w:rsidRDefault="001363E8" w:rsidP="00F15945">
            <w:pPr>
              <w:rPr>
                <w:b/>
                <w:color w:val="000000"/>
                <w:sz w:val="24"/>
                <w:szCs w:val="24"/>
              </w:rPr>
            </w:pPr>
          </w:p>
          <w:p w14:paraId="631F53C0" w14:textId="77777777" w:rsidR="001363E8" w:rsidRPr="00CE5126" w:rsidRDefault="001363E8" w:rsidP="00F15945">
            <w:pPr>
              <w:rPr>
                <w:sz w:val="24"/>
                <w:szCs w:val="24"/>
              </w:rPr>
            </w:pPr>
            <w:r w:rsidRPr="00CE5126">
              <w:rPr>
                <w:b/>
                <w:sz w:val="24"/>
                <w:szCs w:val="24"/>
              </w:rPr>
              <w:t xml:space="preserve">What are clinical </w:t>
            </w:r>
            <w:r w:rsidRPr="00CE5126">
              <w:rPr>
                <w:b/>
                <w:sz w:val="24"/>
                <w:szCs w:val="24"/>
              </w:rPr>
              <w:lastRenderedPageBreak/>
              <w:t xml:space="preserve">trials? </w:t>
            </w:r>
            <w:r w:rsidRPr="00CE5126">
              <w:rPr>
                <w:sz w:val="24"/>
                <w:szCs w:val="24"/>
              </w:rPr>
              <w:t>A research study that tests new treatments on patients.</w:t>
            </w:r>
          </w:p>
          <w:p w14:paraId="43DCC70A" w14:textId="77777777" w:rsidR="001363E8" w:rsidRPr="00CE5126" w:rsidRDefault="001363E8" w:rsidP="00F15945">
            <w:pPr>
              <w:rPr>
                <w:sz w:val="24"/>
                <w:szCs w:val="24"/>
              </w:rPr>
            </w:pPr>
          </w:p>
          <w:p w14:paraId="07CC9FC1" w14:textId="77777777" w:rsidR="001363E8" w:rsidRPr="00CE5126" w:rsidRDefault="001363E8" w:rsidP="00F15945">
            <w:pPr>
              <w:rPr>
                <w:sz w:val="24"/>
                <w:szCs w:val="24"/>
              </w:rPr>
            </w:pPr>
            <w:r w:rsidRPr="00CE5126">
              <w:rPr>
                <w:sz w:val="24"/>
                <w:szCs w:val="24"/>
              </w:rPr>
              <w:t xml:space="preserve">We cover some routine patient costs for participation in an approved clinical trial if: </w:t>
            </w:r>
          </w:p>
          <w:p w14:paraId="50196FC7" w14:textId="77777777" w:rsidR="001363E8" w:rsidRPr="00CE5126" w:rsidRDefault="001363E8" w:rsidP="00E35F39">
            <w:pPr>
              <w:numPr>
                <w:ilvl w:val="0"/>
                <w:numId w:val="17"/>
              </w:numPr>
              <w:contextualSpacing/>
              <w:rPr>
                <w:rFonts w:eastAsiaTheme="minorHAnsi"/>
                <w:sz w:val="24"/>
                <w:szCs w:val="24"/>
              </w:rPr>
            </w:pPr>
            <w:r w:rsidRPr="00CE5126">
              <w:rPr>
                <w:rFonts w:eastAsiaTheme="minorHAnsi"/>
                <w:sz w:val="24"/>
                <w:szCs w:val="24"/>
              </w:rPr>
              <w:t>You meet the requirements to participate; and</w:t>
            </w:r>
          </w:p>
          <w:p w14:paraId="7AE1F5C3" w14:textId="77777777" w:rsidR="001363E8" w:rsidRPr="00CE5126" w:rsidRDefault="001363E8" w:rsidP="00E35F39">
            <w:pPr>
              <w:numPr>
                <w:ilvl w:val="0"/>
                <w:numId w:val="17"/>
              </w:numPr>
              <w:contextualSpacing/>
              <w:rPr>
                <w:rFonts w:eastAsiaTheme="minorHAnsi"/>
                <w:sz w:val="24"/>
                <w:szCs w:val="24"/>
              </w:rPr>
            </w:pPr>
            <w:r w:rsidRPr="00CE5126">
              <w:rPr>
                <w:rFonts w:eastAsiaTheme="minorHAnsi"/>
                <w:sz w:val="24"/>
                <w:szCs w:val="24"/>
              </w:rPr>
              <w:t>You are referred by a network provider who has said based on medical and scientific information the clinical trial is appropriate for your condition</w:t>
            </w:r>
          </w:p>
          <w:p w14:paraId="499E3D30" w14:textId="77777777" w:rsidR="001363E8" w:rsidRPr="00CE5126" w:rsidRDefault="001363E8" w:rsidP="00E35F39">
            <w:pPr>
              <w:numPr>
                <w:ilvl w:val="0"/>
                <w:numId w:val="17"/>
              </w:numPr>
              <w:contextualSpacing/>
              <w:rPr>
                <w:rFonts w:eastAsiaTheme="minorHAnsi"/>
                <w:sz w:val="24"/>
                <w:szCs w:val="24"/>
              </w:rPr>
            </w:pPr>
            <w:r w:rsidRPr="00CE5126">
              <w:rPr>
                <w:rFonts w:eastAsiaTheme="minorHAnsi"/>
                <w:sz w:val="24"/>
                <w:szCs w:val="24"/>
              </w:rPr>
              <w:t>You have received prior authorization from us.</w:t>
            </w:r>
          </w:p>
          <w:p w14:paraId="569E444F" w14:textId="77777777" w:rsidR="001363E8" w:rsidRPr="00CE5126" w:rsidRDefault="001363E8" w:rsidP="00F15945">
            <w:pPr>
              <w:ind w:left="720"/>
              <w:contextualSpacing/>
              <w:rPr>
                <w:sz w:val="24"/>
                <w:szCs w:val="24"/>
              </w:rPr>
            </w:pPr>
          </w:p>
          <w:p w14:paraId="10AF7DCB" w14:textId="77777777" w:rsidR="001363E8" w:rsidRPr="00CE5126" w:rsidRDefault="001363E8" w:rsidP="00F15945">
            <w:pPr>
              <w:rPr>
                <w:sz w:val="24"/>
                <w:szCs w:val="24"/>
              </w:rPr>
            </w:pPr>
            <w:r w:rsidRPr="00CE5126">
              <w:rPr>
                <w:b/>
                <w:bCs/>
                <w:sz w:val="24"/>
                <w:szCs w:val="24"/>
              </w:rPr>
              <w:t xml:space="preserve">What is an approved clinical trial? </w:t>
            </w:r>
            <w:r w:rsidRPr="00CE5126">
              <w:rPr>
                <w:sz w:val="24"/>
                <w:szCs w:val="24"/>
              </w:rPr>
              <w:t xml:space="preserve">A clinical trial that is: </w:t>
            </w:r>
          </w:p>
          <w:p w14:paraId="37798839" w14:textId="77777777" w:rsidR="001363E8" w:rsidRPr="00CE5126" w:rsidRDefault="001363E8" w:rsidP="00E35F39">
            <w:pPr>
              <w:numPr>
                <w:ilvl w:val="0"/>
                <w:numId w:val="18"/>
              </w:numPr>
              <w:contextualSpacing/>
              <w:rPr>
                <w:rFonts w:eastAsiaTheme="minorHAnsi"/>
                <w:sz w:val="24"/>
                <w:szCs w:val="24"/>
              </w:rPr>
            </w:pPr>
            <w:r w:rsidRPr="00CE5126">
              <w:rPr>
                <w:rFonts w:eastAsiaTheme="minorHAnsi"/>
                <w:sz w:val="24"/>
                <w:szCs w:val="24"/>
              </w:rPr>
              <w:t xml:space="preserve">Federally funded or approved; and </w:t>
            </w:r>
          </w:p>
          <w:p w14:paraId="4C6BC461" w14:textId="77777777" w:rsidR="001363E8" w:rsidRPr="00CE5126" w:rsidRDefault="001363E8" w:rsidP="00E35F39">
            <w:pPr>
              <w:numPr>
                <w:ilvl w:val="0"/>
                <w:numId w:val="18"/>
              </w:numPr>
              <w:contextualSpacing/>
              <w:rPr>
                <w:rFonts w:eastAsiaTheme="minorHAnsi"/>
                <w:sz w:val="24"/>
                <w:szCs w:val="24"/>
              </w:rPr>
            </w:pPr>
            <w:r w:rsidRPr="00CE5126">
              <w:rPr>
                <w:rFonts w:eastAsiaTheme="minorHAnsi"/>
                <w:sz w:val="24"/>
                <w:szCs w:val="24"/>
              </w:rPr>
              <w:t>Conducted under an investigational drug application reviewed by the Food and Drug Administration (FDA).</w:t>
            </w:r>
          </w:p>
          <w:p w14:paraId="5D5996A0" w14:textId="77777777" w:rsidR="001363E8" w:rsidRPr="00CE5126" w:rsidRDefault="001363E8" w:rsidP="00F15945">
            <w:pPr>
              <w:rPr>
                <w:sz w:val="24"/>
                <w:szCs w:val="24"/>
              </w:rPr>
            </w:pPr>
          </w:p>
          <w:p w14:paraId="50F46CB6" w14:textId="77777777" w:rsidR="001363E8" w:rsidRPr="00CE5126" w:rsidRDefault="001363E8" w:rsidP="00F15945">
            <w:pPr>
              <w:rPr>
                <w:sz w:val="24"/>
                <w:szCs w:val="24"/>
              </w:rPr>
            </w:pPr>
            <w:r w:rsidRPr="00CE5126">
              <w:rPr>
                <w:sz w:val="24"/>
                <w:szCs w:val="24"/>
              </w:rPr>
              <w:t>For all other clinical trials there is no coverage.</w:t>
            </w:r>
          </w:p>
          <w:p w14:paraId="4BFB743C" w14:textId="77777777" w:rsidR="001363E8" w:rsidRPr="00CE5126" w:rsidRDefault="001363E8" w:rsidP="00F15945">
            <w:pPr>
              <w:rPr>
                <w:sz w:val="24"/>
                <w:szCs w:val="24"/>
              </w:rPr>
            </w:pPr>
          </w:p>
          <w:p w14:paraId="08A6EDC7" w14:textId="77777777" w:rsidR="001363E8" w:rsidRPr="00CE5126" w:rsidRDefault="001363E8" w:rsidP="00F15945">
            <w:pPr>
              <w:rPr>
                <w:rFonts w:eastAsiaTheme="minorHAnsi"/>
                <w:sz w:val="24"/>
                <w:szCs w:val="24"/>
              </w:rPr>
            </w:pPr>
            <w:r w:rsidRPr="00CE5126">
              <w:rPr>
                <w:sz w:val="24"/>
                <w:szCs w:val="24"/>
              </w:rPr>
              <w:t>No coverage for:</w:t>
            </w:r>
          </w:p>
          <w:p w14:paraId="06FCA5D1" w14:textId="77777777" w:rsidR="001363E8" w:rsidRPr="00CE5126" w:rsidRDefault="001363E8" w:rsidP="00E35F39">
            <w:pPr>
              <w:numPr>
                <w:ilvl w:val="0"/>
                <w:numId w:val="19"/>
              </w:numPr>
              <w:contextualSpacing/>
              <w:rPr>
                <w:rFonts w:eastAsiaTheme="minorHAnsi"/>
                <w:sz w:val="24"/>
                <w:szCs w:val="24"/>
              </w:rPr>
            </w:pPr>
            <w:r w:rsidRPr="00CE5126">
              <w:rPr>
                <w:rFonts w:eastAsiaTheme="minorHAnsi"/>
                <w:sz w:val="24"/>
                <w:szCs w:val="24"/>
              </w:rPr>
              <w:t xml:space="preserve">Cost for investigational drugs or devices. </w:t>
            </w:r>
          </w:p>
          <w:p w14:paraId="2571F115" w14:textId="77777777" w:rsidR="001363E8" w:rsidRPr="00CE5126" w:rsidRDefault="001363E8" w:rsidP="00E35F39">
            <w:pPr>
              <w:numPr>
                <w:ilvl w:val="0"/>
                <w:numId w:val="19"/>
              </w:numPr>
              <w:contextualSpacing/>
              <w:rPr>
                <w:rFonts w:eastAsiaTheme="minorHAnsi"/>
                <w:sz w:val="24"/>
                <w:szCs w:val="24"/>
              </w:rPr>
            </w:pPr>
            <w:r w:rsidRPr="00CE5126">
              <w:rPr>
                <w:rFonts w:eastAsiaTheme="minorHAnsi"/>
                <w:sz w:val="24"/>
                <w:szCs w:val="24"/>
              </w:rPr>
              <w:t xml:space="preserve">Cost for non-health services (for example: travel/transportation) required for you to receive the </w:t>
            </w:r>
            <w:r w:rsidRPr="00CE5126">
              <w:rPr>
                <w:rFonts w:eastAsiaTheme="minorHAnsi"/>
                <w:sz w:val="24"/>
                <w:szCs w:val="24"/>
              </w:rPr>
              <w:lastRenderedPageBreak/>
              <w:t>treatment.</w:t>
            </w:r>
          </w:p>
          <w:p w14:paraId="1F3A8846" w14:textId="77777777" w:rsidR="001363E8" w:rsidRPr="00CE5126" w:rsidRDefault="001363E8" w:rsidP="00E35F39">
            <w:pPr>
              <w:numPr>
                <w:ilvl w:val="0"/>
                <w:numId w:val="19"/>
              </w:numPr>
              <w:contextualSpacing/>
              <w:rPr>
                <w:rFonts w:eastAsiaTheme="minorHAnsi"/>
                <w:sz w:val="24"/>
                <w:szCs w:val="24"/>
              </w:rPr>
            </w:pPr>
            <w:r w:rsidRPr="00CE5126">
              <w:rPr>
                <w:rFonts w:eastAsiaTheme="minorHAnsi"/>
                <w:sz w:val="24"/>
                <w:szCs w:val="24"/>
              </w:rPr>
              <w:t>Cost for managing the research.</w:t>
            </w:r>
          </w:p>
          <w:p w14:paraId="238AB083" w14:textId="77777777" w:rsidR="001363E8" w:rsidRPr="00CE5126" w:rsidRDefault="001363E8" w:rsidP="00E35F39">
            <w:pPr>
              <w:numPr>
                <w:ilvl w:val="0"/>
                <w:numId w:val="19"/>
              </w:numPr>
              <w:contextualSpacing/>
              <w:rPr>
                <w:rFonts w:eastAsiaTheme="minorHAnsi"/>
                <w:sz w:val="24"/>
                <w:szCs w:val="24"/>
              </w:rPr>
            </w:pPr>
            <w:r w:rsidRPr="00CE5126">
              <w:rPr>
                <w:rFonts w:eastAsiaTheme="minorHAnsi"/>
                <w:sz w:val="24"/>
                <w:szCs w:val="24"/>
              </w:rPr>
              <w:t>Items and services provided by the research sponsor free of charge for any person enrolled in the trial.</w:t>
            </w:r>
          </w:p>
          <w:p w14:paraId="1AA24538" w14:textId="77777777" w:rsidR="001363E8" w:rsidRPr="00CE5126" w:rsidRDefault="001363E8" w:rsidP="00F15945">
            <w:pPr>
              <w:rPr>
                <w:sz w:val="24"/>
                <w:szCs w:val="24"/>
              </w:rPr>
            </w:pPr>
          </w:p>
          <w:p w14:paraId="5E462E96" w14:textId="77777777" w:rsidR="001363E8" w:rsidRPr="00CE5126" w:rsidRDefault="001363E8" w:rsidP="00F15945">
            <w:pPr>
              <w:ind w:right="-18"/>
              <w:rPr>
                <w:b/>
                <w:sz w:val="24"/>
                <w:szCs w:val="24"/>
              </w:rPr>
            </w:pPr>
            <w:r w:rsidRPr="00CE5126">
              <w:rPr>
                <w:b/>
                <w:sz w:val="24"/>
                <w:szCs w:val="24"/>
              </w:rPr>
              <w:t xml:space="preserve">Want more information? </w:t>
            </w:r>
          </w:p>
          <w:p w14:paraId="45762801" w14:textId="77777777" w:rsidR="001363E8" w:rsidRPr="00CE5126" w:rsidRDefault="001363E8" w:rsidP="00F15945">
            <w:pPr>
              <w:rPr>
                <w:sz w:val="24"/>
                <w:szCs w:val="24"/>
              </w:rPr>
            </w:pPr>
            <w:r w:rsidRPr="00CE5126">
              <w:rPr>
                <w:sz w:val="24"/>
                <w:szCs w:val="24"/>
              </w:rPr>
              <w:t xml:space="preserve">View the </w:t>
            </w:r>
            <w:hyperlink r:id="rId32" w:history="1">
              <w:r w:rsidRPr="00CE5126">
                <w:rPr>
                  <w:color w:val="0000FF"/>
                  <w:sz w:val="24"/>
                  <w:szCs w:val="24"/>
                  <w:u w:val="single"/>
                </w:rPr>
                <w:t>glossary</w:t>
              </w:r>
            </w:hyperlink>
            <w:r w:rsidRPr="00CE5126">
              <w:rPr>
                <w:sz w:val="24"/>
                <w:szCs w:val="24"/>
              </w:rPr>
              <w:t xml:space="preserve"> for definitions.</w:t>
            </w:r>
          </w:p>
          <w:bookmarkEnd w:id="129"/>
          <w:p w14:paraId="427F0115" w14:textId="77777777" w:rsidR="001363E8" w:rsidRPr="001363E8" w:rsidRDefault="001363E8" w:rsidP="003F2ADC">
            <w:pPr>
              <w:pStyle w:val="TableTextChar"/>
              <w:numPr>
                <w:ilvl w:val="12"/>
                <w:numId w:val="0"/>
              </w:numPr>
              <w:rPr>
                <w:color w:val="000000"/>
                <w:szCs w:val="24"/>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392191C7" w14:textId="77777777" w:rsidR="001363E8" w:rsidRPr="00CE5126" w:rsidRDefault="001363E8" w:rsidP="00F15945">
            <w:pPr>
              <w:rPr>
                <w:bCs/>
                <w:color w:val="000000"/>
                <w:sz w:val="24"/>
                <w:szCs w:val="24"/>
              </w:rPr>
            </w:pPr>
            <w:r w:rsidRPr="00CE5126">
              <w:rPr>
                <w:bCs/>
                <w:color w:val="000000"/>
                <w:sz w:val="24"/>
                <w:szCs w:val="24"/>
              </w:rPr>
              <w:lastRenderedPageBreak/>
              <w:t xml:space="preserve">Depending upon where the Covered Health Service is provided, Benefits will be the </w:t>
            </w:r>
            <w:r w:rsidRPr="00CE5126">
              <w:rPr>
                <w:bCs/>
                <w:color w:val="000000"/>
                <w:sz w:val="24"/>
                <w:szCs w:val="24"/>
              </w:rPr>
              <w:lastRenderedPageBreak/>
              <w:t>same as those stated under each Covered Health Service category.</w:t>
            </w:r>
          </w:p>
          <w:p w14:paraId="57E24AD2" w14:textId="77777777" w:rsidR="001363E8" w:rsidRPr="00CE5126" w:rsidRDefault="001363E8" w:rsidP="00F15945">
            <w:pPr>
              <w:rPr>
                <w:bCs/>
                <w:color w:val="000000"/>
                <w:sz w:val="24"/>
                <w:szCs w:val="24"/>
              </w:rPr>
            </w:pPr>
          </w:p>
          <w:p w14:paraId="1F5D37BA" w14:textId="77777777" w:rsidR="001363E8" w:rsidRPr="00CE5126" w:rsidRDefault="001363E8" w:rsidP="00F15945">
            <w:pPr>
              <w:rPr>
                <w:b/>
                <w:color w:val="000000"/>
                <w:sz w:val="24"/>
                <w:szCs w:val="24"/>
              </w:rPr>
            </w:pPr>
            <w:r w:rsidRPr="00CE5126">
              <w:rPr>
                <w:b/>
                <w:color w:val="000000"/>
                <w:sz w:val="24"/>
                <w:szCs w:val="24"/>
              </w:rPr>
              <w:t xml:space="preserve">Pre-service </w:t>
            </w:r>
            <w:r w:rsidRPr="00CE5126">
              <w:rPr>
                <w:b/>
                <w:bCs/>
                <w:sz w:val="24"/>
                <w:szCs w:val="24"/>
              </w:rPr>
              <w:t>Authorization</w:t>
            </w:r>
            <w:r w:rsidRPr="00CE5126">
              <w:rPr>
                <w:b/>
                <w:color w:val="000000"/>
                <w:sz w:val="24"/>
                <w:szCs w:val="24"/>
              </w:rPr>
              <w:t xml:space="preserve"> Requirement</w:t>
            </w:r>
          </w:p>
          <w:p w14:paraId="562FA174" w14:textId="77777777" w:rsidR="001363E8" w:rsidRPr="00CE5126" w:rsidRDefault="001363E8" w:rsidP="00F15945">
            <w:pPr>
              <w:rPr>
                <w:color w:val="000000"/>
                <w:sz w:val="24"/>
                <w:szCs w:val="24"/>
              </w:rPr>
            </w:pPr>
            <w:r w:rsidRPr="00CE5126">
              <w:rPr>
                <w:color w:val="000000"/>
                <w:sz w:val="24"/>
                <w:szCs w:val="24"/>
              </w:rPr>
              <w:t xml:space="preserve">You must </w:t>
            </w:r>
            <w:r w:rsidRPr="00CE5126">
              <w:rPr>
                <w:bCs/>
                <w:color w:val="000000"/>
                <w:sz w:val="24"/>
                <w:szCs w:val="24"/>
              </w:rPr>
              <w:t>obtain prior authorization</w:t>
            </w:r>
            <w:r w:rsidRPr="00CE5126">
              <w:rPr>
                <w:color w:val="000000"/>
                <w:sz w:val="24"/>
                <w:szCs w:val="24"/>
              </w:rPr>
              <w:t xml:space="preserve"> as soon as the possibility of participation in a clinical trial arises. </w:t>
            </w:r>
          </w:p>
          <w:p w14:paraId="7C51B288" w14:textId="77777777" w:rsidR="001363E8" w:rsidRPr="00CE5126" w:rsidRDefault="001363E8" w:rsidP="00F15945">
            <w:pPr>
              <w:rPr>
                <w:sz w:val="24"/>
                <w:szCs w:val="24"/>
              </w:rPr>
            </w:pPr>
          </w:p>
          <w:p w14:paraId="427F0120" w14:textId="77777777" w:rsidR="001363E8" w:rsidRPr="001363E8" w:rsidRDefault="001363E8" w:rsidP="00BC4F31">
            <w:pPr>
              <w:pStyle w:val="TableTextChar1CharChar"/>
              <w:rPr>
                <w:szCs w:val="24"/>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5F0A1095" w14:textId="77777777" w:rsidR="001363E8" w:rsidRPr="00CE5126" w:rsidRDefault="001363E8" w:rsidP="00F15945">
            <w:pPr>
              <w:rPr>
                <w:bCs/>
                <w:color w:val="000000"/>
                <w:sz w:val="24"/>
                <w:szCs w:val="24"/>
              </w:rPr>
            </w:pPr>
            <w:r w:rsidRPr="00CE5126">
              <w:rPr>
                <w:bCs/>
                <w:color w:val="000000"/>
                <w:sz w:val="24"/>
                <w:szCs w:val="24"/>
              </w:rPr>
              <w:lastRenderedPageBreak/>
              <w:t xml:space="preserve">Depending upon where the Covered Health Service is provided, Benefits will be </w:t>
            </w:r>
            <w:r w:rsidRPr="00CE5126">
              <w:rPr>
                <w:bCs/>
                <w:color w:val="000000"/>
                <w:sz w:val="24"/>
                <w:szCs w:val="24"/>
              </w:rPr>
              <w:lastRenderedPageBreak/>
              <w:t>the same as those stated under each Covered Health Service category.</w:t>
            </w:r>
          </w:p>
          <w:p w14:paraId="202B0EE7" w14:textId="77777777" w:rsidR="001363E8" w:rsidRPr="00CE5126" w:rsidRDefault="001363E8" w:rsidP="00F15945">
            <w:pPr>
              <w:rPr>
                <w:bCs/>
                <w:color w:val="000000"/>
                <w:sz w:val="24"/>
                <w:szCs w:val="24"/>
              </w:rPr>
            </w:pPr>
          </w:p>
          <w:p w14:paraId="2EE7878A" w14:textId="77777777" w:rsidR="001363E8" w:rsidRPr="00CE5126" w:rsidRDefault="001363E8" w:rsidP="00F15945">
            <w:pPr>
              <w:rPr>
                <w:b/>
                <w:color w:val="000000"/>
                <w:sz w:val="24"/>
                <w:szCs w:val="24"/>
              </w:rPr>
            </w:pPr>
            <w:r w:rsidRPr="00CE5126">
              <w:rPr>
                <w:b/>
                <w:color w:val="000000"/>
                <w:sz w:val="24"/>
                <w:szCs w:val="24"/>
              </w:rPr>
              <w:t xml:space="preserve">Pre-service </w:t>
            </w:r>
            <w:r w:rsidRPr="00CE5126">
              <w:rPr>
                <w:b/>
                <w:bCs/>
                <w:sz w:val="24"/>
                <w:szCs w:val="24"/>
              </w:rPr>
              <w:t>Authorization</w:t>
            </w:r>
            <w:r w:rsidRPr="00CE5126">
              <w:rPr>
                <w:b/>
                <w:color w:val="000000"/>
                <w:sz w:val="24"/>
                <w:szCs w:val="24"/>
              </w:rPr>
              <w:t xml:space="preserve"> Requirement</w:t>
            </w:r>
          </w:p>
          <w:p w14:paraId="034787E3" w14:textId="77777777" w:rsidR="001363E8" w:rsidRPr="00CE5126" w:rsidRDefault="001363E8" w:rsidP="00F15945">
            <w:pPr>
              <w:rPr>
                <w:color w:val="000000"/>
                <w:sz w:val="24"/>
                <w:szCs w:val="24"/>
              </w:rPr>
            </w:pPr>
            <w:r w:rsidRPr="00CE5126">
              <w:rPr>
                <w:color w:val="000000"/>
                <w:sz w:val="24"/>
                <w:szCs w:val="24"/>
              </w:rPr>
              <w:t xml:space="preserve">You must </w:t>
            </w:r>
            <w:r w:rsidRPr="00CE5126">
              <w:rPr>
                <w:bCs/>
                <w:color w:val="000000"/>
                <w:sz w:val="24"/>
                <w:szCs w:val="24"/>
              </w:rPr>
              <w:t>obtain prior authorization</w:t>
            </w:r>
            <w:r w:rsidRPr="00CE5126">
              <w:rPr>
                <w:color w:val="000000"/>
                <w:sz w:val="24"/>
                <w:szCs w:val="24"/>
              </w:rPr>
              <w:t xml:space="preserve"> as soon as the possibility of participation in a clinical trial arises. </w:t>
            </w:r>
          </w:p>
          <w:p w14:paraId="6A34BF44" w14:textId="77777777" w:rsidR="001363E8" w:rsidRPr="00CE5126" w:rsidRDefault="001363E8" w:rsidP="00F15945">
            <w:pPr>
              <w:numPr>
                <w:ilvl w:val="12"/>
                <w:numId w:val="0"/>
              </w:numPr>
              <w:rPr>
                <w:sz w:val="24"/>
                <w:szCs w:val="24"/>
              </w:rPr>
            </w:pPr>
          </w:p>
          <w:p w14:paraId="427F012F" w14:textId="5FF5DF11" w:rsidR="001363E8" w:rsidRPr="001363E8" w:rsidRDefault="001363E8" w:rsidP="00BC4F31">
            <w:pPr>
              <w:pStyle w:val="TableTextChar1CharChar"/>
              <w:rPr>
                <w:bCs/>
                <w:color w:val="000000"/>
                <w:szCs w:val="24"/>
              </w:rPr>
            </w:pPr>
            <w:r w:rsidRPr="001363E8">
              <w:rPr>
                <w:szCs w:val="24"/>
              </w:rPr>
              <w:t xml:space="preserve">If you don't </w:t>
            </w:r>
            <w:r w:rsidRPr="009358C8">
              <w:rPr>
                <w:bCs/>
                <w:color w:val="000000"/>
                <w:szCs w:val="24"/>
              </w:rPr>
              <w:t>obtain prior authorization</w:t>
            </w:r>
            <w:r w:rsidRPr="009358C8">
              <w:rPr>
                <w:szCs w:val="24"/>
              </w:rPr>
              <w:t xml:space="preserve">, Benefits will </w:t>
            </w:r>
            <w:r w:rsidRPr="009B3B55">
              <w:rPr>
                <w:szCs w:val="24"/>
              </w:rPr>
              <w:t>be</w:t>
            </w:r>
            <w:r w:rsidRPr="00A11866">
              <w:rPr>
                <w:b/>
                <w:szCs w:val="24"/>
              </w:rPr>
              <w:t xml:space="preserve"> </w:t>
            </w:r>
            <w:r w:rsidRPr="00A11866">
              <w:rPr>
                <w:szCs w:val="24"/>
              </w:rPr>
              <w:t xml:space="preserve">reduced to </w:t>
            </w:r>
            <w:r w:rsidRPr="00A11866">
              <w:rPr>
                <w:b/>
                <w:color w:val="0000FF"/>
                <w:szCs w:val="24"/>
              </w:rPr>
              <w:t>50%</w:t>
            </w:r>
            <w:r w:rsidRPr="00A11866">
              <w:rPr>
                <w:b/>
                <w:szCs w:val="24"/>
              </w:rPr>
              <w:t xml:space="preserve"> </w:t>
            </w:r>
            <w:r w:rsidRPr="00A11866">
              <w:rPr>
                <w:szCs w:val="24"/>
              </w:rPr>
              <w:t xml:space="preserve">of Eligible Expenses </w:t>
            </w:r>
          </w:p>
        </w:tc>
      </w:tr>
      <w:tr w:rsidR="00A719B8" w:rsidRPr="008078CB" w14:paraId="427F01BF"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8078CB" w:rsidRDefault="00A719B8" w:rsidP="003937E3">
            <w:pPr>
              <w:pStyle w:val="TableTextChar1"/>
              <w:numPr>
                <w:ilvl w:val="12"/>
                <w:numId w:val="0"/>
              </w:numPr>
              <w:rPr>
                <w:b/>
              </w:rPr>
            </w:pPr>
            <w:bookmarkStart w:id="130" w:name="Congenital_Heart_Disease_Resource_Servic"/>
            <w:r w:rsidRPr="008078CB">
              <w:rPr>
                <w:b/>
              </w:rPr>
              <w:lastRenderedPageBreak/>
              <w:t>Congenital Heart Disease Resource Services (CHDRS)</w:t>
            </w:r>
            <w:bookmarkEnd w:id="130"/>
          </w:p>
          <w:p w14:paraId="427F0182" w14:textId="77777777" w:rsidR="00A719B8" w:rsidRPr="008078CB" w:rsidRDefault="00A719B8" w:rsidP="001539B1">
            <w:pPr>
              <w:overflowPunct/>
              <w:spacing w:line="240" w:lineRule="atLeast"/>
              <w:textAlignment w:val="auto"/>
              <w:rPr>
                <w:rStyle w:val="Style9"/>
              </w:rPr>
            </w:pPr>
          </w:p>
          <w:p w14:paraId="427F0183" w14:textId="77777777" w:rsidR="00A719B8" w:rsidRPr="008078CB" w:rsidRDefault="00A719B8" w:rsidP="001539B1">
            <w:pPr>
              <w:overflowPunct/>
              <w:spacing w:line="240" w:lineRule="atLeast"/>
              <w:textAlignment w:val="auto"/>
              <w:rPr>
                <w:rStyle w:val="Style9"/>
              </w:rPr>
            </w:pPr>
          </w:p>
          <w:p w14:paraId="427F0185" w14:textId="77777777" w:rsidR="00A719B8" w:rsidRPr="008078CB" w:rsidRDefault="00A719B8" w:rsidP="00BF5A4D">
            <w:pPr>
              <w:overflowPunct/>
              <w:spacing w:line="240" w:lineRule="atLeast"/>
              <w:textAlignment w:val="auto"/>
              <w:rPr>
                <w:rStyle w:val="Style9"/>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18E" w14:textId="5397A7E0" w:rsidR="00A719B8" w:rsidRPr="008078CB" w:rsidRDefault="00EF55CD" w:rsidP="00200C33">
            <w:pPr>
              <w:pStyle w:val="TableTextCharCharChar1"/>
              <w:numPr>
                <w:ilvl w:val="12"/>
                <w:numId w:val="0"/>
              </w:numPr>
              <w:rPr>
                <w:szCs w:val="24"/>
              </w:rPr>
            </w:pPr>
            <w:r>
              <w:rPr>
                <w:b/>
                <w:color w:val="0000FF"/>
                <w:szCs w:val="24"/>
              </w:rPr>
              <w:t>80</w:t>
            </w:r>
            <w:r w:rsidR="00540808">
              <w:rPr>
                <w:b/>
                <w:color w:val="0000FF"/>
                <w:szCs w:val="24"/>
              </w:rPr>
              <w:t>%</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8F" w14:textId="77777777" w:rsidR="00A719B8" w:rsidRPr="008078CB" w:rsidRDefault="00A719B8" w:rsidP="003F2ADC">
            <w:pPr>
              <w:pStyle w:val="TableTextCharCharChar1"/>
              <w:numPr>
                <w:ilvl w:val="12"/>
                <w:numId w:val="0"/>
              </w:numPr>
            </w:pPr>
          </w:p>
          <w:p w14:paraId="427F0199" w14:textId="77777777" w:rsidR="00A719B8" w:rsidRPr="008078CB" w:rsidRDefault="00A719B8" w:rsidP="003F2ADC">
            <w:pPr>
              <w:pStyle w:val="TableTextCharCharChar1"/>
              <w:numPr>
                <w:ilvl w:val="12"/>
                <w:numId w:val="0"/>
              </w:numPr>
            </w:pPr>
          </w:p>
          <w:p w14:paraId="427F019B" w14:textId="77777777" w:rsidR="00A719B8" w:rsidRPr="008078CB" w:rsidRDefault="00A719B8"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8078CB" w:rsidRDefault="00A719B8" w:rsidP="001539B1">
            <w:pPr>
              <w:pStyle w:val="TableTextCharCharChar1"/>
              <w:numPr>
                <w:ilvl w:val="12"/>
                <w:numId w:val="0"/>
              </w:numPr>
            </w:pPr>
          </w:p>
          <w:p w14:paraId="427F019D" w14:textId="77777777" w:rsidR="00A719B8" w:rsidRPr="008078CB" w:rsidRDefault="00A719B8" w:rsidP="001539B1">
            <w:pPr>
              <w:pStyle w:val="TableTextCharCharChar1"/>
            </w:pPr>
            <w:r w:rsidRPr="008078CB">
              <w:t>Network benefits are available for patients who receive care at a designated CHD Centers of Excellence Network facility.</w:t>
            </w:r>
          </w:p>
          <w:p w14:paraId="427F019E" w14:textId="77777777" w:rsidR="00A719B8" w:rsidRPr="008078CB" w:rsidRDefault="00A719B8" w:rsidP="001539B1">
            <w:pPr>
              <w:pStyle w:val="TableTextCharCharChar1"/>
              <w:numPr>
                <w:ilvl w:val="12"/>
                <w:numId w:val="0"/>
              </w:numPr>
            </w:pPr>
          </w:p>
          <w:p w14:paraId="427F019F" w14:textId="77777777" w:rsidR="00A719B8" w:rsidRPr="008078CB" w:rsidRDefault="00A719B8"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3"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4" w:history="1"/>
            <w:r w:rsidRPr="008078CB">
              <w:rPr>
                <w:sz w:val="24"/>
                <w:szCs w:val="24"/>
              </w:rPr>
              <w:t xml:space="preserve"> </w:t>
            </w:r>
          </w:p>
          <w:p w14:paraId="427F01A0" w14:textId="77777777" w:rsidR="00A719B8" w:rsidRPr="008078CB" w:rsidRDefault="00A719B8" w:rsidP="001539B1">
            <w:pPr>
              <w:overflowPunct/>
              <w:spacing w:line="240" w:lineRule="atLeast"/>
              <w:textAlignment w:val="auto"/>
              <w:rPr>
                <w:sz w:val="24"/>
                <w:szCs w:val="24"/>
              </w:rPr>
            </w:pPr>
          </w:p>
          <w:p w14:paraId="427F01A1" w14:textId="77777777" w:rsidR="00A719B8" w:rsidRPr="008078CB" w:rsidRDefault="00A719B8" w:rsidP="001539B1">
            <w:pPr>
              <w:overflowPunct/>
              <w:spacing w:line="240" w:lineRule="atLeast"/>
              <w:textAlignment w:val="auto"/>
              <w:rPr>
                <w:sz w:val="24"/>
                <w:szCs w:val="24"/>
              </w:rPr>
            </w:pPr>
          </w:p>
          <w:p w14:paraId="427F01A2" w14:textId="15B355C1" w:rsidR="00A719B8" w:rsidRPr="008078CB" w:rsidRDefault="00A719B8" w:rsidP="001539B1">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sidR="00F55B00">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color w:val="FF0000"/>
                <w:szCs w:val="24"/>
              </w:rPr>
              <w:t xml:space="preserve"> </w:t>
            </w:r>
          </w:p>
          <w:p w14:paraId="427F01A3" w14:textId="77777777" w:rsidR="00A719B8" w:rsidRDefault="00A719B8" w:rsidP="001539B1">
            <w:pPr>
              <w:pStyle w:val="TableTextCharCharChar1"/>
              <w:rPr>
                <w:szCs w:val="24"/>
              </w:rPr>
            </w:pPr>
          </w:p>
          <w:p w14:paraId="3B9C89F7" w14:textId="7B7380FC" w:rsidR="008C4528" w:rsidRPr="0003488D" w:rsidRDefault="00F55B00" w:rsidP="008C4528">
            <w:pPr>
              <w:rPr>
                <w:b/>
                <w:color w:val="000000"/>
                <w:sz w:val="24"/>
              </w:rPr>
            </w:pPr>
            <w:r w:rsidDel="00F55B00">
              <w:rPr>
                <w:b/>
                <w:bCs/>
                <w:snapToGrid w:val="0"/>
                <w:color w:val="FF00FF"/>
              </w:rPr>
              <w:t xml:space="preserve"> </w:t>
            </w:r>
            <w:r w:rsidR="008C4528" w:rsidRPr="0003488D">
              <w:rPr>
                <w:b/>
                <w:bCs/>
                <w:sz w:val="24"/>
              </w:rPr>
              <w:t>Prior Authorization</w:t>
            </w:r>
            <w:r w:rsidR="008C4528" w:rsidRPr="0003488D">
              <w:rPr>
                <w:b/>
                <w:color w:val="000000"/>
                <w:sz w:val="24"/>
              </w:rPr>
              <w:t xml:space="preserve"> Requirement</w:t>
            </w:r>
          </w:p>
          <w:p w14:paraId="427F01A6" w14:textId="350259C4" w:rsidR="00A719B8" w:rsidRPr="008078CB" w:rsidRDefault="008C4528" w:rsidP="003D3B68">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1AB" w14:textId="363A89D9" w:rsidR="00A719B8" w:rsidRPr="008078CB" w:rsidRDefault="002C501A" w:rsidP="00200C33">
            <w:pPr>
              <w:pStyle w:val="TableTextCharCharChar1"/>
              <w:numPr>
                <w:ilvl w:val="12"/>
                <w:numId w:val="0"/>
              </w:numPr>
              <w:rPr>
                <w:szCs w:val="24"/>
              </w:rPr>
            </w:pPr>
            <w:r>
              <w:rPr>
                <w:b/>
                <w:color w:val="0000FF"/>
                <w:szCs w:val="24"/>
              </w:rPr>
              <w:lastRenderedPageBreak/>
              <w:t>6</w:t>
            </w:r>
            <w:r w:rsidR="00540808">
              <w:rPr>
                <w:b/>
                <w:color w:val="0000FF"/>
                <w:szCs w:val="24"/>
              </w:rPr>
              <w:t>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AC" w14:textId="77777777" w:rsidR="00A719B8" w:rsidRPr="008078CB" w:rsidRDefault="00A719B8" w:rsidP="001539B1">
            <w:pPr>
              <w:pStyle w:val="TableTextCharCharChar1"/>
              <w:numPr>
                <w:ilvl w:val="12"/>
                <w:numId w:val="0"/>
              </w:numPr>
            </w:pPr>
          </w:p>
          <w:p w14:paraId="427F01AD" w14:textId="77777777" w:rsidR="00A719B8" w:rsidRPr="008078CB" w:rsidRDefault="00A719B8" w:rsidP="001539B1">
            <w:pPr>
              <w:pStyle w:val="TableTextCharCharChar1"/>
              <w:numPr>
                <w:ilvl w:val="12"/>
                <w:numId w:val="0"/>
              </w:numPr>
            </w:pPr>
          </w:p>
          <w:p w14:paraId="427F01AE" w14:textId="77777777" w:rsidR="00A719B8" w:rsidRPr="008078CB" w:rsidRDefault="00A719B8"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8078CB" w:rsidRDefault="00A719B8" w:rsidP="001539B1">
            <w:pPr>
              <w:pStyle w:val="TableTextCharCharChar1"/>
              <w:numPr>
                <w:ilvl w:val="12"/>
                <w:numId w:val="0"/>
              </w:numPr>
            </w:pPr>
          </w:p>
          <w:p w14:paraId="427F01B0" w14:textId="77777777" w:rsidR="00A719B8" w:rsidRPr="008078CB" w:rsidRDefault="00A719B8" w:rsidP="001539B1">
            <w:pPr>
              <w:pStyle w:val="TableTextCharCharChar1"/>
            </w:pPr>
            <w:r w:rsidRPr="008078CB">
              <w:t>Network benefits are available for patients who receive care at a designated CHD Centers of Excellence Network facility.</w:t>
            </w:r>
          </w:p>
          <w:p w14:paraId="427F01B1" w14:textId="77777777" w:rsidR="00A719B8" w:rsidRPr="008078CB" w:rsidRDefault="00A719B8" w:rsidP="001539B1">
            <w:pPr>
              <w:pStyle w:val="TableTextCharCharChar1"/>
              <w:numPr>
                <w:ilvl w:val="12"/>
                <w:numId w:val="0"/>
              </w:numPr>
            </w:pPr>
          </w:p>
          <w:p w14:paraId="427F01B2" w14:textId="77777777" w:rsidR="00A719B8" w:rsidRPr="008078CB" w:rsidRDefault="00A719B8"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w:t>
            </w:r>
            <w:r w:rsidRPr="008078CB">
              <w:rPr>
                <w:color w:val="000000"/>
                <w:sz w:val="24"/>
                <w:szCs w:val="24"/>
              </w:rPr>
              <w:lastRenderedPageBreak/>
              <w:t xml:space="preserve">information is also available </w:t>
            </w:r>
            <w:hyperlink r:id="rId35"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6" w:history="1"/>
            <w:r w:rsidRPr="008078CB">
              <w:rPr>
                <w:sz w:val="24"/>
                <w:szCs w:val="24"/>
              </w:rPr>
              <w:t xml:space="preserve"> </w:t>
            </w:r>
          </w:p>
          <w:p w14:paraId="427F01B3" w14:textId="77777777" w:rsidR="00A719B8" w:rsidRPr="008078CB" w:rsidRDefault="00A719B8" w:rsidP="005C71F8">
            <w:pPr>
              <w:pStyle w:val="TableTextCharCharChar1"/>
            </w:pPr>
          </w:p>
          <w:p w14:paraId="427F01B4" w14:textId="77777777" w:rsidR="00A719B8" w:rsidRPr="008078CB" w:rsidRDefault="00A719B8" w:rsidP="001539B1">
            <w:pPr>
              <w:pStyle w:val="TableTextCharCharChar1"/>
            </w:pPr>
          </w:p>
          <w:p w14:paraId="233122AC" w14:textId="77777777" w:rsidR="00F55B00" w:rsidRDefault="00F55B00" w:rsidP="00F1767C">
            <w:pPr>
              <w:pStyle w:val="TableText"/>
              <w:rPr>
                <w:b/>
                <w:bCs/>
                <w:snapToGrid w:val="0"/>
                <w:color w:val="FF00FF"/>
              </w:rPr>
            </w:pPr>
          </w:p>
          <w:p w14:paraId="53E34BDF" w14:textId="77777777" w:rsidR="00F55B00" w:rsidRDefault="00F55B00" w:rsidP="00F1767C">
            <w:pPr>
              <w:pStyle w:val="TableText"/>
              <w:rPr>
                <w:b/>
                <w:bCs/>
                <w:snapToGrid w:val="0"/>
                <w:color w:val="FF00FF"/>
              </w:rPr>
            </w:pPr>
          </w:p>
          <w:p w14:paraId="31824B72" w14:textId="77777777" w:rsidR="00F55B00" w:rsidRDefault="00F55B00" w:rsidP="00F1767C">
            <w:pPr>
              <w:pStyle w:val="TableText"/>
              <w:rPr>
                <w:b/>
                <w:bCs/>
                <w:snapToGrid w:val="0"/>
                <w:color w:val="FF00FF"/>
              </w:rPr>
            </w:pPr>
          </w:p>
          <w:p w14:paraId="2A60E22A" w14:textId="77777777" w:rsidR="00F55B00" w:rsidRDefault="00F55B00" w:rsidP="00F1767C">
            <w:pPr>
              <w:pStyle w:val="TableText"/>
              <w:rPr>
                <w:b/>
                <w:bCs/>
                <w:snapToGrid w:val="0"/>
                <w:color w:val="FF00FF"/>
              </w:rPr>
            </w:pPr>
          </w:p>
          <w:p w14:paraId="3CCE5302" w14:textId="77777777" w:rsidR="00F55B00" w:rsidRDefault="00F55B00" w:rsidP="00F1767C">
            <w:pPr>
              <w:pStyle w:val="TableText"/>
              <w:rPr>
                <w:b/>
                <w:bCs/>
                <w:snapToGrid w:val="0"/>
                <w:color w:val="FF00FF"/>
              </w:rPr>
            </w:pPr>
          </w:p>
          <w:p w14:paraId="5C08B6C8" w14:textId="77777777" w:rsidR="00F55B00" w:rsidRDefault="00F55B00" w:rsidP="00F1767C">
            <w:pPr>
              <w:pStyle w:val="TableText"/>
              <w:rPr>
                <w:b/>
                <w:bCs/>
                <w:snapToGrid w:val="0"/>
                <w:color w:val="FF00FF"/>
              </w:rPr>
            </w:pPr>
          </w:p>
          <w:p w14:paraId="17957454" w14:textId="77777777" w:rsidR="00F55B00" w:rsidRDefault="00F55B00" w:rsidP="00F1767C">
            <w:pPr>
              <w:pStyle w:val="TableText"/>
              <w:rPr>
                <w:b/>
                <w:bCs/>
                <w:snapToGrid w:val="0"/>
                <w:color w:val="FF00FF"/>
              </w:rPr>
            </w:pPr>
          </w:p>
          <w:p w14:paraId="0F769F1F" w14:textId="77777777" w:rsidR="00F55B00" w:rsidRDefault="00F55B00" w:rsidP="00F1767C">
            <w:pPr>
              <w:pStyle w:val="TableText"/>
              <w:rPr>
                <w:b/>
                <w:bCs/>
                <w:snapToGrid w:val="0"/>
                <w:color w:val="FF00FF"/>
              </w:rPr>
            </w:pPr>
          </w:p>
          <w:p w14:paraId="427F01BA" w14:textId="5F92AC34" w:rsidR="00A719B8" w:rsidRPr="008078CB" w:rsidRDefault="00F55B00" w:rsidP="00F1767C">
            <w:pPr>
              <w:pStyle w:val="TableText"/>
              <w:rPr>
                <w:rStyle w:val="CDBold"/>
                <w:rFonts w:ascii="Times New Roman" w:hAnsi="Times New Roman"/>
              </w:rPr>
            </w:pPr>
            <w:r w:rsidDel="00F55B00">
              <w:rPr>
                <w:b/>
                <w:bCs/>
                <w:snapToGrid w:val="0"/>
                <w:color w:val="FF00FF"/>
              </w:rPr>
              <w:t xml:space="preserve"> </w:t>
            </w:r>
            <w:r w:rsidR="00A719B8" w:rsidRPr="008078CB">
              <w:rPr>
                <w:b/>
                <w:bCs/>
              </w:rPr>
              <w:t>Prior Authorization</w:t>
            </w:r>
            <w:r w:rsidR="00A719B8" w:rsidRPr="008078CB">
              <w:rPr>
                <w:rStyle w:val="CDBold"/>
                <w:rFonts w:ascii="Times New Roman" w:hAnsi="Times New Roman"/>
              </w:rPr>
              <w:t xml:space="preserve"> Requirement</w:t>
            </w:r>
          </w:p>
          <w:p w14:paraId="07D24B95" w14:textId="29BAF0E2" w:rsidR="0003568C" w:rsidRDefault="00A719B8" w:rsidP="003D3B68">
            <w:pPr>
              <w:pStyle w:val="TableTextCharCharChar1"/>
              <w:rPr>
                <w:color w:val="000000"/>
                <w:szCs w:val="24"/>
              </w:rPr>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If you do not </w:t>
            </w:r>
            <w:r w:rsidRPr="008078CB">
              <w:rPr>
                <w:bCs/>
                <w:color w:val="000000"/>
              </w:rPr>
              <w:t>obtain prior authorization</w:t>
            </w:r>
            <w:r w:rsidRPr="008078CB">
              <w:rPr>
                <w:color w:val="000000"/>
                <w:szCs w:val="24"/>
              </w:rPr>
              <w:t xml:space="preserve">, Benefits will be reduced to </w:t>
            </w:r>
            <w:r w:rsidR="00721E2B">
              <w:rPr>
                <w:b/>
                <w:bCs/>
                <w:color w:val="0000FF"/>
                <w:szCs w:val="24"/>
              </w:rPr>
              <w:t>5</w:t>
            </w:r>
            <w:r w:rsidR="002C78DC">
              <w:rPr>
                <w:b/>
                <w:bCs/>
                <w:color w:val="0000FF"/>
                <w:szCs w:val="24"/>
              </w:rPr>
              <w:t>0%</w:t>
            </w:r>
            <w:r w:rsidRPr="008078CB">
              <w:rPr>
                <w:color w:val="000000"/>
                <w:szCs w:val="24"/>
              </w:rPr>
              <w:t xml:space="preserve"> of Eligible Expenses </w:t>
            </w:r>
          </w:p>
          <w:p w14:paraId="427F01BE" w14:textId="47F5811C" w:rsidR="00A719B8" w:rsidRPr="008078CB" w:rsidRDefault="00A719B8" w:rsidP="003D3B68">
            <w:pPr>
              <w:pStyle w:val="TableTextCharCharChar1"/>
            </w:pPr>
          </w:p>
        </w:tc>
      </w:tr>
      <w:tr w:rsidR="00A719B8" w:rsidRPr="008078CB" w14:paraId="427F0212"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8078CB" w:rsidRDefault="00A719B8" w:rsidP="000B6FBE">
            <w:pPr>
              <w:pStyle w:val="TableTextCharCharChar1"/>
              <w:rPr>
                <w:b/>
              </w:rPr>
            </w:pPr>
            <w:bookmarkStart w:id="131" w:name="Dental_Services_Accident_Only"/>
            <w:r w:rsidRPr="008078CB">
              <w:rPr>
                <w:b/>
                <w:bCs/>
              </w:rPr>
              <w:lastRenderedPageBreak/>
              <w:t xml:space="preserve">Dental Services – </w:t>
            </w:r>
            <w:r w:rsidRPr="008078CB">
              <w:rPr>
                <w:b/>
              </w:rPr>
              <w:t>Accident Only</w:t>
            </w:r>
            <w:bookmarkEnd w:id="131"/>
          </w:p>
          <w:p w14:paraId="427F01C1" w14:textId="77777777" w:rsidR="00A719B8" w:rsidRPr="008078CB" w:rsidRDefault="00A719B8" w:rsidP="000B6FBE">
            <w:pPr>
              <w:pStyle w:val="TableTextCharCharChar1"/>
            </w:pPr>
          </w:p>
          <w:p w14:paraId="427F01C2" w14:textId="77777777" w:rsidR="00A719B8" w:rsidRPr="008078CB" w:rsidRDefault="00A719B8" w:rsidP="008B4504">
            <w:pPr>
              <w:rPr>
                <w:sz w:val="24"/>
                <w:szCs w:val="24"/>
              </w:rPr>
            </w:pPr>
            <w:r w:rsidRPr="008078CB">
              <w:rPr>
                <w:sz w:val="24"/>
                <w:szCs w:val="24"/>
              </w:rPr>
              <w:t>Dental services are covered by the Plan when all of the following are true:</w:t>
            </w:r>
          </w:p>
          <w:p w14:paraId="427F01C3" w14:textId="77777777" w:rsidR="00A719B8" w:rsidRPr="008078CB" w:rsidRDefault="00A719B8" w:rsidP="00E35F39">
            <w:pPr>
              <w:numPr>
                <w:ilvl w:val="0"/>
                <w:numId w:val="6"/>
              </w:numPr>
              <w:rPr>
                <w:rStyle w:val="Style2"/>
                <w:sz w:val="20"/>
              </w:rPr>
            </w:pPr>
            <w:r w:rsidRPr="008078CB">
              <w:rPr>
                <w:sz w:val="24"/>
                <w:szCs w:val="24"/>
              </w:rPr>
              <w:t>treatment is necessary because of accidental damage</w:t>
            </w:r>
            <w:r w:rsidRPr="008078CB">
              <w:rPr>
                <w:rStyle w:val="Style2"/>
              </w:rPr>
              <w:t>;</w:t>
            </w:r>
          </w:p>
          <w:p w14:paraId="427F01C4" w14:textId="77777777" w:rsidR="00A719B8" w:rsidRPr="008078CB" w:rsidRDefault="00A719B8" w:rsidP="00E35F39">
            <w:pPr>
              <w:numPr>
                <w:ilvl w:val="0"/>
                <w:numId w:val="6"/>
              </w:numPr>
              <w:rPr>
                <w:rStyle w:val="Style2"/>
              </w:rPr>
            </w:pPr>
            <w:r w:rsidRPr="008078CB">
              <w:rPr>
                <w:rStyle w:val="Style2"/>
              </w:rPr>
              <w:t>dental damage does not occur as a result of normal activities of daily living or extraordinary use of the teeth;</w:t>
            </w:r>
          </w:p>
          <w:p w14:paraId="427F01C5" w14:textId="77777777" w:rsidR="00A719B8" w:rsidRPr="008078CB" w:rsidRDefault="00A719B8" w:rsidP="00E35F39">
            <w:pPr>
              <w:numPr>
                <w:ilvl w:val="0"/>
                <w:numId w:val="6"/>
              </w:numPr>
              <w:rPr>
                <w:rStyle w:val="Style2"/>
              </w:rPr>
            </w:pPr>
            <w:r w:rsidRPr="008078CB">
              <w:rPr>
                <w:rStyle w:val="Style2"/>
              </w:rPr>
              <w:t>dental services are received from a Doctor of Dental Surgery or a Doctor of Medical Dentistry; and</w:t>
            </w:r>
          </w:p>
          <w:p w14:paraId="427F01C6" w14:textId="77777777" w:rsidR="00A719B8" w:rsidRPr="008078CB" w:rsidRDefault="00A719B8" w:rsidP="00E35F39">
            <w:pPr>
              <w:numPr>
                <w:ilvl w:val="0"/>
                <w:numId w:val="6"/>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w:t>
            </w:r>
            <w:r w:rsidRPr="008078CB">
              <w:rPr>
                <w:rStyle w:val="Style2"/>
              </w:rPr>
              <w:lastRenderedPageBreak/>
              <w:t xml:space="preserve">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A719B8" w:rsidRPr="008078CB" w:rsidRDefault="00A719B8" w:rsidP="000B6FBE">
            <w:pPr>
              <w:pStyle w:val="ListBullet1CharCharChar"/>
              <w:numPr>
                <w:ilvl w:val="0"/>
                <w:numId w:val="0"/>
              </w:numPr>
              <w:tabs>
                <w:tab w:val="num" w:pos="360"/>
              </w:tabs>
              <w:ind w:left="288" w:hanging="288"/>
              <w:rPr>
                <w:rStyle w:val="Style2"/>
              </w:rPr>
            </w:pPr>
          </w:p>
          <w:p w14:paraId="427F01C8" w14:textId="77777777" w:rsidR="00A719B8" w:rsidRPr="008078CB" w:rsidRDefault="00A719B8" w:rsidP="00BF170B">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A719B8" w:rsidRPr="008078CB" w:rsidRDefault="00A719B8" w:rsidP="000B6FBE">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A719B8" w:rsidRPr="008078CB" w:rsidRDefault="00A719B8" w:rsidP="000B6FBE">
            <w:pPr>
              <w:pStyle w:val="TableTextChar1CharChar"/>
              <w:ind w:left="288" w:hanging="288"/>
            </w:pPr>
            <w:r w:rsidRPr="008078CB">
              <w:rPr>
                <w:color w:val="000000"/>
              </w:rPr>
              <w:t xml:space="preserve">●  </w:t>
            </w:r>
            <w:r w:rsidRPr="008078CB">
              <w:t xml:space="preserve">initiation of </w:t>
            </w:r>
            <w:proofErr w:type="spellStart"/>
            <w:r w:rsidRPr="008078CB">
              <w:t>immunosuppressives</w:t>
            </w:r>
            <w:proofErr w:type="spellEnd"/>
            <w:r w:rsidRPr="008078CB">
              <w:t xml:space="preserve"> (medication used to reduce inflammation and suppress the immune system); and</w:t>
            </w:r>
          </w:p>
          <w:p w14:paraId="427F01CB" w14:textId="77777777" w:rsidR="00A719B8" w:rsidRPr="008078CB" w:rsidRDefault="00A719B8" w:rsidP="000B6FBE">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A719B8" w:rsidRPr="008078CB" w:rsidRDefault="00A719B8" w:rsidP="000B6FBE">
            <w:pPr>
              <w:pStyle w:val="TableTextChar1CharChar"/>
              <w:ind w:left="288" w:hanging="288"/>
            </w:pPr>
          </w:p>
          <w:p w14:paraId="427F01CD" w14:textId="629A86CB" w:rsidR="00A719B8" w:rsidRPr="008078CB" w:rsidRDefault="00A719B8" w:rsidP="000B6FBE">
            <w:pPr>
              <w:pStyle w:val="TableTextChar1CharChar"/>
            </w:pPr>
            <w:r w:rsidRPr="008078CB">
              <w:t xml:space="preserve">Dental services for final treatment to repair the damage caused by accidental Injury must be started within </w:t>
            </w:r>
            <w:r w:rsidRPr="008078CB">
              <w:rPr>
                <w:b/>
                <w:color w:val="0000FF"/>
              </w:rPr>
              <w:t>3</w:t>
            </w:r>
            <w:r w:rsidRPr="008078CB">
              <w:rPr>
                <w:color w:val="FF0000"/>
              </w:rPr>
              <w:t xml:space="preserve"> </w:t>
            </w:r>
            <w:r w:rsidRPr="008078CB">
              <w:rPr>
                <w:color w:val="000000"/>
              </w:rPr>
              <w:t>months</w:t>
            </w:r>
            <w:r w:rsidRPr="008078CB">
              <w:rPr>
                <w:color w:val="FF0000"/>
              </w:rPr>
              <w:t xml:space="preserve"> </w:t>
            </w:r>
            <w:r w:rsidRPr="008078CB">
              <w:t xml:space="preserve">of the accident </w:t>
            </w:r>
            <w:r w:rsidR="002C2043" w:rsidRPr="002C2043">
              <w:t>or from the time you are covered on the plan,</w:t>
            </w:r>
            <w:r w:rsidR="002C2043">
              <w:t xml:space="preserve"> </w:t>
            </w:r>
            <w:r w:rsidRPr="008078CB">
              <w:t xml:space="preserve">unless extenuating circumstances exist (such as prolonged hospitalization or the presence of fixation wires from fracture care) and completed within </w:t>
            </w:r>
            <w:r w:rsidRPr="008078CB">
              <w:rPr>
                <w:b/>
                <w:color w:val="0000FF"/>
              </w:rPr>
              <w:t>12</w:t>
            </w:r>
            <w:r w:rsidRPr="008078CB">
              <w:t xml:space="preserve"> months of the accident</w:t>
            </w:r>
            <w:r w:rsidR="002C2043">
              <w:rPr>
                <w:szCs w:val="24"/>
              </w:rPr>
              <w:t xml:space="preserve"> </w:t>
            </w:r>
            <w:r w:rsidR="002C2043" w:rsidRPr="002C2043">
              <w:t xml:space="preserve">or from the </w:t>
            </w:r>
            <w:r w:rsidR="002C2043" w:rsidRPr="002C2043">
              <w:lastRenderedPageBreak/>
              <w:t>time you are covered on the plan</w:t>
            </w:r>
            <w:r w:rsidRPr="008078CB">
              <w:t>.</w:t>
            </w:r>
          </w:p>
          <w:p w14:paraId="427F01CE" w14:textId="77777777" w:rsidR="00A719B8" w:rsidRPr="008078CB" w:rsidRDefault="00A719B8" w:rsidP="000B6FBE">
            <w:pPr>
              <w:pStyle w:val="TableTextChar1CharChar"/>
            </w:pPr>
          </w:p>
          <w:p w14:paraId="427F01CF" w14:textId="77777777" w:rsidR="00A719B8" w:rsidRPr="008078CB" w:rsidRDefault="00A719B8" w:rsidP="000B6FBE">
            <w:pPr>
              <w:rPr>
                <w:sz w:val="24"/>
                <w:szCs w:val="24"/>
              </w:rPr>
            </w:pPr>
            <w:r w:rsidRPr="008078CB">
              <w:rPr>
                <w:sz w:val="24"/>
                <w:szCs w:val="24"/>
              </w:rPr>
              <w:t>The Plan pays for treatment of accidental Injury only for:</w:t>
            </w:r>
          </w:p>
          <w:p w14:paraId="427F01D0" w14:textId="77777777" w:rsidR="00A719B8" w:rsidRPr="008078CB" w:rsidRDefault="00A719B8" w:rsidP="000B6FBE">
            <w:pPr>
              <w:pStyle w:val="TableTextChar1CharChar"/>
              <w:ind w:left="288" w:hanging="288"/>
            </w:pPr>
            <w:r w:rsidRPr="008078CB">
              <w:rPr>
                <w:color w:val="000000"/>
              </w:rPr>
              <w:t xml:space="preserve">●  </w:t>
            </w:r>
            <w:r w:rsidRPr="008078CB">
              <w:t>emergency examination</w:t>
            </w:r>
          </w:p>
          <w:p w14:paraId="427F01D1" w14:textId="77777777" w:rsidR="00A719B8" w:rsidRPr="008078CB" w:rsidRDefault="00A719B8" w:rsidP="000B6FBE">
            <w:pPr>
              <w:pStyle w:val="TableTextChar1CharChar"/>
              <w:ind w:left="288" w:hanging="288"/>
            </w:pPr>
            <w:r w:rsidRPr="008078CB">
              <w:rPr>
                <w:color w:val="000000"/>
              </w:rPr>
              <w:t xml:space="preserve">●  </w:t>
            </w:r>
            <w:r w:rsidRPr="008078CB">
              <w:t>necessary diagnostic x-rays;</w:t>
            </w:r>
          </w:p>
          <w:p w14:paraId="427F01D2" w14:textId="77777777" w:rsidR="00A719B8" w:rsidRPr="008078CB" w:rsidRDefault="00A719B8" w:rsidP="000B6FBE">
            <w:pPr>
              <w:pStyle w:val="TableTextChar1CharChar"/>
              <w:ind w:left="288" w:hanging="288"/>
            </w:pPr>
            <w:r w:rsidRPr="008078CB">
              <w:rPr>
                <w:color w:val="000000"/>
              </w:rPr>
              <w:t xml:space="preserve">●  </w:t>
            </w:r>
            <w:r w:rsidRPr="008078CB">
              <w:t>endodontic (root canal) treatment;</w:t>
            </w:r>
          </w:p>
          <w:p w14:paraId="427F01D3" w14:textId="77777777" w:rsidR="00A719B8" w:rsidRPr="008078CB" w:rsidRDefault="00A719B8" w:rsidP="000B6FBE">
            <w:pPr>
              <w:pStyle w:val="TableTextChar1CharChar"/>
              <w:ind w:left="288" w:hanging="288"/>
            </w:pPr>
            <w:r w:rsidRPr="008078CB">
              <w:rPr>
                <w:color w:val="000000"/>
              </w:rPr>
              <w:t xml:space="preserve">●  </w:t>
            </w:r>
            <w:r w:rsidRPr="008078CB">
              <w:t>temporary splinting of teeth;</w:t>
            </w:r>
          </w:p>
          <w:p w14:paraId="427F01D4" w14:textId="77777777" w:rsidR="00A719B8" w:rsidRPr="008078CB" w:rsidRDefault="00A719B8" w:rsidP="000B6FBE">
            <w:pPr>
              <w:pStyle w:val="TableTextChar1CharChar"/>
              <w:ind w:left="288" w:hanging="288"/>
            </w:pPr>
            <w:r w:rsidRPr="008078CB">
              <w:rPr>
                <w:color w:val="000000"/>
              </w:rPr>
              <w:t xml:space="preserve">●  </w:t>
            </w:r>
            <w:r w:rsidRPr="008078CB">
              <w:t>prefabricated post and core;</w:t>
            </w:r>
          </w:p>
          <w:p w14:paraId="427F01D5" w14:textId="77777777" w:rsidR="00A719B8" w:rsidRPr="008078CB" w:rsidRDefault="00A719B8"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A719B8" w:rsidRPr="008078CB" w:rsidRDefault="00A719B8" w:rsidP="000B6FBE">
            <w:pPr>
              <w:pStyle w:val="TableTextChar1CharChar"/>
              <w:ind w:left="288" w:hanging="288"/>
            </w:pPr>
            <w:r w:rsidRPr="008078CB">
              <w:rPr>
                <w:color w:val="000000"/>
              </w:rPr>
              <w:t xml:space="preserve">●  </w:t>
            </w:r>
            <w:r w:rsidRPr="008078CB">
              <w:t>extractions;</w:t>
            </w:r>
          </w:p>
          <w:p w14:paraId="427F01D7" w14:textId="77777777" w:rsidR="00A719B8" w:rsidRPr="008078CB" w:rsidRDefault="00A719B8"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A719B8" w:rsidRPr="008078CB" w:rsidRDefault="00A719B8" w:rsidP="000B6FBE">
            <w:pPr>
              <w:pStyle w:val="ListBullet1CharChar1"/>
              <w:numPr>
                <w:ilvl w:val="0"/>
                <w:numId w:val="0"/>
              </w:numPr>
              <w:ind w:left="288" w:hanging="288"/>
              <w:rPr>
                <w:rFonts w:ascii="Times New Roman" w:hAnsi="Times New Roman"/>
              </w:rPr>
            </w:pPr>
            <w:proofErr w:type="gramStart"/>
            <w:r w:rsidRPr="008078CB">
              <w:rPr>
                <w:rFonts w:ascii="Times New Roman" w:hAnsi="Times New Roman"/>
                <w:color w:val="000000"/>
              </w:rPr>
              <w:t xml:space="preserve">●  </w:t>
            </w:r>
            <w:r w:rsidRPr="008078CB">
              <w:rPr>
                <w:rStyle w:val="TableTextChar1CharCharChar"/>
                <w:rFonts w:ascii="Times New Roman" w:hAnsi="Times New Roman"/>
              </w:rPr>
              <w:t>replacement</w:t>
            </w:r>
            <w:proofErr w:type="gramEnd"/>
            <w:r w:rsidRPr="008078CB">
              <w:rPr>
                <w:rStyle w:val="TableTextChar1CharCharChar"/>
                <w:rFonts w:ascii="Times New Roman" w:hAnsi="Times New Roman"/>
              </w:rPr>
              <w:t xml:space="preserve"> of lost teeth due to the Injury by implant, dentures or bridges.</w:t>
            </w:r>
          </w:p>
          <w:p w14:paraId="427F01DA" w14:textId="77777777" w:rsidR="00A719B8" w:rsidRPr="008078CB" w:rsidRDefault="00A719B8" w:rsidP="00DA4C10">
            <w:pPr>
              <w:pStyle w:val="TableTextCharChar"/>
              <w:rPr>
                <w:b/>
                <w:bCs/>
                <w:snapToGrid w:val="0"/>
                <w:color w:val="FF00FF"/>
              </w:rPr>
            </w:pPr>
          </w:p>
          <w:p w14:paraId="427F01E1" w14:textId="77777777" w:rsidR="00A719B8" w:rsidRPr="008078CB" w:rsidRDefault="00A719B8" w:rsidP="00CE309F">
            <w:pPr>
              <w:pStyle w:val="TableTextChar1CharChar"/>
              <w:rPr>
                <w:b/>
              </w:rPr>
            </w:pPr>
            <w:r w:rsidRPr="008078CB">
              <w:rPr>
                <w:b/>
              </w:rPr>
              <w:t>The following services are not covered:</w:t>
            </w:r>
          </w:p>
          <w:p w14:paraId="427F01E2" w14:textId="77777777" w:rsidR="00A719B8" w:rsidRPr="008078CB" w:rsidRDefault="00A719B8" w:rsidP="00CE309F">
            <w:pPr>
              <w:pStyle w:val="TableTextChar1CharChar"/>
              <w:ind w:left="288" w:hanging="288"/>
              <w:rPr>
                <w:color w:val="000000"/>
              </w:rPr>
            </w:pPr>
            <w:proofErr w:type="gramStart"/>
            <w:r w:rsidRPr="008078CB">
              <w:rPr>
                <w:color w:val="000000"/>
              </w:rPr>
              <w:t>●  Dental</w:t>
            </w:r>
            <w:proofErr w:type="gramEnd"/>
            <w:r w:rsidRPr="008078CB">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8078CB" w:rsidRDefault="00A719B8" w:rsidP="00CE309F">
            <w:pPr>
              <w:pStyle w:val="TableTextChar1CharChar"/>
              <w:ind w:left="288" w:hanging="288"/>
            </w:pPr>
            <w:proofErr w:type="gramStart"/>
            <w:r w:rsidRPr="008078CB">
              <w:rPr>
                <w:color w:val="000000"/>
              </w:rPr>
              <w:t xml:space="preserve">●  </w:t>
            </w:r>
            <w:r w:rsidRPr="008078CB">
              <w:t>Endodontics</w:t>
            </w:r>
            <w:proofErr w:type="gramEnd"/>
            <w:r w:rsidRPr="008078CB">
              <w:t>, periodontal surgery and restorative treatment.</w:t>
            </w:r>
          </w:p>
          <w:p w14:paraId="427F01E4" w14:textId="77777777" w:rsidR="00A719B8" w:rsidRPr="008078CB" w:rsidRDefault="00A719B8" w:rsidP="00CE309F">
            <w:pPr>
              <w:pStyle w:val="TableTextChar1CharChar"/>
              <w:ind w:left="288" w:hanging="288"/>
            </w:pPr>
            <w:r w:rsidRPr="008078CB">
              <w:rPr>
                <w:color w:val="000000"/>
              </w:rPr>
              <w:t>● Diagnosis</w:t>
            </w:r>
            <w:r w:rsidRPr="008078CB">
              <w:t xml:space="preserve"> or treatment of or </w:t>
            </w:r>
            <w:r w:rsidRPr="008078CB">
              <w:lastRenderedPageBreak/>
              <w:t>related to the teeth, jawbones or gums. Examples include</w:t>
            </w:r>
          </w:p>
          <w:p w14:paraId="427F01E5"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A719B8" w:rsidRPr="008078CB" w:rsidRDefault="00A719B8" w:rsidP="00CE309F">
            <w:pPr>
              <w:pStyle w:val="TableTextChar1CharChar"/>
              <w:ind w:left="576" w:hanging="288"/>
              <w:rPr>
                <w:color w:val="000000"/>
              </w:rPr>
            </w:pPr>
            <w:r w:rsidRPr="008078CB">
              <w:rPr>
                <w:color w:val="000000"/>
              </w:rPr>
              <w:t>●  services to improve dental clinical outcomes;</w:t>
            </w:r>
          </w:p>
          <w:p w14:paraId="427F01E9" w14:textId="77777777" w:rsidR="00A719B8" w:rsidRPr="008078CB" w:rsidRDefault="00A719B8" w:rsidP="00CE309F">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A719B8" w:rsidRPr="008078CB" w:rsidRDefault="00A719B8" w:rsidP="00136741">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A719B8" w:rsidRPr="008078CB" w:rsidRDefault="00A719B8" w:rsidP="00CE309F">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8078CB" w:rsidRDefault="00A719B8" w:rsidP="00CE309F">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 xml:space="preserve">treatment of congenitally missing (when the cells responsible for the formation of the tooth are absent from birth), malpositioned or supernumerary </w:t>
            </w:r>
            <w:r w:rsidRPr="008078CB">
              <w:rPr>
                <w:rFonts w:ascii="Times New Roman" w:hAnsi="Times New Roman"/>
              </w:rPr>
              <w:lastRenderedPageBreak/>
              <w:t>(extra) teeth, even if part of a Congenital Anomaly such as cleft lip or cleft palate.</w:t>
            </w:r>
          </w:p>
          <w:p w14:paraId="427F01ED" w14:textId="77777777" w:rsidR="00A719B8" w:rsidRPr="008078CB" w:rsidRDefault="00A719B8" w:rsidP="000B6FBE">
            <w:pPr>
              <w:pStyle w:val="TableTextCharCharChar1"/>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1F9" w14:textId="7C101443" w:rsidR="00A719B8" w:rsidRPr="008078CB" w:rsidRDefault="00EF55CD" w:rsidP="00351A24">
            <w:pPr>
              <w:pStyle w:val="TableTextCharCharChar1"/>
              <w:numPr>
                <w:ilvl w:val="12"/>
                <w:numId w:val="0"/>
              </w:numPr>
              <w:rPr>
                <w:szCs w:val="24"/>
              </w:rPr>
            </w:pPr>
            <w:r>
              <w:rPr>
                <w:b/>
                <w:color w:val="0000FF"/>
                <w:szCs w:val="24"/>
              </w:rPr>
              <w:lastRenderedPageBreak/>
              <w:t>80</w:t>
            </w:r>
            <w:r w:rsidR="00540808">
              <w:rPr>
                <w:b/>
                <w:color w:val="0000FF"/>
                <w:szCs w:val="24"/>
              </w:rPr>
              <w:t>%</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427F01FA" w14:textId="77777777" w:rsidR="00A719B8" w:rsidRPr="008078CB" w:rsidRDefault="00A719B8">
            <w:pPr>
              <w:pStyle w:val="TableTextCharCharChar1"/>
              <w:numPr>
                <w:ilvl w:val="12"/>
                <w:numId w:val="0"/>
              </w:numPr>
              <w:rPr>
                <w:b/>
              </w:rPr>
            </w:pPr>
          </w:p>
          <w:p w14:paraId="680C9846" w14:textId="77777777" w:rsidR="002D5C8D" w:rsidRDefault="002D5C8D" w:rsidP="008D5A23">
            <w:pPr>
              <w:pStyle w:val="TableTextCharCharChar1"/>
              <w:numPr>
                <w:ilvl w:val="12"/>
                <w:numId w:val="0"/>
              </w:numPr>
            </w:pPr>
          </w:p>
          <w:p w14:paraId="6E696EC5" w14:textId="77777777" w:rsidR="008D5A23" w:rsidRPr="003D3B68" w:rsidRDefault="008D5A23" w:rsidP="008D5A23">
            <w:pPr>
              <w:pStyle w:val="TableTextCharCharChar1"/>
              <w:numPr>
                <w:ilvl w:val="12"/>
                <w:numId w:val="0"/>
              </w:numPr>
            </w:pPr>
            <w:r w:rsidRPr="003D3B68">
              <w:t xml:space="preserve">Treatment of an injury to sound, natural teeth must be incurred within </w:t>
            </w:r>
            <w:r w:rsidRPr="003D3B68">
              <w:rPr>
                <w:b/>
                <w:color w:val="0000FF"/>
              </w:rPr>
              <w:t>12</w:t>
            </w:r>
            <w:r w:rsidRPr="003D3B68">
              <w:rPr>
                <w:color w:val="0000FF"/>
              </w:rPr>
              <w:t xml:space="preserve"> </w:t>
            </w:r>
            <w:r w:rsidRPr="003D3B68">
              <w:t>months of accident.</w:t>
            </w:r>
          </w:p>
          <w:p w14:paraId="427F01FF" w14:textId="3C101E2F" w:rsidR="00A719B8" w:rsidRPr="008078CB" w:rsidRDefault="008D5A23" w:rsidP="003D3B68">
            <w:pPr>
              <w:pStyle w:val="TableText"/>
              <w:rPr>
                <w:b/>
                <w:color w:val="000000"/>
              </w:rPr>
            </w:pPr>
            <w:r w:rsidRPr="003D3B68">
              <w:t>No dollar limits apply to this benefit.</w:t>
            </w:r>
            <w:r w:rsidRPr="003D3B68" w:rsidDel="00FA72AF">
              <w:rPr>
                <w:b/>
              </w:rPr>
              <w:t xml:space="preserve"> </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20B" w14:textId="167191AF" w:rsidR="00A719B8" w:rsidRPr="008078CB" w:rsidRDefault="002C501A" w:rsidP="00351A24">
            <w:pPr>
              <w:pStyle w:val="TableTextCharCharChar1"/>
              <w:numPr>
                <w:ilvl w:val="12"/>
                <w:numId w:val="0"/>
              </w:numPr>
              <w:rPr>
                <w:szCs w:val="24"/>
              </w:rPr>
            </w:pPr>
            <w:r>
              <w:rPr>
                <w:b/>
                <w:color w:val="0000FF"/>
                <w:szCs w:val="24"/>
              </w:rPr>
              <w:t>6</w:t>
            </w:r>
            <w:r w:rsidR="00540808">
              <w:rPr>
                <w:b/>
                <w:color w:val="0000FF"/>
                <w:szCs w:val="24"/>
              </w:rPr>
              <w:t>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3348BE71" w14:textId="77777777" w:rsidR="002D5C8D" w:rsidRDefault="002D5C8D" w:rsidP="008D5A23">
            <w:pPr>
              <w:pStyle w:val="TableTextCharCharChar1"/>
              <w:numPr>
                <w:ilvl w:val="12"/>
                <w:numId w:val="0"/>
              </w:numPr>
            </w:pPr>
          </w:p>
          <w:p w14:paraId="08BEC2AE" w14:textId="77777777" w:rsidR="002D5C8D" w:rsidRDefault="002D5C8D" w:rsidP="008D5A23">
            <w:pPr>
              <w:pStyle w:val="TableTextCharCharChar1"/>
              <w:numPr>
                <w:ilvl w:val="12"/>
                <w:numId w:val="0"/>
              </w:numPr>
            </w:pPr>
          </w:p>
          <w:p w14:paraId="4675105A" w14:textId="77777777" w:rsidR="008D5A23" w:rsidRPr="00080E4B" w:rsidRDefault="008D5A23" w:rsidP="008D5A23">
            <w:pPr>
              <w:pStyle w:val="TableTextCharCharChar1"/>
              <w:numPr>
                <w:ilvl w:val="12"/>
                <w:numId w:val="0"/>
              </w:numPr>
            </w:pPr>
            <w:r w:rsidRPr="00080E4B">
              <w:t xml:space="preserve">Treatment of an injury to sound, natural teeth must be incurred within </w:t>
            </w:r>
            <w:r w:rsidRPr="00080E4B">
              <w:rPr>
                <w:b/>
                <w:color w:val="0000FF"/>
              </w:rPr>
              <w:t>12</w:t>
            </w:r>
            <w:r w:rsidRPr="00080E4B">
              <w:rPr>
                <w:color w:val="0000FF"/>
              </w:rPr>
              <w:t xml:space="preserve"> </w:t>
            </w:r>
            <w:r w:rsidRPr="00080E4B">
              <w:t>months of accident.</w:t>
            </w:r>
          </w:p>
          <w:p w14:paraId="427F0211" w14:textId="0CDA5454" w:rsidR="00A719B8" w:rsidRPr="008078CB" w:rsidRDefault="008D5A23" w:rsidP="003D3B68">
            <w:pPr>
              <w:pStyle w:val="TableText"/>
              <w:rPr>
                <w:b/>
              </w:rPr>
            </w:pPr>
            <w:r w:rsidRPr="00080E4B">
              <w:t>No dollar limits apply to this benefit.</w:t>
            </w:r>
            <w:r w:rsidRPr="00080E4B" w:rsidDel="00FA72AF">
              <w:rPr>
                <w:b/>
              </w:rPr>
              <w:t xml:space="preserve"> </w:t>
            </w:r>
          </w:p>
        </w:tc>
      </w:tr>
      <w:tr w:rsidR="00A719B8" w:rsidRPr="008078CB" w14:paraId="427F031C"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8078CB" w:rsidRDefault="00A719B8" w:rsidP="00EB177D">
            <w:pPr>
              <w:pStyle w:val="TableTextChar"/>
              <w:numPr>
                <w:ilvl w:val="12"/>
                <w:numId w:val="0"/>
              </w:numPr>
              <w:rPr>
                <w:b/>
              </w:rPr>
            </w:pPr>
            <w:bookmarkStart w:id="132" w:name="Durable_Medical_Equipment"/>
            <w:r w:rsidRPr="008078CB">
              <w:rPr>
                <w:b/>
              </w:rPr>
              <w:lastRenderedPageBreak/>
              <w:t>Durable Medical Equipment</w:t>
            </w:r>
          </w:p>
          <w:bookmarkEnd w:id="132"/>
          <w:p w14:paraId="427F02AD" w14:textId="77777777" w:rsidR="00A719B8" w:rsidRPr="008078CB" w:rsidRDefault="00A719B8" w:rsidP="00EB177D">
            <w:pPr>
              <w:pStyle w:val="TableTextChar"/>
              <w:numPr>
                <w:ilvl w:val="12"/>
                <w:numId w:val="0"/>
              </w:numPr>
              <w:rPr>
                <w:b/>
              </w:rPr>
            </w:pPr>
          </w:p>
          <w:p w14:paraId="427F02AE" w14:textId="77777777" w:rsidR="00A719B8" w:rsidRPr="008078CB" w:rsidRDefault="00A719B8" w:rsidP="00EB177D">
            <w:pPr>
              <w:pStyle w:val="TableTextChar"/>
              <w:numPr>
                <w:ilvl w:val="12"/>
                <w:numId w:val="0"/>
              </w:numPr>
              <w:rPr>
                <w:bCs/>
              </w:rPr>
            </w:pPr>
            <w:r w:rsidRPr="008078CB">
              <w:rPr>
                <w:bCs/>
              </w:rPr>
              <w:t>The plan pays for Durable Medical Equipment that is:</w:t>
            </w:r>
          </w:p>
          <w:p w14:paraId="427F02AF" w14:textId="77777777" w:rsidR="00A719B8" w:rsidRPr="008078CB" w:rsidRDefault="00A719B8" w:rsidP="00EB177D">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A719B8" w:rsidRPr="008078CB" w:rsidRDefault="00A719B8" w:rsidP="00EB177D">
            <w:pPr>
              <w:pStyle w:val="TableTextChar"/>
              <w:rPr>
                <w:bCs/>
              </w:rPr>
            </w:pPr>
            <w:r w:rsidRPr="008078CB">
              <w:rPr>
                <w:color w:val="000000"/>
              </w:rPr>
              <w:t xml:space="preserve">●   </w:t>
            </w:r>
            <w:r w:rsidRPr="008078CB">
              <w:rPr>
                <w:bCs/>
              </w:rPr>
              <w:t xml:space="preserve">Used for medical </w:t>
            </w:r>
          </w:p>
          <w:p w14:paraId="427F02B1" w14:textId="77777777" w:rsidR="00A719B8" w:rsidRPr="008078CB" w:rsidRDefault="00A719B8" w:rsidP="00EB177D">
            <w:pPr>
              <w:pStyle w:val="TableTextChar"/>
              <w:ind w:left="288"/>
              <w:rPr>
                <w:bCs/>
              </w:rPr>
            </w:pPr>
            <w:r w:rsidRPr="008078CB">
              <w:rPr>
                <w:bCs/>
              </w:rPr>
              <w:t>purposes;</w:t>
            </w:r>
          </w:p>
          <w:p w14:paraId="427F02B2" w14:textId="77777777" w:rsidR="00A719B8" w:rsidRPr="008078CB" w:rsidRDefault="00A719B8" w:rsidP="00EB177D">
            <w:pPr>
              <w:pStyle w:val="TableTextChar"/>
              <w:rPr>
                <w:bCs/>
              </w:rPr>
            </w:pPr>
            <w:r w:rsidRPr="008078CB">
              <w:rPr>
                <w:color w:val="000000"/>
              </w:rPr>
              <w:t xml:space="preserve">●   </w:t>
            </w:r>
            <w:r w:rsidRPr="008078CB">
              <w:rPr>
                <w:bCs/>
              </w:rPr>
              <w:t xml:space="preserve">Not consumable or </w:t>
            </w:r>
          </w:p>
          <w:p w14:paraId="427F02B3" w14:textId="77777777" w:rsidR="00A719B8" w:rsidRPr="008078CB" w:rsidRDefault="00A719B8" w:rsidP="00EB177D">
            <w:pPr>
              <w:pStyle w:val="TableTextChar"/>
              <w:ind w:left="288"/>
              <w:rPr>
                <w:bCs/>
              </w:rPr>
            </w:pPr>
            <w:r w:rsidRPr="008078CB">
              <w:rPr>
                <w:bCs/>
              </w:rPr>
              <w:t>disposable;</w:t>
            </w:r>
          </w:p>
          <w:p w14:paraId="427F02B4" w14:textId="77777777" w:rsidR="00A719B8" w:rsidRPr="008078CB" w:rsidRDefault="00A719B8" w:rsidP="00EB177D">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A719B8" w:rsidRPr="008078CB" w:rsidRDefault="00A719B8" w:rsidP="00EB177D">
            <w:pPr>
              <w:pStyle w:val="TableTextChar"/>
              <w:rPr>
                <w:bCs/>
              </w:rPr>
            </w:pPr>
            <w:r w:rsidRPr="008078CB">
              <w:rPr>
                <w:color w:val="000000"/>
              </w:rPr>
              <w:t xml:space="preserve">●   </w:t>
            </w:r>
            <w:r w:rsidRPr="008078CB">
              <w:rPr>
                <w:bCs/>
              </w:rPr>
              <w:t xml:space="preserve">Durable enough to </w:t>
            </w:r>
          </w:p>
          <w:p w14:paraId="427F02B6" w14:textId="77777777" w:rsidR="00A719B8" w:rsidRPr="008078CB" w:rsidRDefault="00A719B8" w:rsidP="00EB177D">
            <w:pPr>
              <w:pStyle w:val="TableTextChar"/>
              <w:ind w:left="288"/>
              <w:rPr>
                <w:bCs/>
              </w:rPr>
            </w:pPr>
            <w:r w:rsidRPr="008078CB">
              <w:rPr>
                <w:bCs/>
              </w:rPr>
              <w:t>withstand repeated use; and</w:t>
            </w:r>
          </w:p>
          <w:p w14:paraId="427F02B7" w14:textId="77777777" w:rsidR="00A719B8" w:rsidRPr="008078CB" w:rsidRDefault="00A719B8" w:rsidP="00EB177D">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A719B8" w:rsidRPr="008078CB" w:rsidRDefault="00A719B8" w:rsidP="00EB177D">
            <w:pPr>
              <w:pStyle w:val="TableTextChar"/>
              <w:ind w:left="46"/>
              <w:rPr>
                <w:bCs/>
              </w:rPr>
            </w:pPr>
          </w:p>
          <w:p w14:paraId="427F02B9" w14:textId="77777777" w:rsidR="00A719B8" w:rsidRPr="008078CB" w:rsidRDefault="00A719B8" w:rsidP="00EB177D">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8078CB" w:rsidRDefault="00A719B8" w:rsidP="00EB177D">
            <w:pPr>
              <w:rPr>
                <w:sz w:val="24"/>
                <w:szCs w:val="24"/>
              </w:rPr>
            </w:pPr>
            <w:r w:rsidRPr="008078CB">
              <w:rPr>
                <w:sz w:val="24"/>
                <w:szCs w:val="24"/>
              </w:rPr>
              <w:lastRenderedPageBreak/>
              <w:t>Examples of DME include but are not limited to:</w:t>
            </w:r>
          </w:p>
          <w:p w14:paraId="427F02BB"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A719B8" w:rsidRPr="008078CB" w:rsidRDefault="00A719B8" w:rsidP="00EB177D">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A719B8" w:rsidRPr="008078CB" w:rsidRDefault="00A719B8" w:rsidP="00EB177D">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A719B8" w:rsidRPr="008078CB" w:rsidRDefault="00A719B8" w:rsidP="00BF170B">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A719B8" w:rsidRPr="008078CB" w:rsidRDefault="00A719B8" w:rsidP="00BF170B">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A719B8" w:rsidRPr="008078CB" w:rsidRDefault="00A719B8" w:rsidP="00EB177D">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8078CB" w:rsidRDefault="00A719B8" w:rsidP="00EB177D">
            <w:pPr>
              <w:pStyle w:val="TableTextChar1"/>
              <w:ind w:left="288" w:hanging="288"/>
            </w:pPr>
            <w:r w:rsidRPr="008078CB">
              <w:rPr>
                <w:color w:val="000000"/>
              </w:rPr>
              <w:lastRenderedPageBreak/>
              <w:sym w:font="Symbol" w:char="F0B7"/>
            </w:r>
            <w:r w:rsidRPr="008078CB">
              <w:rPr>
                <w:color w:val="000000"/>
              </w:rPr>
              <w:t xml:space="preserve">   </w:t>
            </w:r>
            <w:r w:rsidRPr="008078CB">
              <w:t>equipment for the treatment of chronic or acute respiratory failure or conditions.</w:t>
            </w:r>
          </w:p>
          <w:p w14:paraId="427F02C5" w14:textId="77777777" w:rsidR="00A719B8" w:rsidRPr="008078CB" w:rsidRDefault="00A719B8" w:rsidP="00EB177D">
            <w:pPr>
              <w:pStyle w:val="TableTextChar1"/>
            </w:pPr>
          </w:p>
          <w:p w14:paraId="427F02C6" w14:textId="77777777" w:rsidR="00A719B8" w:rsidRPr="008078CB" w:rsidRDefault="00A719B8" w:rsidP="00EB177D">
            <w:pPr>
              <w:pStyle w:val="TableTextChar1"/>
            </w:pPr>
            <w:r w:rsidRPr="008078CB">
              <w:rPr>
                <w:color w:val="000000"/>
              </w:rPr>
              <w:t>The Plan</w:t>
            </w:r>
            <w:r w:rsidRPr="008078CB">
              <w:t xml:space="preserve"> also covers </w:t>
            </w:r>
            <w:proofErr w:type="spellStart"/>
            <w:r w:rsidRPr="008078CB">
              <w:t>tubings</w:t>
            </w:r>
            <w:proofErr w:type="spellEnd"/>
            <w:r w:rsidRPr="008078CB">
              <w:t>, nasal cannulas, connectors and masks used in connection with Durable Medical Equipment.</w:t>
            </w:r>
          </w:p>
          <w:p w14:paraId="427F02C7" w14:textId="77777777" w:rsidR="00A719B8" w:rsidRPr="008078CB" w:rsidRDefault="00A719B8" w:rsidP="00EB177D">
            <w:pPr>
              <w:pStyle w:val="TableTextChar1"/>
            </w:pPr>
          </w:p>
          <w:p w14:paraId="74B8402D" w14:textId="77777777" w:rsidR="009E4161" w:rsidRDefault="00A719B8" w:rsidP="003D3B68">
            <w:pPr>
              <w:pStyle w:val="TableTextChar1"/>
              <w:rPr>
                <w:b/>
                <w:bCs/>
                <w:color w:val="FF00FF"/>
              </w:rPr>
            </w:pPr>
            <w:r w:rsidRPr="008078CB">
              <w:t xml:space="preserve">Benefits also include speech aid devices and </w:t>
            </w:r>
            <w:proofErr w:type="spellStart"/>
            <w:r w:rsidRPr="008078CB">
              <w:t>tracheo</w:t>
            </w:r>
            <w:proofErr w:type="spellEnd"/>
            <w:r w:rsidRPr="008078CB">
              <w:t xml:space="preserve">-esophageal voice devices required for treatment of severe speech impediment or lack of speech directly attributed to Sickness or Injury. Benefits for the purchase of speech aid devices and </w:t>
            </w:r>
            <w:proofErr w:type="spellStart"/>
            <w:r w:rsidRPr="008078CB">
              <w:t>tracheo</w:t>
            </w:r>
            <w:proofErr w:type="spellEnd"/>
            <w:r w:rsidRPr="008078CB">
              <w:t>-esophageal voice devices are available only after completing a required three-month rental period.</w:t>
            </w:r>
            <w:r w:rsidRPr="008078CB">
              <w:rPr>
                <w:b/>
                <w:bCs/>
                <w:color w:val="FF00FF"/>
              </w:rPr>
              <w:t xml:space="preserve"> </w:t>
            </w:r>
          </w:p>
          <w:p w14:paraId="4AB7210B" w14:textId="77777777" w:rsidR="009E4161" w:rsidRDefault="009E4161" w:rsidP="003D3B68">
            <w:pPr>
              <w:pStyle w:val="TableTextChar1"/>
              <w:rPr>
                <w:b/>
                <w:bCs/>
                <w:color w:val="FF00FF"/>
              </w:rPr>
            </w:pPr>
          </w:p>
          <w:p w14:paraId="427F02E1" w14:textId="77777777" w:rsidR="00A719B8" w:rsidRPr="008078CB" w:rsidRDefault="00A719B8" w:rsidP="003D3B68">
            <w:pPr>
              <w:pStyle w:val="TableTextChar1"/>
              <w:rPr>
                <w:bCs/>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2ED" w14:textId="0FE65105" w:rsidR="00A719B8" w:rsidRPr="008078CB" w:rsidRDefault="00EF55CD" w:rsidP="009E271C">
            <w:pPr>
              <w:pStyle w:val="TableTextChar"/>
              <w:numPr>
                <w:ilvl w:val="12"/>
                <w:numId w:val="0"/>
              </w:numPr>
              <w:rPr>
                <w:color w:val="000000"/>
              </w:rPr>
            </w:pPr>
            <w:r>
              <w:rPr>
                <w:b/>
                <w:color w:val="0000FF"/>
                <w:szCs w:val="24"/>
              </w:rPr>
              <w:lastRenderedPageBreak/>
              <w:t>80</w:t>
            </w:r>
            <w:r w:rsidR="00540808">
              <w:rPr>
                <w:b/>
                <w:color w:val="0000FF"/>
                <w:szCs w:val="24"/>
              </w:rPr>
              <w:t>%</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EE" w14:textId="77777777" w:rsidR="00A719B8" w:rsidRPr="008078CB" w:rsidRDefault="00A719B8" w:rsidP="00EB177D">
            <w:pPr>
              <w:pStyle w:val="TableTextChar"/>
              <w:numPr>
                <w:ilvl w:val="12"/>
                <w:numId w:val="0"/>
              </w:numPr>
              <w:rPr>
                <w:bCs/>
                <w:color w:val="000000"/>
              </w:rPr>
            </w:pPr>
          </w:p>
          <w:p w14:paraId="427F02F1" w14:textId="35CF3B84" w:rsidR="00A719B8" w:rsidRPr="008078CB" w:rsidRDefault="00A719B8" w:rsidP="00EB177D">
            <w:pPr>
              <w:pStyle w:val="TableTextChar"/>
              <w:numPr>
                <w:ilvl w:val="12"/>
                <w:numId w:val="0"/>
              </w:numPr>
              <w:rPr>
                <w:color w:val="000000"/>
              </w:rPr>
            </w:pPr>
            <w:r w:rsidRPr="008078CB">
              <w:t xml:space="preserve">Benefits are provided for the repair/replacement of a type of Durable Medical Equipment once every </w:t>
            </w:r>
            <w:r w:rsidR="00E7639A" w:rsidRPr="003D3B68">
              <w:rPr>
                <w:b/>
                <w:color w:val="0000FF"/>
                <w:szCs w:val="24"/>
              </w:rPr>
              <w:t>3</w:t>
            </w:r>
            <w:r w:rsidRPr="003D3B68">
              <w:rPr>
                <w:b/>
                <w:color w:val="0000FF"/>
                <w:szCs w:val="24"/>
              </w:rPr>
              <w:t xml:space="preserve"> </w:t>
            </w:r>
            <w:r w:rsidR="00F858D5">
              <w:rPr>
                <w:bCs/>
              </w:rPr>
              <w:t>Calendar</w:t>
            </w:r>
            <w:r w:rsidRPr="008078CB">
              <w:rPr>
                <w:color w:val="000000"/>
              </w:rPr>
              <w:t xml:space="preserve"> years.</w:t>
            </w:r>
          </w:p>
          <w:p w14:paraId="427F02F2" w14:textId="77777777" w:rsidR="00A719B8" w:rsidRPr="008078CB" w:rsidRDefault="00A719B8" w:rsidP="00EB177D">
            <w:pPr>
              <w:pStyle w:val="TableTextChar"/>
              <w:numPr>
                <w:ilvl w:val="12"/>
                <w:numId w:val="0"/>
              </w:numPr>
            </w:pPr>
          </w:p>
          <w:p w14:paraId="427F02F3" w14:textId="6A2B0254" w:rsidR="00A719B8" w:rsidRPr="008078CB" w:rsidRDefault="00A719B8"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E7639A" w:rsidRPr="003D3B68">
              <w:rPr>
                <w:b/>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2F4" w14:textId="77777777" w:rsidR="00A719B8" w:rsidRPr="008078CB" w:rsidRDefault="00A719B8" w:rsidP="00EB177D">
            <w:pPr>
              <w:pStyle w:val="TableTextChar"/>
              <w:numPr>
                <w:ilvl w:val="12"/>
                <w:numId w:val="0"/>
              </w:numPr>
            </w:pPr>
          </w:p>
          <w:p w14:paraId="427F02F5" w14:textId="77777777" w:rsidR="00A719B8" w:rsidRPr="008078CB" w:rsidRDefault="005E7F8F" w:rsidP="00FB29D0">
            <w:pPr>
              <w:pStyle w:val="TableText"/>
              <w:rPr>
                <w:b/>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2FA" w14:textId="0F054662" w:rsidR="00A719B8" w:rsidRPr="008078CB" w:rsidRDefault="002C501A" w:rsidP="009E271C">
            <w:pPr>
              <w:pStyle w:val="TableTextChar"/>
              <w:numPr>
                <w:ilvl w:val="12"/>
                <w:numId w:val="0"/>
              </w:numPr>
              <w:rPr>
                <w:color w:val="000000"/>
              </w:rPr>
            </w:pPr>
            <w:r>
              <w:rPr>
                <w:b/>
                <w:color w:val="0000FF"/>
                <w:szCs w:val="24"/>
              </w:rPr>
              <w:t>6</w:t>
            </w:r>
            <w:r w:rsidR="00540808">
              <w:rPr>
                <w:b/>
                <w:color w:val="0000FF"/>
                <w:szCs w:val="24"/>
              </w:rPr>
              <w:t>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306" w14:textId="77777777" w:rsidR="00A719B8" w:rsidRPr="008078CB" w:rsidRDefault="00A719B8" w:rsidP="00EB177D">
            <w:pPr>
              <w:pStyle w:val="TableTextChar"/>
              <w:numPr>
                <w:ilvl w:val="12"/>
                <w:numId w:val="0"/>
              </w:numPr>
              <w:rPr>
                <w:color w:val="000000"/>
              </w:rPr>
            </w:pPr>
          </w:p>
          <w:p w14:paraId="427F0309" w14:textId="5B2B93C4" w:rsidR="00A719B8" w:rsidRPr="008078CB" w:rsidRDefault="00A719B8" w:rsidP="00EB177D">
            <w:pPr>
              <w:pStyle w:val="TableTextChar"/>
              <w:numPr>
                <w:ilvl w:val="12"/>
                <w:numId w:val="0"/>
              </w:numPr>
              <w:rPr>
                <w:color w:val="000000"/>
              </w:rPr>
            </w:pPr>
            <w:r w:rsidRPr="008078CB">
              <w:t xml:space="preserve">Benefits are provided for the repair/replacement of a type of Durable Medical Equipment once every </w:t>
            </w:r>
            <w:r w:rsidR="00E7639A" w:rsidRPr="003D3B68">
              <w:rPr>
                <w:b/>
                <w:color w:val="0000FF"/>
                <w:szCs w:val="24"/>
              </w:rPr>
              <w:t xml:space="preserve">3 </w:t>
            </w:r>
            <w:r w:rsidR="00F858D5">
              <w:rPr>
                <w:bCs/>
              </w:rPr>
              <w:t>Calendar</w:t>
            </w:r>
            <w:r w:rsidRPr="008078CB">
              <w:rPr>
                <w:color w:val="000000"/>
              </w:rPr>
              <w:t xml:space="preserve"> years.</w:t>
            </w:r>
          </w:p>
          <w:p w14:paraId="427F030A" w14:textId="77777777" w:rsidR="00A719B8" w:rsidRPr="008078CB" w:rsidRDefault="00A719B8" w:rsidP="00EB177D">
            <w:pPr>
              <w:pStyle w:val="TableTextChar"/>
              <w:numPr>
                <w:ilvl w:val="12"/>
                <w:numId w:val="0"/>
              </w:numPr>
              <w:rPr>
                <w:b/>
                <w:color w:val="0000FF"/>
              </w:rPr>
            </w:pPr>
          </w:p>
          <w:p w14:paraId="427F030B" w14:textId="31D0AA02" w:rsidR="00A719B8" w:rsidRPr="008078CB" w:rsidRDefault="00A719B8"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E7639A" w:rsidRPr="003D3B68">
              <w:rPr>
                <w:b/>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subject to the three year timeline for replacement.</w:t>
            </w:r>
          </w:p>
          <w:p w14:paraId="427F030C" w14:textId="77777777" w:rsidR="00A719B8" w:rsidRPr="008078CB" w:rsidRDefault="00A719B8" w:rsidP="00EB177D">
            <w:pPr>
              <w:pStyle w:val="TableTextChar"/>
              <w:numPr>
                <w:ilvl w:val="12"/>
                <w:numId w:val="0"/>
              </w:numPr>
              <w:rPr>
                <w:b/>
                <w:color w:val="0000FF"/>
              </w:rPr>
            </w:pPr>
          </w:p>
          <w:p w14:paraId="427F030D" w14:textId="77777777" w:rsidR="005E7F8F" w:rsidRPr="008078CB" w:rsidRDefault="005E7F8F" w:rsidP="00EB177D">
            <w:pPr>
              <w:pStyle w:val="TableTextChar"/>
              <w:numPr>
                <w:ilvl w:val="12"/>
                <w:numId w:val="0"/>
              </w:numPr>
              <w:rPr>
                <w:color w:val="000000"/>
                <w:szCs w:val="24"/>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 xml:space="preserve">-esophageal voice devices are limited to the purchase of one device during the entire period of time a Covered Person is enrolled </w:t>
            </w:r>
            <w:r w:rsidRPr="008078CB">
              <w:rPr>
                <w:color w:val="000000"/>
                <w:szCs w:val="24"/>
              </w:rPr>
              <w:lastRenderedPageBreak/>
              <w:t>under the Plan.</w:t>
            </w:r>
          </w:p>
          <w:p w14:paraId="427F030E" w14:textId="77777777" w:rsidR="00FF4F65" w:rsidRPr="008078CB" w:rsidRDefault="00FF4F65" w:rsidP="00EB177D">
            <w:pPr>
              <w:pStyle w:val="TableTextChar"/>
              <w:numPr>
                <w:ilvl w:val="12"/>
                <w:numId w:val="0"/>
              </w:numPr>
              <w:rPr>
                <w:b/>
                <w:color w:val="0000FF"/>
              </w:rPr>
            </w:pPr>
          </w:p>
          <w:p w14:paraId="427F0317" w14:textId="4051F8AE" w:rsidR="00A719B8" w:rsidRPr="008078CB" w:rsidRDefault="00A719B8" w:rsidP="00CF5E2A">
            <w:pPr>
              <w:pStyle w:val="TableTextCharCharChar1"/>
              <w:numPr>
                <w:ilvl w:val="12"/>
                <w:numId w:val="0"/>
              </w:numPr>
              <w:rPr>
                <w:b/>
              </w:rPr>
            </w:pPr>
            <w:r w:rsidRPr="008078CB">
              <w:rPr>
                <w:b/>
              </w:rPr>
              <w:t>Prior Authorization Required</w:t>
            </w:r>
          </w:p>
          <w:p w14:paraId="427F0318" w14:textId="77777777" w:rsidR="00A719B8" w:rsidRPr="008078CB" w:rsidRDefault="00A719B8" w:rsidP="00CF5E2A">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A719B8" w:rsidRPr="008078CB" w:rsidRDefault="00A719B8" w:rsidP="00CF5E2A">
            <w:pPr>
              <w:pStyle w:val="TableTextChar"/>
              <w:numPr>
                <w:ilvl w:val="12"/>
                <w:numId w:val="0"/>
              </w:numPr>
              <w:rPr>
                <w:b/>
                <w:color w:val="000000"/>
              </w:rPr>
            </w:pPr>
          </w:p>
          <w:p w14:paraId="427F031B" w14:textId="77777777" w:rsidR="00A719B8" w:rsidRPr="008078CB" w:rsidRDefault="00A719B8" w:rsidP="00B63539">
            <w:pPr>
              <w:pStyle w:val="TableTextChar"/>
              <w:numPr>
                <w:ilvl w:val="12"/>
                <w:numId w:val="0"/>
              </w:numPr>
              <w:rPr>
                <w:b/>
              </w:rPr>
            </w:pPr>
          </w:p>
        </w:tc>
      </w:tr>
      <w:tr w:rsidR="00A6064B" w:rsidRPr="008078CB" w14:paraId="540BC3C1"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303AD280" w14:textId="77777777" w:rsidR="00A6064B" w:rsidRPr="00725AF5" w:rsidRDefault="00A6064B" w:rsidP="00F15945">
            <w:pPr>
              <w:pStyle w:val="TableTextChar"/>
              <w:numPr>
                <w:ilvl w:val="12"/>
                <w:numId w:val="0"/>
              </w:numPr>
              <w:rPr>
                <w:b/>
              </w:rPr>
            </w:pPr>
            <w:bookmarkStart w:id="133" w:name="Gender_Identity_Disorder_Dysphoria"/>
            <w:r w:rsidRPr="00725AF5">
              <w:rPr>
                <w:b/>
              </w:rPr>
              <w:lastRenderedPageBreak/>
              <w:t>Gender Identity Disorder/Dysphoria</w:t>
            </w:r>
            <w:bookmarkEnd w:id="133"/>
          </w:p>
          <w:p w14:paraId="34449633" w14:textId="77777777" w:rsidR="00A6064B" w:rsidRPr="008078CB" w:rsidRDefault="00A6064B" w:rsidP="00177271">
            <w:pPr>
              <w:pStyle w:val="TableTextChar"/>
              <w:ind w:left="360"/>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294480C6" w14:textId="77777777" w:rsidR="00A6064B" w:rsidRPr="00725AF5" w:rsidRDefault="00A6064B" w:rsidP="00F15945">
            <w:pPr>
              <w:numPr>
                <w:ilvl w:val="12"/>
                <w:numId w:val="0"/>
              </w:numPr>
              <w:rPr>
                <w:color w:val="000000"/>
                <w:sz w:val="24"/>
                <w:szCs w:val="24"/>
              </w:rPr>
            </w:pPr>
            <w:r w:rsidRPr="00725AF5">
              <w:rPr>
                <w:color w:val="000000"/>
                <w:sz w:val="24"/>
                <w:szCs w:val="24"/>
              </w:rPr>
              <w:t>Not Covered</w:t>
            </w:r>
          </w:p>
          <w:p w14:paraId="440CE8C6" w14:textId="77777777" w:rsidR="00A6064B" w:rsidRPr="00725AF5" w:rsidRDefault="00A6064B" w:rsidP="00F15945">
            <w:pPr>
              <w:numPr>
                <w:ilvl w:val="12"/>
                <w:numId w:val="0"/>
              </w:numPr>
              <w:rPr>
                <w:rFonts w:eastAsiaTheme="minorHAnsi"/>
                <w:color w:val="000000"/>
                <w:sz w:val="24"/>
                <w:szCs w:val="24"/>
              </w:rPr>
            </w:pPr>
          </w:p>
          <w:p w14:paraId="506ABBFA" w14:textId="77777777" w:rsidR="00A6064B" w:rsidRPr="00725AF5" w:rsidRDefault="00A6064B" w:rsidP="00F15945">
            <w:pPr>
              <w:pStyle w:val="TableTextChar"/>
              <w:numPr>
                <w:ilvl w:val="12"/>
                <w:numId w:val="0"/>
              </w:numPr>
            </w:pPr>
          </w:p>
          <w:p w14:paraId="4642F626" w14:textId="77777777" w:rsidR="00A6064B" w:rsidRDefault="00A6064B" w:rsidP="009E271C">
            <w:pPr>
              <w:pStyle w:val="TableTextChar"/>
              <w:numPr>
                <w:ilvl w:val="12"/>
                <w:numId w:val="0"/>
              </w:numPr>
              <w:rPr>
                <w:b/>
                <w:color w:val="0000FF"/>
                <w:szCs w:val="24"/>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29BA41D5" w14:textId="77777777" w:rsidR="00A6064B" w:rsidRPr="00725AF5" w:rsidRDefault="00A6064B" w:rsidP="00F15945">
            <w:pPr>
              <w:numPr>
                <w:ilvl w:val="12"/>
                <w:numId w:val="0"/>
              </w:numPr>
              <w:rPr>
                <w:color w:val="000000"/>
                <w:sz w:val="24"/>
                <w:szCs w:val="24"/>
              </w:rPr>
            </w:pPr>
            <w:r w:rsidRPr="00725AF5">
              <w:rPr>
                <w:color w:val="000000"/>
                <w:sz w:val="24"/>
                <w:szCs w:val="24"/>
              </w:rPr>
              <w:t>Not Covered</w:t>
            </w:r>
          </w:p>
          <w:p w14:paraId="697C6450" w14:textId="77777777" w:rsidR="00A6064B" w:rsidRPr="00725AF5" w:rsidRDefault="00A6064B" w:rsidP="00F15945">
            <w:pPr>
              <w:numPr>
                <w:ilvl w:val="12"/>
                <w:numId w:val="0"/>
              </w:numPr>
              <w:rPr>
                <w:rFonts w:eastAsiaTheme="minorHAnsi"/>
                <w:color w:val="000000"/>
                <w:sz w:val="24"/>
                <w:szCs w:val="24"/>
              </w:rPr>
            </w:pPr>
          </w:p>
          <w:p w14:paraId="11E9DE8F" w14:textId="092B17FE" w:rsidR="00A6064B" w:rsidRDefault="00A6064B" w:rsidP="009E271C">
            <w:pPr>
              <w:pStyle w:val="TableTextChar"/>
              <w:numPr>
                <w:ilvl w:val="12"/>
                <w:numId w:val="0"/>
              </w:numPr>
              <w:rPr>
                <w:b/>
                <w:color w:val="0000FF"/>
                <w:szCs w:val="24"/>
              </w:rPr>
            </w:pPr>
          </w:p>
        </w:tc>
      </w:tr>
      <w:tr w:rsidR="00B15887" w:rsidRPr="008078CB" w14:paraId="427F032D"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1F" w14:textId="5A3A6856" w:rsidR="00B15887" w:rsidRPr="008078CB" w:rsidRDefault="00B15887" w:rsidP="008B6B1B">
            <w:pPr>
              <w:pStyle w:val="TableText"/>
              <w:rPr>
                <w:b/>
                <w:bCs/>
                <w:color w:val="FF00FF"/>
              </w:rPr>
            </w:pPr>
            <w:bookmarkStart w:id="134" w:name="Orthopedic_Health_Support"/>
            <w:r w:rsidRPr="00CC53C1">
              <w:rPr>
                <w:b/>
                <w:bCs/>
              </w:rPr>
              <w:t>Orthopedic Health Support</w:t>
            </w:r>
            <w:r w:rsidRPr="00CC53C1">
              <w:rPr>
                <w:b/>
                <w:bCs/>
                <w:color w:val="FF00FF"/>
              </w:rPr>
              <w:t xml:space="preserve"> </w:t>
            </w:r>
            <w:bookmarkEnd w:id="134"/>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0DC18635" w14:textId="77777777" w:rsidR="00B15887" w:rsidRPr="00CC53C1" w:rsidRDefault="00B15887" w:rsidP="00FE5FF0">
            <w:pPr>
              <w:rPr>
                <w:sz w:val="24"/>
                <w:szCs w:val="24"/>
              </w:rPr>
            </w:pPr>
            <w:r w:rsidRPr="00CC53C1">
              <w:rPr>
                <w:sz w:val="24"/>
                <w:szCs w:val="24"/>
              </w:rPr>
              <w:t>If you or a family member is dealing with back, knee, hip, neck or shoulder pain, consider calling Orthopedic Health Support. We are trained to help you:</w:t>
            </w:r>
          </w:p>
          <w:p w14:paraId="5446665C" w14:textId="77777777" w:rsidR="00B15887" w:rsidRPr="00CC53C1" w:rsidRDefault="00B15887" w:rsidP="00E35F39">
            <w:pPr>
              <w:pStyle w:val="TableText"/>
              <w:numPr>
                <w:ilvl w:val="0"/>
                <w:numId w:val="27"/>
              </w:numPr>
            </w:pPr>
            <w:r w:rsidRPr="00CC53C1">
              <w:t>Understand treatment options</w:t>
            </w:r>
          </w:p>
          <w:p w14:paraId="2BD1BFB9" w14:textId="77777777" w:rsidR="00B15887" w:rsidRPr="00CC53C1" w:rsidRDefault="00B15887" w:rsidP="00E35F39">
            <w:pPr>
              <w:pStyle w:val="TableText"/>
              <w:numPr>
                <w:ilvl w:val="0"/>
                <w:numId w:val="27"/>
              </w:numPr>
            </w:pPr>
            <w:r w:rsidRPr="00CC53C1">
              <w:t>Manage your pain</w:t>
            </w:r>
          </w:p>
          <w:p w14:paraId="28B4F00E" w14:textId="77777777" w:rsidR="00B15887" w:rsidRPr="00CC53C1" w:rsidRDefault="00B15887" w:rsidP="00E35F39">
            <w:pPr>
              <w:pStyle w:val="TableText"/>
              <w:numPr>
                <w:ilvl w:val="0"/>
                <w:numId w:val="27"/>
              </w:numPr>
            </w:pPr>
            <w:r w:rsidRPr="00CC53C1">
              <w:t>Learn more about a certain condition and your options</w:t>
            </w:r>
          </w:p>
          <w:p w14:paraId="406A0661" w14:textId="77777777" w:rsidR="00B15887" w:rsidRPr="00CC53C1" w:rsidRDefault="00B15887" w:rsidP="00E35F39">
            <w:pPr>
              <w:pStyle w:val="TableText"/>
              <w:numPr>
                <w:ilvl w:val="0"/>
                <w:numId w:val="27"/>
              </w:numPr>
            </w:pPr>
            <w:r w:rsidRPr="00CC53C1">
              <w:t>Estimate treatment costs and see how you could save money</w:t>
            </w:r>
          </w:p>
          <w:p w14:paraId="3E83810B" w14:textId="77777777" w:rsidR="00B15887" w:rsidRPr="00CC53C1" w:rsidRDefault="00B15887" w:rsidP="00E35F39">
            <w:pPr>
              <w:pStyle w:val="TableText"/>
              <w:numPr>
                <w:ilvl w:val="0"/>
                <w:numId w:val="27"/>
              </w:numPr>
            </w:pPr>
            <w:r w:rsidRPr="00CC53C1">
              <w:t>Access top providers and find resources that you may not be aware of today</w:t>
            </w:r>
          </w:p>
          <w:p w14:paraId="55FA599D" w14:textId="77777777" w:rsidR="00B15887" w:rsidRPr="00CC53C1" w:rsidRDefault="00B15887" w:rsidP="00E35F39">
            <w:pPr>
              <w:pStyle w:val="TableText"/>
              <w:numPr>
                <w:ilvl w:val="0"/>
                <w:numId w:val="27"/>
              </w:numPr>
            </w:pPr>
            <w:r w:rsidRPr="00CC53C1">
              <w:t>Prepare for surgery and recovery</w:t>
            </w:r>
          </w:p>
          <w:p w14:paraId="5D5246F2" w14:textId="77777777" w:rsidR="00B15887" w:rsidRDefault="00B15887" w:rsidP="00B15887">
            <w:pPr>
              <w:rPr>
                <w:color w:val="000000"/>
              </w:rPr>
            </w:pPr>
          </w:p>
          <w:p w14:paraId="38789CD6" w14:textId="26E5A150" w:rsidR="00487153" w:rsidRPr="003D09B9" w:rsidRDefault="00487153" w:rsidP="00B15887">
            <w:pPr>
              <w:rPr>
                <w:color w:val="000000"/>
                <w:sz w:val="24"/>
                <w:szCs w:val="24"/>
              </w:rPr>
            </w:pPr>
            <w:r w:rsidRPr="003D09B9">
              <w:rPr>
                <w:sz w:val="24"/>
                <w:szCs w:val="24"/>
              </w:rPr>
              <w:t>For members who do not enroll in the program or who do not use a COE, claims will be paid the same as their hospital benefit</w:t>
            </w:r>
          </w:p>
          <w:p w14:paraId="06259F4D" w14:textId="77777777" w:rsidR="00487153" w:rsidRPr="003D09B9" w:rsidRDefault="00487153" w:rsidP="00B15887">
            <w:pPr>
              <w:rPr>
                <w:color w:val="000000"/>
                <w:sz w:val="24"/>
                <w:szCs w:val="24"/>
              </w:rPr>
            </w:pPr>
          </w:p>
          <w:p w14:paraId="6C5D137A" w14:textId="77777777" w:rsidR="00487153" w:rsidRDefault="00487153" w:rsidP="00B15887">
            <w:pPr>
              <w:rPr>
                <w:color w:val="000000"/>
              </w:rPr>
            </w:pPr>
          </w:p>
          <w:p w14:paraId="49C12C9A" w14:textId="34F215BC" w:rsidR="00487153" w:rsidRPr="003D09B9" w:rsidRDefault="000E16E2" w:rsidP="00B15887">
            <w:pPr>
              <w:rPr>
                <w:color w:val="000000"/>
                <w:sz w:val="24"/>
                <w:szCs w:val="24"/>
              </w:rPr>
            </w:pPr>
            <w:r w:rsidRPr="000E16E2">
              <w:rPr>
                <w:sz w:val="24"/>
                <w:szCs w:val="24"/>
              </w:rPr>
              <w:t xml:space="preserve">Participation is voluntary and no charge to you.  For more information about this program or to join, please call the phone </w:t>
            </w:r>
            <w:r w:rsidRPr="000E16E2">
              <w:rPr>
                <w:sz w:val="24"/>
                <w:szCs w:val="24"/>
              </w:rPr>
              <w:lastRenderedPageBreak/>
              <w:t>number on your health plan ID Card.</w:t>
            </w:r>
          </w:p>
          <w:p w14:paraId="12D8DE66" w14:textId="77777777" w:rsidR="00487153" w:rsidRDefault="00487153" w:rsidP="00B15887">
            <w:pPr>
              <w:rPr>
                <w:color w:val="000000"/>
              </w:rPr>
            </w:pPr>
          </w:p>
          <w:p w14:paraId="24D8A95A" w14:textId="77777777" w:rsidR="00487153" w:rsidRDefault="00487153" w:rsidP="00B15887">
            <w:pPr>
              <w:rPr>
                <w:color w:val="000000"/>
              </w:rPr>
            </w:pPr>
          </w:p>
          <w:p w14:paraId="427F032C" w14:textId="77777777" w:rsidR="00487153" w:rsidRPr="008078CB" w:rsidRDefault="00487153" w:rsidP="00B15887">
            <w:pPr>
              <w:rPr>
                <w:color w:val="000000"/>
              </w:rPr>
            </w:pPr>
          </w:p>
        </w:tc>
      </w:tr>
      <w:tr w:rsidR="00A6064B" w:rsidRPr="008078CB" w14:paraId="427F0372"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6064B" w:rsidRPr="008078CB" w:rsidRDefault="00A6064B" w:rsidP="002C775B">
            <w:pPr>
              <w:pStyle w:val="TableTextCharCharChar1"/>
              <w:rPr>
                <w:b/>
              </w:rPr>
            </w:pPr>
            <w:bookmarkStart w:id="135" w:name="Hearing_Aids"/>
            <w:r w:rsidRPr="008078CB">
              <w:rPr>
                <w:b/>
              </w:rPr>
              <w:lastRenderedPageBreak/>
              <w:t>Hearing Aids</w:t>
            </w:r>
            <w:bookmarkEnd w:id="135"/>
          </w:p>
          <w:p w14:paraId="427F0341" w14:textId="77777777" w:rsidR="00A6064B" w:rsidRPr="008078CB" w:rsidRDefault="00A6064B" w:rsidP="002C775B">
            <w:pPr>
              <w:pStyle w:val="TableTextCharCharChar1"/>
              <w:rPr>
                <w:b/>
              </w:rPr>
            </w:pPr>
          </w:p>
          <w:p w14:paraId="427F0344" w14:textId="795806D1" w:rsidR="00A6064B" w:rsidRPr="008078CB" w:rsidRDefault="00A6064B" w:rsidP="002C775B">
            <w:pPr>
              <w:pStyle w:val="TableTextChar1CharChar"/>
              <w:rPr>
                <w:rStyle w:val="CDVar"/>
                <w:rFonts w:ascii="Times New Roman" w:hAnsi="Times New Roman"/>
                <w:color w:val="auto"/>
              </w:rPr>
            </w:pPr>
            <w:r w:rsidRPr="008078CB" w:rsidDel="00977318">
              <w:rPr>
                <w:rStyle w:val="CDVar"/>
                <w:rFonts w:ascii="Times New Roman" w:hAnsi="Times New Roman"/>
                <w:b/>
                <w:color w:val="FF00FF"/>
              </w:rPr>
              <w:t xml:space="preserve"> </w:t>
            </w:r>
            <w:r w:rsidRPr="008078CB">
              <w:rPr>
                <w:rStyle w:val="CDVar"/>
                <w:rFonts w:ascii="Times New Roman" w:hAnsi="Times New Roman"/>
                <w:color w:val="auto"/>
              </w:rPr>
              <w:t>The Plan pays Benefits for</w:t>
            </w:r>
            <w:r w:rsidRPr="008078CB">
              <w:rPr>
                <w:rStyle w:val="CDVar"/>
                <w:rFonts w:ascii="Times New Roman" w:hAnsi="Times New Roman"/>
                <w:b/>
                <w:color w:val="FF00FF"/>
              </w:rPr>
              <w:t xml:space="preserve"> </w:t>
            </w:r>
            <w:r w:rsidRPr="008078CB">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6064B" w:rsidRPr="008078CB" w:rsidRDefault="00A6064B" w:rsidP="002C775B">
            <w:pPr>
              <w:pStyle w:val="TableTextChar1CharChar"/>
              <w:rPr>
                <w:rStyle w:val="CDVar"/>
                <w:rFonts w:ascii="Times New Roman" w:hAnsi="Times New Roman"/>
                <w:color w:val="auto"/>
              </w:rPr>
            </w:pPr>
          </w:p>
          <w:p w14:paraId="427F0346" w14:textId="77777777" w:rsidR="00A6064B" w:rsidRPr="008078CB" w:rsidRDefault="00A6064B" w:rsidP="002C775B">
            <w:pPr>
              <w:pStyle w:val="TableTextChar1CharChar"/>
              <w:rPr>
                <w:rStyle w:val="CDVar"/>
                <w:rFonts w:ascii="Times New Roman" w:hAnsi="Times New Roman"/>
                <w:color w:val="auto"/>
              </w:rPr>
            </w:pPr>
            <w:r w:rsidRPr="008078CB">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6064B" w:rsidRPr="008078CB" w:rsidRDefault="00A6064B" w:rsidP="002C775B">
            <w:pPr>
              <w:pStyle w:val="TableTextChar1CharChar"/>
              <w:rPr>
                <w:rStyle w:val="CDVar"/>
                <w:rFonts w:ascii="Times New Roman" w:hAnsi="Times New Roman"/>
                <w:color w:val="auto"/>
              </w:rPr>
            </w:pPr>
          </w:p>
          <w:p w14:paraId="427F0348" w14:textId="77777777" w:rsidR="00A6064B" w:rsidRPr="008078CB" w:rsidRDefault="00A6064B" w:rsidP="00DB4371">
            <w:pPr>
              <w:pStyle w:val="TableText"/>
              <w:rPr>
                <w:rStyle w:val="CDVar"/>
                <w:rFonts w:ascii="Times New Roman" w:hAnsi="Times New Roman"/>
                <w:color w:val="000000"/>
              </w:rPr>
            </w:pPr>
            <w:r w:rsidRPr="008078C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6064B" w:rsidRPr="008078CB" w:rsidRDefault="00A6064B"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craniofacial anomalies </w:t>
            </w:r>
          </w:p>
          <w:p w14:paraId="427F034A" w14:textId="77777777" w:rsidR="00A6064B" w:rsidRPr="008078CB" w:rsidRDefault="00A6064B"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 xml:space="preserve">whose abnormal or </w:t>
            </w:r>
            <w:r w:rsidRPr="008078CB">
              <w:rPr>
                <w:rStyle w:val="CDVar"/>
                <w:rFonts w:ascii="Times New Roman" w:hAnsi="Times New Roman"/>
                <w:color w:val="000000"/>
              </w:rPr>
              <w:lastRenderedPageBreak/>
              <w:t>absent ear canals preclude the use of a wearable hearing aid; or</w:t>
            </w:r>
          </w:p>
          <w:p w14:paraId="427F034B" w14:textId="77777777" w:rsidR="00A6064B" w:rsidRPr="008078CB" w:rsidRDefault="00A6064B"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hearing loss of sufficient </w:t>
            </w:r>
          </w:p>
          <w:p w14:paraId="427F034C" w14:textId="410A8346" w:rsidR="00A6064B" w:rsidRPr="008078CB" w:rsidRDefault="00A6064B"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severity that it would not be adequately remedied by a wearable hearing aid.</w:t>
            </w:r>
          </w:p>
          <w:p w14:paraId="427F034E" w14:textId="77777777" w:rsidR="00A6064B" w:rsidRPr="008078CB" w:rsidRDefault="00A6064B" w:rsidP="002C775B">
            <w:pPr>
              <w:pStyle w:val="TableTextChar1CharChar"/>
            </w:pPr>
          </w:p>
          <w:p w14:paraId="427F0351" w14:textId="77777777" w:rsidR="00A6064B" w:rsidRDefault="00A6064B" w:rsidP="002C775B">
            <w:pPr>
              <w:pStyle w:val="TableTextChar1CharChar"/>
              <w:rPr>
                <w:rStyle w:val="CDVar"/>
                <w:rFonts w:ascii="Times New Roman" w:hAnsi="Times New Roman"/>
                <w:color w:val="auto"/>
              </w:rPr>
            </w:pPr>
          </w:p>
          <w:p w14:paraId="4A82433F" w14:textId="450D6821" w:rsidR="00A6064B" w:rsidRPr="003D3B68" w:rsidRDefault="00A6064B" w:rsidP="002C775B">
            <w:pPr>
              <w:pStyle w:val="TableTextChar1CharChar"/>
              <w:rPr>
                <w:rStyle w:val="CDVar"/>
                <w:rFonts w:ascii="Times New Roman" w:hAnsi="Times New Roman"/>
                <w:b/>
                <w:color w:val="FF00FF"/>
              </w:rPr>
            </w:pPr>
            <w:r w:rsidRPr="00993A00">
              <w:rPr>
                <w:rStyle w:val="CDVar"/>
                <w:rFonts w:ascii="Times New Roman" w:hAnsi="Times New Roman"/>
                <w:color w:val="auto"/>
              </w:rPr>
              <w:t xml:space="preserve">Hearing Aids and testing limited to </w:t>
            </w:r>
            <w:r w:rsidRPr="003D3B68">
              <w:rPr>
                <w:rStyle w:val="CDVar"/>
                <w:rFonts w:ascii="Times New Roman" w:hAnsi="Times New Roman"/>
                <w:b/>
                <w:color w:val="auto"/>
              </w:rPr>
              <w:t>$1,000</w:t>
            </w:r>
            <w:r w:rsidRPr="00993A00">
              <w:rPr>
                <w:rStyle w:val="CDVar"/>
                <w:rFonts w:ascii="Times New Roman" w:hAnsi="Times New Roman"/>
                <w:color w:val="auto"/>
              </w:rPr>
              <w:t xml:space="preserve"> per hearing impaired ear per year</w:t>
            </w:r>
            <w:r w:rsidRPr="008078CB">
              <w:rPr>
                <w:rStyle w:val="CDVar"/>
                <w:rFonts w:ascii="Times New Roman" w:hAnsi="Times New Roman"/>
                <w:color w:val="auto"/>
              </w:rPr>
              <w:t xml:space="preserve"> combined Network and Non-Network</w:t>
            </w:r>
            <w:r w:rsidRPr="00177271">
              <w:rPr>
                <w:rStyle w:val="CDVar"/>
                <w:rFonts w:ascii="Times New Roman" w:hAnsi="Times New Roman"/>
                <w:b/>
                <w:color w:val="auto"/>
              </w:rPr>
              <w:t>.</w:t>
            </w:r>
          </w:p>
          <w:p w14:paraId="025A9AE9" w14:textId="77777777" w:rsidR="00A6064B" w:rsidRPr="008078CB" w:rsidRDefault="00A6064B" w:rsidP="002C775B">
            <w:pPr>
              <w:pStyle w:val="TableTextChar1CharChar"/>
              <w:rPr>
                <w:rStyle w:val="CDVar"/>
                <w:rFonts w:ascii="Times New Roman" w:hAnsi="Times New Roman"/>
                <w:color w:val="auto"/>
              </w:rPr>
            </w:pPr>
          </w:p>
          <w:p w14:paraId="427F0353" w14:textId="57E1AFE4" w:rsidR="00A6064B" w:rsidRPr="008078CB" w:rsidRDefault="00A6064B" w:rsidP="002C775B">
            <w:pPr>
              <w:pStyle w:val="TableTextChar1CharChar"/>
              <w:rPr>
                <w:rStyle w:val="CDVar"/>
                <w:rFonts w:ascii="Times New Roman" w:hAnsi="Times New Roman"/>
                <w:color w:val="auto"/>
              </w:rPr>
            </w:pPr>
            <w:r w:rsidRPr="008078CB" w:rsidDel="00977318">
              <w:t xml:space="preserve"> </w:t>
            </w:r>
            <w:r w:rsidRPr="008078CB">
              <w:rPr>
                <w:rStyle w:val="CDVar"/>
                <w:rFonts w:ascii="Times New Roman" w:hAnsi="Times New Roman"/>
                <w:color w:val="auto"/>
              </w:rPr>
              <w:t xml:space="preserve">Benefits are limited to a single purchase (including repair/replacement) per hearing impaired ear every </w:t>
            </w:r>
            <w:r>
              <w:rPr>
                <w:b/>
                <w:color w:val="0000FF"/>
              </w:rPr>
              <w:t>3</w:t>
            </w:r>
            <w:r w:rsidRPr="008078CB">
              <w:t xml:space="preserve"> </w:t>
            </w:r>
            <w:r>
              <w:rPr>
                <w:bCs/>
              </w:rPr>
              <w:t>Calendar</w:t>
            </w:r>
            <w:r w:rsidRPr="008078CB">
              <w:rPr>
                <w:b/>
                <w:bCs/>
                <w:color w:val="FF00FF"/>
              </w:rPr>
              <w:t xml:space="preserve"> </w:t>
            </w:r>
            <w:r w:rsidRPr="008078CB">
              <w:rPr>
                <w:bCs/>
              </w:rPr>
              <w:t>years,</w:t>
            </w:r>
            <w:r w:rsidRPr="008078CB">
              <w:rPr>
                <w:b/>
                <w:bCs/>
                <w:color w:val="FF00FF"/>
              </w:rPr>
              <w:t xml:space="preserve"> </w:t>
            </w:r>
            <w:r w:rsidRPr="008078CB">
              <w:rPr>
                <w:rStyle w:val="CDVar"/>
                <w:rFonts w:ascii="Times New Roman" w:hAnsi="Times New Roman"/>
                <w:color w:val="auto"/>
              </w:rPr>
              <w:t>combined Network and Non-Network.</w:t>
            </w:r>
          </w:p>
          <w:p w14:paraId="427F0354" w14:textId="77777777" w:rsidR="00A6064B" w:rsidRPr="008078CB" w:rsidRDefault="00A6064B" w:rsidP="002C775B">
            <w:pPr>
              <w:pStyle w:val="TableTextChar1CharChar"/>
              <w:rPr>
                <w:szCs w:val="24"/>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360" w14:textId="11BED7E7" w:rsidR="00A6064B" w:rsidRPr="008078CB" w:rsidRDefault="00EF55CD" w:rsidP="009D00A7">
            <w:pPr>
              <w:pStyle w:val="TableTextChar"/>
              <w:numPr>
                <w:ilvl w:val="12"/>
                <w:numId w:val="0"/>
              </w:numPr>
              <w:rPr>
                <w:b/>
              </w:rPr>
            </w:pPr>
            <w:r>
              <w:rPr>
                <w:b/>
                <w:color w:val="0000FF"/>
                <w:szCs w:val="24"/>
              </w:rPr>
              <w:lastRenderedPageBreak/>
              <w:t>80</w:t>
            </w:r>
            <w:r w:rsidR="00A6064B">
              <w:rPr>
                <w:b/>
                <w:color w:val="0000FF"/>
                <w:szCs w:val="24"/>
              </w:rPr>
              <w:t>%</w:t>
            </w:r>
            <w:r w:rsidR="00A6064B" w:rsidRPr="008078CB">
              <w:rPr>
                <w:b/>
                <w:szCs w:val="24"/>
              </w:rPr>
              <w:t xml:space="preserve"> </w:t>
            </w:r>
            <w:r w:rsidR="00A6064B" w:rsidRPr="008078CB">
              <w:rPr>
                <w:szCs w:val="24"/>
              </w:rPr>
              <w:t xml:space="preserve">of eligible expenses after satisfying </w:t>
            </w:r>
            <w:r w:rsidR="00A6064B" w:rsidRPr="008078CB">
              <w:rPr>
                <w:color w:val="000000"/>
                <w:szCs w:val="24"/>
              </w:rPr>
              <w:t xml:space="preserve">the </w:t>
            </w:r>
            <w:r w:rsidR="00A6064B" w:rsidRPr="008078CB">
              <w:rPr>
                <w:szCs w:val="24"/>
              </w:rPr>
              <w:t>deductible</w:t>
            </w:r>
            <w:r w:rsidR="00A6064B" w:rsidRPr="008078CB">
              <w:rPr>
                <w:b/>
                <w:szCs w:val="24"/>
              </w:rPr>
              <w:t>.</w:t>
            </w:r>
          </w:p>
          <w:p w14:paraId="427F0361" w14:textId="77777777" w:rsidR="00A6064B" w:rsidRPr="008078CB" w:rsidRDefault="00A6064B" w:rsidP="001B15C3">
            <w:pPr>
              <w:pStyle w:val="TableTextChar"/>
              <w:numPr>
                <w:ilvl w:val="12"/>
                <w:numId w:val="0"/>
              </w:numPr>
              <w:rPr>
                <w:b/>
              </w:rPr>
            </w:pPr>
          </w:p>
          <w:p w14:paraId="427F0366" w14:textId="00BE3C9B" w:rsidR="00B64531" w:rsidRDefault="00B64531" w:rsidP="003D3B68">
            <w:pPr>
              <w:pStyle w:val="TableTextChar"/>
              <w:numPr>
                <w:ilvl w:val="12"/>
                <w:numId w:val="0"/>
              </w:numPr>
              <w:rPr>
                <w:rStyle w:val="CDBoldItalic"/>
                <w:rFonts w:ascii="Times New Roman" w:hAnsi="Times New Roman"/>
                <w:b w:val="0"/>
                <w:i w:val="0"/>
                <w:sz w:val="20"/>
                <w:szCs w:val="24"/>
              </w:rPr>
            </w:pPr>
          </w:p>
          <w:p w14:paraId="4D90D8BC" w14:textId="77777777" w:rsidR="00B64531" w:rsidRPr="003D09B9" w:rsidRDefault="00B64531" w:rsidP="003D09B9"/>
          <w:p w14:paraId="0CCB74FA" w14:textId="77777777" w:rsidR="00B64531" w:rsidRPr="003D09B9" w:rsidRDefault="00B64531" w:rsidP="003D09B9"/>
          <w:p w14:paraId="3BE1006B" w14:textId="77777777" w:rsidR="00B64531" w:rsidRPr="003D09B9" w:rsidRDefault="00B64531" w:rsidP="003D09B9"/>
          <w:p w14:paraId="5EAD33DB" w14:textId="77777777" w:rsidR="00B64531" w:rsidRPr="003D09B9" w:rsidRDefault="00B64531" w:rsidP="003D09B9"/>
          <w:p w14:paraId="1D27AFD2" w14:textId="35AB4D86" w:rsidR="00B64531" w:rsidRDefault="00B64531" w:rsidP="00B64531"/>
          <w:p w14:paraId="07C9D5EA" w14:textId="65202961" w:rsidR="00A6064B" w:rsidRPr="003D09B9" w:rsidRDefault="00B64531" w:rsidP="003D09B9">
            <w:pPr>
              <w:tabs>
                <w:tab w:val="left" w:pos="1122"/>
              </w:tabs>
            </w:pPr>
            <w:r>
              <w:tab/>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36B" w14:textId="77B9C97E" w:rsidR="00A6064B" w:rsidRDefault="00A6064B" w:rsidP="009D00A7">
            <w:pPr>
              <w:pStyle w:val="TableTextChar"/>
              <w:numPr>
                <w:ilvl w:val="12"/>
                <w:numId w:val="0"/>
              </w:numPr>
              <w:rPr>
                <w:szCs w:val="24"/>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p>
          <w:p w14:paraId="349168EF" w14:textId="77777777" w:rsidR="00FD24BB" w:rsidRDefault="00FD24BB" w:rsidP="009D00A7">
            <w:pPr>
              <w:pStyle w:val="TableTextChar"/>
              <w:numPr>
                <w:ilvl w:val="12"/>
                <w:numId w:val="0"/>
              </w:numPr>
              <w:rPr>
                <w:szCs w:val="24"/>
              </w:rPr>
            </w:pPr>
          </w:p>
          <w:p w14:paraId="49737968" w14:textId="77777777" w:rsidR="00FD24BB" w:rsidRDefault="00FD24BB" w:rsidP="003D09B9">
            <w:pPr>
              <w:pStyle w:val="TableTextChar"/>
              <w:numPr>
                <w:ilvl w:val="12"/>
                <w:numId w:val="0"/>
              </w:numPr>
              <w:jc w:val="right"/>
              <w:rPr>
                <w:szCs w:val="24"/>
              </w:rPr>
            </w:pPr>
          </w:p>
          <w:p w14:paraId="427F0370" w14:textId="59184DFB" w:rsidR="00A6064B" w:rsidRPr="008078CB" w:rsidRDefault="00A6064B" w:rsidP="00F652C8">
            <w:pPr>
              <w:pStyle w:val="TableTextChar"/>
              <w:numPr>
                <w:ilvl w:val="12"/>
                <w:numId w:val="0"/>
              </w:numPr>
              <w:rPr>
                <w:bCs/>
              </w:rPr>
            </w:pPr>
          </w:p>
          <w:p w14:paraId="427F0371" w14:textId="77777777" w:rsidR="00A6064B" w:rsidRPr="008078CB" w:rsidRDefault="00A6064B" w:rsidP="001B15C3">
            <w:pPr>
              <w:pStyle w:val="TableTextChar1CharChar"/>
              <w:rPr>
                <w:rStyle w:val="CDBoldItalic"/>
                <w:rFonts w:ascii="Times New Roman" w:hAnsi="Times New Roman"/>
                <w:b w:val="0"/>
                <w:i w:val="0"/>
                <w:szCs w:val="24"/>
              </w:rPr>
            </w:pPr>
          </w:p>
        </w:tc>
      </w:tr>
      <w:tr w:rsidR="00B4252E" w:rsidRPr="00B4252E" w14:paraId="4B2052C3"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0FF527CF" w14:textId="77777777" w:rsidR="00B4252E" w:rsidRPr="00B4252E" w:rsidRDefault="00B4252E" w:rsidP="00B4252E">
            <w:pPr>
              <w:overflowPunct/>
              <w:autoSpaceDE/>
              <w:autoSpaceDN/>
              <w:adjustRightInd/>
              <w:textAlignment w:val="auto"/>
              <w:rPr>
                <w:rFonts w:eastAsia="MS PGothic"/>
                <w:b/>
                <w:bCs/>
                <w:sz w:val="24"/>
                <w:szCs w:val="24"/>
              </w:rPr>
            </w:pPr>
            <w:r w:rsidRPr="00B4252E">
              <w:rPr>
                <w:rFonts w:eastAsia="MS PGothic"/>
                <w:b/>
                <w:bCs/>
                <w:sz w:val="24"/>
                <w:szCs w:val="24"/>
              </w:rPr>
              <w:t xml:space="preserve">Heart Care </w:t>
            </w:r>
            <w:bookmarkStart w:id="136" w:name="Heart_Care_Solution_Program"/>
            <w:bookmarkEnd w:id="136"/>
            <w:r w:rsidRPr="00B4252E">
              <w:rPr>
                <w:rFonts w:eastAsia="MS PGothic"/>
                <w:b/>
                <w:bCs/>
                <w:sz w:val="24"/>
                <w:szCs w:val="24"/>
              </w:rPr>
              <w:t>Solution Program (HCS)</w:t>
            </w:r>
          </w:p>
          <w:p w14:paraId="4B04DA62" w14:textId="77777777" w:rsidR="00B4252E" w:rsidRPr="00B4252E" w:rsidRDefault="00B4252E" w:rsidP="00B4252E">
            <w:pPr>
              <w:rPr>
                <w:b/>
                <w:sz w:val="24"/>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143AC58F" w14:textId="77777777" w:rsidR="00B4252E" w:rsidRPr="00B4252E" w:rsidRDefault="00B4252E" w:rsidP="00B4252E">
            <w:pPr>
              <w:rPr>
                <w:color w:val="000000"/>
                <w:sz w:val="24"/>
                <w:szCs w:val="24"/>
              </w:rPr>
            </w:pPr>
            <w:r w:rsidRPr="00B4252E">
              <w:rPr>
                <w:color w:val="000000"/>
                <w:sz w:val="24"/>
                <w:szCs w:val="24"/>
              </w:rPr>
              <w:t>Not Applicable</w:t>
            </w:r>
          </w:p>
          <w:p w14:paraId="2DB9BE44" w14:textId="77777777" w:rsidR="00B4252E" w:rsidRPr="00B4252E" w:rsidRDefault="00B4252E" w:rsidP="00B4252E">
            <w:pPr>
              <w:rPr>
                <w:color w:val="000000"/>
                <w:sz w:val="24"/>
                <w:szCs w:val="24"/>
              </w:rPr>
            </w:pPr>
          </w:p>
          <w:p w14:paraId="0281DDA2" w14:textId="77777777" w:rsidR="00B4252E" w:rsidRPr="00B4252E" w:rsidRDefault="00B4252E" w:rsidP="004D6F83">
            <w:pPr>
              <w:overflowPunct/>
              <w:autoSpaceDE/>
              <w:autoSpaceDN/>
              <w:adjustRightInd/>
              <w:textAlignment w:val="auto"/>
              <w:rPr>
                <w:b/>
                <w:color w:val="0000FF"/>
                <w:sz w:val="24"/>
                <w:szCs w:val="24"/>
              </w:rPr>
            </w:pPr>
          </w:p>
        </w:tc>
      </w:tr>
      <w:tr w:rsidR="00A6064B" w:rsidRPr="008078CB" w14:paraId="427F03CD"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6064B" w:rsidRPr="008078CB" w:rsidRDefault="00A6064B">
            <w:pPr>
              <w:pStyle w:val="TableTextCharCharChar1"/>
              <w:numPr>
                <w:ilvl w:val="12"/>
                <w:numId w:val="0"/>
              </w:numPr>
              <w:rPr>
                <w:b/>
              </w:rPr>
            </w:pPr>
            <w:bookmarkStart w:id="137" w:name="Home_Health_Care"/>
            <w:r w:rsidRPr="008078CB">
              <w:rPr>
                <w:b/>
              </w:rPr>
              <w:t>Home Health Care</w:t>
            </w:r>
            <w:bookmarkEnd w:id="137"/>
          </w:p>
          <w:p w14:paraId="427F0374" w14:textId="77777777" w:rsidR="00A6064B" w:rsidRPr="008078CB" w:rsidRDefault="00A6064B">
            <w:pPr>
              <w:pStyle w:val="TableTextCharCharChar1"/>
              <w:numPr>
                <w:ilvl w:val="12"/>
                <w:numId w:val="0"/>
              </w:numPr>
              <w:rPr>
                <w:b/>
              </w:rPr>
            </w:pPr>
          </w:p>
          <w:p w14:paraId="427F0375" w14:textId="77777777" w:rsidR="00A6064B" w:rsidRPr="008078CB" w:rsidRDefault="00A6064B" w:rsidP="00744D54">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A6064B" w:rsidRPr="008078CB" w:rsidRDefault="00A6064B" w:rsidP="00744D54">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A6064B" w:rsidRPr="008078CB" w:rsidRDefault="00A6064B" w:rsidP="00744D54">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A6064B" w:rsidRPr="008078CB" w:rsidRDefault="00A6064B" w:rsidP="00744D54">
            <w:pPr>
              <w:pStyle w:val="TableTextCharCharChar1"/>
              <w:numPr>
                <w:ilvl w:val="12"/>
                <w:numId w:val="0"/>
              </w:numPr>
              <w:ind w:left="288" w:hanging="288"/>
              <w:rPr>
                <w:bCs/>
              </w:rPr>
            </w:pPr>
            <w:r w:rsidRPr="008078CB">
              <w:rPr>
                <w:color w:val="000000"/>
              </w:rPr>
              <w:t xml:space="preserve">●   </w:t>
            </w:r>
            <w:r w:rsidRPr="008078CB">
              <w:rPr>
                <w:bCs/>
              </w:rPr>
              <w:t xml:space="preserve">not considered </w:t>
            </w:r>
            <w:r w:rsidRPr="008078CB">
              <w:rPr>
                <w:bCs/>
              </w:rPr>
              <w:lastRenderedPageBreak/>
              <w:t>Custodial Care, as defined in Glossary; and</w:t>
            </w:r>
          </w:p>
          <w:p w14:paraId="427F0379" w14:textId="77777777" w:rsidR="00A6064B" w:rsidRPr="008078CB" w:rsidRDefault="00A6064B" w:rsidP="00744D54">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A6064B" w:rsidRPr="008078CB" w:rsidRDefault="00A6064B" w:rsidP="00744D54">
            <w:pPr>
              <w:pStyle w:val="TableTextCharCharChar1"/>
              <w:numPr>
                <w:ilvl w:val="12"/>
                <w:numId w:val="0"/>
              </w:numPr>
              <w:rPr>
                <w:bCs/>
              </w:rPr>
            </w:pPr>
          </w:p>
          <w:p w14:paraId="427F037B" w14:textId="77777777" w:rsidR="00A6064B" w:rsidRPr="008078CB" w:rsidRDefault="00A6064B" w:rsidP="00744D54">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6064B" w:rsidRPr="008078CB" w:rsidRDefault="00A6064B" w:rsidP="00744D54">
            <w:pPr>
              <w:pStyle w:val="TableTextCharCharChar1"/>
              <w:numPr>
                <w:ilvl w:val="12"/>
                <w:numId w:val="0"/>
              </w:numPr>
              <w:rPr>
                <w:bCs/>
              </w:rPr>
            </w:pPr>
          </w:p>
          <w:p w14:paraId="427F037D" w14:textId="77777777" w:rsidR="00A6064B" w:rsidRPr="008078CB" w:rsidRDefault="00A6064B">
            <w:pPr>
              <w:pStyle w:val="TableTextCharCharChar1"/>
              <w:rPr>
                <w:bCs/>
              </w:rPr>
            </w:pPr>
          </w:p>
          <w:p w14:paraId="427F037E" w14:textId="77777777" w:rsidR="00A6064B" w:rsidRPr="008078CB" w:rsidRDefault="00A6064B">
            <w:pPr>
              <w:pStyle w:val="TableTextCharCharChar1"/>
              <w:rPr>
                <w:bCs/>
              </w:rPr>
            </w:pPr>
            <w:r w:rsidRPr="008078CB">
              <w:rPr>
                <w:bCs/>
              </w:rPr>
              <w:t>Skilled care is skilled nursing, teaching, and rehabilitation services when:</w:t>
            </w:r>
          </w:p>
          <w:p w14:paraId="427F037F" w14:textId="77777777" w:rsidR="00A6064B" w:rsidRPr="008078CB" w:rsidRDefault="00A6064B">
            <w:pPr>
              <w:pStyle w:val="TableTextCharCharChar1"/>
              <w:rPr>
                <w:bCs/>
              </w:rPr>
            </w:pPr>
            <w:r w:rsidRPr="008078CB">
              <w:rPr>
                <w:color w:val="000000"/>
              </w:rPr>
              <w:t xml:space="preserve">●   </w:t>
            </w:r>
            <w:r w:rsidRPr="008078CB">
              <w:rPr>
                <w:bCs/>
              </w:rPr>
              <w:t xml:space="preserve">They are delivered or </w:t>
            </w:r>
          </w:p>
          <w:p w14:paraId="427F0380" w14:textId="77777777" w:rsidR="00A6064B" w:rsidRPr="008078CB" w:rsidRDefault="00A6064B">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A6064B" w:rsidRPr="008078CB" w:rsidRDefault="00A6064B" w:rsidP="00DE55D7">
            <w:pPr>
              <w:pStyle w:val="TableTextCharCharChar1"/>
              <w:ind w:left="288" w:hanging="288"/>
              <w:rPr>
                <w:bCs/>
              </w:rPr>
            </w:pPr>
            <w:r w:rsidRPr="008078CB">
              <w:rPr>
                <w:color w:val="000000"/>
              </w:rPr>
              <w:t xml:space="preserve">●   </w:t>
            </w:r>
            <w:r w:rsidRPr="008078CB">
              <w:rPr>
                <w:bCs/>
              </w:rPr>
              <w:t>A physician orders them;</w:t>
            </w:r>
          </w:p>
          <w:p w14:paraId="427F0382" w14:textId="77777777" w:rsidR="00A6064B" w:rsidRPr="008078CB" w:rsidRDefault="00A6064B" w:rsidP="002D3780">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A6064B" w:rsidRPr="008078CB" w:rsidRDefault="00A6064B">
            <w:pPr>
              <w:pStyle w:val="TableTextCharCharChar1"/>
              <w:rPr>
                <w:bCs/>
              </w:rPr>
            </w:pPr>
            <w:r w:rsidRPr="008078CB">
              <w:rPr>
                <w:color w:val="000000"/>
              </w:rPr>
              <w:t xml:space="preserve">●   </w:t>
            </w:r>
            <w:r w:rsidRPr="008078CB">
              <w:rPr>
                <w:bCs/>
              </w:rPr>
              <w:t xml:space="preserve">They require clinical </w:t>
            </w:r>
          </w:p>
          <w:p w14:paraId="427F0384" w14:textId="77777777" w:rsidR="00A6064B" w:rsidRPr="008078CB" w:rsidRDefault="00A6064B">
            <w:pPr>
              <w:pStyle w:val="TableTextCharCharChar1"/>
              <w:ind w:left="288"/>
              <w:rPr>
                <w:bCs/>
              </w:rPr>
            </w:pPr>
            <w:r w:rsidRPr="008078CB">
              <w:rPr>
                <w:bCs/>
              </w:rPr>
              <w:lastRenderedPageBreak/>
              <w:t>training in order to be delivered safely and effectively; and</w:t>
            </w:r>
          </w:p>
          <w:p w14:paraId="427F0385" w14:textId="77777777" w:rsidR="00A6064B" w:rsidRPr="008078CB" w:rsidRDefault="00A6064B">
            <w:pPr>
              <w:pStyle w:val="TableTextCharCharChar1"/>
              <w:rPr>
                <w:bCs/>
              </w:rPr>
            </w:pPr>
            <w:r w:rsidRPr="008078CB">
              <w:rPr>
                <w:color w:val="000000"/>
              </w:rPr>
              <w:t xml:space="preserve">●   </w:t>
            </w:r>
            <w:r w:rsidRPr="008078CB">
              <w:rPr>
                <w:bCs/>
              </w:rPr>
              <w:t xml:space="preserve">They are not Custodial </w:t>
            </w:r>
          </w:p>
          <w:p w14:paraId="427F0386" w14:textId="77777777" w:rsidR="00A6064B" w:rsidRPr="008078CB" w:rsidRDefault="00A6064B">
            <w:pPr>
              <w:pStyle w:val="TableTextCharCharChar1"/>
              <w:ind w:left="288"/>
              <w:rPr>
                <w:b/>
              </w:rPr>
            </w:pPr>
            <w:r w:rsidRPr="008078CB">
              <w:rPr>
                <w:bCs/>
              </w:rPr>
              <w:t>Care.</w:t>
            </w:r>
          </w:p>
          <w:p w14:paraId="427F0387" w14:textId="77777777" w:rsidR="00A6064B" w:rsidRPr="008078CB" w:rsidRDefault="00A6064B">
            <w:pPr>
              <w:pStyle w:val="TableTextCharCharChar1"/>
              <w:rPr>
                <w:bCs/>
              </w:rPr>
            </w:pPr>
          </w:p>
          <w:p w14:paraId="427F0388" w14:textId="77777777" w:rsidR="00A6064B" w:rsidRPr="008078CB" w:rsidRDefault="00A6064B">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A6064B" w:rsidRPr="008078CB" w:rsidRDefault="00A6064B">
            <w:pPr>
              <w:pStyle w:val="TableTextCharCharChar1"/>
              <w:rPr>
                <w:bCs/>
              </w:rPr>
            </w:pPr>
            <w:r w:rsidRPr="008078CB">
              <w:rPr>
                <w:color w:val="000000"/>
              </w:rPr>
              <w:t xml:space="preserve">●   </w:t>
            </w:r>
            <w:r w:rsidRPr="008078CB">
              <w:rPr>
                <w:bCs/>
              </w:rPr>
              <w:t xml:space="preserve">Provide assistance in </w:t>
            </w:r>
          </w:p>
          <w:p w14:paraId="427F038A" w14:textId="77777777" w:rsidR="00A6064B" w:rsidRPr="008078CB" w:rsidRDefault="00A6064B">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A6064B" w:rsidRPr="008078CB" w:rsidRDefault="00A6064B">
            <w:pPr>
              <w:pStyle w:val="TableTextCharCharChar1"/>
              <w:rPr>
                <w:bCs/>
              </w:rPr>
            </w:pPr>
            <w:r w:rsidRPr="008078CB">
              <w:rPr>
                <w:color w:val="000000"/>
              </w:rPr>
              <w:t xml:space="preserve">●   </w:t>
            </w:r>
            <w:r w:rsidRPr="008078CB">
              <w:rPr>
                <w:bCs/>
              </w:rPr>
              <w:t xml:space="preserve">Do not seek to cure, or </w:t>
            </w:r>
          </w:p>
          <w:p w14:paraId="427F038C" w14:textId="77777777" w:rsidR="00A6064B" w:rsidRPr="008078CB" w:rsidRDefault="00A6064B">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A6064B" w:rsidRPr="008078CB" w:rsidRDefault="00A6064B">
            <w:pPr>
              <w:pStyle w:val="TableTextCharCharChar1"/>
              <w:rPr>
                <w:bCs/>
              </w:rPr>
            </w:pPr>
            <w:r w:rsidRPr="008078CB">
              <w:rPr>
                <w:color w:val="000000"/>
              </w:rPr>
              <w:t xml:space="preserve">●   </w:t>
            </w:r>
            <w:r w:rsidRPr="008078CB">
              <w:rPr>
                <w:bCs/>
              </w:rPr>
              <w:t xml:space="preserve">Do not require continued </w:t>
            </w:r>
          </w:p>
          <w:p w14:paraId="427F038E" w14:textId="77777777" w:rsidR="00A6064B" w:rsidRPr="008078CB" w:rsidRDefault="00A6064B">
            <w:pPr>
              <w:pStyle w:val="TableTextCharCharChar1"/>
              <w:ind w:left="288"/>
              <w:rPr>
                <w:bCs/>
              </w:rPr>
            </w:pPr>
            <w:r w:rsidRPr="008078CB">
              <w:rPr>
                <w:bCs/>
              </w:rPr>
              <w:t>administration by trained medical personnel in order to be delivered safely and effectively.</w:t>
            </w:r>
          </w:p>
          <w:p w14:paraId="427F038F" w14:textId="77777777" w:rsidR="00A6064B" w:rsidRPr="008078CB" w:rsidRDefault="00A6064B">
            <w:pPr>
              <w:pStyle w:val="TableTextCharCharChar1"/>
              <w:ind w:left="288"/>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39B" w14:textId="616D7D67" w:rsidR="00A6064B" w:rsidRPr="008078CB" w:rsidRDefault="00EF55CD" w:rsidP="002C501A">
            <w:pPr>
              <w:pStyle w:val="TableTextCharCharChar1"/>
              <w:numPr>
                <w:ilvl w:val="12"/>
                <w:numId w:val="0"/>
              </w:numPr>
              <w:rPr>
                <w:b/>
                <w:szCs w:val="24"/>
              </w:rPr>
            </w:pPr>
            <w:r>
              <w:rPr>
                <w:b/>
                <w:color w:val="0000FF"/>
                <w:szCs w:val="24"/>
              </w:rPr>
              <w:lastRenderedPageBreak/>
              <w:t>80</w:t>
            </w:r>
            <w:r w:rsidR="00A6064B">
              <w:rPr>
                <w:b/>
                <w:color w:val="0000FF"/>
                <w:szCs w:val="24"/>
              </w:rPr>
              <w:t>%</w:t>
            </w:r>
            <w:r w:rsidR="00A6064B" w:rsidRPr="008078CB">
              <w:rPr>
                <w:b/>
                <w:szCs w:val="24"/>
              </w:rPr>
              <w:t xml:space="preserve"> </w:t>
            </w:r>
            <w:r w:rsidR="00A6064B" w:rsidRPr="008078CB">
              <w:rPr>
                <w:szCs w:val="24"/>
              </w:rPr>
              <w:t xml:space="preserve">of eligible expenses after satisfying </w:t>
            </w:r>
            <w:r w:rsidR="00A6064B" w:rsidRPr="008078CB">
              <w:rPr>
                <w:color w:val="000000"/>
                <w:szCs w:val="24"/>
              </w:rPr>
              <w:t xml:space="preserve">the </w:t>
            </w:r>
            <w:r w:rsidR="00A6064B" w:rsidRPr="008078CB">
              <w:rPr>
                <w:szCs w:val="24"/>
              </w:rPr>
              <w:t>deductible</w:t>
            </w:r>
            <w:r w:rsidR="00A6064B" w:rsidRPr="008078CB">
              <w:rPr>
                <w:b/>
                <w:szCs w:val="24"/>
              </w:rPr>
              <w:t>.</w:t>
            </w:r>
          </w:p>
          <w:p w14:paraId="427F039C" w14:textId="77777777" w:rsidR="00A6064B" w:rsidRPr="008078CB" w:rsidRDefault="00A6064B">
            <w:pPr>
              <w:pStyle w:val="TableTextCharCharChar1"/>
              <w:numPr>
                <w:ilvl w:val="12"/>
                <w:numId w:val="0"/>
              </w:numPr>
              <w:rPr>
                <w:bCs/>
                <w:color w:val="000000"/>
              </w:rPr>
            </w:pPr>
          </w:p>
          <w:p w14:paraId="427F039D" w14:textId="77777777" w:rsidR="00A6064B" w:rsidRPr="008078CB" w:rsidRDefault="00A6064B">
            <w:pPr>
              <w:pStyle w:val="TableTextCharCharChar1"/>
              <w:numPr>
                <w:ilvl w:val="12"/>
                <w:numId w:val="0"/>
              </w:numPr>
              <w:rPr>
                <w:b/>
                <w:color w:val="0000FF"/>
              </w:rPr>
            </w:pPr>
          </w:p>
          <w:p w14:paraId="427F039E" w14:textId="77777777" w:rsidR="00A6064B" w:rsidRPr="008078CB" w:rsidRDefault="00A6064B">
            <w:pPr>
              <w:pStyle w:val="TableTextCharCharChar1"/>
              <w:numPr>
                <w:ilvl w:val="12"/>
                <w:numId w:val="0"/>
              </w:numPr>
              <w:rPr>
                <w:i/>
              </w:rPr>
            </w:pPr>
          </w:p>
          <w:p w14:paraId="427F039F" w14:textId="77777777" w:rsidR="00A6064B" w:rsidRPr="008078CB" w:rsidRDefault="00A6064B">
            <w:pPr>
              <w:pStyle w:val="TableTextCharCharChar1"/>
              <w:numPr>
                <w:ilvl w:val="12"/>
                <w:numId w:val="0"/>
              </w:numPr>
              <w:rPr>
                <w:b/>
              </w:rPr>
            </w:pPr>
            <w:r w:rsidRPr="008078CB">
              <w:rPr>
                <w:b/>
              </w:rPr>
              <w:t>The following services are not covered:</w:t>
            </w:r>
          </w:p>
          <w:p w14:paraId="427F03A0" w14:textId="77777777" w:rsidR="00A6064B" w:rsidRPr="008078CB" w:rsidRDefault="00A6064B">
            <w:pPr>
              <w:pStyle w:val="TableTextCharCharChar1"/>
              <w:rPr>
                <w:color w:val="000000"/>
              </w:rPr>
            </w:pPr>
            <w:r w:rsidRPr="008078CB">
              <w:rPr>
                <w:color w:val="000000"/>
              </w:rPr>
              <w:t>●   Custodial Care.</w:t>
            </w:r>
          </w:p>
          <w:p w14:paraId="427F03A1" w14:textId="77777777" w:rsidR="00A6064B" w:rsidRPr="008078CB" w:rsidRDefault="00A6064B">
            <w:pPr>
              <w:pStyle w:val="TableTextCharCharChar1"/>
              <w:rPr>
                <w:color w:val="000000"/>
              </w:rPr>
            </w:pPr>
            <w:r w:rsidRPr="008078CB">
              <w:rPr>
                <w:color w:val="000000"/>
              </w:rPr>
              <w:t>●   Domiciliary care.</w:t>
            </w:r>
          </w:p>
          <w:p w14:paraId="427F03A2" w14:textId="77777777" w:rsidR="00A6064B" w:rsidRPr="008078CB" w:rsidRDefault="00A6064B">
            <w:pPr>
              <w:pStyle w:val="TableTextCharCharChar1"/>
              <w:rPr>
                <w:color w:val="000000"/>
              </w:rPr>
            </w:pPr>
            <w:r w:rsidRPr="008078CB">
              <w:rPr>
                <w:color w:val="000000"/>
              </w:rPr>
              <w:t>●   Respite care.</w:t>
            </w:r>
          </w:p>
          <w:p w14:paraId="427F03A3" w14:textId="77777777" w:rsidR="00A6064B" w:rsidRPr="008078CB" w:rsidRDefault="00A6064B">
            <w:pPr>
              <w:pStyle w:val="TableTextCharCharChar1"/>
            </w:pPr>
            <w:r w:rsidRPr="008078CB">
              <w:rPr>
                <w:color w:val="000000"/>
              </w:rPr>
              <w:t>●   Rest cures.</w:t>
            </w:r>
          </w:p>
          <w:p w14:paraId="427F03A4" w14:textId="77777777" w:rsidR="00A6064B" w:rsidRPr="008078CB" w:rsidRDefault="00A6064B" w:rsidP="00AF167C">
            <w:pPr>
              <w:pStyle w:val="TableTextCharCharChar1"/>
              <w:rPr>
                <w:color w:val="000000"/>
              </w:rPr>
            </w:pPr>
          </w:p>
          <w:p w14:paraId="427F03A6" w14:textId="78484FEF" w:rsidR="00A6064B" w:rsidRPr="008078CB" w:rsidRDefault="00A6064B">
            <w:pPr>
              <w:pStyle w:val="TableTextCharCharChar1"/>
            </w:pPr>
            <w:r w:rsidRPr="008078CB">
              <w:rPr>
                <w:color w:val="000000"/>
              </w:rPr>
              <w:t xml:space="preserve">Any combination of Network and Non-Network Benefits is limited to </w:t>
            </w:r>
            <w:r>
              <w:rPr>
                <w:color w:val="000000"/>
              </w:rPr>
              <w:t xml:space="preserve">120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A7" w14:textId="77777777" w:rsidR="00A6064B" w:rsidRPr="008078CB" w:rsidRDefault="00A6064B">
            <w:pPr>
              <w:pStyle w:val="TableTextCharCharChar1"/>
              <w:rPr>
                <w:color w:val="000000"/>
              </w:rPr>
            </w:pPr>
          </w:p>
          <w:p w14:paraId="427F03AA" w14:textId="74B5574B" w:rsidR="00A6064B" w:rsidRPr="008078CB" w:rsidRDefault="00A6064B">
            <w:pPr>
              <w:pStyle w:val="TableTextCharCharChar1"/>
              <w:rPr>
                <w:b/>
                <w:color w:val="FF00FF"/>
              </w:rPr>
            </w:pPr>
            <w:r w:rsidRPr="008078CB" w:rsidDel="00094097">
              <w:rPr>
                <w:b/>
                <w:color w:val="FF00FF"/>
              </w:rPr>
              <w:t xml:space="preserve"> </w:t>
            </w:r>
            <w:r w:rsidRPr="008078CB">
              <w:rPr>
                <w:color w:val="000000"/>
              </w:rPr>
              <w:t>This visit limit does not include any service which is billed only for the administration of intravenous infusion.</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3AF" w14:textId="6BE2CE68" w:rsidR="00A6064B" w:rsidRPr="008078CB" w:rsidRDefault="00A6064B" w:rsidP="009D00A7">
            <w:pPr>
              <w:pStyle w:val="TableTextCharCharChar1"/>
              <w:numPr>
                <w:ilvl w:val="12"/>
                <w:numId w:val="0"/>
              </w:numPr>
              <w:rPr>
                <w:b/>
                <w:szCs w:val="24"/>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B0" w14:textId="77777777" w:rsidR="00A6064B" w:rsidRPr="008078CB" w:rsidRDefault="00A6064B">
            <w:pPr>
              <w:pStyle w:val="TableTextCharCharChar1"/>
              <w:numPr>
                <w:ilvl w:val="12"/>
                <w:numId w:val="0"/>
              </w:numPr>
            </w:pPr>
          </w:p>
          <w:p w14:paraId="427F03B1" w14:textId="77777777" w:rsidR="00A6064B" w:rsidRPr="008078CB" w:rsidRDefault="00A6064B">
            <w:pPr>
              <w:pStyle w:val="TableTextCharCharChar1"/>
              <w:numPr>
                <w:ilvl w:val="12"/>
                <w:numId w:val="0"/>
              </w:numPr>
              <w:rPr>
                <w:b/>
              </w:rPr>
            </w:pPr>
          </w:p>
          <w:p w14:paraId="427F03B2" w14:textId="77777777" w:rsidR="00A6064B" w:rsidRPr="008078CB" w:rsidRDefault="00A6064B">
            <w:pPr>
              <w:pStyle w:val="TableTextCharCharChar1"/>
              <w:numPr>
                <w:ilvl w:val="12"/>
                <w:numId w:val="0"/>
              </w:numPr>
              <w:rPr>
                <w:b/>
              </w:rPr>
            </w:pPr>
            <w:r w:rsidRPr="008078CB">
              <w:rPr>
                <w:b/>
              </w:rPr>
              <w:t>The following services are not covered:</w:t>
            </w:r>
          </w:p>
          <w:p w14:paraId="427F03B3" w14:textId="77777777" w:rsidR="00A6064B" w:rsidRPr="008078CB" w:rsidRDefault="00A6064B">
            <w:pPr>
              <w:pStyle w:val="TableTextCharCharChar1"/>
              <w:rPr>
                <w:color w:val="000000"/>
              </w:rPr>
            </w:pPr>
            <w:r w:rsidRPr="008078CB">
              <w:rPr>
                <w:color w:val="000000"/>
              </w:rPr>
              <w:t>●   Custodial Care.</w:t>
            </w:r>
          </w:p>
          <w:p w14:paraId="427F03B4" w14:textId="77777777" w:rsidR="00A6064B" w:rsidRPr="008078CB" w:rsidRDefault="00A6064B">
            <w:pPr>
              <w:pStyle w:val="TableTextCharCharChar1"/>
              <w:rPr>
                <w:color w:val="000000"/>
              </w:rPr>
            </w:pPr>
            <w:r w:rsidRPr="008078CB">
              <w:rPr>
                <w:color w:val="000000"/>
              </w:rPr>
              <w:t>●   Domiciliary care.</w:t>
            </w:r>
          </w:p>
          <w:p w14:paraId="427F03B5" w14:textId="77777777" w:rsidR="00A6064B" w:rsidRPr="008078CB" w:rsidRDefault="00A6064B">
            <w:pPr>
              <w:pStyle w:val="TableTextCharCharChar1"/>
              <w:rPr>
                <w:color w:val="000000"/>
              </w:rPr>
            </w:pPr>
            <w:r w:rsidRPr="008078CB">
              <w:rPr>
                <w:color w:val="000000"/>
              </w:rPr>
              <w:t>●   Respite care.</w:t>
            </w:r>
          </w:p>
          <w:p w14:paraId="427F03B6" w14:textId="77777777" w:rsidR="00A6064B" w:rsidRPr="008078CB" w:rsidRDefault="00A6064B">
            <w:pPr>
              <w:pStyle w:val="TableTextCharCharChar1"/>
            </w:pPr>
            <w:r w:rsidRPr="008078CB">
              <w:rPr>
                <w:color w:val="000000"/>
              </w:rPr>
              <w:t>●   Rest cures.</w:t>
            </w:r>
          </w:p>
          <w:p w14:paraId="427F03B7" w14:textId="77777777" w:rsidR="00A6064B" w:rsidRPr="008078CB" w:rsidRDefault="00A6064B">
            <w:pPr>
              <w:pStyle w:val="TableTextCharCharChar1"/>
              <w:rPr>
                <w:color w:val="000000"/>
              </w:rPr>
            </w:pPr>
          </w:p>
          <w:p w14:paraId="427F03B9" w14:textId="58BED993" w:rsidR="00A6064B" w:rsidRPr="008078CB" w:rsidRDefault="00A6064B">
            <w:pPr>
              <w:pStyle w:val="TableTextCharCharChar1"/>
            </w:pPr>
            <w:r w:rsidRPr="008078CB">
              <w:rPr>
                <w:color w:val="000000"/>
              </w:rPr>
              <w:t xml:space="preserve">Any combination of Network and Non-Network Benefits is limited to </w:t>
            </w:r>
            <w:r w:rsidRPr="003D3B68">
              <w:rPr>
                <w:color w:val="0000FF"/>
                <w:szCs w:val="24"/>
              </w:rPr>
              <w:t xml:space="preserve">120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BA" w14:textId="77777777" w:rsidR="00A6064B" w:rsidRPr="008078CB" w:rsidRDefault="00A6064B">
            <w:pPr>
              <w:pStyle w:val="TableTextCharCharChar1"/>
              <w:rPr>
                <w:color w:val="000000"/>
              </w:rPr>
            </w:pPr>
          </w:p>
          <w:p w14:paraId="4EBE7E60" w14:textId="77777777" w:rsidR="00A6064B" w:rsidRDefault="00A6064B" w:rsidP="00E87B91">
            <w:pPr>
              <w:pStyle w:val="TableTextCharCharChar1"/>
              <w:rPr>
                <w:b/>
                <w:color w:val="FF00FF"/>
              </w:rPr>
            </w:pPr>
          </w:p>
          <w:p w14:paraId="427F03BD" w14:textId="445F2DDA" w:rsidR="00A6064B" w:rsidRPr="008078CB" w:rsidRDefault="00A6064B" w:rsidP="00E87B91">
            <w:pPr>
              <w:pStyle w:val="TableTextCharCharChar1"/>
              <w:rPr>
                <w:b/>
                <w:color w:val="FF00FF"/>
              </w:rPr>
            </w:pPr>
            <w:r w:rsidRPr="008078CB" w:rsidDel="00094097">
              <w:rPr>
                <w:b/>
                <w:color w:val="FF00FF"/>
              </w:rPr>
              <w:t xml:space="preserve"> </w:t>
            </w:r>
            <w:r w:rsidRPr="008078CB">
              <w:rPr>
                <w:color w:val="000000"/>
              </w:rPr>
              <w:t xml:space="preserve">This visit limit does not </w:t>
            </w:r>
            <w:r w:rsidRPr="008078CB">
              <w:rPr>
                <w:color w:val="000000"/>
              </w:rPr>
              <w:lastRenderedPageBreak/>
              <w:t>include any service which is billed only for the administration of intravenous infusion.</w:t>
            </w:r>
          </w:p>
          <w:p w14:paraId="427F03BE" w14:textId="77777777" w:rsidR="00A6064B" w:rsidRPr="008078CB" w:rsidRDefault="00A6064B" w:rsidP="00E87B91">
            <w:pPr>
              <w:pStyle w:val="TableTextCharCharChar1"/>
              <w:rPr>
                <w:b/>
                <w:color w:val="FF00FF"/>
              </w:rPr>
            </w:pPr>
          </w:p>
          <w:p w14:paraId="427F03C8" w14:textId="0E80B4ED" w:rsidR="00A6064B" w:rsidRPr="008078CB" w:rsidRDefault="00A6064B" w:rsidP="009C721E">
            <w:pPr>
              <w:pStyle w:val="TableTextCharCharChar1"/>
              <w:numPr>
                <w:ilvl w:val="12"/>
                <w:numId w:val="0"/>
              </w:numPr>
              <w:rPr>
                <w:b/>
              </w:rPr>
            </w:pPr>
            <w:r w:rsidDel="00094097">
              <w:rPr>
                <w:b/>
                <w:bCs/>
                <w:snapToGrid w:val="0"/>
                <w:color w:val="FF00FF"/>
              </w:rPr>
              <w:t xml:space="preserve"> </w:t>
            </w:r>
            <w:r w:rsidRPr="008078CB">
              <w:rPr>
                <w:b/>
              </w:rPr>
              <w:t>Prior Authorization Required</w:t>
            </w:r>
          </w:p>
          <w:p w14:paraId="427F03C9" w14:textId="77777777" w:rsidR="00A6064B" w:rsidRPr="008078CB" w:rsidRDefault="00A6064B" w:rsidP="009C721E">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A6064B" w:rsidRPr="008078CB" w:rsidRDefault="00A6064B" w:rsidP="009C721E">
            <w:pPr>
              <w:pStyle w:val="TableTextCharCharChar1"/>
              <w:numPr>
                <w:ilvl w:val="12"/>
                <w:numId w:val="0"/>
              </w:numPr>
              <w:rPr>
                <w:b/>
                <w:color w:val="0000FF"/>
              </w:rPr>
            </w:pPr>
          </w:p>
          <w:p w14:paraId="427F03CB" w14:textId="4548064D" w:rsidR="00A6064B" w:rsidRPr="008078CB" w:rsidRDefault="00A6064B" w:rsidP="009C721E">
            <w:pPr>
              <w:pStyle w:val="TableTextCharCharChar1"/>
              <w:numPr>
                <w:ilvl w:val="12"/>
                <w:numId w:val="0"/>
              </w:numPr>
              <w:rPr>
                <w:b/>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50%</w:t>
            </w:r>
            <w:r w:rsidRPr="008078CB">
              <w:rPr>
                <w:b/>
              </w:rPr>
              <w:t xml:space="preserve"> </w:t>
            </w:r>
            <w:r w:rsidRPr="008078CB">
              <w:t xml:space="preserve">of Eligible Expenses </w:t>
            </w:r>
          </w:p>
          <w:p w14:paraId="427F03CC" w14:textId="77777777" w:rsidR="00A6064B" w:rsidRPr="008078CB" w:rsidRDefault="00A6064B" w:rsidP="009C721E">
            <w:pPr>
              <w:jc w:val="center"/>
            </w:pPr>
          </w:p>
        </w:tc>
      </w:tr>
      <w:tr w:rsidR="00A6064B" w:rsidRPr="008078CB" w14:paraId="427F0406"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6064B" w:rsidRPr="008078CB" w:rsidRDefault="00A6064B">
            <w:pPr>
              <w:pStyle w:val="TableTextCharCharChar1"/>
              <w:numPr>
                <w:ilvl w:val="12"/>
                <w:numId w:val="0"/>
              </w:numPr>
              <w:rPr>
                <w:b/>
              </w:rPr>
            </w:pPr>
            <w:bookmarkStart w:id="138" w:name="Hospice_Care"/>
            <w:r w:rsidRPr="008078CB">
              <w:rPr>
                <w:b/>
              </w:rPr>
              <w:lastRenderedPageBreak/>
              <w:t>Hospice Care</w:t>
            </w:r>
            <w:bookmarkEnd w:id="138"/>
          </w:p>
          <w:p w14:paraId="427F03CF" w14:textId="77777777" w:rsidR="00A6064B" w:rsidRPr="008078CB" w:rsidRDefault="00A6064B">
            <w:pPr>
              <w:pStyle w:val="TableTextCharCharChar1"/>
              <w:numPr>
                <w:ilvl w:val="12"/>
                <w:numId w:val="0"/>
              </w:numPr>
              <w:rPr>
                <w:b/>
              </w:rPr>
            </w:pPr>
          </w:p>
          <w:p w14:paraId="427F03D0" w14:textId="77777777" w:rsidR="00A6064B" w:rsidRPr="008078CB" w:rsidRDefault="00A6064B">
            <w:pPr>
              <w:pStyle w:val="TableTextCharCharChar1"/>
              <w:numPr>
                <w:ilvl w:val="12"/>
                <w:numId w:val="0"/>
              </w:numPr>
            </w:pPr>
          </w:p>
          <w:p w14:paraId="427F03D1" w14:textId="77777777" w:rsidR="00A6064B" w:rsidRPr="008078CB" w:rsidRDefault="00A6064B" w:rsidP="001B4CA2">
            <w:pPr>
              <w:pStyle w:val="TableTextChar"/>
              <w:numPr>
                <w:ilvl w:val="12"/>
                <w:numId w:val="0"/>
              </w:numPr>
              <w:rPr>
                <w:bCs/>
              </w:rPr>
            </w:pPr>
            <w:r w:rsidRPr="008078CB">
              <w:rPr>
                <w:bCs/>
              </w:rPr>
              <w:t xml:space="preserve">Hospice Care is an integrated program recommended by a Physician which provides comfort and support services for the terminally ill. Hospice care can be provided on an inpatient or outpatient basis and </w:t>
            </w:r>
            <w:r w:rsidRPr="008078CB">
              <w:rPr>
                <w:bCs/>
              </w:rPr>
              <w:lastRenderedPageBreak/>
              <w:t>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6064B" w:rsidRPr="008078CB" w:rsidRDefault="00A6064B">
            <w:pPr>
              <w:pStyle w:val="TableTextCharCharChar1"/>
              <w:numPr>
                <w:ilvl w:val="12"/>
                <w:numId w:val="0"/>
              </w:numPr>
              <w:rPr>
                <w:bCs/>
              </w:rPr>
            </w:pPr>
          </w:p>
          <w:p w14:paraId="427F03D3" w14:textId="77777777" w:rsidR="00A6064B" w:rsidRPr="008078CB" w:rsidRDefault="00A6064B">
            <w:pPr>
              <w:pStyle w:val="TableTextCharCharChar1"/>
              <w:numPr>
                <w:ilvl w:val="12"/>
                <w:numId w:val="0"/>
              </w:numPr>
              <w:rPr>
                <w:b/>
                <w:color w:val="FF00FF"/>
              </w:rPr>
            </w:pPr>
          </w:p>
          <w:p w14:paraId="427F03D4" w14:textId="77777777" w:rsidR="00A6064B" w:rsidRPr="008078CB" w:rsidRDefault="00A6064B">
            <w:pPr>
              <w:pStyle w:val="TableTextCharCharChar1"/>
              <w:numPr>
                <w:ilvl w:val="12"/>
                <w:numId w:val="0"/>
              </w:numPr>
              <w:rPr>
                <w:bCs/>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3E0" w14:textId="4070B302" w:rsidR="00A6064B" w:rsidRPr="008078CB" w:rsidRDefault="00EF55CD" w:rsidP="00CE5B87">
            <w:pPr>
              <w:pStyle w:val="TableTextCharCharChar1"/>
              <w:numPr>
                <w:ilvl w:val="12"/>
                <w:numId w:val="0"/>
              </w:numPr>
              <w:rPr>
                <w:bCs/>
                <w:color w:val="000000"/>
                <w:szCs w:val="24"/>
              </w:rP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 xml:space="preserve">the </w:t>
            </w:r>
            <w:r w:rsidR="00A6064B" w:rsidRPr="008078CB">
              <w:rPr>
                <w:szCs w:val="24"/>
              </w:rPr>
              <w:t>deductible</w:t>
            </w:r>
            <w:r w:rsidR="00A6064B" w:rsidRPr="008078CB">
              <w:rPr>
                <w:bCs/>
                <w:color w:val="000000"/>
                <w:szCs w:val="24"/>
              </w:rPr>
              <w:t>.</w:t>
            </w:r>
          </w:p>
          <w:p w14:paraId="427F03E1" w14:textId="77777777" w:rsidR="00A6064B" w:rsidRPr="008078CB" w:rsidRDefault="00A6064B">
            <w:pPr>
              <w:pStyle w:val="TableTextCharCharChar1"/>
              <w:numPr>
                <w:ilvl w:val="12"/>
                <w:numId w:val="0"/>
              </w:numPr>
              <w:rPr>
                <w:bCs/>
                <w:color w:val="000000"/>
              </w:rPr>
            </w:pPr>
          </w:p>
          <w:p w14:paraId="427F03E5" w14:textId="77777777" w:rsidR="00A6064B" w:rsidRPr="008078CB" w:rsidRDefault="00A6064B">
            <w:pPr>
              <w:pStyle w:val="TableTextCharCharChar1"/>
              <w:numPr>
                <w:ilvl w:val="12"/>
                <w:numId w:val="0"/>
              </w:numPr>
            </w:pPr>
          </w:p>
          <w:p w14:paraId="427F03E6" w14:textId="77777777" w:rsidR="00A6064B" w:rsidRPr="008078CB" w:rsidRDefault="00A6064B">
            <w:pPr>
              <w:pStyle w:val="TableTextCharCharChar1"/>
              <w:numPr>
                <w:ilvl w:val="12"/>
                <w:numId w:val="0"/>
              </w:num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3EB" w14:textId="468CCC9E" w:rsidR="00A6064B" w:rsidRPr="008078CB" w:rsidRDefault="00A6064B" w:rsidP="00CE5B87">
            <w:pPr>
              <w:pStyle w:val="TableTextCharCharChar1"/>
              <w:numPr>
                <w:ilvl w:val="12"/>
                <w:numId w:val="0"/>
              </w:numPr>
              <w:rPr>
                <w:b/>
                <w:color w:val="FF00FF"/>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3F9" w14:textId="77777777" w:rsidR="00A6064B" w:rsidRPr="008078CB" w:rsidRDefault="00A6064B">
            <w:pPr>
              <w:pStyle w:val="TableTextCharCharChar1"/>
              <w:numPr>
                <w:ilvl w:val="12"/>
                <w:numId w:val="0"/>
              </w:numPr>
            </w:pPr>
          </w:p>
          <w:p w14:paraId="427F0401" w14:textId="5FA8CB99" w:rsidR="00A6064B" w:rsidRPr="008078CB" w:rsidRDefault="00A6064B" w:rsidP="00EE5DEF">
            <w:pPr>
              <w:pStyle w:val="TableTextCharCharChar1"/>
              <w:numPr>
                <w:ilvl w:val="12"/>
                <w:numId w:val="0"/>
              </w:numPr>
              <w:rPr>
                <w:b/>
              </w:rPr>
            </w:pPr>
            <w:r w:rsidDel="00802F42">
              <w:rPr>
                <w:b/>
                <w:bCs/>
                <w:snapToGrid w:val="0"/>
                <w:color w:val="FF00FF"/>
              </w:rPr>
              <w:t xml:space="preserve"> </w:t>
            </w:r>
            <w:r w:rsidRPr="008078CB">
              <w:rPr>
                <w:b/>
              </w:rPr>
              <w:t>Prior Authorization Required</w:t>
            </w:r>
          </w:p>
          <w:p w14:paraId="427F0402" w14:textId="77777777" w:rsidR="00A6064B" w:rsidRPr="008078CB" w:rsidRDefault="00A6064B" w:rsidP="00EE5DEF">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A6064B" w:rsidRPr="008078CB" w:rsidRDefault="00A6064B" w:rsidP="00EE5DEF">
            <w:pPr>
              <w:pStyle w:val="TableTextCharCharChar1"/>
              <w:numPr>
                <w:ilvl w:val="12"/>
                <w:numId w:val="0"/>
              </w:numPr>
              <w:rPr>
                <w:b/>
                <w:color w:val="0000FF"/>
              </w:rPr>
            </w:pPr>
          </w:p>
          <w:p w14:paraId="427F0405" w14:textId="33129A84" w:rsidR="00A6064B" w:rsidRPr="008078CB" w:rsidRDefault="00A6064B">
            <w:pPr>
              <w:pStyle w:val="TableTextCharCharChar1"/>
              <w:numPr>
                <w:ilvl w:val="12"/>
                <w:numId w:val="0"/>
              </w:numPr>
              <w:rPr>
                <w:b/>
              </w:rPr>
            </w:pPr>
            <w:r w:rsidRPr="00AC2D5D">
              <w:t xml:space="preserve">Prior Authorization is only </w:t>
            </w:r>
            <w:r w:rsidRPr="00AC2D5D">
              <w:lastRenderedPageBreak/>
              <w:t>required for Inpatient Care only in an Out-of-Network facility.</w:t>
            </w:r>
          </w:p>
        </w:tc>
      </w:tr>
      <w:tr w:rsidR="00A6064B" w:rsidRPr="008078CB" w14:paraId="427F0415"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687A27F8" w14:textId="77777777" w:rsidR="00A6064B" w:rsidRPr="00CE5126" w:rsidRDefault="00A6064B" w:rsidP="00F15945">
            <w:pPr>
              <w:rPr>
                <w:b/>
                <w:bCs/>
                <w:sz w:val="24"/>
                <w:szCs w:val="24"/>
              </w:rPr>
            </w:pPr>
            <w:bookmarkStart w:id="139" w:name="Kidney_Disease_Programs"/>
            <w:bookmarkStart w:id="140" w:name="Kidney_Resource_Services_KRS"/>
            <w:r w:rsidRPr="00CE5126">
              <w:rPr>
                <w:b/>
                <w:bCs/>
                <w:sz w:val="24"/>
                <w:szCs w:val="24"/>
              </w:rPr>
              <w:lastRenderedPageBreak/>
              <w:t>Kidney Disease Programs</w:t>
            </w:r>
            <w:bookmarkEnd w:id="139"/>
          </w:p>
          <w:p w14:paraId="315C312F" w14:textId="77777777" w:rsidR="00A6064B" w:rsidRPr="00CE5126" w:rsidRDefault="00A6064B" w:rsidP="00F15945">
            <w:pPr>
              <w:rPr>
                <w:b/>
                <w:bCs/>
                <w:sz w:val="24"/>
                <w:szCs w:val="24"/>
              </w:rPr>
            </w:pPr>
          </w:p>
          <w:p w14:paraId="38D7949E" w14:textId="77777777" w:rsidR="00A6064B" w:rsidRPr="00CE5126" w:rsidRDefault="00A6064B" w:rsidP="00F15945">
            <w:pPr>
              <w:rPr>
                <w:sz w:val="24"/>
                <w:szCs w:val="24"/>
              </w:rPr>
            </w:pPr>
          </w:p>
          <w:p w14:paraId="416D423F" w14:textId="77777777" w:rsidR="00A6064B" w:rsidRPr="00CE5126" w:rsidRDefault="00A6064B" w:rsidP="00F15945">
            <w:pPr>
              <w:rPr>
                <w:b/>
                <w:color w:val="FF00FF"/>
                <w:sz w:val="24"/>
                <w:szCs w:val="24"/>
              </w:rPr>
            </w:pPr>
          </w:p>
          <w:bookmarkEnd w:id="140"/>
          <w:p w14:paraId="427F0409" w14:textId="2FD49BA9" w:rsidR="00A6064B" w:rsidRPr="009358C8" w:rsidRDefault="00A6064B">
            <w:pPr>
              <w:pStyle w:val="TableText"/>
              <w:rPr>
                <w:b/>
                <w:color w:val="FF00FF"/>
                <w:szCs w:val="24"/>
              </w:rPr>
            </w:pPr>
          </w:p>
        </w:tc>
        <w:tc>
          <w:tcPr>
            <w:tcW w:w="6346" w:type="dxa"/>
            <w:gridSpan w:val="2"/>
            <w:tcBorders>
              <w:top w:val="single" w:sz="6" w:space="0" w:color="auto"/>
              <w:left w:val="single" w:sz="6" w:space="0" w:color="auto"/>
              <w:bottom w:val="single" w:sz="6" w:space="0" w:color="auto"/>
              <w:right w:val="single" w:sz="6" w:space="0" w:color="auto"/>
            </w:tcBorders>
            <w:shd w:val="pct5" w:color="auto" w:fill="FFFFFF"/>
          </w:tcPr>
          <w:p w14:paraId="15A2AEC2" w14:textId="77777777" w:rsidR="00A6064B" w:rsidRPr="00CE5126" w:rsidRDefault="00A6064B" w:rsidP="00F15945">
            <w:pPr>
              <w:rPr>
                <w:sz w:val="24"/>
                <w:szCs w:val="24"/>
              </w:rPr>
            </w:pPr>
            <w:r w:rsidRPr="00CE5126">
              <w:rPr>
                <w:sz w:val="24"/>
                <w:szCs w:val="24"/>
              </w:rPr>
              <w:t>Our kidney disease programs provide you:</w:t>
            </w:r>
          </w:p>
          <w:p w14:paraId="1D171249" w14:textId="77777777" w:rsidR="00A6064B" w:rsidRPr="00CE5126" w:rsidRDefault="00A6064B" w:rsidP="00E35F39">
            <w:pPr>
              <w:numPr>
                <w:ilvl w:val="0"/>
                <w:numId w:val="22"/>
              </w:numPr>
              <w:overflowPunct/>
              <w:autoSpaceDE/>
              <w:autoSpaceDN/>
              <w:adjustRightInd/>
              <w:textAlignment w:val="auto"/>
              <w:rPr>
                <w:sz w:val="24"/>
                <w:szCs w:val="24"/>
              </w:rPr>
            </w:pPr>
            <w:r w:rsidRPr="00CE5126">
              <w:rPr>
                <w:sz w:val="24"/>
                <w:szCs w:val="24"/>
              </w:rPr>
              <w:t>Nurses you can speak with to help manage your kidney disease</w:t>
            </w:r>
          </w:p>
          <w:p w14:paraId="19252AC7" w14:textId="77777777" w:rsidR="00A6064B" w:rsidRPr="00CE5126" w:rsidRDefault="00A6064B" w:rsidP="00E35F39">
            <w:pPr>
              <w:numPr>
                <w:ilvl w:val="0"/>
                <w:numId w:val="22"/>
              </w:numPr>
              <w:overflowPunct/>
              <w:autoSpaceDE/>
              <w:autoSpaceDN/>
              <w:adjustRightInd/>
              <w:textAlignment w:val="auto"/>
              <w:rPr>
                <w:sz w:val="24"/>
                <w:szCs w:val="24"/>
              </w:rPr>
            </w:pPr>
            <w:r w:rsidRPr="00CE5126">
              <w:rPr>
                <w:sz w:val="24"/>
                <w:szCs w:val="24"/>
              </w:rPr>
              <w:t>Education and counseling</w:t>
            </w:r>
          </w:p>
          <w:p w14:paraId="41E6C6DF" w14:textId="77777777" w:rsidR="00A6064B" w:rsidRPr="00CE5126" w:rsidRDefault="00A6064B" w:rsidP="00E35F39">
            <w:pPr>
              <w:numPr>
                <w:ilvl w:val="0"/>
                <w:numId w:val="22"/>
              </w:numPr>
              <w:overflowPunct/>
              <w:autoSpaceDE/>
              <w:autoSpaceDN/>
              <w:adjustRightInd/>
              <w:textAlignment w:val="auto"/>
              <w:rPr>
                <w:sz w:val="24"/>
                <w:szCs w:val="24"/>
              </w:rPr>
            </w:pPr>
            <w:r w:rsidRPr="00CE5126">
              <w:rPr>
                <w:sz w:val="24"/>
                <w:szCs w:val="24"/>
              </w:rPr>
              <w:t xml:space="preserve">Help with finding network dialysis centers and doctors </w:t>
            </w:r>
          </w:p>
          <w:p w14:paraId="4D6823CA" w14:textId="77777777" w:rsidR="00A6064B" w:rsidRPr="00CE5126" w:rsidRDefault="00A6064B" w:rsidP="00F15945">
            <w:pPr>
              <w:rPr>
                <w:sz w:val="24"/>
                <w:szCs w:val="24"/>
              </w:rPr>
            </w:pPr>
          </w:p>
          <w:p w14:paraId="2F31E0DD" w14:textId="77777777" w:rsidR="00A6064B" w:rsidRPr="00CE5126" w:rsidRDefault="00A6064B" w:rsidP="00F15945">
            <w:pPr>
              <w:rPr>
                <w:color w:val="000000"/>
                <w:sz w:val="24"/>
                <w:szCs w:val="24"/>
              </w:rPr>
            </w:pPr>
            <w:r w:rsidRPr="00CE5126">
              <w:rPr>
                <w:sz w:val="24"/>
                <w:szCs w:val="24"/>
              </w:rPr>
              <w:t xml:space="preserve">For more information or to speak to a nurse advocate, call toll-free at </w:t>
            </w:r>
            <w:r w:rsidRPr="00CE5126">
              <w:rPr>
                <w:b/>
                <w:bCs/>
                <w:color w:val="0000FF"/>
                <w:sz w:val="24"/>
                <w:szCs w:val="24"/>
              </w:rPr>
              <w:t>1-866-561-7518</w:t>
            </w:r>
            <w:r w:rsidRPr="00CE5126">
              <w:rPr>
                <w:sz w:val="24"/>
                <w:szCs w:val="24"/>
              </w:rPr>
              <w:t xml:space="preserve">.  TTY users can dial </w:t>
            </w:r>
            <w:r w:rsidRPr="00CE5126">
              <w:rPr>
                <w:b/>
                <w:bCs/>
                <w:color w:val="0000FF"/>
                <w:sz w:val="24"/>
                <w:szCs w:val="24"/>
              </w:rPr>
              <w:t>711</w:t>
            </w:r>
            <w:r w:rsidRPr="00CE5126">
              <w:rPr>
                <w:sz w:val="24"/>
                <w:szCs w:val="24"/>
              </w:rPr>
              <w:t>.</w:t>
            </w:r>
          </w:p>
          <w:p w14:paraId="278C4804" w14:textId="77777777" w:rsidR="00A6064B" w:rsidRPr="00CE5126" w:rsidRDefault="00A6064B" w:rsidP="00F15945">
            <w:pPr>
              <w:rPr>
                <w:sz w:val="24"/>
                <w:szCs w:val="24"/>
              </w:rPr>
            </w:pPr>
          </w:p>
          <w:p w14:paraId="427F0414" w14:textId="7ABA610D" w:rsidR="00A6064B" w:rsidRPr="00CE5126" w:rsidRDefault="00A6064B" w:rsidP="00147EA0">
            <w:pPr>
              <w:pStyle w:val="TableTextCharCharChar1"/>
              <w:rPr>
                <w:bCs/>
                <w:szCs w:val="24"/>
              </w:rPr>
            </w:pPr>
          </w:p>
        </w:tc>
      </w:tr>
      <w:tr w:rsidR="00A6064B" w:rsidRPr="008078CB" w14:paraId="36C35538"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071B165D" w14:textId="77777777" w:rsidR="00A6064B" w:rsidRDefault="00A6064B" w:rsidP="0095064D">
            <w:pPr>
              <w:pStyle w:val="TableText"/>
              <w:numPr>
                <w:ilvl w:val="12"/>
                <w:numId w:val="0"/>
              </w:numPr>
              <w:rPr>
                <w:b/>
                <w:bCs/>
                <w:szCs w:val="24"/>
              </w:rPr>
            </w:pPr>
            <w:r w:rsidRPr="003D3B68">
              <w:rPr>
                <w:b/>
                <w:bCs/>
                <w:szCs w:val="24"/>
              </w:rPr>
              <w:t>Orthotics</w:t>
            </w:r>
          </w:p>
          <w:p w14:paraId="35359B7E" w14:textId="77777777" w:rsidR="00A6064B" w:rsidRDefault="00A6064B" w:rsidP="0095064D">
            <w:pPr>
              <w:pStyle w:val="TableText"/>
              <w:numPr>
                <w:ilvl w:val="12"/>
                <w:numId w:val="0"/>
              </w:numPr>
              <w:rPr>
                <w:b/>
                <w:bCs/>
                <w:szCs w:val="24"/>
              </w:rPr>
            </w:pPr>
          </w:p>
          <w:p w14:paraId="138BA172" w14:textId="77777777" w:rsidR="00A6064B" w:rsidRPr="003D3B68" w:rsidRDefault="00A6064B" w:rsidP="00026901">
            <w:pPr>
              <w:pStyle w:val="TableText"/>
              <w:numPr>
                <w:ilvl w:val="12"/>
                <w:numId w:val="0"/>
              </w:numPr>
              <w:rPr>
                <w:szCs w:val="24"/>
              </w:rPr>
            </w:pPr>
            <w:r w:rsidRPr="003D3B68">
              <w:rPr>
                <w:szCs w:val="24"/>
              </w:rPr>
              <w:t>Covered Orthotics:</w:t>
            </w:r>
          </w:p>
          <w:p w14:paraId="6EBD4297" w14:textId="77777777" w:rsidR="00A6064B" w:rsidRPr="003D3B68" w:rsidRDefault="00A6064B" w:rsidP="00026901">
            <w:pPr>
              <w:pStyle w:val="TableText"/>
              <w:numPr>
                <w:ilvl w:val="12"/>
                <w:numId w:val="0"/>
              </w:numPr>
              <w:rPr>
                <w:szCs w:val="24"/>
              </w:rPr>
            </w:pPr>
            <w:r w:rsidRPr="003D3B68">
              <w:rPr>
                <w:szCs w:val="24"/>
              </w:rPr>
              <w:t>- custom molded foot orthotic with prescription from an MD for treatment of a medical condition</w:t>
            </w:r>
          </w:p>
          <w:p w14:paraId="6DB09330" w14:textId="77777777" w:rsidR="00A6064B" w:rsidRPr="003D3B68" w:rsidRDefault="00A6064B" w:rsidP="00026901">
            <w:pPr>
              <w:pStyle w:val="TableText"/>
              <w:numPr>
                <w:ilvl w:val="12"/>
                <w:numId w:val="0"/>
              </w:numPr>
              <w:rPr>
                <w:szCs w:val="24"/>
              </w:rPr>
            </w:pPr>
            <w:r w:rsidRPr="003D3B68">
              <w:rPr>
                <w:szCs w:val="24"/>
              </w:rPr>
              <w:t>- orthotic braces that stabilize an injured part of the body</w:t>
            </w:r>
          </w:p>
          <w:p w14:paraId="2A0B8DDA" w14:textId="77777777" w:rsidR="00A6064B" w:rsidRPr="003D3B68" w:rsidRDefault="00A6064B" w:rsidP="00026901">
            <w:pPr>
              <w:pStyle w:val="TableText"/>
              <w:numPr>
                <w:ilvl w:val="12"/>
                <w:numId w:val="0"/>
              </w:numPr>
              <w:rPr>
                <w:szCs w:val="24"/>
              </w:rPr>
            </w:pPr>
            <w:r w:rsidRPr="003D3B68">
              <w:rPr>
                <w:szCs w:val="24"/>
              </w:rPr>
              <w:t>Excluded Orthotics:</w:t>
            </w:r>
          </w:p>
          <w:p w14:paraId="184DAFF3" w14:textId="77777777" w:rsidR="00A6064B" w:rsidRPr="003D3B68" w:rsidRDefault="00A6064B" w:rsidP="00026901">
            <w:pPr>
              <w:pStyle w:val="TableText"/>
              <w:numPr>
                <w:ilvl w:val="12"/>
                <w:numId w:val="0"/>
              </w:numPr>
              <w:rPr>
                <w:szCs w:val="24"/>
              </w:rPr>
            </w:pPr>
            <w:r w:rsidRPr="003D3B68">
              <w:rPr>
                <w:szCs w:val="24"/>
              </w:rPr>
              <w:t>- cranial banding appliances</w:t>
            </w:r>
          </w:p>
          <w:p w14:paraId="503F22D5" w14:textId="7763C940" w:rsidR="00A6064B" w:rsidRPr="00493FE0" w:rsidRDefault="00A6064B" w:rsidP="00026901">
            <w:pPr>
              <w:pStyle w:val="TableText"/>
              <w:numPr>
                <w:ilvl w:val="12"/>
                <w:numId w:val="0"/>
              </w:numPr>
              <w:rPr>
                <w:b/>
                <w:szCs w:val="24"/>
              </w:rPr>
            </w:pPr>
            <w:r w:rsidRPr="003D3B68">
              <w:rPr>
                <w:szCs w:val="24"/>
              </w:rPr>
              <w:t>- braces that treat curvature of the spine</w:t>
            </w: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647CDAB6" w14:textId="3E901E5B" w:rsidR="00A6064B" w:rsidRPr="008078CB" w:rsidRDefault="00EF55CD" w:rsidP="00493FE0">
            <w:pPr>
              <w:pStyle w:val="TableText"/>
              <w:rPr>
                <w:szCs w:val="24"/>
              </w:rPr>
            </w:pPr>
            <w:r>
              <w:rPr>
                <w:b/>
                <w:color w:val="0000FF"/>
                <w:szCs w:val="24"/>
              </w:rPr>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the</w:t>
            </w:r>
            <w:r w:rsidR="00A6064B" w:rsidRPr="008078CB">
              <w:rPr>
                <w:b/>
                <w:color w:val="0000FF"/>
                <w:szCs w:val="24"/>
              </w:rPr>
              <w:t xml:space="preserve"> </w:t>
            </w:r>
            <w:r w:rsidR="00A6064B" w:rsidRPr="008078CB">
              <w:rPr>
                <w:szCs w:val="24"/>
              </w:rPr>
              <w:t>deductible</w:t>
            </w:r>
          </w:p>
          <w:p w14:paraId="21282105" w14:textId="77777777" w:rsidR="00A6064B" w:rsidRPr="008078CB" w:rsidDel="00540808" w:rsidRDefault="00A6064B" w:rsidP="00DD6826">
            <w:pPr>
              <w:pStyle w:val="TableText"/>
              <w:rPr>
                <w:b/>
                <w:color w:val="0000FF"/>
                <w:szCs w:val="24"/>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092FA1F0" w14:textId="0927CE2A" w:rsidR="00A6064B" w:rsidRPr="008078CB" w:rsidRDefault="00A6064B" w:rsidP="00493FE0">
            <w:pPr>
              <w:pStyle w:val="TableText"/>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1B8775EA" w14:textId="77777777" w:rsidR="00A6064B" w:rsidRPr="008078CB" w:rsidDel="00540808" w:rsidRDefault="00A6064B" w:rsidP="00DD6826">
            <w:pPr>
              <w:pStyle w:val="TableText"/>
              <w:rPr>
                <w:b/>
                <w:color w:val="0000FF"/>
                <w:szCs w:val="24"/>
              </w:rPr>
            </w:pPr>
          </w:p>
        </w:tc>
      </w:tr>
      <w:tr w:rsidR="00A6064B" w:rsidRPr="008078CB" w14:paraId="427F043C"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6064B" w:rsidRPr="008078CB" w:rsidRDefault="00A6064B" w:rsidP="0095064D">
            <w:pPr>
              <w:pStyle w:val="TableText"/>
              <w:numPr>
                <w:ilvl w:val="12"/>
                <w:numId w:val="0"/>
              </w:numPr>
              <w:rPr>
                <w:b/>
              </w:rPr>
            </w:pPr>
            <w:bookmarkStart w:id="141" w:name="Ostomy_Supplies"/>
            <w:r w:rsidRPr="008078CB">
              <w:rPr>
                <w:b/>
              </w:rPr>
              <w:t>Ostomy Supplies</w:t>
            </w:r>
            <w:bookmarkEnd w:id="141"/>
          </w:p>
          <w:p w14:paraId="427F0417" w14:textId="77777777" w:rsidR="00A6064B" w:rsidRPr="008078CB" w:rsidRDefault="00A6064B" w:rsidP="0095064D">
            <w:pPr>
              <w:pStyle w:val="TableText"/>
              <w:numPr>
                <w:ilvl w:val="12"/>
                <w:numId w:val="0"/>
              </w:numPr>
              <w:rPr>
                <w:b/>
              </w:rPr>
            </w:pPr>
          </w:p>
          <w:p w14:paraId="427F0419" w14:textId="77777777" w:rsidR="00A6064B" w:rsidRPr="008078CB" w:rsidRDefault="00A6064B" w:rsidP="0095064D">
            <w:pPr>
              <w:pStyle w:val="TableText"/>
              <w:numPr>
                <w:ilvl w:val="12"/>
                <w:numId w:val="0"/>
              </w:numPr>
            </w:pPr>
            <w:r w:rsidRPr="008078CB">
              <w:t>Benefits for ostomy supplies are limited to:</w:t>
            </w:r>
          </w:p>
          <w:p w14:paraId="427F041A" w14:textId="77777777" w:rsidR="00A6064B" w:rsidRPr="008078CB" w:rsidRDefault="00A6064B" w:rsidP="0095064D">
            <w:pPr>
              <w:pStyle w:val="TableText"/>
              <w:ind w:left="288" w:hanging="288"/>
            </w:pPr>
            <w:r w:rsidRPr="008078CB">
              <w:t>●   Pouches, face plates and belts.</w:t>
            </w:r>
          </w:p>
          <w:p w14:paraId="427F041B" w14:textId="77777777" w:rsidR="00A6064B" w:rsidRPr="008078CB" w:rsidRDefault="00A6064B" w:rsidP="0095064D">
            <w:pPr>
              <w:pStyle w:val="TableText"/>
              <w:ind w:left="288" w:hanging="288"/>
            </w:pPr>
            <w:r w:rsidRPr="008078CB">
              <w:t xml:space="preserve">●   Irrigation sleeves, bags and ostomy </w:t>
            </w:r>
            <w:r w:rsidRPr="008078CB">
              <w:lastRenderedPageBreak/>
              <w:t>irrigation catheters.</w:t>
            </w:r>
          </w:p>
          <w:p w14:paraId="427F041C" w14:textId="77777777" w:rsidR="00A6064B" w:rsidRPr="008078CB" w:rsidRDefault="00A6064B" w:rsidP="0095064D">
            <w:pPr>
              <w:pStyle w:val="TableText"/>
              <w:ind w:left="288" w:hanging="288"/>
            </w:pPr>
            <w:r w:rsidRPr="008078CB">
              <w:t>●   Skin barriers.</w:t>
            </w:r>
          </w:p>
          <w:p w14:paraId="427F041D" w14:textId="77777777" w:rsidR="00A6064B" w:rsidRPr="008078CB" w:rsidRDefault="00A6064B" w:rsidP="0095064D">
            <w:pPr>
              <w:pStyle w:val="TableText"/>
              <w:numPr>
                <w:ilvl w:val="12"/>
                <w:numId w:val="0"/>
              </w:numPr>
              <w:rPr>
                <w:b/>
              </w:rPr>
            </w:pPr>
          </w:p>
          <w:p w14:paraId="427F041E" w14:textId="77777777" w:rsidR="00A6064B" w:rsidRPr="008078CB" w:rsidRDefault="00A6064B" w:rsidP="0095064D">
            <w:pPr>
              <w:pStyle w:val="TableText"/>
            </w:pPr>
            <w:r w:rsidRPr="008078CB">
              <w:t>Benefits are not available for deodorants, filters, lubricants, tape, appliance cleaners, adhesive, adhesive remover, or other items not listed above.</w:t>
            </w:r>
          </w:p>
          <w:p w14:paraId="427F041F" w14:textId="77777777" w:rsidR="00A6064B" w:rsidRPr="008078CB" w:rsidRDefault="00A6064B" w:rsidP="00564A49"/>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424" w14:textId="39E95F9A" w:rsidR="00A6064B" w:rsidRPr="008078CB" w:rsidRDefault="00EF55CD" w:rsidP="00DD6826">
            <w:pPr>
              <w:pStyle w:val="TableText"/>
              <w:rPr>
                <w:szCs w:val="24"/>
              </w:rP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the</w:t>
            </w:r>
            <w:r w:rsidR="00A6064B" w:rsidRPr="008078CB">
              <w:rPr>
                <w:b/>
                <w:color w:val="0000FF"/>
                <w:szCs w:val="24"/>
              </w:rPr>
              <w:t xml:space="preserve"> </w:t>
            </w:r>
            <w:r w:rsidR="00A6064B" w:rsidRPr="008078CB">
              <w:rPr>
                <w:szCs w:val="24"/>
              </w:rPr>
              <w:t>deductible</w:t>
            </w:r>
          </w:p>
          <w:p w14:paraId="427F0425" w14:textId="77777777" w:rsidR="00A6064B" w:rsidRPr="008078CB" w:rsidRDefault="00A6064B" w:rsidP="00716AF1">
            <w:pPr>
              <w:pStyle w:val="TableText"/>
            </w:pPr>
          </w:p>
          <w:p w14:paraId="427F042D" w14:textId="5D596AE0" w:rsidR="00A6064B" w:rsidRPr="008078CB" w:rsidRDefault="00A6064B" w:rsidP="00716AF1">
            <w:pPr>
              <w:pStyle w:val="TableText"/>
            </w:pPr>
            <w:r w:rsidRPr="008078CB">
              <w:t>.</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432" w14:textId="4A65EBA4" w:rsidR="00A6064B" w:rsidRPr="008078CB" w:rsidRDefault="00A6064B" w:rsidP="00DD6826">
            <w:pPr>
              <w:pStyle w:val="TableText"/>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33" w14:textId="77777777" w:rsidR="00A6064B" w:rsidRPr="008078CB" w:rsidRDefault="00A6064B" w:rsidP="00716AF1">
            <w:pPr>
              <w:pStyle w:val="TableText"/>
            </w:pPr>
          </w:p>
          <w:p w14:paraId="427F043B" w14:textId="403D9D82" w:rsidR="00A6064B" w:rsidRPr="008078CB" w:rsidRDefault="00A6064B" w:rsidP="00716AF1">
            <w:pPr>
              <w:pStyle w:val="TableText"/>
            </w:pPr>
          </w:p>
        </w:tc>
      </w:tr>
      <w:tr w:rsidR="00A6064B" w:rsidRPr="008078CB" w14:paraId="427F0454"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6064B" w:rsidRPr="008078CB" w:rsidRDefault="00A6064B" w:rsidP="00564A49">
            <w:pPr>
              <w:pStyle w:val="TableTextChar1CharChar"/>
              <w:rPr>
                <w:rStyle w:val="Style9"/>
              </w:rPr>
            </w:pPr>
            <w:bookmarkStart w:id="142" w:name="Pharmaceutical_Products_Outpatient"/>
            <w:r w:rsidRPr="008078CB">
              <w:rPr>
                <w:rStyle w:val="Style9"/>
              </w:rPr>
              <w:t>Pharmaceutical Products – Outpatient</w:t>
            </w:r>
            <w:bookmarkEnd w:id="142"/>
          </w:p>
          <w:p w14:paraId="427F043E" w14:textId="77777777" w:rsidR="00A6064B" w:rsidRPr="008078CB" w:rsidRDefault="00A6064B" w:rsidP="00564A49">
            <w:pPr>
              <w:pStyle w:val="TableTextChar1CharChar"/>
            </w:pPr>
          </w:p>
          <w:p w14:paraId="427F043F" w14:textId="77777777" w:rsidR="00A6064B" w:rsidRPr="008078CB" w:rsidRDefault="00A6064B" w:rsidP="00734700">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A6064B" w:rsidRPr="008078CB" w:rsidRDefault="00A6064B" w:rsidP="00734700">
            <w:pPr>
              <w:pStyle w:val="TableTextChar1CharChar"/>
            </w:pPr>
          </w:p>
          <w:p w14:paraId="427F0441" w14:textId="77777777" w:rsidR="00A6064B" w:rsidRPr="008078CB" w:rsidRDefault="00A6064B" w:rsidP="00734700">
            <w:pPr>
              <w:pStyle w:val="TableTextChar1CharChar"/>
            </w:pPr>
            <w:r w:rsidRPr="008078CB">
              <w:t>Examples of what would be included under this category include:</w:t>
            </w:r>
          </w:p>
          <w:p w14:paraId="427F0442" w14:textId="77777777" w:rsidR="00A6064B" w:rsidRPr="008078CB" w:rsidRDefault="00A6064B" w:rsidP="00734700">
            <w:pPr>
              <w:pStyle w:val="TableTextChar1CharChar"/>
              <w:ind w:left="288" w:hanging="288"/>
            </w:pPr>
            <w:r w:rsidRPr="008078CB">
              <w:rPr>
                <w:color w:val="000000"/>
              </w:rPr>
              <w:t xml:space="preserve">●   </w:t>
            </w:r>
            <w:r w:rsidRPr="008078CB">
              <w:t>Antibiotic injections in the Physician’s office or</w:t>
            </w:r>
          </w:p>
          <w:p w14:paraId="427F0443" w14:textId="77777777" w:rsidR="00A6064B" w:rsidRPr="008078CB" w:rsidRDefault="00A6064B" w:rsidP="00734700">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A6064B" w:rsidRPr="008078CB" w:rsidRDefault="00A6064B" w:rsidP="00734700">
            <w:pPr>
              <w:pStyle w:val="TableTextCharCharChar1"/>
              <w:numPr>
                <w:ilvl w:val="12"/>
                <w:numId w:val="0"/>
              </w:numPr>
              <w:rPr>
                <w:b/>
              </w:rPr>
            </w:pPr>
          </w:p>
          <w:p w14:paraId="427F0445" w14:textId="77777777" w:rsidR="00A6064B" w:rsidRPr="008078CB" w:rsidRDefault="00A6064B" w:rsidP="00734700">
            <w:pPr>
              <w:pStyle w:val="TableTextCharCharChar1"/>
              <w:numPr>
                <w:ilvl w:val="12"/>
                <w:numId w:val="0"/>
              </w:numPr>
            </w:pPr>
            <w:r w:rsidRPr="008078CB">
              <w:t xml:space="preserve">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w:t>
            </w:r>
            <w:r w:rsidRPr="008078CB">
              <w:lastRenderedPageBreak/>
              <w:t>available by prescription order or refill at a pharmacy</w:t>
            </w:r>
          </w:p>
          <w:p w14:paraId="427F0446" w14:textId="77777777" w:rsidR="00A6064B" w:rsidRPr="008078CB" w:rsidRDefault="00A6064B" w:rsidP="00734700">
            <w:pPr>
              <w:pStyle w:val="TableTextCharCharChar1"/>
              <w:numPr>
                <w:ilvl w:val="12"/>
                <w:numId w:val="0"/>
              </w:numPr>
            </w:pPr>
          </w:p>
          <w:p w14:paraId="427F0449" w14:textId="6987A5EB" w:rsidR="00A6064B" w:rsidRPr="008078CB" w:rsidRDefault="00A6064B" w:rsidP="000125EF">
            <w:pPr>
              <w:pStyle w:val="TableTextCharCharChar1"/>
              <w:numPr>
                <w:ilvl w:val="12"/>
                <w:numId w:val="0"/>
              </w:numPr>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44E" w14:textId="490568EB" w:rsidR="00A6064B" w:rsidRPr="008078CB" w:rsidRDefault="00EF55CD" w:rsidP="00734700">
            <w:pPr>
              <w:pStyle w:val="TableTextChar1CharCha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 xml:space="preserve">the </w:t>
            </w:r>
            <w:r w:rsidR="00A6064B" w:rsidRPr="008078CB">
              <w:rPr>
                <w:szCs w:val="24"/>
              </w:rPr>
              <w:t>deductible</w:t>
            </w:r>
            <w:r w:rsidR="00A6064B" w:rsidRPr="008078CB">
              <w:rPr>
                <w:bCs/>
                <w:color w:val="000000"/>
                <w:szCs w:val="24"/>
              </w:rPr>
              <w:t>.</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453" w14:textId="3E702918" w:rsidR="00A6064B" w:rsidRPr="008078CB" w:rsidRDefault="00A6064B" w:rsidP="00734700">
            <w:pPr>
              <w:pStyle w:val="TableTextChar1CharChar"/>
              <w:rPr>
                <w:color w:val="000000"/>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r>
      <w:tr w:rsidR="00A6064B" w:rsidRPr="008078CB" w14:paraId="427F0484"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55" w14:textId="4719F92F" w:rsidR="00A6064B" w:rsidRPr="000718BA" w:rsidRDefault="00A6064B">
            <w:pPr>
              <w:pStyle w:val="TableTextCharCharChar1"/>
              <w:numPr>
                <w:ilvl w:val="12"/>
                <w:numId w:val="0"/>
              </w:numPr>
              <w:rPr>
                <w:b/>
              </w:rPr>
            </w:pPr>
            <w:bookmarkStart w:id="143" w:name="Private_Duty_Nursing_Outpatient"/>
            <w:r w:rsidRPr="009A485E">
              <w:rPr>
                <w:b/>
              </w:rPr>
              <w:t>Private Duty Nursing – Outpatient</w:t>
            </w:r>
            <w:bookmarkEnd w:id="143"/>
          </w:p>
          <w:p w14:paraId="427F0456" w14:textId="77777777" w:rsidR="00A6064B" w:rsidRPr="000718BA" w:rsidRDefault="00A6064B">
            <w:pPr>
              <w:pStyle w:val="TableTextCharCharChar1"/>
              <w:numPr>
                <w:ilvl w:val="12"/>
                <w:numId w:val="0"/>
              </w:numPr>
              <w:rPr>
                <w:b/>
              </w:rPr>
            </w:pPr>
          </w:p>
          <w:p w14:paraId="427F0457" w14:textId="77777777" w:rsidR="00A6064B" w:rsidRPr="000718BA" w:rsidRDefault="00A6064B">
            <w:pPr>
              <w:pStyle w:val="TableTextCharCharChar1"/>
              <w:numPr>
                <w:ilvl w:val="12"/>
                <w:numId w:val="0"/>
              </w:numPr>
              <w:rPr>
                <w:b/>
              </w:rPr>
            </w:pPr>
          </w:p>
          <w:p w14:paraId="427F0459" w14:textId="77777777" w:rsidR="00A6064B" w:rsidRPr="000718BA" w:rsidRDefault="00A6064B">
            <w:pPr>
              <w:pStyle w:val="TableTextCharCharChar1"/>
              <w:rPr>
                <w:color w:val="000000"/>
              </w:rPr>
            </w:pPr>
            <w:r w:rsidRPr="000718BA">
              <w:rPr>
                <w:color w:val="000000"/>
              </w:rPr>
              <w:t>The Plan covers private duty nursing care given on an outpatient basis by a licensed nurse such as a Registered Nurse (R.N.), Licensed Practical Nurse (L.P.N.), or Licensed Vocational Nurse (L.V.N.).</w:t>
            </w: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461" w14:textId="6F96CE45" w:rsidR="00A6064B" w:rsidRPr="000718BA" w:rsidRDefault="00EF55CD" w:rsidP="00743299">
            <w:pPr>
              <w:pStyle w:val="TableTextCharCharChar1"/>
              <w:numPr>
                <w:ilvl w:val="12"/>
                <w:numId w:val="0"/>
              </w:numPr>
              <w:rPr>
                <w:bCs/>
              </w:rPr>
            </w:pPr>
            <w:r>
              <w:rPr>
                <w:b/>
                <w:color w:val="0000FF"/>
                <w:szCs w:val="24"/>
              </w:rPr>
              <w:t>80</w:t>
            </w:r>
            <w:r w:rsidR="00A6064B" w:rsidRPr="000718BA">
              <w:rPr>
                <w:b/>
                <w:color w:val="0000FF"/>
                <w:szCs w:val="24"/>
              </w:rPr>
              <w:t xml:space="preserve">% </w:t>
            </w:r>
            <w:r w:rsidR="00A6064B" w:rsidRPr="000718BA">
              <w:rPr>
                <w:bCs/>
                <w:szCs w:val="24"/>
              </w:rPr>
              <w:t>of eligible expenses</w:t>
            </w:r>
            <w:r w:rsidR="00A6064B" w:rsidRPr="000718BA">
              <w:rPr>
                <w:bCs/>
                <w:color w:val="0000FF"/>
                <w:szCs w:val="24"/>
              </w:rPr>
              <w:t xml:space="preserve"> </w:t>
            </w:r>
            <w:r w:rsidR="00A6064B" w:rsidRPr="000718BA">
              <w:rPr>
                <w:bCs/>
                <w:szCs w:val="24"/>
              </w:rPr>
              <w:t xml:space="preserve">after satisfying </w:t>
            </w:r>
            <w:r w:rsidR="00A6064B" w:rsidRPr="000718BA">
              <w:rPr>
                <w:color w:val="000000"/>
                <w:szCs w:val="24"/>
              </w:rPr>
              <w:t xml:space="preserve">the </w:t>
            </w:r>
            <w:r w:rsidR="00A6064B" w:rsidRPr="000718BA">
              <w:rPr>
                <w:szCs w:val="24"/>
              </w:rPr>
              <w:t>deductible</w:t>
            </w:r>
            <w:r w:rsidR="00A6064B" w:rsidRPr="000718BA">
              <w:rPr>
                <w:bCs/>
                <w:color w:val="000000"/>
                <w:szCs w:val="24"/>
              </w:rPr>
              <w:t>.</w:t>
            </w:r>
          </w:p>
          <w:p w14:paraId="427F0462" w14:textId="77777777" w:rsidR="00A6064B" w:rsidRDefault="00A6064B">
            <w:pPr>
              <w:pStyle w:val="TableTextCharCharChar1"/>
              <w:numPr>
                <w:ilvl w:val="12"/>
                <w:numId w:val="0"/>
              </w:numPr>
              <w:rPr>
                <w:b/>
                <w:color w:val="0000FF"/>
              </w:rPr>
            </w:pPr>
          </w:p>
          <w:p w14:paraId="4109AF34" w14:textId="4B5D60A1" w:rsidR="00A6064B" w:rsidRDefault="00A6064B">
            <w:pPr>
              <w:pStyle w:val="TableTextCharCharChar1"/>
              <w:numPr>
                <w:ilvl w:val="12"/>
                <w:numId w:val="0"/>
              </w:numPr>
              <w:rPr>
                <w:b/>
                <w:color w:val="0000FF"/>
              </w:rPr>
            </w:pPr>
            <w:r w:rsidRPr="008078CB">
              <w:rPr>
                <w:color w:val="000000"/>
              </w:rPr>
              <w:t xml:space="preserve">Benefits </w:t>
            </w:r>
            <w:r>
              <w:rPr>
                <w:color w:val="000000"/>
              </w:rPr>
              <w:t>are</w:t>
            </w:r>
            <w:r w:rsidRPr="008078CB">
              <w:rPr>
                <w:color w:val="000000"/>
              </w:rPr>
              <w:t xml:space="preserve"> limited to </w:t>
            </w:r>
            <w:r w:rsidRPr="00310D12">
              <w:rPr>
                <w:b/>
                <w:color w:val="0000FF"/>
                <w:szCs w:val="24"/>
              </w:rPr>
              <w:t>60</w:t>
            </w:r>
            <w:r>
              <w:rPr>
                <w:color w:val="000000"/>
              </w:rPr>
              <w:t xml:space="preserve"> </w:t>
            </w:r>
            <w:r w:rsidRPr="008078CB">
              <w:rPr>
                <w:color w:val="000000"/>
              </w:rPr>
              <w:t xml:space="preserve">visits per </w:t>
            </w:r>
            <w:r w:rsidRPr="008078CB">
              <w:rPr>
                <w:bCs/>
                <w:color w:val="000000"/>
              </w:rPr>
              <w:t>year</w:t>
            </w:r>
            <w:r w:rsidRPr="009A485E">
              <w:t>.</w:t>
            </w:r>
          </w:p>
          <w:p w14:paraId="2B934225" w14:textId="77777777" w:rsidR="00A6064B" w:rsidRPr="000718BA" w:rsidRDefault="00A6064B">
            <w:pPr>
              <w:pStyle w:val="TableTextCharCharChar1"/>
              <w:numPr>
                <w:ilvl w:val="12"/>
                <w:numId w:val="0"/>
              </w:numPr>
              <w:rPr>
                <w:b/>
                <w:color w:val="0000FF"/>
              </w:rPr>
            </w:pPr>
          </w:p>
          <w:p w14:paraId="427F046B" w14:textId="6BCCBA4F" w:rsidR="00A6064B" w:rsidRPr="00BF07D0" w:rsidRDefault="00A6064B">
            <w:pPr>
              <w:pStyle w:val="TableTextCharCharChar1"/>
              <w:numPr>
                <w:ilvl w:val="12"/>
                <w:numId w:val="0"/>
              </w:numPr>
              <w:rPr>
                <w:b/>
                <w:bCs/>
              </w:rPr>
            </w:pPr>
            <w:r w:rsidRPr="00BF07D0">
              <w:rPr>
                <w:b/>
                <w:bCs/>
              </w:rPr>
              <w:t>The following service is not covered:</w:t>
            </w:r>
          </w:p>
          <w:p w14:paraId="427F046C" w14:textId="74392C68" w:rsidR="00A6064B" w:rsidRPr="009A485E" w:rsidRDefault="00A6064B">
            <w:pPr>
              <w:pStyle w:val="TableTextCharCharChar1"/>
            </w:pPr>
            <w:r w:rsidRPr="00BF07D0">
              <w:t>●</w:t>
            </w:r>
            <w:r w:rsidRPr="003D3B68">
              <w:rPr>
                <w:color w:val="0000FF"/>
              </w:rPr>
              <w:t xml:space="preserve">   </w:t>
            </w:r>
            <w:r>
              <w:t xml:space="preserve">Private duty nursing – </w:t>
            </w:r>
            <w:r w:rsidRPr="00821906">
              <w:t>inpatient</w:t>
            </w:r>
            <w:r w:rsidRPr="009A485E">
              <w:t xml:space="preserve"> </w:t>
            </w:r>
          </w:p>
          <w:p w14:paraId="427F046D" w14:textId="4684C147" w:rsidR="00A6064B" w:rsidRPr="009A485E" w:rsidRDefault="00A6064B" w:rsidP="00D8332D">
            <w:pPr>
              <w:pStyle w:val="TableTextCharCharChar1"/>
              <w:ind w:left="288"/>
              <w:rPr>
                <w:color w:val="00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472" w14:textId="6DF79323" w:rsidR="00A6064B" w:rsidRPr="000718BA" w:rsidRDefault="00A6064B" w:rsidP="00743299">
            <w:pPr>
              <w:pStyle w:val="TableTextCharCharChar1"/>
              <w:numPr>
                <w:ilvl w:val="12"/>
                <w:numId w:val="0"/>
              </w:numPr>
              <w:rPr>
                <w:bCs/>
              </w:rPr>
            </w:pPr>
            <w:r>
              <w:rPr>
                <w:b/>
                <w:color w:val="0000FF"/>
                <w:szCs w:val="24"/>
              </w:rPr>
              <w:t>6</w:t>
            </w:r>
            <w:r w:rsidRPr="00770A95">
              <w:rPr>
                <w:b/>
                <w:color w:val="0000FF"/>
                <w:szCs w:val="24"/>
              </w:rPr>
              <w:t>0%</w:t>
            </w:r>
            <w:r w:rsidRPr="000718BA">
              <w:rPr>
                <w:b/>
                <w:color w:val="0000FF"/>
                <w:szCs w:val="24"/>
              </w:rPr>
              <w:t xml:space="preserve"> </w:t>
            </w:r>
            <w:r w:rsidRPr="000718BA">
              <w:rPr>
                <w:bCs/>
                <w:szCs w:val="24"/>
              </w:rPr>
              <w:t>of eligible expenses</w:t>
            </w:r>
            <w:r w:rsidRPr="000718BA">
              <w:rPr>
                <w:bCs/>
                <w:color w:val="0000FF"/>
                <w:szCs w:val="24"/>
              </w:rPr>
              <w:t xml:space="preserve"> </w:t>
            </w:r>
            <w:r w:rsidRPr="000718BA">
              <w:rPr>
                <w:bCs/>
                <w:szCs w:val="24"/>
              </w:rPr>
              <w:t xml:space="preserve">after satisfying </w:t>
            </w:r>
            <w:r w:rsidRPr="000718BA">
              <w:rPr>
                <w:color w:val="000000"/>
                <w:szCs w:val="24"/>
              </w:rPr>
              <w:t xml:space="preserve">the </w:t>
            </w:r>
            <w:r w:rsidRPr="000718BA">
              <w:rPr>
                <w:szCs w:val="24"/>
              </w:rPr>
              <w:t>deductible</w:t>
            </w:r>
            <w:r w:rsidRPr="000718BA">
              <w:rPr>
                <w:bCs/>
                <w:color w:val="000000"/>
                <w:szCs w:val="24"/>
              </w:rPr>
              <w:t>.</w:t>
            </w:r>
          </w:p>
          <w:p w14:paraId="6C4BD9EF" w14:textId="77777777" w:rsidR="00A6064B" w:rsidRDefault="00A6064B" w:rsidP="003D3B68">
            <w:pPr>
              <w:pStyle w:val="TableTextCharCharChar1"/>
              <w:rPr>
                <w:color w:val="000000"/>
              </w:rPr>
            </w:pPr>
          </w:p>
          <w:p w14:paraId="00D4519E" w14:textId="77777777" w:rsidR="00A6064B" w:rsidRPr="009A485E" w:rsidRDefault="00A6064B" w:rsidP="003D3B68">
            <w:pPr>
              <w:pStyle w:val="TableTextCharCharChar1"/>
            </w:pPr>
            <w:r w:rsidRPr="008078CB">
              <w:rPr>
                <w:color w:val="000000"/>
              </w:rPr>
              <w:t xml:space="preserve">Benefits </w:t>
            </w:r>
            <w:r>
              <w:rPr>
                <w:color w:val="000000"/>
              </w:rPr>
              <w:t xml:space="preserve">are </w:t>
            </w:r>
            <w:r w:rsidRPr="008078CB">
              <w:rPr>
                <w:color w:val="000000"/>
              </w:rPr>
              <w:t xml:space="preserve">limited to </w:t>
            </w:r>
            <w:r w:rsidRPr="00310D12">
              <w:rPr>
                <w:b/>
                <w:color w:val="0000FF"/>
                <w:szCs w:val="24"/>
              </w:rPr>
              <w:t>60</w:t>
            </w:r>
            <w:r>
              <w:rPr>
                <w:color w:val="000000"/>
              </w:rPr>
              <w:t xml:space="preserve"> </w:t>
            </w:r>
            <w:r w:rsidRPr="008078CB">
              <w:rPr>
                <w:color w:val="000000"/>
              </w:rPr>
              <w:t xml:space="preserve">visits per </w:t>
            </w:r>
            <w:r w:rsidRPr="008078CB">
              <w:rPr>
                <w:bCs/>
                <w:color w:val="000000"/>
              </w:rPr>
              <w:t>year</w:t>
            </w:r>
            <w:r w:rsidRPr="009A485E">
              <w:t>.</w:t>
            </w:r>
          </w:p>
          <w:p w14:paraId="7A99A303" w14:textId="77777777" w:rsidR="00A6064B" w:rsidRPr="000718BA" w:rsidRDefault="00A6064B">
            <w:pPr>
              <w:pStyle w:val="TableTextCharCharChar1"/>
              <w:numPr>
                <w:ilvl w:val="12"/>
                <w:numId w:val="0"/>
              </w:numPr>
              <w:rPr>
                <w:b/>
                <w:bCs/>
                <w:color w:val="FF00FF"/>
              </w:rPr>
            </w:pPr>
          </w:p>
          <w:p w14:paraId="427F0480" w14:textId="26866826" w:rsidR="00A6064B" w:rsidRPr="00BF07D0" w:rsidRDefault="00A6064B">
            <w:pPr>
              <w:pStyle w:val="TableTextCharCharChar1"/>
              <w:numPr>
                <w:ilvl w:val="12"/>
                <w:numId w:val="0"/>
              </w:numPr>
              <w:rPr>
                <w:b/>
                <w:bCs/>
              </w:rPr>
            </w:pPr>
            <w:r w:rsidRPr="00BF07D0">
              <w:rPr>
                <w:b/>
                <w:bCs/>
              </w:rPr>
              <w:t>The following service is not covered:</w:t>
            </w:r>
          </w:p>
          <w:p w14:paraId="427F0481" w14:textId="50697EF3" w:rsidR="00A6064B" w:rsidRPr="009A485E" w:rsidRDefault="00A6064B">
            <w:pPr>
              <w:pStyle w:val="TableTextCharCharChar1"/>
            </w:pPr>
            <w:r w:rsidRPr="00BF07D0">
              <w:t>●</w:t>
            </w:r>
            <w:r w:rsidRPr="003D3B68">
              <w:rPr>
                <w:color w:val="0000FF"/>
              </w:rPr>
              <w:t xml:space="preserve"> </w:t>
            </w:r>
            <w:r w:rsidRPr="009A485E">
              <w:rPr>
                <w:color w:val="000000"/>
              </w:rPr>
              <w:t xml:space="preserve">  </w:t>
            </w:r>
            <w:r>
              <w:t xml:space="preserve">Private duty nursing – </w:t>
            </w:r>
            <w:r w:rsidRPr="00821906">
              <w:t>inpatient</w:t>
            </w:r>
            <w:r>
              <w:t xml:space="preserve"> </w:t>
            </w:r>
            <w:r w:rsidRPr="009A485E">
              <w:t xml:space="preserve"> </w:t>
            </w:r>
          </w:p>
          <w:p w14:paraId="427F0483" w14:textId="77777777" w:rsidR="00A6064B" w:rsidRPr="00A45509" w:rsidRDefault="00A6064B" w:rsidP="003D3B68">
            <w:pPr>
              <w:pStyle w:val="TableTextCharCharChar1"/>
              <w:ind w:left="288"/>
              <w:rPr>
                <w:color w:val="FF0000"/>
              </w:rPr>
            </w:pPr>
          </w:p>
        </w:tc>
      </w:tr>
      <w:tr w:rsidR="00A6064B" w:rsidRPr="008078CB" w14:paraId="427F04BC"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6064B" w:rsidRPr="008078CB" w:rsidRDefault="00A6064B">
            <w:pPr>
              <w:pStyle w:val="TableTextCharCharChar1"/>
              <w:numPr>
                <w:ilvl w:val="12"/>
                <w:numId w:val="0"/>
              </w:numPr>
              <w:rPr>
                <w:b/>
              </w:rPr>
            </w:pPr>
            <w:bookmarkStart w:id="144" w:name="Prosthetic_Devices"/>
            <w:r w:rsidRPr="008078CB">
              <w:rPr>
                <w:b/>
              </w:rPr>
              <w:t>Prosthetic Devices</w:t>
            </w:r>
            <w:bookmarkEnd w:id="144"/>
          </w:p>
          <w:p w14:paraId="427F0486" w14:textId="77777777" w:rsidR="00A6064B" w:rsidRPr="008078CB" w:rsidRDefault="00A6064B">
            <w:pPr>
              <w:pStyle w:val="TableTextCharCharChar1"/>
              <w:numPr>
                <w:ilvl w:val="12"/>
                <w:numId w:val="0"/>
              </w:numPr>
              <w:rPr>
                <w:b/>
              </w:rPr>
            </w:pPr>
          </w:p>
          <w:p w14:paraId="427F0487" w14:textId="77777777" w:rsidR="00A6064B" w:rsidRPr="008078CB" w:rsidRDefault="00A6064B" w:rsidP="00034ACE">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A6064B" w:rsidRPr="008078CB" w:rsidRDefault="00A6064B" w:rsidP="00034ACE">
            <w:pPr>
              <w:pStyle w:val="TableTextChar1CharChar"/>
              <w:ind w:left="288" w:hanging="288"/>
            </w:pPr>
            <w:r w:rsidRPr="008078CB">
              <w:rPr>
                <w:color w:val="000000"/>
              </w:rPr>
              <w:t xml:space="preserve">●   </w:t>
            </w:r>
            <w:r w:rsidRPr="008078CB">
              <w:t>artificial arms, legs, feet and hands;</w:t>
            </w:r>
          </w:p>
          <w:p w14:paraId="427F0489" w14:textId="77777777" w:rsidR="00A6064B" w:rsidRPr="008078CB" w:rsidRDefault="00A6064B" w:rsidP="00034ACE">
            <w:pPr>
              <w:pStyle w:val="TableTextChar1CharChar"/>
              <w:ind w:left="288" w:hanging="288"/>
            </w:pPr>
            <w:r w:rsidRPr="008078CB">
              <w:rPr>
                <w:color w:val="000000"/>
              </w:rPr>
              <w:t xml:space="preserve">●   </w:t>
            </w:r>
            <w:r w:rsidRPr="008078CB">
              <w:t xml:space="preserve">artificial face, eyes, ears and nose; </w:t>
            </w:r>
          </w:p>
          <w:p w14:paraId="427F048A" w14:textId="77777777" w:rsidR="00A6064B" w:rsidRPr="008078CB" w:rsidRDefault="00A6064B" w:rsidP="00034ACE">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A6064B" w:rsidRPr="008078CB" w:rsidRDefault="00A6064B" w:rsidP="00034ACE">
            <w:pPr>
              <w:pStyle w:val="TableTextChar1CharChar"/>
              <w:ind w:left="288" w:hanging="288"/>
            </w:pPr>
          </w:p>
          <w:p w14:paraId="427F048C" w14:textId="77777777" w:rsidR="00A6064B" w:rsidRPr="008078CB" w:rsidRDefault="00A6064B" w:rsidP="00034ACE">
            <w:pPr>
              <w:pStyle w:val="TableTextChar1CharChar"/>
              <w:rPr>
                <w:color w:val="000000"/>
              </w:rPr>
            </w:pPr>
            <w:r w:rsidRPr="008078CB">
              <w:rPr>
                <w:color w:val="000000"/>
              </w:rPr>
              <w:t xml:space="preserve">Benefits under this section are provided only for external prosthetic devices and do not include any device that is fully implanted into the body </w:t>
            </w:r>
            <w:r w:rsidRPr="008078CB">
              <w:rPr>
                <w:color w:val="000000"/>
              </w:rPr>
              <w:lastRenderedPageBreak/>
              <w:t>other than breast prostheses</w:t>
            </w:r>
          </w:p>
          <w:p w14:paraId="427F048D" w14:textId="77777777" w:rsidR="00A6064B" w:rsidRPr="008078CB" w:rsidRDefault="00A6064B" w:rsidP="00034ACE">
            <w:pPr>
              <w:pStyle w:val="TableTextChar1CharChar"/>
              <w:rPr>
                <w:color w:val="000000"/>
              </w:rPr>
            </w:pPr>
          </w:p>
          <w:p w14:paraId="427F048E" w14:textId="77777777" w:rsidR="00A6064B" w:rsidRPr="008078CB" w:rsidRDefault="00A6064B" w:rsidP="00034ACE">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6064B" w:rsidRPr="008078CB" w:rsidRDefault="00A6064B" w:rsidP="00034ACE">
            <w:pPr>
              <w:pStyle w:val="TableTextCharCharChar1"/>
              <w:rPr>
                <w:b/>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498" w14:textId="0774112D" w:rsidR="00A6064B" w:rsidRPr="008078CB" w:rsidRDefault="00EF55CD" w:rsidP="009F74B5">
            <w:pPr>
              <w:pStyle w:val="TableTextCharCharChar1"/>
              <w:numPr>
                <w:ilvl w:val="12"/>
                <w:numId w:val="0"/>
              </w:numPr>
              <w:rPr>
                <w:bCs/>
              </w:rP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 xml:space="preserve">the </w:t>
            </w:r>
            <w:r w:rsidR="00A6064B" w:rsidRPr="008078CB">
              <w:rPr>
                <w:szCs w:val="24"/>
              </w:rPr>
              <w:t>deductible</w:t>
            </w:r>
            <w:r w:rsidR="00A6064B" w:rsidRPr="008078CB">
              <w:rPr>
                <w:bCs/>
                <w:color w:val="000000"/>
                <w:szCs w:val="24"/>
              </w:rPr>
              <w:t>.</w:t>
            </w:r>
          </w:p>
          <w:p w14:paraId="427F0499" w14:textId="77777777" w:rsidR="00A6064B" w:rsidRPr="008078CB" w:rsidRDefault="00A6064B">
            <w:pPr>
              <w:pStyle w:val="TableTextCharCharChar1"/>
              <w:numPr>
                <w:ilvl w:val="12"/>
                <w:numId w:val="0"/>
              </w:numPr>
              <w:rPr>
                <w:bCs/>
              </w:rPr>
            </w:pPr>
          </w:p>
          <w:p w14:paraId="44915BBE" w14:textId="77777777" w:rsidR="00A6064B" w:rsidRDefault="00A6064B">
            <w:pPr>
              <w:pStyle w:val="TableTextCharCharChar1"/>
              <w:rPr>
                <w:b/>
                <w:color w:val="FF00FF"/>
              </w:rPr>
            </w:pPr>
          </w:p>
          <w:p w14:paraId="17796161" w14:textId="77777777" w:rsidR="00A6064B" w:rsidRDefault="00A6064B">
            <w:pPr>
              <w:pStyle w:val="TableTextCharCharChar1"/>
              <w:rPr>
                <w:b/>
                <w:color w:val="FF00FF"/>
              </w:rPr>
            </w:pPr>
          </w:p>
          <w:p w14:paraId="26997DD6" w14:textId="77777777" w:rsidR="00A6064B" w:rsidRDefault="00A6064B">
            <w:pPr>
              <w:pStyle w:val="TableTextCharCharChar1"/>
              <w:rPr>
                <w:b/>
                <w:color w:val="FF00FF"/>
              </w:rPr>
            </w:pPr>
          </w:p>
          <w:p w14:paraId="697D4C0A" w14:textId="77777777" w:rsidR="00A6064B" w:rsidRDefault="00A6064B">
            <w:pPr>
              <w:pStyle w:val="TableTextCharCharChar1"/>
              <w:rPr>
                <w:b/>
                <w:color w:val="FF00FF"/>
              </w:rPr>
            </w:pPr>
          </w:p>
          <w:p w14:paraId="06DAF88C" w14:textId="77777777" w:rsidR="00A6064B" w:rsidRDefault="00A6064B">
            <w:pPr>
              <w:pStyle w:val="TableTextCharCharChar1"/>
              <w:rPr>
                <w:b/>
                <w:color w:val="FF00FF"/>
              </w:rPr>
            </w:pPr>
          </w:p>
          <w:p w14:paraId="197DCF54" w14:textId="77777777" w:rsidR="00A6064B" w:rsidRDefault="00A6064B">
            <w:pPr>
              <w:pStyle w:val="TableTextCharCharChar1"/>
              <w:rPr>
                <w:b/>
                <w:color w:val="FF00FF"/>
              </w:rPr>
            </w:pPr>
          </w:p>
          <w:p w14:paraId="427F049C" w14:textId="28EBF48C" w:rsidR="00A6064B" w:rsidRPr="008078CB" w:rsidRDefault="00A6064B">
            <w:pPr>
              <w:pStyle w:val="TableTextCharCharChar1"/>
              <w:rPr>
                <w:bCs/>
              </w:rPr>
            </w:pPr>
            <w:r w:rsidRPr="008078CB">
              <w:rPr>
                <w:color w:val="000000"/>
              </w:rPr>
              <w:t xml:space="preserve">Benefits are provided for the replacement of a type of prosthetic device once every </w:t>
            </w:r>
            <w:r w:rsidRPr="003D3B68">
              <w:rPr>
                <w:b/>
                <w:color w:val="0000FF"/>
                <w:szCs w:val="24"/>
              </w:rPr>
              <w:t xml:space="preserve">3 </w:t>
            </w:r>
            <w:r>
              <w:rPr>
                <w:bCs/>
              </w:rPr>
              <w:t>Calendar</w:t>
            </w:r>
            <w:r w:rsidRPr="008078CB">
              <w:rPr>
                <w:bCs/>
                <w:color w:val="000000"/>
              </w:rPr>
              <w:t xml:space="preserve"> years.</w:t>
            </w:r>
          </w:p>
          <w:p w14:paraId="427F049D" w14:textId="15B476CB" w:rsidR="00A6064B" w:rsidRPr="008078CB" w:rsidRDefault="00A6064B">
            <w:pPr>
              <w:pStyle w:val="TableTextCharCharChar1"/>
              <w:rPr>
                <w:bCs/>
              </w:rPr>
            </w:pPr>
          </w:p>
          <w:p w14:paraId="427F049E" w14:textId="2D19945F" w:rsidR="00A6064B" w:rsidRPr="008078CB" w:rsidRDefault="00A6064B" w:rsidP="003F2ADC">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D3B68">
              <w:rPr>
                <w:b/>
                <w:color w:val="0000FF"/>
                <w:szCs w:val="24"/>
              </w:rPr>
              <w:t>3</w:t>
            </w:r>
            <w:r w:rsidRPr="008078CB">
              <w:rPr>
                <w:b/>
                <w:color w:val="000000"/>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9F" w14:textId="0DCBD377" w:rsidR="00A6064B" w:rsidRDefault="00A6064B">
            <w:pPr>
              <w:pStyle w:val="TableTextCharCharChar1"/>
              <w:rPr>
                <w:bCs/>
              </w:rPr>
            </w:pPr>
          </w:p>
          <w:p w14:paraId="60EEB41B" w14:textId="77777777" w:rsidR="00A6064B" w:rsidRPr="00C958DA" w:rsidRDefault="00A6064B" w:rsidP="00C958DA">
            <w:pPr>
              <w:pStyle w:val="TableTextCharCharChar1"/>
              <w:rPr>
                <w:bCs/>
              </w:rPr>
            </w:pPr>
            <w:r w:rsidRPr="00C958DA">
              <w:rPr>
                <w:bCs/>
              </w:rPr>
              <w:t>The 3 year requirement is waived if replacement is necessitated sooner due to a change in the patient's</w:t>
            </w:r>
          </w:p>
          <w:p w14:paraId="1EA9592E" w14:textId="40804DB2" w:rsidR="00A6064B" w:rsidRDefault="00A6064B" w:rsidP="00C958DA">
            <w:pPr>
              <w:pStyle w:val="TableTextCharCharChar1"/>
              <w:rPr>
                <w:bCs/>
              </w:rPr>
            </w:pPr>
            <w:r w:rsidRPr="00C958DA">
              <w:rPr>
                <w:bCs/>
              </w:rPr>
              <w:lastRenderedPageBreak/>
              <w:t>physical condition.</w:t>
            </w:r>
          </w:p>
          <w:p w14:paraId="7FAD9509" w14:textId="77777777" w:rsidR="00A6064B" w:rsidRPr="008078CB" w:rsidRDefault="00A6064B" w:rsidP="00C958DA">
            <w:pPr>
              <w:pStyle w:val="TableTextCharCharChar1"/>
              <w:rPr>
                <w:bCs/>
              </w:rPr>
            </w:pPr>
          </w:p>
          <w:p w14:paraId="427F04A0" w14:textId="53E5826C" w:rsidR="00A6064B" w:rsidRPr="008078CB" w:rsidRDefault="00A6064B" w:rsidP="00734566">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A6064B" w:rsidRPr="008078CB" w:rsidRDefault="00A6064B" w:rsidP="003D3B68">
            <w:pPr>
              <w:pStyle w:val="TableTextChar1CharChar"/>
              <w:rPr>
                <w:color w:val="FF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4A6" w14:textId="495DBD6E" w:rsidR="00A6064B" w:rsidRPr="008078CB" w:rsidRDefault="00A6064B" w:rsidP="009F74B5">
            <w:pPr>
              <w:pStyle w:val="TableTextCharCharChar1"/>
              <w:numPr>
                <w:ilvl w:val="12"/>
                <w:numId w:val="0"/>
              </w:numPr>
              <w:rPr>
                <w:bCs/>
              </w:rPr>
            </w:pPr>
            <w:r>
              <w:rPr>
                <w:b/>
                <w:color w:val="0000FF"/>
                <w:szCs w:val="24"/>
              </w:rPr>
              <w:lastRenderedPageBreak/>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A7" w14:textId="77777777" w:rsidR="00A6064B" w:rsidRPr="008078CB" w:rsidRDefault="00A6064B">
            <w:pPr>
              <w:pStyle w:val="TableTextCharCharChar1"/>
              <w:numPr>
                <w:ilvl w:val="12"/>
                <w:numId w:val="0"/>
              </w:numPr>
            </w:pPr>
          </w:p>
          <w:p w14:paraId="427F04A8" w14:textId="77777777" w:rsidR="00A6064B" w:rsidRPr="008078CB" w:rsidRDefault="00A6064B">
            <w:pPr>
              <w:pStyle w:val="TableTextCharCharChar1"/>
              <w:numPr>
                <w:ilvl w:val="12"/>
                <w:numId w:val="0"/>
              </w:numPr>
            </w:pPr>
          </w:p>
          <w:p w14:paraId="427F04A9" w14:textId="77777777" w:rsidR="00A6064B" w:rsidRPr="008078CB" w:rsidRDefault="00A6064B">
            <w:pPr>
              <w:pStyle w:val="TableTextCharCharChar1"/>
              <w:numPr>
                <w:ilvl w:val="12"/>
                <w:numId w:val="0"/>
              </w:numPr>
            </w:pPr>
          </w:p>
          <w:p w14:paraId="427F04AA" w14:textId="77777777" w:rsidR="00A6064B" w:rsidRPr="008078CB" w:rsidRDefault="00A6064B">
            <w:pPr>
              <w:pStyle w:val="TableTextCharCharChar1"/>
              <w:numPr>
                <w:ilvl w:val="12"/>
                <w:numId w:val="0"/>
              </w:numPr>
            </w:pPr>
          </w:p>
          <w:p w14:paraId="427F04AB" w14:textId="77777777" w:rsidR="00A6064B" w:rsidRPr="008078CB" w:rsidRDefault="00A6064B">
            <w:pPr>
              <w:pStyle w:val="TableTextCharCharChar1"/>
              <w:numPr>
                <w:ilvl w:val="12"/>
                <w:numId w:val="0"/>
              </w:numPr>
            </w:pPr>
          </w:p>
          <w:p w14:paraId="427F04AC" w14:textId="77777777" w:rsidR="00A6064B" w:rsidRPr="008078CB" w:rsidRDefault="00A6064B">
            <w:pPr>
              <w:pStyle w:val="TableTextCharCharChar1"/>
              <w:numPr>
                <w:ilvl w:val="12"/>
                <w:numId w:val="0"/>
              </w:numPr>
            </w:pPr>
          </w:p>
          <w:p w14:paraId="427F04AD" w14:textId="77777777" w:rsidR="00A6064B" w:rsidRPr="008078CB" w:rsidRDefault="00A6064B">
            <w:pPr>
              <w:pStyle w:val="TableTextCharCharChar1"/>
              <w:numPr>
                <w:ilvl w:val="12"/>
                <w:numId w:val="0"/>
              </w:numPr>
              <w:rPr>
                <w:bCs/>
              </w:rPr>
            </w:pPr>
          </w:p>
          <w:p w14:paraId="427F04B0" w14:textId="52B441FF" w:rsidR="00A6064B" w:rsidRPr="008078CB" w:rsidRDefault="00A6064B">
            <w:pPr>
              <w:pStyle w:val="TableTextCharCharChar1"/>
              <w:rPr>
                <w:bCs/>
              </w:rPr>
            </w:pPr>
            <w:r w:rsidRPr="008078CB">
              <w:rPr>
                <w:color w:val="000000"/>
              </w:rPr>
              <w:t xml:space="preserve">Benefits are provided for the replacement of a type of prosthetic device once every </w:t>
            </w:r>
            <w:r w:rsidRPr="003D3B68">
              <w:rPr>
                <w:b/>
                <w:color w:val="0000FF"/>
                <w:szCs w:val="24"/>
              </w:rPr>
              <w:t>3</w:t>
            </w:r>
            <w:r w:rsidRPr="008078CB">
              <w:rPr>
                <w:b/>
                <w:color w:val="000000"/>
              </w:rPr>
              <w:t xml:space="preserve"> </w:t>
            </w:r>
            <w:r>
              <w:rPr>
                <w:bCs/>
              </w:rPr>
              <w:t>Calendar</w:t>
            </w:r>
            <w:r w:rsidRPr="008078CB">
              <w:rPr>
                <w:bCs/>
                <w:color w:val="000000"/>
              </w:rPr>
              <w:t xml:space="preserve"> years.</w:t>
            </w:r>
          </w:p>
          <w:p w14:paraId="427F04B1" w14:textId="0F805006" w:rsidR="00A6064B" w:rsidRPr="008078CB" w:rsidRDefault="00A6064B">
            <w:pPr>
              <w:pStyle w:val="TableTextCharCharChar1"/>
              <w:rPr>
                <w:bCs/>
              </w:rPr>
            </w:pPr>
          </w:p>
          <w:p w14:paraId="427F04B2" w14:textId="6854AA40" w:rsidR="00A6064B" w:rsidRPr="008078CB" w:rsidRDefault="00A6064B" w:rsidP="003F2ADC">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D3B68">
              <w:rPr>
                <w:b/>
                <w:color w:val="0000FF"/>
                <w:szCs w:val="24"/>
              </w:rPr>
              <w:t xml:space="preserve">3 </w:t>
            </w:r>
            <w:r w:rsidRPr="008078CB">
              <w:t xml:space="preserve">year timeframe. Replacement of artificial limbs or any part of such devices may be covered when the condition of the device or part requires repairs that cost more than the cost of a replacement </w:t>
            </w:r>
            <w:r w:rsidRPr="008078CB">
              <w:lastRenderedPageBreak/>
              <w:t>device or part.</w:t>
            </w:r>
          </w:p>
          <w:p w14:paraId="427F04B3" w14:textId="1B0878C1" w:rsidR="00A6064B" w:rsidRDefault="00A6064B">
            <w:pPr>
              <w:pStyle w:val="TableTextCharCharChar1"/>
              <w:rPr>
                <w:bCs/>
              </w:rPr>
            </w:pPr>
          </w:p>
          <w:p w14:paraId="7BA6D309" w14:textId="77777777" w:rsidR="00A6064B" w:rsidRPr="00C958DA" w:rsidRDefault="00A6064B" w:rsidP="00C958DA">
            <w:pPr>
              <w:pStyle w:val="TableTextCharCharChar1"/>
              <w:rPr>
                <w:bCs/>
              </w:rPr>
            </w:pPr>
            <w:r w:rsidRPr="00C958DA">
              <w:rPr>
                <w:bCs/>
              </w:rPr>
              <w:t>The 3 year requirement is waived if replacement is necessitated sooner due to a change in the patient's</w:t>
            </w:r>
          </w:p>
          <w:p w14:paraId="49FB09EA" w14:textId="77777777" w:rsidR="00A6064B" w:rsidRPr="008078CB" w:rsidRDefault="00A6064B" w:rsidP="00C958DA">
            <w:pPr>
              <w:pStyle w:val="TableTextCharCharChar1"/>
              <w:rPr>
                <w:bCs/>
              </w:rPr>
            </w:pPr>
            <w:r w:rsidRPr="00C958DA">
              <w:rPr>
                <w:bCs/>
              </w:rPr>
              <w:t>physical condition.</w:t>
            </w:r>
          </w:p>
          <w:p w14:paraId="35CFB02F" w14:textId="77777777" w:rsidR="00A6064B" w:rsidRPr="008078CB" w:rsidRDefault="00A6064B">
            <w:pPr>
              <w:pStyle w:val="TableTextCharCharChar1"/>
              <w:rPr>
                <w:bCs/>
              </w:rPr>
            </w:pPr>
          </w:p>
          <w:p w14:paraId="427F04B4" w14:textId="44A8D057" w:rsidR="00A6064B" w:rsidRPr="008078CB" w:rsidRDefault="00A6064B" w:rsidP="00511F4E">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13BBE1DF" w14:textId="77777777" w:rsidR="00A6064B" w:rsidRDefault="00A6064B" w:rsidP="0029087B">
            <w:pPr>
              <w:pStyle w:val="TableTextCharCharChar1"/>
              <w:numPr>
                <w:ilvl w:val="12"/>
                <w:numId w:val="0"/>
              </w:numPr>
              <w:rPr>
                <w:color w:val="FF0000"/>
                <w:sz w:val="20"/>
              </w:rPr>
            </w:pPr>
          </w:p>
          <w:p w14:paraId="29D4F052" w14:textId="77777777" w:rsidR="00A6064B" w:rsidRDefault="00A6064B" w:rsidP="0029087B">
            <w:pPr>
              <w:pStyle w:val="TableTextCharCharChar1"/>
              <w:numPr>
                <w:ilvl w:val="12"/>
                <w:numId w:val="0"/>
              </w:numPr>
              <w:rPr>
                <w:color w:val="FF0000"/>
                <w:sz w:val="20"/>
              </w:rPr>
            </w:pPr>
          </w:p>
          <w:p w14:paraId="69143821" w14:textId="77777777" w:rsidR="00A6064B" w:rsidRDefault="00A6064B" w:rsidP="0029087B">
            <w:pPr>
              <w:pStyle w:val="TableTextCharCharChar1"/>
              <w:numPr>
                <w:ilvl w:val="12"/>
                <w:numId w:val="0"/>
              </w:numPr>
              <w:rPr>
                <w:color w:val="FF0000"/>
              </w:rPr>
            </w:pPr>
          </w:p>
          <w:p w14:paraId="427F04BB" w14:textId="77777777" w:rsidR="00A6064B" w:rsidRPr="008078CB" w:rsidRDefault="00A6064B" w:rsidP="003D3B68">
            <w:pPr>
              <w:pStyle w:val="TableTextCharChar"/>
              <w:numPr>
                <w:ilvl w:val="12"/>
                <w:numId w:val="0"/>
              </w:numPr>
              <w:rPr>
                <w:color w:val="FF0000"/>
              </w:rPr>
            </w:pPr>
          </w:p>
        </w:tc>
      </w:tr>
      <w:tr w:rsidR="00A6064B" w:rsidRPr="008078CB" w14:paraId="427F04F1"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6064B" w:rsidRPr="008078CB" w:rsidRDefault="00A6064B" w:rsidP="00EB177D">
            <w:pPr>
              <w:pStyle w:val="TableTextChar"/>
              <w:numPr>
                <w:ilvl w:val="12"/>
                <w:numId w:val="0"/>
              </w:numPr>
              <w:rPr>
                <w:b/>
              </w:rPr>
            </w:pPr>
            <w:bookmarkStart w:id="145" w:name="Reconstructive_Procedures"/>
            <w:r w:rsidRPr="008078CB">
              <w:rPr>
                <w:b/>
              </w:rPr>
              <w:lastRenderedPageBreak/>
              <w:t>Reconstructive Procedures</w:t>
            </w:r>
            <w:bookmarkEnd w:id="145"/>
          </w:p>
          <w:p w14:paraId="427F04BE" w14:textId="77777777" w:rsidR="00A6064B" w:rsidRPr="008078CB" w:rsidRDefault="00A6064B" w:rsidP="00EB177D">
            <w:pPr>
              <w:pStyle w:val="TableTextChar"/>
              <w:numPr>
                <w:ilvl w:val="12"/>
                <w:numId w:val="0"/>
              </w:numPr>
              <w:rPr>
                <w:b/>
              </w:rPr>
            </w:pPr>
          </w:p>
          <w:p w14:paraId="427F04BF" w14:textId="77777777" w:rsidR="00A6064B" w:rsidRPr="008078CB" w:rsidRDefault="00A6064B" w:rsidP="00EB177D">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6064B" w:rsidRPr="008078CB" w:rsidRDefault="00A6064B" w:rsidP="00EB177D">
            <w:pPr>
              <w:pStyle w:val="TableTextChar"/>
              <w:tabs>
                <w:tab w:val="left" w:pos="360"/>
              </w:tabs>
              <w:rPr>
                <w:bCs/>
              </w:rPr>
            </w:pPr>
          </w:p>
          <w:p w14:paraId="427F04C1" w14:textId="77777777" w:rsidR="00A6064B" w:rsidRPr="008078CB" w:rsidRDefault="00A6064B" w:rsidP="00EB177D">
            <w:pPr>
              <w:pStyle w:val="TableTextChar"/>
              <w:tabs>
                <w:tab w:val="left" w:pos="360"/>
              </w:tabs>
              <w:rPr>
                <w:bCs/>
              </w:rPr>
            </w:pPr>
            <w:r w:rsidRPr="008078CB">
              <w:lastRenderedPageBreak/>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6064B" w:rsidRPr="008078CB" w:rsidRDefault="00A6064B" w:rsidP="00EB177D">
            <w:pPr>
              <w:pStyle w:val="TableTextChar"/>
              <w:tabs>
                <w:tab w:val="left" w:pos="360"/>
              </w:tabs>
              <w:rPr>
                <w:bCs/>
              </w:rPr>
            </w:pPr>
          </w:p>
          <w:p w14:paraId="427F04C3" w14:textId="77777777" w:rsidR="00A6064B" w:rsidRPr="008078CB" w:rsidRDefault="00A6064B" w:rsidP="00EB177D">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A6064B" w:rsidRPr="008078CB" w:rsidRDefault="00A6064B" w:rsidP="00EB177D">
            <w:pPr>
              <w:pStyle w:val="TableTextChar"/>
              <w:tabs>
                <w:tab w:val="left" w:pos="360"/>
              </w:tabs>
              <w:rPr>
                <w:bCs/>
              </w:rPr>
            </w:pPr>
          </w:p>
          <w:p w14:paraId="427F04C5" w14:textId="77777777" w:rsidR="00A6064B" w:rsidRPr="008078CB" w:rsidRDefault="00A6064B" w:rsidP="00EB177D">
            <w:pPr>
              <w:pStyle w:val="TableTextChar"/>
              <w:tabs>
                <w:tab w:val="left" w:pos="360"/>
              </w:tabs>
              <w:rPr>
                <w:bCs/>
              </w:rPr>
            </w:pPr>
            <w:r w:rsidRPr="008078CB">
              <w:rPr>
                <w:bCs/>
              </w:rPr>
              <w:t xml:space="preserve">The fact that a Covered Person may suffer psychological consequences or socially avoidant behavior as a result of an Injury, Sickness or Congenital Anomaly </w:t>
            </w:r>
            <w:r w:rsidRPr="008078CB">
              <w:rPr>
                <w:bCs/>
              </w:rPr>
              <w:lastRenderedPageBreak/>
              <w:t>does not classify surgery (or other procedures done to relieve such consequences or behavior) as a reconstructive procedure</w:t>
            </w:r>
          </w:p>
          <w:p w14:paraId="427F04C6" w14:textId="77777777" w:rsidR="00A6064B" w:rsidRPr="008078CB" w:rsidRDefault="00A6064B" w:rsidP="00EB177D">
            <w:pPr>
              <w:pStyle w:val="TableTextChar"/>
              <w:tabs>
                <w:tab w:val="left" w:pos="360"/>
              </w:tabs>
              <w:rPr>
                <w:bCs/>
              </w:rPr>
            </w:pPr>
          </w:p>
          <w:p w14:paraId="427F04D7" w14:textId="77777777" w:rsidR="00A6064B" w:rsidRPr="008078CB" w:rsidRDefault="00A6064B" w:rsidP="00EB177D">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A6064B" w:rsidRPr="008078CB" w:rsidRDefault="00A6064B" w:rsidP="00EB177D">
            <w:pPr>
              <w:pStyle w:val="TableTextChar"/>
              <w:tabs>
                <w:tab w:val="left" w:pos="360"/>
              </w:tabs>
              <w:rPr>
                <w:bCs/>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6064B" w:rsidRPr="008078CB" w:rsidRDefault="00A6064B" w:rsidP="00EB177D">
            <w:pPr>
              <w:pStyle w:val="TableTextChar"/>
              <w:numPr>
                <w:ilvl w:val="12"/>
                <w:numId w:val="0"/>
              </w:numPr>
              <w:rPr>
                <w:b/>
                <w:color w:val="000000"/>
              </w:rPr>
            </w:pPr>
            <w:r w:rsidRPr="008078CB">
              <w:rPr>
                <w:b/>
                <w:color w:val="000000"/>
              </w:rPr>
              <w:lastRenderedPageBreak/>
              <w:t xml:space="preserve">Same as </w:t>
            </w:r>
          </w:p>
          <w:p w14:paraId="427F04DA" w14:textId="77777777" w:rsidR="00A6064B" w:rsidRPr="008078CB" w:rsidRDefault="00A6064B" w:rsidP="003C2A8D">
            <w:pPr>
              <w:pStyle w:val="TableTextChar"/>
              <w:rPr>
                <w:rStyle w:val="Style16"/>
              </w:rPr>
            </w:pPr>
            <w:r w:rsidRPr="008078CB">
              <w:rPr>
                <w:b/>
                <w:color w:val="000000"/>
              </w:rPr>
              <w:t xml:space="preserve">●  </w:t>
            </w:r>
            <w:r w:rsidRPr="008078CB">
              <w:rPr>
                <w:rStyle w:val="Style16"/>
              </w:rPr>
              <w:t>Physician's Office</w:t>
            </w:r>
          </w:p>
          <w:p w14:paraId="427F04DB" w14:textId="77777777" w:rsidR="00A6064B" w:rsidRPr="008078CB" w:rsidRDefault="00A6064B" w:rsidP="003C2A8D">
            <w:pPr>
              <w:pStyle w:val="TableTextChar"/>
              <w:ind w:left="288"/>
              <w:rPr>
                <w:b/>
                <w:i/>
                <w:iCs/>
                <w:color w:val="0000FF"/>
                <w:u w:val="single"/>
              </w:rPr>
            </w:pPr>
            <w:r w:rsidRPr="008078CB">
              <w:rPr>
                <w:rStyle w:val="Style16"/>
              </w:rPr>
              <w:t>Services – Sickness and Injury</w:t>
            </w:r>
          </w:p>
          <w:p w14:paraId="427F04DC" w14:textId="77777777" w:rsidR="00A6064B" w:rsidRPr="008078CB" w:rsidRDefault="00A6064B" w:rsidP="003C2A8D">
            <w:pPr>
              <w:pStyle w:val="TableTextChar"/>
              <w:rPr>
                <w:b/>
                <w:i/>
                <w:iCs/>
                <w:color w:val="000000"/>
              </w:rPr>
            </w:pPr>
            <w:r w:rsidRPr="008078CB">
              <w:rPr>
                <w:b/>
                <w:color w:val="000000"/>
              </w:rPr>
              <w:t xml:space="preserve">●  </w:t>
            </w:r>
            <w:r w:rsidRPr="008078CB">
              <w:rPr>
                <w:rStyle w:val="Style16"/>
              </w:rPr>
              <w:t>Physician Fees</w:t>
            </w:r>
          </w:p>
          <w:p w14:paraId="427F04DD" w14:textId="77777777" w:rsidR="00A6064B" w:rsidRPr="008078CB" w:rsidRDefault="00A6064B" w:rsidP="003C2A8D">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A6064B" w:rsidRPr="008078CB" w:rsidRDefault="00A6064B" w:rsidP="003C2A8D">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A6064B" w:rsidRPr="008078CB" w:rsidRDefault="00A6064B" w:rsidP="003C2A8D">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A6064B" w:rsidRPr="008078CB" w:rsidRDefault="00A6064B" w:rsidP="003C2A8D">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A6064B" w:rsidRPr="008078CB" w:rsidRDefault="00A6064B" w:rsidP="00EB177D">
            <w:pPr>
              <w:pStyle w:val="TableTextChar"/>
              <w:numPr>
                <w:ilvl w:val="12"/>
                <w:numId w:val="0"/>
              </w:numPr>
            </w:pPr>
          </w:p>
          <w:p w14:paraId="427F04E2" w14:textId="77777777" w:rsidR="00A6064B" w:rsidRPr="008078CB" w:rsidRDefault="00A6064B" w:rsidP="00EB177D">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A6064B" w:rsidRPr="008078CB" w:rsidRDefault="00A6064B" w:rsidP="00EB177D">
            <w:pPr>
              <w:pStyle w:val="TableTextChar"/>
              <w:numPr>
                <w:ilvl w:val="12"/>
                <w:numId w:val="0"/>
              </w:numPr>
            </w:pPr>
          </w:p>
          <w:p w14:paraId="427F04E4" w14:textId="77777777" w:rsidR="00A6064B" w:rsidRPr="008078CB" w:rsidRDefault="00A6064B" w:rsidP="00EB177D">
            <w:pPr>
              <w:pStyle w:val="TableTextChar"/>
              <w:numPr>
                <w:ilvl w:val="12"/>
                <w:numId w:val="0"/>
              </w:numPr>
              <w:rPr>
                <w:color w:val="00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6064B" w:rsidRPr="008078CB" w:rsidRDefault="00A6064B" w:rsidP="00EB177D">
            <w:pPr>
              <w:pStyle w:val="TableTextChar"/>
              <w:numPr>
                <w:ilvl w:val="12"/>
                <w:numId w:val="0"/>
              </w:numPr>
              <w:rPr>
                <w:b/>
                <w:color w:val="000000"/>
              </w:rPr>
            </w:pPr>
            <w:r w:rsidRPr="008078CB">
              <w:rPr>
                <w:b/>
                <w:color w:val="000000"/>
              </w:rPr>
              <w:t xml:space="preserve">Same as </w:t>
            </w:r>
          </w:p>
          <w:p w14:paraId="427F04E6" w14:textId="77777777" w:rsidR="00A6064B" w:rsidRPr="008078CB" w:rsidRDefault="00A6064B" w:rsidP="006238F5">
            <w:pPr>
              <w:pStyle w:val="TableTextChar"/>
              <w:rPr>
                <w:rStyle w:val="Style16"/>
              </w:rPr>
            </w:pPr>
            <w:r w:rsidRPr="008078CB">
              <w:rPr>
                <w:b/>
                <w:color w:val="000000"/>
              </w:rPr>
              <w:t xml:space="preserve">●  </w:t>
            </w:r>
            <w:r w:rsidRPr="008078CB">
              <w:rPr>
                <w:rStyle w:val="Style16"/>
              </w:rPr>
              <w:t>Physician's Office</w:t>
            </w:r>
          </w:p>
          <w:p w14:paraId="427F04E7" w14:textId="77777777" w:rsidR="00A6064B" w:rsidRPr="008078CB" w:rsidRDefault="00A6064B" w:rsidP="006238F5">
            <w:pPr>
              <w:pStyle w:val="TableTextChar"/>
              <w:ind w:left="288"/>
              <w:rPr>
                <w:b/>
                <w:i/>
                <w:iCs/>
                <w:color w:val="0000FF"/>
                <w:u w:val="single"/>
              </w:rPr>
            </w:pPr>
            <w:r w:rsidRPr="008078CB">
              <w:rPr>
                <w:rStyle w:val="Style16"/>
              </w:rPr>
              <w:t>Services – Sickness and Injury</w:t>
            </w:r>
          </w:p>
          <w:p w14:paraId="427F04E8" w14:textId="77777777" w:rsidR="00A6064B" w:rsidRPr="008078CB" w:rsidRDefault="00A6064B" w:rsidP="006238F5">
            <w:pPr>
              <w:pStyle w:val="TableTextChar"/>
              <w:rPr>
                <w:b/>
                <w:i/>
                <w:iCs/>
                <w:color w:val="000000"/>
              </w:rPr>
            </w:pPr>
            <w:r w:rsidRPr="008078CB">
              <w:rPr>
                <w:b/>
                <w:color w:val="000000"/>
              </w:rPr>
              <w:t xml:space="preserve">●  </w:t>
            </w:r>
            <w:r w:rsidRPr="008078CB">
              <w:rPr>
                <w:rStyle w:val="Style16"/>
              </w:rPr>
              <w:t>Physician Fees</w:t>
            </w:r>
          </w:p>
          <w:p w14:paraId="427F04E9" w14:textId="77777777" w:rsidR="00A6064B" w:rsidRPr="008078CB" w:rsidRDefault="00A6064B" w:rsidP="006238F5">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A6064B" w:rsidRPr="008078CB" w:rsidRDefault="00A6064B" w:rsidP="006238F5">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A6064B" w:rsidRPr="008078CB" w:rsidRDefault="00A6064B" w:rsidP="006238F5">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A6064B" w:rsidRPr="008078CB" w:rsidRDefault="00A6064B" w:rsidP="006238F5">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A6064B" w:rsidRPr="008078CB" w:rsidRDefault="00A6064B" w:rsidP="00EB177D">
            <w:pPr>
              <w:pStyle w:val="TableTextChar"/>
              <w:numPr>
                <w:ilvl w:val="12"/>
                <w:numId w:val="0"/>
              </w:numPr>
              <w:rPr>
                <w:b/>
              </w:rPr>
            </w:pPr>
          </w:p>
          <w:p w14:paraId="427F04EE" w14:textId="77777777" w:rsidR="00A6064B" w:rsidRPr="008078CB" w:rsidRDefault="00A6064B" w:rsidP="00EB177D">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A6064B" w:rsidRPr="008078CB" w:rsidRDefault="00A6064B" w:rsidP="00EB177D">
            <w:pPr>
              <w:pStyle w:val="TableTextChar"/>
              <w:numPr>
                <w:ilvl w:val="12"/>
                <w:numId w:val="0"/>
              </w:numPr>
              <w:rPr>
                <w:b/>
              </w:rPr>
            </w:pPr>
          </w:p>
          <w:p w14:paraId="213CE2E5" w14:textId="77777777" w:rsidR="00A6064B" w:rsidRPr="0003488D" w:rsidRDefault="00A6064B" w:rsidP="000E5ACD">
            <w:pPr>
              <w:rPr>
                <w:bCs/>
                <w:color w:val="000000"/>
                <w:sz w:val="24"/>
              </w:rPr>
            </w:pPr>
          </w:p>
          <w:p w14:paraId="1FDEF345" w14:textId="1E367AAF" w:rsidR="00A6064B" w:rsidRPr="0003488D" w:rsidRDefault="00A6064B" w:rsidP="000E5ACD">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A6064B" w:rsidRPr="0003488D" w:rsidRDefault="00A6064B" w:rsidP="000E5ACD">
            <w:pPr>
              <w:rPr>
                <w:bCs/>
                <w:color w:val="000000"/>
                <w:sz w:val="24"/>
              </w:rPr>
            </w:pPr>
            <w:r w:rsidRPr="0003488D">
              <w:rPr>
                <w:bCs/>
                <w:color w:val="000000"/>
                <w:sz w:val="24"/>
              </w:rPr>
              <w:t xml:space="preserve">For Benefits you must </w:t>
            </w:r>
            <w:r w:rsidRPr="0003488D">
              <w:rPr>
                <w:sz w:val="24"/>
                <w:szCs w:val="16"/>
              </w:rPr>
              <w:lastRenderedPageBreak/>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A6064B" w:rsidRPr="0003488D" w:rsidRDefault="00A6064B" w:rsidP="000E5ACD">
            <w:pPr>
              <w:rPr>
                <w:bCs/>
                <w:color w:val="000000"/>
                <w:sz w:val="24"/>
              </w:rPr>
            </w:pPr>
          </w:p>
          <w:p w14:paraId="427F04F0" w14:textId="1F23468F" w:rsidR="00A6064B" w:rsidRPr="008078CB" w:rsidRDefault="00A6064B" w:rsidP="003D3B68">
            <w:pPr>
              <w:tabs>
                <w:tab w:val="left" w:pos="360"/>
              </w:tabs>
              <w:rPr>
                <w:color w:val="FF0000"/>
              </w:rPr>
            </w:pPr>
            <w:r w:rsidRPr="0003488D">
              <w:rPr>
                <w:sz w:val="24"/>
              </w:rPr>
              <w:t xml:space="preserve">If you don't </w:t>
            </w:r>
            <w:r w:rsidRPr="0003488D">
              <w:rPr>
                <w:sz w:val="24"/>
                <w:szCs w:val="16"/>
              </w:rPr>
              <w:t>obtain prior authorization</w:t>
            </w:r>
            <w:r w:rsidRPr="0003488D">
              <w:rPr>
                <w:sz w:val="24"/>
              </w:rPr>
              <w:t>, Benefits will be</w:t>
            </w:r>
            <w:r w:rsidRPr="0003488D">
              <w:rPr>
                <w:b/>
                <w:sz w:val="24"/>
              </w:rPr>
              <w:t xml:space="preserve"> </w:t>
            </w:r>
            <w:r w:rsidRPr="0003488D">
              <w:rPr>
                <w:sz w:val="24"/>
              </w:rPr>
              <w:t xml:space="preserve">reduced to </w:t>
            </w:r>
            <w:r>
              <w:rPr>
                <w:b/>
                <w:color w:val="0000FF"/>
                <w:sz w:val="24"/>
              </w:rPr>
              <w:t>50%</w:t>
            </w:r>
            <w:r w:rsidRPr="0003488D">
              <w:rPr>
                <w:b/>
                <w:sz w:val="24"/>
              </w:rPr>
              <w:t xml:space="preserve"> </w:t>
            </w:r>
            <w:r w:rsidRPr="0003488D">
              <w:rPr>
                <w:sz w:val="24"/>
              </w:rPr>
              <w:t xml:space="preserve">of Eligible Expenses </w:t>
            </w:r>
          </w:p>
        </w:tc>
      </w:tr>
      <w:tr w:rsidR="00A6064B" w:rsidRPr="008078CB" w14:paraId="427F0559"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6064B" w:rsidRPr="008078CB" w:rsidRDefault="00A6064B">
            <w:pPr>
              <w:pStyle w:val="TableTextCharCharChar1"/>
              <w:numPr>
                <w:ilvl w:val="12"/>
                <w:numId w:val="0"/>
              </w:numPr>
              <w:rPr>
                <w:b/>
              </w:rPr>
            </w:pPr>
            <w:bookmarkStart w:id="146" w:name="Rehabilitation_Services_Outpatient_Thera"/>
            <w:r w:rsidRPr="008078CB">
              <w:rPr>
                <w:b/>
              </w:rPr>
              <w:lastRenderedPageBreak/>
              <w:t>Rehabilitation and Habilitative Services Outpatient Therapy and Manipulative Treatment</w:t>
            </w:r>
          </w:p>
          <w:bookmarkEnd w:id="146"/>
          <w:p w14:paraId="427F04F7" w14:textId="77777777" w:rsidR="00A6064B" w:rsidRPr="008078CB" w:rsidRDefault="00A6064B">
            <w:pPr>
              <w:pStyle w:val="TableTextCharCharChar1"/>
              <w:numPr>
                <w:ilvl w:val="12"/>
                <w:numId w:val="0"/>
              </w:numPr>
              <w:rPr>
                <w:b/>
              </w:rPr>
            </w:pPr>
          </w:p>
          <w:p w14:paraId="427F04F8" w14:textId="77777777" w:rsidR="00A6064B" w:rsidRPr="008078CB" w:rsidRDefault="00A6064B">
            <w:pPr>
              <w:pStyle w:val="TableTextCharCharChar1"/>
            </w:pPr>
            <w:r w:rsidRPr="008078CB">
              <w:t>Short</w:t>
            </w:r>
            <w:r w:rsidRPr="008078CB">
              <w:noBreakHyphen/>
              <w:t xml:space="preserve">term outpatient rehabilitation services for: </w:t>
            </w:r>
          </w:p>
          <w:p w14:paraId="427F04F9" w14:textId="77777777" w:rsidR="00A6064B" w:rsidRPr="008078CB" w:rsidRDefault="00A6064B">
            <w:pPr>
              <w:pStyle w:val="TableTextCharCharChar1"/>
            </w:pPr>
            <w:r w:rsidRPr="008078CB">
              <w:rPr>
                <w:color w:val="000000"/>
              </w:rPr>
              <w:t xml:space="preserve">●   </w:t>
            </w:r>
            <w:r w:rsidRPr="008078CB">
              <w:t>Physical therapy;</w:t>
            </w:r>
          </w:p>
          <w:p w14:paraId="427F04FA" w14:textId="77777777" w:rsidR="00A6064B" w:rsidRPr="008078CB" w:rsidRDefault="00A6064B">
            <w:pPr>
              <w:pStyle w:val="TableTextCharCharChar1"/>
            </w:pPr>
            <w:r w:rsidRPr="008078CB">
              <w:rPr>
                <w:color w:val="000000"/>
              </w:rPr>
              <w:t xml:space="preserve">●   </w:t>
            </w:r>
            <w:r w:rsidRPr="008078CB">
              <w:t>Occupational therapy;</w:t>
            </w:r>
          </w:p>
          <w:p w14:paraId="427F04FB" w14:textId="79AFE5B0" w:rsidR="00A6064B" w:rsidRPr="008078CB" w:rsidRDefault="00A6064B" w:rsidP="00903AE7">
            <w:pPr>
              <w:pStyle w:val="TableTextCharCharChar1"/>
            </w:pPr>
            <w:r w:rsidRPr="008078CB">
              <w:rPr>
                <w:color w:val="000000"/>
              </w:rPr>
              <w:t xml:space="preserve">●   </w:t>
            </w:r>
            <w:r w:rsidRPr="008078CB">
              <w:t>Manipulative treatment</w:t>
            </w:r>
            <w:r>
              <w:t>(</w:t>
            </w:r>
            <w:r w:rsidRPr="00715FDD">
              <w:t>ACN Clinical Support Plus applies</w:t>
            </w:r>
            <w:r>
              <w:t>)</w:t>
            </w:r>
          </w:p>
          <w:p w14:paraId="427F04FC" w14:textId="77777777" w:rsidR="00A6064B" w:rsidRPr="008078CB" w:rsidRDefault="00A6064B">
            <w:pPr>
              <w:pStyle w:val="TableTextCharCharChar1"/>
            </w:pPr>
            <w:r w:rsidRPr="008078CB">
              <w:rPr>
                <w:color w:val="000000"/>
              </w:rPr>
              <w:t xml:space="preserve">●   </w:t>
            </w:r>
            <w:r w:rsidRPr="008078CB">
              <w:t>Speech therapy;</w:t>
            </w:r>
          </w:p>
          <w:p w14:paraId="427F04FD" w14:textId="77777777" w:rsidR="00A6064B" w:rsidRPr="008078CB" w:rsidRDefault="00A6064B" w:rsidP="00903AE7">
            <w:pPr>
              <w:pStyle w:val="TableTextCharCharChar1"/>
              <w:ind w:left="288" w:hanging="288"/>
            </w:pPr>
            <w:r w:rsidRPr="008078CB">
              <w:rPr>
                <w:color w:val="000000"/>
              </w:rPr>
              <w:t>●   P</w:t>
            </w:r>
            <w:r w:rsidRPr="008078CB">
              <w:t>ost-cochlear implant aural therapy;</w:t>
            </w:r>
          </w:p>
          <w:p w14:paraId="427F0500" w14:textId="43462684" w:rsidR="00A6064B" w:rsidRPr="008078CB" w:rsidRDefault="00A6064B" w:rsidP="00107BAF">
            <w:pPr>
              <w:pStyle w:val="TableTextCharCharChar1"/>
              <w:ind w:left="288" w:hanging="288"/>
              <w:rPr>
                <w:color w:val="000000"/>
              </w:rPr>
            </w:pPr>
            <w:r w:rsidRPr="008078CB">
              <w:rPr>
                <w:color w:val="000000"/>
              </w:rPr>
              <w:t xml:space="preserve">●   Cognitive rehabilitation therapy following a post-traumatic brain injury or </w:t>
            </w:r>
            <w:r w:rsidR="00B64531" w:rsidRPr="003D09B9">
              <w:rPr>
                <w:color w:val="000000"/>
              </w:rPr>
              <w:t>stroke</w:t>
            </w:r>
            <w:r w:rsidRPr="008078CB">
              <w:rPr>
                <w:color w:val="000000"/>
              </w:rPr>
              <w:t>;</w:t>
            </w:r>
          </w:p>
          <w:p w14:paraId="427F0501" w14:textId="77777777" w:rsidR="00A6064B" w:rsidRPr="008078CB" w:rsidRDefault="00A6064B">
            <w:pPr>
              <w:pStyle w:val="TableTextCharCharChar1"/>
            </w:pPr>
            <w:r w:rsidRPr="008078CB">
              <w:rPr>
                <w:color w:val="000000"/>
              </w:rPr>
              <w:t xml:space="preserve">●   </w:t>
            </w:r>
            <w:r w:rsidRPr="008078CB">
              <w:t xml:space="preserve">Pulmonary rehabilitation </w:t>
            </w:r>
          </w:p>
          <w:p w14:paraId="427F0502" w14:textId="77777777" w:rsidR="00A6064B" w:rsidRPr="008078CB" w:rsidRDefault="00A6064B">
            <w:pPr>
              <w:pStyle w:val="TableTextCharCharChar1"/>
              <w:ind w:left="288"/>
            </w:pPr>
            <w:r w:rsidRPr="008078CB">
              <w:t>therapy; and</w:t>
            </w:r>
          </w:p>
          <w:p w14:paraId="427F0503" w14:textId="77777777" w:rsidR="00A6064B" w:rsidRPr="008078CB" w:rsidRDefault="00A6064B" w:rsidP="00B45C91">
            <w:pPr>
              <w:pStyle w:val="TableTextCharCharChar1"/>
              <w:ind w:left="288" w:hanging="288"/>
            </w:pPr>
            <w:r w:rsidRPr="008078CB">
              <w:rPr>
                <w:color w:val="000000"/>
              </w:rPr>
              <w:t xml:space="preserve">●   </w:t>
            </w:r>
            <w:r w:rsidRPr="008078CB">
              <w:t>Cardiac rehabilitation therapy.</w:t>
            </w:r>
          </w:p>
          <w:p w14:paraId="427F0504" w14:textId="77777777" w:rsidR="00A6064B" w:rsidRPr="008078CB" w:rsidRDefault="00A6064B">
            <w:pPr>
              <w:pStyle w:val="TableTextCharCharChar1"/>
            </w:pPr>
          </w:p>
          <w:p w14:paraId="427F0505" w14:textId="77777777" w:rsidR="00A6064B" w:rsidRPr="008078CB" w:rsidRDefault="00A6064B">
            <w:pPr>
              <w:pStyle w:val="TableTextCharCharChar1"/>
            </w:pPr>
            <w:r w:rsidRPr="008078CB">
              <w:t xml:space="preserve">For all rehabilitation services, a licensed therapy provider, under the direction of a Physician, must perform the services. </w:t>
            </w:r>
          </w:p>
          <w:p w14:paraId="427F0506" w14:textId="77777777" w:rsidR="00A6064B" w:rsidRPr="008078CB" w:rsidRDefault="00A6064B" w:rsidP="00C3079F">
            <w:pPr>
              <w:pStyle w:val="TableTextCharCharChar1"/>
            </w:pPr>
            <w:r w:rsidRPr="008078CB">
              <w:t xml:space="preserve">Benefits under this section include rehabilitation services </w:t>
            </w:r>
            <w:r w:rsidRPr="008078CB">
              <w:lastRenderedPageBreak/>
              <w:t>provided in a Physician’s office or on an outpatient basis at a Hospital or Alternate Facility.</w:t>
            </w:r>
          </w:p>
          <w:p w14:paraId="427F0507" w14:textId="77777777" w:rsidR="00A6064B" w:rsidRPr="008078CB" w:rsidRDefault="00A6064B">
            <w:pPr>
              <w:pStyle w:val="TableTextCharCharChar1"/>
            </w:pPr>
          </w:p>
          <w:p w14:paraId="427F0508" w14:textId="1A8EFB4E" w:rsidR="00A6064B" w:rsidRPr="008078CB" w:rsidRDefault="00A6064B" w:rsidP="008258C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6BB85EB4" w:rsidR="00A6064B" w:rsidRPr="008078CB" w:rsidRDefault="00A6064B">
            <w:pPr>
              <w:pStyle w:val="TableTextCharCharChar1"/>
            </w:pPr>
            <w:r w:rsidRPr="008078CB">
              <w:t>Autism Spectrum Disorders or a Congenital Anomaly</w:t>
            </w:r>
            <w:r w:rsidR="002917CB">
              <w:t>.</w:t>
            </w:r>
          </w:p>
          <w:p w14:paraId="427F050A" w14:textId="77777777" w:rsidR="00A6064B" w:rsidRPr="008078CB" w:rsidRDefault="00A6064B">
            <w:pPr>
              <w:pStyle w:val="TableTextCharCharChar1"/>
            </w:pPr>
          </w:p>
          <w:p w14:paraId="427F050B" w14:textId="77777777" w:rsidR="00A6064B" w:rsidRPr="008078CB" w:rsidRDefault="00A6064B" w:rsidP="00822A60">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A6064B" w:rsidRPr="008078CB" w:rsidRDefault="00A6064B" w:rsidP="00822A60">
            <w:pPr>
              <w:pStyle w:val="TableText"/>
              <w:rPr>
                <w:color w:val="000000"/>
              </w:rPr>
            </w:pPr>
          </w:p>
          <w:p w14:paraId="427F050E" w14:textId="7C16D1F2" w:rsidR="00A6064B" w:rsidRPr="008078CB" w:rsidRDefault="00A6064B" w:rsidP="00822A60">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A6064B" w:rsidRPr="008078CB" w:rsidRDefault="00A6064B" w:rsidP="00822A60">
            <w:pPr>
              <w:pStyle w:val="TableTextCharCharChar1"/>
              <w:rPr>
                <w:b/>
                <w:color w:val="000000"/>
              </w:rP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518" w14:textId="0AC3923D" w:rsidR="00A6064B" w:rsidRDefault="00EF55CD" w:rsidP="00C43D43">
            <w:pPr>
              <w:pStyle w:val="TableTextCharCharChar1"/>
              <w:rPr>
                <w:bCs/>
                <w:color w:val="000000"/>
                <w:szCs w:val="24"/>
              </w:rP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the</w:t>
            </w:r>
            <w:r w:rsidR="00A6064B" w:rsidRPr="008078CB">
              <w:rPr>
                <w:b/>
                <w:color w:val="0000FF"/>
                <w:szCs w:val="24"/>
              </w:rPr>
              <w:t xml:space="preserve"> </w:t>
            </w:r>
            <w:r w:rsidR="00A6064B" w:rsidRPr="008078CB">
              <w:rPr>
                <w:szCs w:val="24"/>
              </w:rPr>
              <w:t>deductible</w:t>
            </w:r>
            <w:r w:rsidR="00A6064B" w:rsidRPr="008078CB">
              <w:rPr>
                <w:bCs/>
                <w:color w:val="000000"/>
                <w:szCs w:val="24"/>
              </w:rPr>
              <w:t>.</w:t>
            </w:r>
          </w:p>
          <w:p w14:paraId="1ECC1EB0" w14:textId="77777777" w:rsidR="00256BC6" w:rsidRDefault="00256BC6" w:rsidP="00C43D43">
            <w:pPr>
              <w:pStyle w:val="TableTextCharCharChar1"/>
              <w:rPr>
                <w:bCs/>
                <w:color w:val="000000"/>
                <w:szCs w:val="24"/>
              </w:rPr>
            </w:pPr>
          </w:p>
          <w:p w14:paraId="17C2167E" w14:textId="0BE58E02" w:rsidR="00256BC6" w:rsidRPr="008078CB" w:rsidRDefault="00256BC6" w:rsidP="00C43D43">
            <w:pPr>
              <w:pStyle w:val="TableTextCharCharChar1"/>
            </w:pPr>
            <w:r w:rsidRPr="00CA774E">
              <w:t xml:space="preserve">Your </w:t>
            </w:r>
            <w:r w:rsidRPr="0066790B">
              <w:t xml:space="preserve">first </w:t>
            </w:r>
            <w:r w:rsidRPr="003D09B9">
              <w:rPr>
                <w:rStyle w:val="iBAAGStandardTextBoldChar"/>
                <w:rFonts w:ascii="Times New Roman" w:hAnsi="Times New Roman"/>
                <w:color w:val="0000FF"/>
                <w:szCs w:val="24"/>
              </w:rPr>
              <w:t>3</w:t>
            </w:r>
            <w:r w:rsidRPr="003D09B9">
              <w:rPr>
                <w:szCs w:val="24"/>
              </w:rPr>
              <w:t xml:space="preserve"> </w:t>
            </w:r>
            <w:r w:rsidRPr="0066790B">
              <w:t>visits</w:t>
            </w:r>
            <w:r w:rsidRPr="00CA774E">
              <w:t xml:space="preserve"> for any combination of chiropractic (manipulative) and physical therapy for new low back pain may be covered at no charge.</w:t>
            </w:r>
          </w:p>
          <w:p w14:paraId="427F0519" w14:textId="77777777" w:rsidR="00A6064B" w:rsidRPr="008078CB" w:rsidRDefault="00A6064B">
            <w:pPr>
              <w:pStyle w:val="TableTextCharCharChar1"/>
              <w:numPr>
                <w:ilvl w:val="12"/>
                <w:numId w:val="0"/>
              </w:numPr>
              <w:rPr>
                <w:b/>
              </w:rPr>
            </w:pPr>
          </w:p>
          <w:p w14:paraId="427F051A" w14:textId="77777777" w:rsidR="00A6064B" w:rsidRPr="008078CB" w:rsidRDefault="00A6064B">
            <w:pPr>
              <w:pStyle w:val="TableTextCharCharChar1"/>
              <w:numPr>
                <w:ilvl w:val="12"/>
                <w:numId w:val="0"/>
              </w:numPr>
            </w:pPr>
          </w:p>
          <w:p w14:paraId="427F051D" w14:textId="77777777" w:rsidR="00A6064B" w:rsidRPr="008078CB" w:rsidRDefault="00A6064B">
            <w:pPr>
              <w:pStyle w:val="TableTextCharCharChar1"/>
              <w:numPr>
                <w:ilvl w:val="12"/>
                <w:numId w:val="0"/>
              </w:numPr>
            </w:pPr>
            <w:r w:rsidRPr="008078CB">
              <w:t>Any combination of Network and Non-Network Benefits is limited as follows:</w:t>
            </w:r>
          </w:p>
          <w:p w14:paraId="427F0520" w14:textId="62F2F372" w:rsidR="00A6064B" w:rsidRPr="008078CB" w:rsidRDefault="00A6064B" w:rsidP="00E35F39">
            <w:pPr>
              <w:pStyle w:val="TableTextCharCharChar1"/>
              <w:numPr>
                <w:ilvl w:val="0"/>
                <w:numId w:val="9"/>
              </w:numPr>
              <w:rPr>
                <w:bCs/>
                <w:color w:val="000000"/>
              </w:rPr>
            </w:pPr>
            <w:r>
              <w:rPr>
                <w:b/>
                <w:bCs/>
                <w:color w:val="0000FF"/>
              </w:rPr>
              <w:t>30</w:t>
            </w:r>
            <w:r w:rsidRPr="008078CB">
              <w:rPr>
                <w:color w:val="000000"/>
              </w:rPr>
              <w:t xml:space="preserve"> visits of manipulative treatment per </w:t>
            </w:r>
            <w:r>
              <w:rPr>
                <w:bCs/>
              </w:rPr>
              <w:t>Calendar</w:t>
            </w:r>
            <w:r w:rsidRPr="008078CB">
              <w:rPr>
                <w:bCs/>
                <w:color w:val="000000"/>
              </w:rPr>
              <w:t xml:space="preserve"> year</w:t>
            </w:r>
          </w:p>
          <w:p w14:paraId="427F0529" w14:textId="1AAFE8FF" w:rsidR="00A6064B" w:rsidRPr="007C7AA9" w:rsidRDefault="00A6064B" w:rsidP="00B21B75">
            <w:pPr>
              <w:pStyle w:val="TableTextCharCharChar1"/>
              <w:numPr>
                <w:ilvl w:val="12"/>
                <w:numId w:val="0"/>
              </w:numPr>
            </w:pPr>
            <w:r w:rsidRPr="007C7AA9">
              <w:rPr>
                <w:bCs/>
              </w:rPr>
              <w:t>All visits to a chiropractor apply to the visit limit</w:t>
            </w:r>
          </w:p>
          <w:p w14:paraId="26D96C5D" w14:textId="77777777" w:rsidR="00A6064B" w:rsidRDefault="00A6064B">
            <w:pPr>
              <w:pStyle w:val="TableTextCharCharChar1"/>
              <w:numPr>
                <w:ilvl w:val="12"/>
                <w:numId w:val="0"/>
              </w:numPr>
            </w:pPr>
            <w:r w:rsidRPr="008078CB">
              <w:t xml:space="preserve">Any combination of </w:t>
            </w:r>
          </w:p>
          <w:p w14:paraId="427F052A" w14:textId="7E1EF80F" w:rsidR="00A6064B" w:rsidRPr="008078CB" w:rsidRDefault="00A6064B">
            <w:pPr>
              <w:pStyle w:val="TableTextCharCharChar1"/>
              <w:numPr>
                <w:ilvl w:val="12"/>
                <w:numId w:val="0"/>
              </w:numPr>
            </w:pPr>
            <w:r w:rsidRPr="008078CB">
              <w:t>Network and Non-Network Benefits is limited as follows:</w:t>
            </w:r>
          </w:p>
          <w:p w14:paraId="427F052B" w14:textId="00EAA826" w:rsidR="00A6064B" w:rsidRDefault="00A6064B" w:rsidP="004F657A">
            <w:pPr>
              <w:pStyle w:val="TableTextCharCharChar1"/>
              <w:ind w:left="288" w:hanging="288"/>
              <w:rPr>
                <w:bCs/>
                <w:color w:val="000000"/>
              </w:rPr>
            </w:pPr>
            <w:r w:rsidRPr="008078CB">
              <w:rPr>
                <w:color w:val="000000"/>
              </w:rPr>
              <w:t xml:space="preserve">●   </w:t>
            </w:r>
            <w:r>
              <w:rPr>
                <w:b/>
                <w:bCs/>
                <w:color w:val="0000FF"/>
              </w:rPr>
              <w:t>60</w:t>
            </w:r>
            <w:r w:rsidRPr="008078CB">
              <w:rPr>
                <w:color w:val="000000"/>
              </w:rPr>
              <w:t xml:space="preserve"> visits of physical, occupational and speech therapy combined per </w:t>
            </w:r>
            <w:r>
              <w:rPr>
                <w:bCs/>
              </w:rPr>
              <w:t>Calendar</w:t>
            </w:r>
            <w:r w:rsidRPr="008078CB">
              <w:rPr>
                <w:bCs/>
                <w:color w:val="000000"/>
              </w:rPr>
              <w:t xml:space="preserve"> year.</w:t>
            </w:r>
          </w:p>
          <w:p w14:paraId="07715365" w14:textId="2D03A3B3" w:rsidR="002D19FC" w:rsidRDefault="002D19FC" w:rsidP="004F657A">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Post Cochlear Implant Aural Therapy</w:t>
            </w:r>
            <w:r w:rsidRPr="008078CB">
              <w:rPr>
                <w:color w:val="000000"/>
              </w:rPr>
              <w:t xml:space="preserve"> per </w:t>
            </w:r>
            <w:r>
              <w:rPr>
                <w:bCs/>
              </w:rPr>
              <w:t>Calendar</w:t>
            </w:r>
            <w:r w:rsidRPr="008078CB">
              <w:rPr>
                <w:bCs/>
                <w:color w:val="000000"/>
              </w:rPr>
              <w:t xml:space="preserve"> year.</w:t>
            </w:r>
          </w:p>
          <w:p w14:paraId="5E1A4885" w14:textId="06D511D2" w:rsidR="002D19FC" w:rsidRDefault="002D19FC" w:rsidP="004F657A">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Cardiac Rehabilitation Services</w:t>
            </w:r>
            <w:r w:rsidRPr="008078CB">
              <w:rPr>
                <w:color w:val="000000"/>
              </w:rPr>
              <w:t xml:space="preserve"> per </w:t>
            </w:r>
            <w:r>
              <w:rPr>
                <w:bCs/>
              </w:rPr>
              <w:t>Calendar</w:t>
            </w:r>
            <w:r w:rsidRPr="008078CB">
              <w:rPr>
                <w:bCs/>
                <w:color w:val="000000"/>
              </w:rPr>
              <w:t xml:space="preserve"> year.</w:t>
            </w:r>
          </w:p>
          <w:p w14:paraId="4F932668" w14:textId="6C07CB0A" w:rsidR="00FC4D5E" w:rsidRDefault="00FC4D5E" w:rsidP="004F657A">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FC4D5E">
              <w:rPr>
                <w:color w:val="000000"/>
              </w:rPr>
              <w:t>Pulmonary Rehabilitation Services</w:t>
            </w:r>
            <w:r w:rsidRPr="008078CB">
              <w:rPr>
                <w:color w:val="000000"/>
              </w:rPr>
              <w:t xml:space="preserve"> per </w:t>
            </w:r>
            <w:r>
              <w:rPr>
                <w:bCs/>
              </w:rPr>
              <w:t>Calendar</w:t>
            </w:r>
            <w:r w:rsidRPr="008078CB">
              <w:rPr>
                <w:bCs/>
                <w:color w:val="000000"/>
              </w:rPr>
              <w:t xml:space="preserve"> year.</w:t>
            </w:r>
          </w:p>
          <w:p w14:paraId="545BB049" w14:textId="77777777" w:rsidR="00592A9E" w:rsidRDefault="00592A9E" w:rsidP="004F657A">
            <w:pPr>
              <w:pStyle w:val="TableTextCharCharChar1"/>
              <w:ind w:left="288" w:hanging="288"/>
              <w:rPr>
                <w:bCs/>
                <w:color w:val="000000"/>
              </w:rPr>
            </w:pPr>
          </w:p>
          <w:p w14:paraId="5C86C3F3" w14:textId="77777777" w:rsidR="00592A9E" w:rsidRDefault="00592A9E" w:rsidP="004F657A">
            <w:pPr>
              <w:pStyle w:val="TableTextCharCharChar1"/>
              <w:ind w:left="288" w:hanging="288"/>
              <w:rPr>
                <w:bCs/>
                <w:color w:val="000000"/>
              </w:rPr>
            </w:pPr>
          </w:p>
          <w:p w14:paraId="39181C8A" w14:textId="77777777" w:rsidR="00592A9E" w:rsidRDefault="00592A9E" w:rsidP="004F657A">
            <w:pPr>
              <w:pStyle w:val="TableTextCharCharChar1"/>
              <w:ind w:left="288" w:hanging="288"/>
              <w:rPr>
                <w:bCs/>
                <w:color w:val="000000"/>
              </w:rPr>
            </w:pPr>
          </w:p>
          <w:p w14:paraId="6D0BBD1C" w14:textId="5AAD0ECA" w:rsidR="00592A9E" w:rsidRPr="008078CB" w:rsidRDefault="00592A9E" w:rsidP="003D09B9">
            <w:pPr>
              <w:pStyle w:val="TableTextCharCharChar1"/>
              <w:rPr>
                <w:color w:val="000000"/>
              </w:rPr>
            </w:pPr>
          </w:p>
          <w:p w14:paraId="427F052C" w14:textId="0F6A0AA1" w:rsidR="00A6064B" w:rsidRPr="008078CB" w:rsidRDefault="00A6064B">
            <w:pPr>
              <w:pStyle w:val="TableTextCharCharChar1"/>
              <w:ind w:left="288" w:hanging="288"/>
              <w:rPr>
                <w:color w:val="000000"/>
              </w:rPr>
            </w:pPr>
          </w:p>
          <w:p w14:paraId="427F052D" w14:textId="77777777" w:rsidR="00A6064B" w:rsidRPr="008078CB" w:rsidRDefault="00A6064B" w:rsidP="003D3B68">
            <w:pPr>
              <w:pStyle w:val="TableTextCharCharChar1"/>
              <w:ind w:left="288" w:hanging="288"/>
              <w:rPr>
                <w:color w:val="00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532" w14:textId="454160B1" w:rsidR="00A6064B" w:rsidRPr="008078CB" w:rsidRDefault="00A6064B" w:rsidP="00C43D43">
            <w:pPr>
              <w:pStyle w:val="TableTextCharCharChar1"/>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39" w14:textId="77777777" w:rsidR="00A6064B" w:rsidRPr="008078CB" w:rsidRDefault="00A6064B">
            <w:pPr>
              <w:pStyle w:val="TableTextCharCharChar1"/>
            </w:pPr>
          </w:p>
          <w:p w14:paraId="427F053A" w14:textId="77777777" w:rsidR="00A6064B" w:rsidRPr="008078CB" w:rsidRDefault="00A6064B">
            <w:pPr>
              <w:pStyle w:val="TableTextCharCharChar1"/>
              <w:numPr>
                <w:ilvl w:val="12"/>
                <w:numId w:val="0"/>
              </w:numPr>
              <w:rPr>
                <w:b/>
              </w:rPr>
            </w:pPr>
          </w:p>
          <w:p w14:paraId="427F053D" w14:textId="77777777" w:rsidR="00A6064B" w:rsidRPr="008078CB" w:rsidRDefault="00A6064B">
            <w:pPr>
              <w:pStyle w:val="TableTextCharCharChar1"/>
              <w:numPr>
                <w:ilvl w:val="12"/>
                <w:numId w:val="0"/>
              </w:numPr>
            </w:pPr>
            <w:r w:rsidRPr="008078CB">
              <w:t>Any combination of Network and Non-Network Benefits is limited as follows:</w:t>
            </w:r>
          </w:p>
          <w:p w14:paraId="2CDB935C" w14:textId="1D967E27" w:rsidR="00A6064B" w:rsidRDefault="00A6064B" w:rsidP="00E35F39">
            <w:pPr>
              <w:pStyle w:val="TableTextCharCharChar1"/>
              <w:numPr>
                <w:ilvl w:val="0"/>
                <w:numId w:val="9"/>
              </w:numPr>
            </w:pPr>
            <w:r>
              <w:rPr>
                <w:b/>
                <w:bCs/>
                <w:color w:val="0000FF"/>
              </w:rPr>
              <w:t>30</w:t>
            </w:r>
            <w:r w:rsidRPr="008078CB">
              <w:rPr>
                <w:color w:val="000000"/>
              </w:rPr>
              <w:t xml:space="preserve"> visits of manipulative treatment per </w:t>
            </w:r>
            <w:r>
              <w:rPr>
                <w:bCs/>
              </w:rPr>
              <w:t>Calendar</w:t>
            </w:r>
            <w:r w:rsidRPr="008078CB">
              <w:rPr>
                <w:bCs/>
                <w:color w:val="000000"/>
              </w:rPr>
              <w:t xml:space="preserve"> year</w:t>
            </w:r>
          </w:p>
          <w:p w14:paraId="571B82E5" w14:textId="31725E28" w:rsidR="00A6064B" w:rsidRPr="007C7AA9" w:rsidRDefault="00A6064B">
            <w:pPr>
              <w:pStyle w:val="TableTextCharCharChar1"/>
              <w:numPr>
                <w:ilvl w:val="12"/>
                <w:numId w:val="0"/>
              </w:numPr>
            </w:pPr>
            <w:r w:rsidRPr="007C7AA9">
              <w:rPr>
                <w:bCs/>
              </w:rPr>
              <w:t>All visits to a chiropractor apply to the visit limit</w:t>
            </w:r>
          </w:p>
          <w:p w14:paraId="427F054A" w14:textId="623C7FDC" w:rsidR="00A6064B" w:rsidRPr="008078CB" w:rsidRDefault="00A6064B">
            <w:pPr>
              <w:pStyle w:val="TableTextCharCharChar1"/>
              <w:numPr>
                <w:ilvl w:val="12"/>
                <w:numId w:val="0"/>
              </w:numPr>
            </w:pPr>
            <w:r w:rsidRPr="008078CB">
              <w:t>Any combination of Network and Non-Network Benefits is limited as follows:</w:t>
            </w:r>
          </w:p>
          <w:p w14:paraId="427F054B" w14:textId="4AF90DAF" w:rsidR="00A6064B" w:rsidRDefault="00A6064B" w:rsidP="004F657A">
            <w:pPr>
              <w:pStyle w:val="TableTextCharCharChar1"/>
              <w:ind w:left="288" w:hanging="288"/>
              <w:rPr>
                <w:bCs/>
                <w:color w:val="000000"/>
              </w:rPr>
            </w:pPr>
            <w:r w:rsidRPr="008078CB">
              <w:rPr>
                <w:color w:val="000000"/>
              </w:rPr>
              <w:t xml:space="preserve">●   </w:t>
            </w:r>
            <w:r>
              <w:rPr>
                <w:b/>
                <w:bCs/>
                <w:color w:val="0000FF"/>
              </w:rPr>
              <w:t>60</w:t>
            </w:r>
            <w:r w:rsidRPr="008078CB">
              <w:rPr>
                <w:color w:val="000000"/>
              </w:rPr>
              <w:t xml:space="preserve"> visits of physical, occupational and speech therapy combined per </w:t>
            </w:r>
            <w:r>
              <w:rPr>
                <w:bCs/>
              </w:rPr>
              <w:t>Calendar</w:t>
            </w:r>
            <w:r w:rsidRPr="008078CB">
              <w:rPr>
                <w:bCs/>
                <w:color w:val="000000"/>
              </w:rPr>
              <w:t xml:space="preserve"> year.</w:t>
            </w:r>
          </w:p>
          <w:p w14:paraId="7C6C1A31" w14:textId="5A35D431" w:rsidR="002D19FC" w:rsidRDefault="002D19FC" w:rsidP="004F657A">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Post Cochlear Implant Aural Therapy</w:t>
            </w:r>
            <w:r w:rsidRPr="008078CB">
              <w:rPr>
                <w:color w:val="000000"/>
              </w:rPr>
              <w:t xml:space="preserve"> per </w:t>
            </w:r>
            <w:r>
              <w:rPr>
                <w:bCs/>
              </w:rPr>
              <w:t>Calendar</w:t>
            </w:r>
            <w:r w:rsidRPr="008078CB">
              <w:rPr>
                <w:bCs/>
                <w:color w:val="000000"/>
              </w:rPr>
              <w:t xml:space="preserve"> year.</w:t>
            </w:r>
          </w:p>
          <w:p w14:paraId="653DC88B" w14:textId="0E435B6F" w:rsidR="002D19FC" w:rsidRDefault="002D19FC" w:rsidP="004F657A">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Cardiac Rehabilitation Services</w:t>
            </w:r>
            <w:r w:rsidRPr="008078CB">
              <w:rPr>
                <w:color w:val="000000"/>
              </w:rPr>
              <w:t xml:space="preserve"> per </w:t>
            </w:r>
            <w:r>
              <w:rPr>
                <w:bCs/>
              </w:rPr>
              <w:t>Calendar</w:t>
            </w:r>
            <w:r w:rsidRPr="008078CB">
              <w:rPr>
                <w:bCs/>
                <w:color w:val="000000"/>
              </w:rPr>
              <w:t xml:space="preserve"> year.</w:t>
            </w:r>
          </w:p>
          <w:p w14:paraId="1E794738" w14:textId="2DADE90B" w:rsidR="00FC4D5E" w:rsidRPr="008078CB" w:rsidRDefault="00FC4D5E" w:rsidP="004F657A">
            <w:pPr>
              <w:pStyle w:val="TableTextCharCharChar1"/>
              <w:ind w:left="288" w:hanging="288"/>
              <w:rPr>
                <w:color w:val="000000"/>
              </w:rPr>
            </w:pPr>
            <w:r w:rsidRPr="008078CB">
              <w:rPr>
                <w:color w:val="000000"/>
              </w:rPr>
              <w:t xml:space="preserve">●   </w:t>
            </w:r>
            <w:r>
              <w:rPr>
                <w:b/>
                <w:bCs/>
                <w:color w:val="0000FF"/>
              </w:rPr>
              <w:t>Unlimited</w:t>
            </w:r>
            <w:r w:rsidRPr="008078CB">
              <w:rPr>
                <w:color w:val="000000"/>
              </w:rPr>
              <w:t xml:space="preserve"> visits of </w:t>
            </w:r>
            <w:r w:rsidRPr="00FC4D5E">
              <w:rPr>
                <w:color w:val="000000"/>
              </w:rPr>
              <w:t>Pulmonary Rehabilitation Services</w:t>
            </w:r>
            <w:r w:rsidRPr="008078CB">
              <w:rPr>
                <w:color w:val="000000"/>
              </w:rPr>
              <w:t xml:space="preserve"> per </w:t>
            </w:r>
            <w:r>
              <w:rPr>
                <w:bCs/>
              </w:rPr>
              <w:t>Calendar</w:t>
            </w:r>
            <w:r w:rsidRPr="008078CB">
              <w:rPr>
                <w:bCs/>
                <w:color w:val="000000"/>
              </w:rPr>
              <w:t xml:space="preserve"> year.</w:t>
            </w:r>
          </w:p>
          <w:p w14:paraId="427F054C" w14:textId="77777777" w:rsidR="00A6064B" w:rsidRPr="008078CB" w:rsidRDefault="00A6064B">
            <w:pPr>
              <w:pStyle w:val="TableTextCharCharChar1"/>
              <w:ind w:left="288" w:hanging="288"/>
              <w:rPr>
                <w:color w:val="000000"/>
              </w:rPr>
            </w:pPr>
          </w:p>
          <w:p w14:paraId="427F054D" w14:textId="77777777" w:rsidR="00A6064B" w:rsidRPr="008078CB" w:rsidRDefault="00A6064B">
            <w:pPr>
              <w:pStyle w:val="TableTextCharCharChar1"/>
              <w:numPr>
                <w:ilvl w:val="12"/>
                <w:numId w:val="0"/>
              </w:numPr>
              <w:rPr>
                <w:color w:val="000000"/>
              </w:rPr>
            </w:pPr>
          </w:p>
          <w:p w14:paraId="427F0558" w14:textId="50C16CBC" w:rsidR="00A6064B" w:rsidRPr="008078CB" w:rsidRDefault="00A6064B" w:rsidP="005E1483">
            <w:pPr>
              <w:pStyle w:val="TableTextCharCharChar1"/>
              <w:rPr>
                <w:b/>
                <w:color w:val="000000"/>
              </w:rPr>
            </w:pPr>
          </w:p>
        </w:tc>
      </w:tr>
      <w:tr w:rsidR="00A6064B" w:rsidRPr="008078CB" w14:paraId="427F05B9"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6064B" w:rsidRPr="008078CB" w:rsidRDefault="00A6064B" w:rsidP="003F1898">
            <w:pPr>
              <w:pStyle w:val="TableTextChar"/>
              <w:rPr>
                <w:b/>
                <w:bCs/>
              </w:rPr>
            </w:pPr>
            <w:bookmarkStart w:id="147" w:name="Skilled_Nursing_Facility_Inpatient_Rehab"/>
            <w:r w:rsidRPr="008078CB">
              <w:rPr>
                <w:b/>
                <w:bCs/>
              </w:rPr>
              <w:t>Skilled Nursing Facility Inpatient Rehabilitation Facility Services</w:t>
            </w:r>
            <w:bookmarkEnd w:id="147"/>
          </w:p>
          <w:p w14:paraId="427F055B" w14:textId="77777777" w:rsidR="00A6064B" w:rsidRPr="008078CB" w:rsidRDefault="00A6064B" w:rsidP="003F1898">
            <w:pPr>
              <w:pStyle w:val="TableTextChar"/>
            </w:pPr>
          </w:p>
          <w:p w14:paraId="427F055F" w14:textId="77777777" w:rsidR="00A6064B" w:rsidRPr="008078CB" w:rsidRDefault="00A6064B" w:rsidP="003F1898">
            <w:pPr>
              <w:pStyle w:val="TableTextChar"/>
              <w:rPr>
                <w:b/>
                <w:color w:val="000000"/>
              </w:rPr>
            </w:pPr>
            <w:r w:rsidRPr="008078CB">
              <w:rPr>
                <w:b/>
                <w:color w:val="000000"/>
              </w:rPr>
              <w:t>Benefits include:</w:t>
            </w:r>
          </w:p>
          <w:p w14:paraId="427F0560" w14:textId="77777777" w:rsidR="00A6064B" w:rsidRPr="008078CB" w:rsidRDefault="00A6064B" w:rsidP="003F1898">
            <w:pPr>
              <w:pStyle w:val="TableTextChar"/>
            </w:pPr>
            <w:r w:rsidRPr="008078CB">
              <w:t>Non-Physician services and supplies received during the Inpatient Stay;</w:t>
            </w:r>
          </w:p>
          <w:p w14:paraId="427F0561" w14:textId="1A6BE5C1" w:rsidR="00A6064B" w:rsidRPr="008078CB" w:rsidRDefault="00A6064B" w:rsidP="003F1898">
            <w:pPr>
              <w:pStyle w:val="TableTextChar"/>
            </w:pPr>
            <w:r w:rsidRPr="008078CB">
              <w:t xml:space="preserve">Room and board in a </w:t>
            </w:r>
            <w:r w:rsidRPr="008078CB">
              <w:lastRenderedPageBreak/>
              <w:t>semi-private room (a room with two or more beds); and</w:t>
            </w:r>
          </w:p>
          <w:p w14:paraId="427F0562" w14:textId="3859E21F" w:rsidR="00A6064B" w:rsidRPr="008078CB" w:rsidRDefault="00A6064B" w:rsidP="003F189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A6064B" w:rsidRPr="008078CB" w:rsidRDefault="00A6064B" w:rsidP="003F1898">
            <w:pPr>
              <w:pStyle w:val="TableTextChar"/>
            </w:pPr>
          </w:p>
          <w:p w14:paraId="427F0565" w14:textId="77777777" w:rsidR="00A6064B" w:rsidRPr="008078CB" w:rsidRDefault="00A6064B" w:rsidP="003F1898">
            <w:pPr>
              <w:pStyle w:val="TableTextChar"/>
            </w:pPr>
          </w:p>
          <w:p w14:paraId="427F0566" w14:textId="0155AAFE" w:rsidR="00A6064B" w:rsidRPr="008078CB" w:rsidRDefault="00A6064B" w:rsidP="00CB61D9">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A6064B" w:rsidRPr="008078CB" w:rsidRDefault="00A6064B" w:rsidP="003F1898">
            <w:pPr>
              <w:pStyle w:val="TableTextChar"/>
            </w:pPr>
          </w:p>
          <w:p w14:paraId="427F0568" w14:textId="77777777" w:rsidR="00A6064B" w:rsidRPr="008078CB" w:rsidRDefault="00A6064B" w:rsidP="003F189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A6064B" w:rsidRPr="008078CB" w:rsidRDefault="00A6064B" w:rsidP="003F1898">
            <w:pPr>
              <w:pStyle w:val="TableTextChar"/>
            </w:pPr>
          </w:p>
          <w:p w14:paraId="427F056A" w14:textId="77777777" w:rsidR="00A6064B" w:rsidRPr="008078CB" w:rsidRDefault="00A6064B" w:rsidP="003F189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6064B" w:rsidRPr="008078CB" w:rsidRDefault="00A6064B" w:rsidP="003F1898">
            <w:pPr>
              <w:pStyle w:val="TableTextChar"/>
            </w:pPr>
            <w:r w:rsidRPr="008078CB">
              <w:t>Benefits are available only if:</w:t>
            </w:r>
          </w:p>
          <w:p w14:paraId="427F056C" w14:textId="77777777" w:rsidR="00A6064B" w:rsidRPr="008078CB" w:rsidRDefault="00A6064B" w:rsidP="003F1898">
            <w:pPr>
              <w:pStyle w:val="TableTextChar"/>
              <w:ind w:left="288" w:hanging="288"/>
            </w:pPr>
            <w:r w:rsidRPr="008078CB">
              <w:rPr>
                <w:color w:val="000000"/>
              </w:rPr>
              <w:t xml:space="preserve">●   </w:t>
            </w:r>
            <w:r w:rsidRPr="008078CB">
              <w:t xml:space="preserve">the initial confinement in a Skilled Nursing Facility or Inpatient Rehabilitation Facility was or will be a Cost Effective </w:t>
            </w:r>
            <w:r w:rsidRPr="008078CB">
              <w:lastRenderedPageBreak/>
              <w:t>alternative to an Inpatient Stay in a Hospital; and</w:t>
            </w:r>
          </w:p>
          <w:p w14:paraId="427F056D" w14:textId="77777777" w:rsidR="00A6064B" w:rsidRPr="008078CB" w:rsidRDefault="00A6064B" w:rsidP="003F1898">
            <w:pPr>
              <w:pStyle w:val="TableTextChar"/>
              <w:ind w:left="288" w:hanging="288"/>
              <w:rPr>
                <w:color w:val="000000"/>
              </w:rPr>
            </w:pPr>
            <w:r w:rsidRPr="008078CB">
              <w:rPr>
                <w:color w:val="000000"/>
              </w:rPr>
              <w:t>●   You will receive skilled care services that are not primarily Custodial Care.</w:t>
            </w:r>
          </w:p>
          <w:p w14:paraId="427F056E" w14:textId="77777777" w:rsidR="00A6064B" w:rsidRPr="008078CB" w:rsidRDefault="00A6064B" w:rsidP="003F1898">
            <w:pPr>
              <w:pStyle w:val="TableTextChar"/>
              <w:ind w:left="288" w:hanging="288"/>
              <w:rPr>
                <w:color w:val="000000"/>
              </w:rPr>
            </w:pPr>
          </w:p>
          <w:p w14:paraId="427F056F" w14:textId="77777777" w:rsidR="00A6064B" w:rsidRPr="008078CB" w:rsidRDefault="00A6064B" w:rsidP="003F1898">
            <w:pPr>
              <w:pStyle w:val="TableTextChar"/>
              <w:rPr>
                <w:color w:val="000000"/>
              </w:rPr>
            </w:pPr>
            <w:r w:rsidRPr="008078CB">
              <w:rPr>
                <w:color w:val="000000"/>
              </w:rPr>
              <w:t>Skilled care is skilled nursing, skilled teaching, and skilled rehabilitation services when:</w:t>
            </w:r>
          </w:p>
          <w:p w14:paraId="427F0570" w14:textId="77777777" w:rsidR="00A6064B" w:rsidRPr="008078CB" w:rsidRDefault="00A6064B" w:rsidP="003F189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A6064B" w:rsidRPr="008078CB" w:rsidRDefault="00A6064B" w:rsidP="003F1898">
            <w:pPr>
              <w:pStyle w:val="TableTextChar"/>
              <w:ind w:left="288" w:hanging="288"/>
              <w:rPr>
                <w:color w:val="000000"/>
              </w:rPr>
            </w:pPr>
            <w:r w:rsidRPr="008078CB">
              <w:rPr>
                <w:color w:val="000000"/>
              </w:rPr>
              <w:t>●   it is ordered by a Physician;</w:t>
            </w:r>
          </w:p>
          <w:p w14:paraId="427F0572" w14:textId="77777777" w:rsidR="00A6064B" w:rsidRPr="008078CB" w:rsidRDefault="00A6064B" w:rsidP="003F189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A6064B" w:rsidRPr="008078CB" w:rsidRDefault="00A6064B" w:rsidP="003F1898">
            <w:pPr>
              <w:pStyle w:val="TableTextChar"/>
              <w:ind w:left="288" w:hanging="288"/>
              <w:rPr>
                <w:color w:val="000000"/>
              </w:rPr>
            </w:pPr>
            <w:r w:rsidRPr="008078CB">
              <w:rPr>
                <w:color w:val="000000"/>
              </w:rPr>
              <w:t>●   it requires clinical training in order to be delivered safely and effectively.</w:t>
            </w:r>
          </w:p>
          <w:p w14:paraId="427F0574" w14:textId="77777777" w:rsidR="00A6064B" w:rsidRPr="008078CB" w:rsidRDefault="00A6064B" w:rsidP="003F1898">
            <w:pPr>
              <w:pStyle w:val="TableTextChar"/>
            </w:pPr>
          </w:p>
          <w:p w14:paraId="427F0575" w14:textId="77777777" w:rsidR="00A6064B" w:rsidRPr="008078CB" w:rsidRDefault="00A6064B" w:rsidP="003F1898">
            <w:pPr>
              <w:pStyle w:val="TableTextChar"/>
              <w:rPr>
                <w:b/>
              </w:rPr>
            </w:pPr>
            <w:r w:rsidRPr="008078CB">
              <w:rPr>
                <w:b/>
              </w:rPr>
              <w:t>The following services are not covered:</w:t>
            </w:r>
          </w:p>
          <w:p w14:paraId="427F0576" w14:textId="77777777" w:rsidR="00A6064B" w:rsidRPr="008078CB" w:rsidRDefault="00A6064B" w:rsidP="003F1898">
            <w:pPr>
              <w:pStyle w:val="TableTextChar"/>
              <w:rPr>
                <w:color w:val="000000"/>
              </w:rPr>
            </w:pPr>
            <w:r w:rsidRPr="008078CB">
              <w:rPr>
                <w:color w:val="000000"/>
              </w:rPr>
              <w:t>●   Custodial Care.</w:t>
            </w:r>
          </w:p>
          <w:p w14:paraId="427F0577" w14:textId="77777777" w:rsidR="00A6064B" w:rsidRPr="008078CB" w:rsidRDefault="00A6064B" w:rsidP="003F1898">
            <w:pPr>
              <w:pStyle w:val="TableTextChar"/>
            </w:pPr>
            <w:r w:rsidRPr="008078CB">
              <w:rPr>
                <w:color w:val="000000"/>
              </w:rPr>
              <w:t xml:space="preserve">●   </w:t>
            </w:r>
            <w:r w:rsidRPr="008078CB">
              <w:t>Domiciliary care.</w:t>
            </w:r>
          </w:p>
          <w:p w14:paraId="427F0578" w14:textId="77777777" w:rsidR="00A6064B" w:rsidRPr="008078CB" w:rsidRDefault="00A6064B" w:rsidP="003F1898">
            <w:pPr>
              <w:pStyle w:val="TableTextChar"/>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585" w14:textId="0BCDEC0E" w:rsidR="00A6064B" w:rsidRPr="008078CB" w:rsidRDefault="00EF55CD" w:rsidP="003F1898">
            <w:pPr>
              <w:pStyle w:val="TableTextChar"/>
              <w:numPr>
                <w:ilvl w:val="12"/>
                <w:numId w:val="0"/>
              </w:numPr>
              <w:rPr>
                <w:bCs/>
              </w:rPr>
            </w:pPr>
            <w:r>
              <w:rPr>
                <w:b/>
                <w:color w:val="0000FF"/>
              </w:rPr>
              <w:lastRenderedPageBreak/>
              <w:t>80</w:t>
            </w:r>
            <w:r w:rsidR="00A6064B">
              <w:rPr>
                <w:b/>
                <w:color w:val="0000FF"/>
              </w:rPr>
              <w:t>%</w:t>
            </w:r>
            <w:r w:rsidR="00A6064B" w:rsidRPr="008078CB">
              <w:rPr>
                <w:b/>
                <w:color w:val="0000FF"/>
              </w:rPr>
              <w:t xml:space="preserve"> </w:t>
            </w:r>
            <w:r w:rsidR="00A6064B" w:rsidRPr="008078CB">
              <w:rPr>
                <w:bCs/>
              </w:rPr>
              <w:t>of eligible expenses</w:t>
            </w:r>
            <w:r w:rsidR="00A6064B" w:rsidRPr="008078CB">
              <w:rPr>
                <w:bCs/>
                <w:color w:val="0000FF"/>
              </w:rPr>
              <w:t xml:space="preserve"> </w:t>
            </w:r>
            <w:r w:rsidR="00A6064B" w:rsidRPr="008078CB">
              <w:rPr>
                <w:bCs/>
              </w:rPr>
              <w:t xml:space="preserve">after satisfying the </w:t>
            </w:r>
            <w:r w:rsidR="00A6064B" w:rsidRPr="008078CB">
              <w:t>deductible</w:t>
            </w:r>
            <w:r w:rsidR="00A6064B" w:rsidRPr="008078CB">
              <w:rPr>
                <w:bCs/>
                <w:color w:val="000000"/>
              </w:rPr>
              <w:t>.</w:t>
            </w:r>
          </w:p>
          <w:p w14:paraId="427F0586" w14:textId="77777777" w:rsidR="00A6064B" w:rsidRPr="008078CB" w:rsidRDefault="00A6064B" w:rsidP="003F1898">
            <w:pPr>
              <w:pStyle w:val="TableTextChar"/>
              <w:numPr>
                <w:ilvl w:val="12"/>
                <w:numId w:val="0"/>
              </w:numPr>
              <w:rPr>
                <w:bCs/>
              </w:rPr>
            </w:pPr>
          </w:p>
          <w:p w14:paraId="427F058F" w14:textId="77777777" w:rsidR="00A6064B" w:rsidRPr="008078CB" w:rsidRDefault="00A6064B" w:rsidP="003F1898">
            <w:pPr>
              <w:pStyle w:val="TableTextChar"/>
              <w:numPr>
                <w:ilvl w:val="12"/>
                <w:numId w:val="0"/>
              </w:numPr>
              <w:rPr>
                <w:b/>
                <w:color w:val="FF00FF"/>
              </w:rPr>
            </w:pPr>
          </w:p>
          <w:p w14:paraId="427F0593" w14:textId="02E49091" w:rsidR="00A6064B" w:rsidRPr="008078CB" w:rsidRDefault="00A6064B" w:rsidP="003F1898">
            <w:pPr>
              <w:pStyle w:val="TableTextChar"/>
              <w:numPr>
                <w:ilvl w:val="12"/>
                <w:numId w:val="0"/>
              </w:numPr>
              <w:rPr>
                <w:color w:val="FF0000"/>
              </w:rPr>
            </w:pPr>
            <w:r w:rsidRPr="008078CB">
              <w:rPr>
                <w:color w:val="000000"/>
              </w:rPr>
              <w:t xml:space="preserve">Any combination of Network and Non-Network Benefits is limited to </w:t>
            </w:r>
            <w:r>
              <w:rPr>
                <w:b/>
                <w:color w:val="0000FF"/>
              </w:rPr>
              <w:t>120</w:t>
            </w:r>
            <w:r w:rsidRPr="008078CB">
              <w:rPr>
                <w:b/>
                <w:color w:val="000000"/>
              </w:rPr>
              <w:t xml:space="preserve"> </w:t>
            </w:r>
            <w:r w:rsidRPr="008078CB">
              <w:rPr>
                <w:color w:val="000000"/>
              </w:rPr>
              <w:t xml:space="preserve">days per </w:t>
            </w:r>
            <w:r>
              <w:rPr>
                <w:bCs/>
              </w:rPr>
              <w:t>Calendar</w:t>
            </w:r>
            <w:r w:rsidRPr="008078CB">
              <w:rPr>
                <w:bCs/>
                <w:color w:val="000000"/>
              </w:rPr>
              <w:t xml:space="preserve"> year.</w:t>
            </w:r>
          </w:p>
          <w:p w14:paraId="427F0594" w14:textId="77777777" w:rsidR="00A6064B" w:rsidRPr="008078CB" w:rsidRDefault="00A6064B" w:rsidP="003F1898">
            <w:pPr>
              <w:pStyle w:val="TableTextChar"/>
              <w:numPr>
                <w:ilvl w:val="12"/>
                <w:numId w:val="0"/>
              </w:numPr>
              <w:rPr>
                <w:color w:val="FF0000"/>
              </w:rPr>
            </w:pPr>
          </w:p>
          <w:p w14:paraId="427F0595" w14:textId="77777777" w:rsidR="00A6064B" w:rsidRPr="008078CB" w:rsidRDefault="00A6064B" w:rsidP="003F1898">
            <w:pPr>
              <w:pStyle w:val="TableTextChar"/>
              <w:numPr>
                <w:ilvl w:val="12"/>
                <w:numId w:val="0"/>
              </w:numPr>
              <w:rPr>
                <w:color w:val="FF0000"/>
              </w:rPr>
            </w:pPr>
            <w:r w:rsidRPr="008078CB">
              <w:rPr>
                <w:color w:val="FF0000"/>
              </w:rPr>
              <w:t xml:space="preserve"> </w:t>
            </w: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59A" w14:textId="158AB371" w:rsidR="00A6064B" w:rsidRPr="008078CB" w:rsidRDefault="00A6064B" w:rsidP="005460F8">
            <w:pPr>
              <w:pStyle w:val="TableTextChar"/>
              <w:numPr>
                <w:ilvl w:val="12"/>
                <w:numId w:val="0"/>
              </w:numPr>
              <w:rPr>
                <w:bCs/>
              </w:rPr>
            </w:pPr>
            <w:r>
              <w:rPr>
                <w:b/>
                <w:color w:val="0000FF"/>
              </w:rPr>
              <w:t>60%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9B" w14:textId="77777777" w:rsidR="00A6064B" w:rsidRPr="008078CB" w:rsidRDefault="00A6064B" w:rsidP="003F1898">
            <w:pPr>
              <w:pStyle w:val="TableTextChar"/>
            </w:pPr>
          </w:p>
          <w:p w14:paraId="7D1563F9" w14:textId="77777777" w:rsidR="00A6064B" w:rsidRDefault="00A6064B" w:rsidP="003F1898">
            <w:pPr>
              <w:pStyle w:val="TableTextChar"/>
              <w:numPr>
                <w:ilvl w:val="12"/>
                <w:numId w:val="0"/>
              </w:numPr>
              <w:rPr>
                <w:b/>
                <w:color w:val="FF00FF"/>
              </w:rPr>
            </w:pPr>
          </w:p>
          <w:p w14:paraId="427F059F" w14:textId="708C609D" w:rsidR="00A6064B" w:rsidRPr="008078CB" w:rsidRDefault="00A6064B" w:rsidP="003F1898">
            <w:pPr>
              <w:pStyle w:val="TableTextChar"/>
              <w:numPr>
                <w:ilvl w:val="12"/>
                <w:numId w:val="0"/>
              </w:numPr>
              <w:rPr>
                <w:color w:val="000000"/>
              </w:rPr>
            </w:pPr>
            <w:r w:rsidRPr="008078CB">
              <w:rPr>
                <w:color w:val="000000"/>
              </w:rPr>
              <w:t xml:space="preserve">Any combination of Network and Non-Network Benefits is limited to </w:t>
            </w:r>
            <w:r>
              <w:rPr>
                <w:b/>
                <w:color w:val="0000FF"/>
              </w:rPr>
              <w:t>120</w:t>
            </w:r>
            <w:r w:rsidRPr="008078CB">
              <w:rPr>
                <w:color w:val="000000"/>
              </w:rPr>
              <w:t xml:space="preserve"> days per </w:t>
            </w:r>
            <w:r>
              <w:rPr>
                <w:bCs/>
              </w:rPr>
              <w:t>Calendar</w:t>
            </w:r>
            <w:r w:rsidRPr="008078CB">
              <w:rPr>
                <w:bCs/>
                <w:color w:val="000000"/>
              </w:rPr>
              <w:t xml:space="preserve"> year.</w:t>
            </w:r>
          </w:p>
          <w:p w14:paraId="427F05A0" w14:textId="77777777" w:rsidR="00A6064B" w:rsidRPr="008078CB" w:rsidRDefault="00A6064B" w:rsidP="003F1898">
            <w:pPr>
              <w:pStyle w:val="TableTextChar"/>
              <w:numPr>
                <w:ilvl w:val="12"/>
                <w:numId w:val="0"/>
              </w:numPr>
            </w:pPr>
          </w:p>
          <w:p w14:paraId="427F05A1" w14:textId="77777777" w:rsidR="00A6064B" w:rsidRPr="008078CB" w:rsidRDefault="00A6064B" w:rsidP="003F1898">
            <w:pPr>
              <w:pStyle w:val="TableTextChar"/>
              <w:numPr>
                <w:ilvl w:val="12"/>
                <w:numId w:val="0"/>
              </w:numPr>
              <w:rPr>
                <w:color w:val="FF0000"/>
              </w:rPr>
            </w:pPr>
          </w:p>
          <w:p w14:paraId="427F05AF" w14:textId="46EB2C80" w:rsidR="00A6064B" w:rsidRPr="008078CB" w:rsidRDefault="00A6064B" w:rsidP="00A15E8B">
            <w:pPr>
              <w:pStyle w:val="TableTextCharCharChar1"/>
              <w:numPr>
                <w:ilvl w:val="12"/>
                <w:numId w:val="0"/>
              </w:numPr>
              <w:rPr>
                <w:b/>
              </w:rPr>
            </w:pPr>
            <w:r w:rsidRPr="008078CB" w:rsidDel="00CB61D9">
              <w:rPr>
                <w:b/>
                <w:bCs/>
                <w:color w:val="FF00FF"/>
              </w:rPr>
              <w:t xml:space="preserve"> </w:t>
            </w:r>
            <w:r w:rsidRPr="008078CB">
              <w:rPr>
                <w:b/>
              </w:rPr>
              <w:t>Prior Authorization Required</w:t>
            </w:r>
          </w:p>
          <w:p w14:paraId="427F05B0" w14:textId="77777777" w:rsidR="00A6064B" w:rsidRPr="008078CB" w:rsidRDefault="00A6064B" w:rsidP="00A15E8B">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A6064B" w:rsidRPr="008078CB" w:rsidRDefault="00A6064B" w:rsidP="00A15E8B">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0AE79013" w:rsidR="00A6064B" w:rsidRPr="008078CB" w:rsidRDefault="00A6064B" w:rsidP="00A15E8B">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A6064B" w:rsidRPr="008078CB" w:rsidRDefault="00A6064B" w:rsidP="00A15E8B">
            <w:pPr>
              <w:pStyle w:val="TableTextChar"/>
              <w:numPr>
                <w:ilvl w:val="12"/>
                <w:numId w:val="0"/>
              </w:numPr>
            </w:pPr>
          </w:p>
          <w:p w14:paraId="427F05B8" w14:textId="2F5EB40F" w:rsidR="00A6064B" w:rsidRPr="008078CB" w:rsidRDefault="00A6064B" w:rsidP="00CB61D9">
            <w:pPr>
              <w:pStyle w:val="TableTextChar"/>
              <w:numPr>
                <w:ilvl w:val="12"/>
                <w:numId w:val="0"/>
              </w:numPr>
            </w:pPr>
            <w:r w:rsidRPr="008078CB">
              <w:t xml:space="preserve">If you don't </w:t>
            </w:r>
            <w:r w:rsidRPr="008078CB">
              <w:rPr>
                <w:bCs/>
                <w:color w:val="000000"/>
              </w:rPr>
              <w:t>obtain prior authorization</w:t>
            </w:r>
            <w:r w:rsidRPr="008078CB">
              <w:t xml:space="preserve">, Benefits will be reduced to </w:t>
            </w:r>
            <w:r>
              <w:rPr>
                <w:b/>
                <w:color w:val="0000FF"/>
              </w:rPr>
              <w:t>50%</w:t>
            </w:r>
            <w:r w:rsidRPr="008078CB">
              <w:t xml:space="preserve"> of Eligible Expenses </w:t>
            </w:r>
          </w:p>
        </w:tc>
      </w:tr>
      <w:tr w:rsidR="00A6064B" w:rsidRPr="008078CB" w14:paraId="427F062C"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5BA" w14:textId="5CBCFC0A" w:rsidR="00A6064B" w:rsidRPr="00EB561B" w:rsidRDefault="00A6064B" w:rsidP="003F1898">
            <w:pPr>
              <w:pStyle w:val="TableTextChar"/>
              <w:numPr>
                <w:ilvl w:val="12"/>
                <w:numId w:val="0"/>
              </w:numPr>
              <w:rPr>
                <w:b/>
              </w:rPr>
            </w:pPr>
            <w:bookmarkStart w:id="148" w:name="Transplantation_Services"/>
            <w:r w:rsidRPr="00EB561B">
              <w:rPr>
                <w:b/>
              </w:rPr>
              <w:lastRenderedPageBreak/>
              <w:t>Transplantation Services</w:t>
            </w:r>
            <w:bookmarkEnd w:id="148"/>
          </w:p>
          <w:p w14:paraId="427F05BB" w14:textId="77777777" w:rsidR="00A6064B" w:rsidRPr="00EB561B" w:rsidRDefault="00A6064B" w:rsidP="003F1898">
            <w:pPr>
              <w:pStyle w:val="TableTextChar"/>
              <w:numPr>
                <w:ilvl w:val="12"/>
                <w:numId w:val="0"/>
              </w:numPr>
              <w:rPr>
                <w:b/>
                <w:color w:val="0000FF"/>
              </w:rPr>
            </w:pPr>
          </w:p>
          <w:p w14:paraId="427F05BD" w14:textId="7B742915" w:rsidR="00A6064B" w:rsidRPr="000718BA" w:rsidRDefault="00A6064B" w:rsidP="003F1898">
            <w:pPr>
              <w:pStyle w:val="TableTextChar"/>
            </w:pPr>
            <w:r w:rsidRPr="00EB561B">
              <w:t xml:space="preserve">Inpatient facility services (including evaluation for transplant, organ procurement and donor searches) for </w:t>
            </w:r>
            <w:r w:rsidRPr="00EB561B">
              <w:lastRenderedPageBreak/>
              <w:t xml:space="preserve">transplantation procedures must be ordered by a </w:t>
            </w:r>
            <w:proofErr w:type="gramStart"/>
            <w:r w:rsidRPr="00EB561B">
              <w:t xml:space="preserve">Provider </w:t>
            </w:r>
            <w:r w:rsidRPr="007541C4">
              <w:t>.</w:t>
            </w:r>
            <w:proofErr w:type="gramEnd"/>
            <w:r w:rsidRPr="007541C4">
              <w:t xml:space="preserve"> Benefits are available </w:t>
            </w:r>
            <w:r w:rsidRPr="000718BA">
              <w:rPr>
                <w:color w:val="000000"/>
              </w:rPr>
              <w:t xml:space="preserve">to the donor and the recipient when the recipient is covered under this Plan.  The transplant must meet the </w:t>
            </w:r>
            <w:r w:rsidRPr="000718BA">
              <w:t>definition of a Covered Health Service and cannot be Experimental or Investigational, or Unproven.  Examples of transplants for which benefits are available include but are not limited to:</w:t>
            </w:r>
          </w:p>
          <w:p w14:paraId="427F05BE" w14:textId="77777777" w:rsidR="00A6064B" w:rsidRPr="000718BA" w:rsidRDefault="00A6064B" w:rsidP="003F1898">
            <w:pPr>
              <w:pStyle w:val="TableTextChar"/>
              <w:ind w:left="288" w:hanging="288"/>
            </w:pPr>
            <w:r w:rsidRPr="000718BA">
              <w:sym w:font="Symbol" w:char="F0B7"/>
            </w:r>
            <w:r w:rsidRPr="000718BA">
              <w:t xml:space="preserve">   Heart;</w:t>
            </w:r>
          </w:p>
          <w:p w14:paraId="427F05BF" w14:textId="77777777" w:rsidR="00A6064B" w:rsidRPr="000718BA" w:rsidRDefault="00A6064B" w:rsidP="003F1898">
            <w:pPr>
              <w:pStyle w:val="TableTextChar"/>
              <w:ind w:left="288" w:hanging="288"/>
            </w:pPr>
            <w:r w:rsidRPr="000718BA">
              <w:sym w:font="Symbol" w:char="F0B7"/>
            </w:r>
            <w:r w:rsidRPr="000718BA">
              <w:t xml:space="preserve">   Heart/lung;</w:t>
            </w:r>
          </w:p>
          <w:p w14:paraId="427F05C0" w14:textId="77777777" w:rsidR="00A6064B" w:rsidRPr="000718BA" w:rsidRDefault="00A6064B" w:rsidP="003F1898">
            <w:pPr>
              <w:pStyle w:val="TableTextChar"/>
              <w:ind w:left="288" w:hanging="288"/>
            </w:pPr>
            <w:r w:rsidRPr="000718BA">
              <w:sym w:font="Symbol" w:char="F0B7"/>
            </w:r>
            <w:r w:rsidRPr="000718BA">
              <w:t xml:space="preserve">   Lung;</w:t>
            </w:r>
          </w:p>
          <w:p w14:paraId="427F05C1" w14:textId="77777777" w:rsidR="00A6064B" w:rsidRPr="000718BA" w:rsidRDefault="00A6064B" w:rsidP="003F1898">
            <w:pPr>
              <w:pStyle w:val="TableTextChar"/>
              <w:ind w:left="288" w:hanging="288"/>
            </w:pPr>
            <w:r w:rsidRPr="000718BA">
              <w:sym w:font="Symbol" w:char="F0B7"/>
            </w:r>
            <w:r w:rsidRPr="000718BA">
              <w:t xml:space="preserve">   Kidney;</w:t>
            </w:r>
          </w:p>
          <w:p w14:paraId="427F05C2" w14:textId="77777777" w:rsidR="00A6064B" w:rsidRPr="000718BA" w:rsidRDefault="00A6064B" w:rsidP="003F1898">
            <w:pPr>
              <w:pStyle w:val="TableTextChar"/>
              <w:ind w:left="288" w:hanging="288"/>
            </w:pPr>
            <w:r w:rsidRPr="000718BA">
              <w:sym w:font="Symbol" w:char="F0B7"/>
            </w:r>
            <w:r w:rsidRPr="000718BA">
              <w:t xml:space="preserve">   Kidney/pancreas;</w:t>
            </w:r>
          </w:p>
          <w:p w14:paraId="427F05C3" w14:textId="77777777" w:rsidR="00A6064B" w:rsidRPr="000718BA" w:rsidRDefault="00A6064B" w:rsidP="003F1898">
            <w:pPr>
              <w:pStyle w:val="TableTextChar"/>
              <w:ind w:left="288" w:hanging="288"/>
            </w:pPr>
            <w:r w:rsidRPr="000718BA">
              <w:sym w:font="Symbol" w:char="F0B7"/>
            </w:r>
            <w:r w:rsidRPr="000718BA">
              <w:t xml:space="preserve">   Liver;</w:t>
            </w:r>
          </w:p>
          <w:p w14:paraId="427F05C4" w14:textId="77777777" w:rsidR="00A6064B" w:rsidRPr="000718BA" w:rsidRDefault="00A6064B" w:rsidP="003F1898">
            <w:pPr>
              <w:pStyle w:val="TableTextChar"/>
              <w:ind w:left="288" w:hanging="288"/>
            </w:pPr>
            <w:r w:rsidRPr="000718BA">
              <w:sym w:font="Symbol" w:char="F0B7"/>
            </w:r>
            <w:r w:rsidRPr="000718BA">
              <w:t xml:space="preserve">   Liver/kidney;</w:t>
            </w:r>
          </w:p>
          <w:p w14:paraId="427F05C5" w14:textId="77777777" w:rsidR="00A6064B" w:rsidRPr="000718BA" w:rsidRDefault="00A6064B" w:rsidP="003F1898">
            <w:pPr>
              <w:pStyle w:val="TableTextChar"/>
              <w:ind w:left="288" w:hanging="288"/>
            </w:pPr>
            <w:r w:rsidRPr="000718BA">
              <w:sym w:font="Symbol" w:char="F0B7"/>
            </w:r>
            <w:r w:rsidRPr="000718BA">
              <w:t xml:space="preserve">   Liver/intestinal;</w:t>
            </w:r>
          </w:p>
          <w:p w14:paraId="427F05C6" w14:textId="77777777" w:rsidR="00A6064B" w:rsidRPr="000718BA" w:rsidRDefault="00A6064B" w:rsidP="003F1898">
            <w:pPr>
              <w:pStyle w:val="TableTextChar"/>
              <w:ind w:left="288" w:hanging="288"/>
            </w:pPr>
            <w:r w:rsidRPr="000718BA">
              <w:sym w:font="Symbol" w:char="F0B7"/>
            </w:r>
            <w:r w:rsidRPr="000718BA">
              <w:t xml:space="preserve">   Pancreas; </w:t>
            </w:r>
          </w:p>
          <w:p w14:paraId="427F05C7" w14:textId="77777777" w:rsidR="00A6064B" w:rsidRPr="000718BA" w:rsidRDefault="00A6064B" w:rsidP="003F1898">
            <w:pPr>
              <w:pStyle w:val="TableTextChar"/>
              <w:ind w:left="288" w:hanging="288"/>
            </w:pPr>
            <w:r w:rsidRPr="000718BA">
              <w:sym w:font="Symbol" w:char="F0B7"/>
            </w:r>
            <w:r w:rsidRPr="000718BA">
              <w:t xml:space="preserve">   Intestinal; and </w:t>
            </w:r>
          </w:p>
          <w:p w14:paraId="427F05C8" w14:textId="77777777" w:rsidR="00A6064B" w:rsidRPr="000718BA" w:rsidRDefault="00A6064B" w:rsidP="003F1898">
            <w:pPr>
              <w:pStyle w:val="TableTextChar"/>
              <w:numPr>
                <w:ilvl w:val="12"/>
                <w:numId w:val="0"/>
              </w:numPr>
              <w:ind w:left="288" w:hanging="288"/>
            </w:pPr>
            <w:r w:rsidRPr="000718BA">
              <w:sym w:font="Symbol" w:char="F0B7"/>
            </w:r>
            <w:r w:rsidRPr="000718BA">
              <w:t xml:space="preserve">   Bone marrow (either from you or from a compatible donor) and peripheral stem cell transplants, with or without high dose chemotherapy.</w:t>
            </w:r>
          </w:p>
          <w:p w14:paraId="427F05C9" w14:textId="77777777" w:rsidR="00A6064B" w:rsidRPr="000718BA" w:rsidRDefault="00A6064B" w:rsidP="003F1898">
            <w:pPr>
              <w:pStyle w:val="TableTextChar"/>
              <w:numPr>
                <w:ilvl w:val="12"/>
                <w:numId w:val="0"/>
              </w:numPr>
              <w:ind w:left="288" w:hanging="288"/>
            </w:pPr>
          </w:p>
          <w:p w14:paraId="427F05CB" w14:textId="1B6FBAAA" w:rsidR="00A6064B" w:rsidRPr="000718BA" w:rsidRDefault="00A6064B" w:rsidP="003778EE">
            <w:pPr>
              <w:pStyle w:val="TableTextCharChar"/>
              <w:rPr>
                <w:b/>
                <w:bCs/>
                <w:i/>
                <w:color w:val="FF00FF"/>
                <w:szCs w:val="24"/>
              </w:rPr>
            </w:pPr>
            <w:r w:rsidRPr="000718BA">
              <w:rPr>
                <w:rStyle w:val="Emphasis"/>
                <w:i w:val="0"/>
                <w:color w:val="000000"/>
                <w:szCs w:val="24"/>
              </w:rPr>
              <w:t xml:space="preserve">Benefits are also available for </w:t>
            </w:r>
            <w:proofErr w:type="spellStart"/>
            <w:r w:rsidRPr="000718BA">
              <w:rPr>
                <w:rStyle w:val="Emphasis"/>
                <w:i w:val="0"/>
                <w:color w:val="000000"/>
                <w:szCs w:val="24"/>
              </w:rPr>
              <w:t>cornea</w:t>
            </w:r>
            <w:proofErr w:type="spellEnd"/>
            <w:r w:rsidRPr="000718BA">
              <w:rPr>
                <w:rStyle w:val="Emphasis"/>
                <w:i w:val="0"/>
                <w:color w:val="000000"/>
                <w:szCs w:val="24"/>
              </w:rPr>
              <w:t xml:space="preserve"> transplants.</w:t>
            </w:r>
            <w:r w:rsidRPr="000718BA">
              <w:rPr>
                <w:b/>
                <w:color w:val="FF00FF"/>
              </w:rPr>
              <w:t xml:space="preserve"> </w:t>
            </w:r>
          </w:p>
          <w:p w14:paraId="427F05CC" w14:textId="77777777" w:rsidR="00A6064B" w:rsidRPr="000718BA" w:rsidRDefault="00A6064B" w:rsidP="003F1898">
            <w:pPr>
              <w:pStyle w:val="TableTextChar"/>
              <w:numPr>
                <w:ilvl w:val="12"/>
                <w:numId w:val="0"/>
              </w:numPr>
            </w:pPr>
          </w:p>
          <w:p w14:paraId="427F05CD" w14:textId="77777777" w:rsidR="00A6064B" w:rsidRPr="000718BA" w:rsidRDefault="00A6064B" w:rsidP="003F1898">
            <w:pPr>
              <w:pStyle w:val="TableTextChar"/>
              <w:numPr>
                <w:ilvl w:val="12"/>
                <w:numId w:val="0"/>
              </w:numPr>
            </w:pPr>
            <w:r w:rsidRPr="000718BA">
              <w:t>Donor costs that are directly related to organ removal are Covered Health Services for which Benefits are payable through the organ recipient’s coverage under the Plan.</w:t>
            </w:r>
          </w:p>
          <w:p w14:paraId="427F05CE" w14:textId="77777777" w:rsidR="00A6064B" w:rsidRPr="000718BA" w:rsidRDefault="00A6064B" w:rsidP="003F1898">
            <w:pPr>
              <w:pStyle w:val="TableTextChar"/>
              <w:numPr>
                <w:ilvl w:val="12"/>
                <w:numId w:val="0"/>
              </w:numPr>
            </w:pPr>
          </w:p>
          <w:p w14:paraId="427F05E5" w14:textId="77777777" w:rsidR="00A6064B" w:rsidRPr="000718BA" w:rsidRDefault="00A6064B" w:rsidP="0062640C">
            <w:pPr>
              <w:pStyle w:val="TableTextChar1"/>
            </w:pP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3CC56945" w14:textId="1642AAF9" w:rsidR="00C55A5D" w:rsidRPr="00FA00F0" w:rsidRDefault="00C55A5D" w:rsidP="00C55A5D">
            <w:pPr>
              <w:pStyle w:val="TableTextCharCharChar1"/>
              <w:numPr>
                <w:ilvl w:val="12"/>
                <w:numId w:val="0"/>
              </w:numPr>
              <w:rPr>
                <w:b/>
                <w:szCs w:val="24"/>
              </w:rPr>
            </w:pPr>
            <w:r w:rsidRPr="00FA00F0">
              <w:rPr>
                <w:b/>
                <w:szCs w:val="24"/>
              </w:rPr>
              <w:lastRenderedPageBreak/>
              <w:t xml:space="preserve">Centers of Excellence (COE) </w:t>
            </w:r>
          </w:p>
          <w:p w14:paraId="7C646304" w14:textId="74086C91" w:rsidR="00C55A5D" w:rsidRPr="00FA00F0" w:rsidRDefault="00C55A5D" w:rsidP="00C55A5D">
            <w:pPr>
              <w:pStyle w:val="TableTextCharCharChar1"/>
              <w:numPr>
                <w:ilvl w:val="12"/>
                <w:numId w:val="0"/>
              </w:numPr>
              <w:rPr>
                <w:b/>
                <w:szCs w:val="24"/>
              </w:rPr>
            </w:pPr>
            <w:r w:rsidRPr="00FA00F0">
              <w:rPr>
                <w:b/>
                <w:szCs w:val="24"/>
              </w:rPr>
              <w:t>Transplant Access Program (TAP)</w:t>
            </w:r>
          </w:p>
          <w:p w14:paraId="55A88364" w14:textId="77777777" w:rsidR="00C55A5D" w:rsidRDefault="00C55A5D" w:rsidP="00EB561B">
            <w:pPr>
              <w:pStyle w:val="TableTextCharCharChar1"/>
              <w:numPr>
                <w:ilvl w:val="12"/>
                <w:numId w:val="0"/>
              </w:numPr>
            </w:pPr>
          </w:p>
          <w:p w14:paraId="400F108F" w14:textId="77777777" w:rsidR="00A6064B" w:rsidRPr="003D3B68" w:rsidRDefault="00A6064B" w:rsidP="00EB561B">
            <w:pPr>
              <w:pStyle w:val="TableTextCharCharChar1"/>
              <w:numPr>
                <w:ilvl w:val="12"/>
                <w:numId w:val="0"/>
              </w:numPr>
            </w:pPr>
            <w:r w:rsidRPr="003D3B68">
              <w:t xml:space="preserve">Plan pays </w:t>
            </w:r>
            <w:r w:rsidRPr="003D3B68">
              <w:rPr>
                <w:b/>
                <w:color w:val="0000FF"/>
                <w:szCs w:val="24"/>
              </w:rPr>
              <w:t>100%</w:t>
            </w:r>
            <w:r w:rsidRPr="003D3B68">
              <w:t xml:space="preserve"> after the deductible for transplants performed at United Resource Network (URN) Centers of Excellence (COEs)</w:t>
            </w:r>
          </w:p>
          <w:p w14:paraId="1FFB8A9F" w14:textId="77777777" w:rsidR="00A6064B" w:rsidRPr="003D3B68" w:rsidRDefault="00A6064B" w:rsidP="003D3B68">
            <w:pPr>
              <w:pStyle w:val="TableTextCharCharChar1"/>
              <w:numPr>
                <w:ilvl w:val="12"/>
                <w:numId w:val="0"/>
              </w:numPr>
              <w:tabs>
                <w:tab w:val="left" w:pos="540"/>
                <w:tab w:val="center" w:pos="1377"/>
              </w:tabs>
            </w:pPr>
          </w:p>
          <w:p w14:paraId="1001BB13" w14:textId="77777777" w:rsidR="00A6064B" w:rsidRPr="003D3B68" w:rsidRDefault="00A6064B" w:rsidP="003D3B68">
            <w:pPr>
              <w:pStyle w:val="TableTextCharCharChar1"/>
              <w:numPr>
                <w:ilvl w:val="12"/>
                <w:numId w:val="0"/>
              </w:numPr>
              <w:tabs>
                <w:tab w:val="left" w:pos="540"/>
                <w:tab w:val="center" w:pos="1377"/>
              </w:tabs>
            </w:pPr>
          </w:p>
          <w:p w14:paraId="54710E34" w14:textId="75E589E8" w:rsidR="00A6064B" w:rsidRPr="003D3B68" w:rsidRDefault="00A6064B" w:rsidP="003D3B68">
            <w:pPr>
              <w:pStyle w:val="TableTextCharCharChar1"/>
              <w:numPr>
                <w:ilvl w:val="12"/>
                <w:numId w:val="0"/>
              </w:numPr>
              <w:tabs>
                <w:tab w:val="left" w:pos="540"/>
                <w:tab w:val="center" w:pos="1377"/>
              </w:tabs>
            </w:pPr>
            <w:r w:rsidRPr="003D3B68">
              <w:t xml:space="preserve">Plan pays </w:t>
            </w:r>
            <w:r w:rsidR="00EF55CD">
              <w:rPr>
                <w:b/>
                <w:color w:val="0000FF"/>
                <w:szCs w:val="24"/>
              </w:rPr>
              <w:t>80</w:t>
            </w:r>
            <w:r w:rsidRPr="003D3B68">
              <w:rPr>
                <w:b/>
                <w:color w:val="0000FF"/>
                <w:szCs w:val="24"/>
              </w:rPr>
              <w:t>%</w:t>
            </w:r>
            <w:r w:rsidRPr="003D3B68">
              <w:t xml:space="preserve"> after the deductible for transplants performed at UHC Network Hospitals that are not URN COEs.</w:t>
            </w:r>
          </w:p>
          <w:p w14:paraId="427F05FD" w14:textId="77777777" w:rsidR="00A6064B" w:rsidRPr="00EB561B" w:rsidRDefault="00A6064B" w:rsidP="003D3B68">
            <w:pPr>
              <w:pStyle w:val="TableTextCharCharChar1"/>
              <w:numPr>
                <w:ilvl w:val="12"/>
                <w:numId w:val="0"/>
              </w:numPr>
              <w:tabs>
                <w:tab w:val="left" w:pos="540"/>
                <w:tab w:val="center" w:pos="1377"/>
              </w:tabs>
            </w:pPr>
          </w:p>
          <w:p w14:paraId="427F05FE" w14:textId="77777777" w:rsidR="00A6064B" w:rsidRPr="007541C4" w:rsidRDefault="00A6064B">
            <w:pPr>
              <w:pStyle w:val="TableTextCharCharChar1"/>
              <w:rPr>
                <w:b/>
                <w:bCs/>
                <w:color w:val="FF00FF"/>
              </w:rPr>
            </w:pPr>
          </w:p>
          <w:p w14:paraId="427F0603" w14:textId="77777777" w:rsidR="00A6064B" w:rsidRPr="000718BA" w:rsidRDefault="00A6064B">
            <w:pPr>
              <w:pStyle w:val="TableTextCharCharChar1"/>
              <w:rPr>
                <w:b/>
                <w:bCs/>
              </w:rPr>
            </w:pPr>
            <w:r w:rsidRPr="000718BA">
              <w:rPr>
                <w:b/>
                <w:bCs/>
              </w:rPr>
              <w:t>Travel and Lodging</w:t>
            </w:r>
          </w:p>
          <w:p w14:paraId="6D10B5E4" w14:textId="46600D13" w:rsidR="00986BDE" w:rsidRPr="000D0851" w:rsidRDefault="00A6064B" w:rsidP="003D3B68">
            <w:pPr>
              <w:pStyle w:val="TableTextCharCharChar1"/>
              <w:rPr>
                <w:szCs w:val="24"/>
              </w:rPr>
            </w:pPr>
            <w:r w:rsidRPr="000718BA">
              <w:t>United Resource Networks will assist the patient and family with travel and lodging arrangements related to:</w:t>
            </w:r>
            <w:r w:rsidR="00986BDE" w:rsidRPr="008A60AA">
              <w:rPr>
                <w:szCs w:val="24"/>
              </w:rPr>
              <w:sym w:font="Symbol" w:char="F0B7"/>
            </w:r>
            <w:r w:rsidR="00986BDE" w:rsidRPr="008A60AA">
              <w:rPr>
                <w:szCs w:val="24"/>
              </w:rPr>
              <w:t xml:space="preserve">   Congenital Heart Disease (CHD);</w:t>
            </w:r>
            <w:r w:rsidR="00986BDE">
              <w:rPr>
                <w:szCs w:val="24"/>
              </w:rPr>
              <w:t xml:space="preserve"> and</w:t>
            </w:r>
          </w:p>
          <w:p w14:paraId="3CEA0E4B" w14:textId="6F0BE46A" w:rsidR="00986BDE" w:rsidRPr="008A60AA" w:rsidRDefault="00A6064B" w:rsidP="00986BDE">
            <w:pPr>
              <w:pStyle w:val="TableTextCharCharChar1"/>
              <w:ind w:left="288" w:hanging="288"/>
              <w:rPr>
                <w:szCs w:val="24"/>
              </w:rPr>
            </w:pPr>
            <w:r w:rsidRPr="00EB561B">
              <w:sym w:font="Symbol" w:char="F0B7"/>
            </w:r>
            <w:r w:rsidRPr="00EB561B">
              <w:t xml:space="preserve">   Transplantation services</w:t>
            </w:r>
            <w:r w:rsidR="00986BDE" w:rsidRPr="008A60AA">
              <w:rPr>
                <w:szCs w:val="24"/>
              </w:rPr>
              <w:t>; and</w:t>
            </w:r>
          </w:p>
          <w:p w14:paraId="7A3317A7" w14:textId="151F5BA7" w:rsidR="00986BDE" w:rsidRPr="008A60AA" w:rsidRDefault="00986BDE" w:rsidP="00986BDE">
            <w:pPr>
              <w:pStyle w:val="TableTextCharCharChar1"/>
              <w:ind w:left="288" w:hanging="288"/>
              <w:rPr>
                <w:szCs w:val="24"/>
              </w:rPr>
            </w:pPr>
            <w:r w:rsidRPr="008A60AA">
              <w:rPr>
                <w:szCs w:val="24"/>
              </w:rPr>
              <w:sym w:font="Symbol" w:char="F0B7"/>
            </w:r>
            <w:r w:rsidRPr="008A60AA">
              <w:rPr>
                <w:szCs w:val="24"/>
              </w:rPr>
              <w:t xml:space="preserve">   Cancer-related treatments.</w:t>
            </w:r>
          </w:p>
          <w:p w14:paraId="427F0609" w14:textId="6DE26D76" w:rsidR="00A6064B" w:rsidRPr="000718BA" w:rsidRDefault="00A6064B">
            <w:pPr>
              <w:pStyle w:val="TableTextCharCharChar1"/>
            </w:pPr>
            <w:r w:rsidRPr="00EB561B">
              <w:t xml:space="preserve"> </w:t>
            </w:r>
            <w:r w:rsidRPr="000718BA">
              <w:t>For travel and lodging services to be covered, the patient must be receiving services at a Designated United Resource Networks Facility.</w:t>
            </w:r>
          </w:p>
          <w:p w14:paraId="427F060A" w14:textId="77777777" w:rsidR="00A6064B" w:rsidRPr="000718BA" w:rsidRDefault="00A6064B">
            <w:pPr>
              <w:pStyle w:val="TableTextCharCharChar1"/>
            </w:pPr>
          </w:p>
          <w:p w14:paraId="427F060B" w14:textId="77777777" w:rsidR="00A6064B" w:rsidRPr="000718BA" w:rsidRDefault="00A6064B">
            <w:pPr>
              <w:pStyle w:val="TableTextCharCharChar1"/>
            </w:pPr>
            <w:r w:rsidRPr="000718BA">
              <w:t>The Plan covers expenses for travel and lodging for the patient, provided he or she is not covered by Medicare, and a companion as follows:</w:t>
            </w:r>
          </w:p>
          <w:p w14:paraId="427F060C" w14:textId="3CC4071B" w:rsidR="00A6064B" w:rsidRPr="000718BA" w:rsidRDefault="00A6064B">
            <w:pPr>
              <w:pStyle w:val="TableTextCharCharChar1"/>
              <w:ind w:left="288" w:hanging="288"/>
              <w:rPr>
                <w:color w:val="000000"/>
              </w:rPr>
            </w:pPr>
            <w:r w:rsidRPr="00EB561B">
              <w:rPr>
                <w:color w:val="000000"/>
              </w:rPr>
              <w:sym w:font="Symbol" w:char="F0B7"/>
            </w:r>
            <w:r w:rsidRPr="00EB561B">
              <w:rPr>
                <w:color w:val="000000"/>
              </w:rPr>
              <w:t xml:space="preserve">   Transportation of the patient and one companion who is traveling on the same day(s) to and/or from the site of </w:t>
            </w:r>
            <w:r w:rsidRPr="007541C4">
              <w:rPr>
                <w:color w:val="000000"/>
              </w:rPr>
              <w:t>the</w:t>
            </w:r>
            <w:r w:rsidR="00D93085" w:rsidRPr="008A60AA">
              <w:rPr>
                <w:color w:val="000000"/>
                <w:szCs w:val="24"/>
              </w:rPr>
              <w:t xml:space="preserve"> cancer-related treatment, the CHD service,</w:t>
            </w:r>
            <w:r w:rsidR="00D93085">
              <w:rPr>
                <w:color w:val="000000"/>
                <w:szCs w:val="24"/>
              </w:rPr>
              <w:t xml:space="preserve"> </w:t>
            </w:r>
            <w:r w:rsidR="00673786">
              <w:rPr>
                <w:color w:val="000000"/>
                <w:szCs w:val="24"/>
              </w:rPr>
              <w:t xml:space="preserve">or </w:t>
            </w:r>
            <w:r w:rsidR="00D93085">
              <w:rPr>
                <w:color w:val="000000"/>
                <w:szCs w:val="24"/>
              </w:rPr>
              <w:t>the</w:t>
            </w:r>
            <w:r w:rsidRPr="007541C4">
              <w:rPr>
                <w:color w:val="000000"/>
              </w:rPr>
              <w:t xml:space="preserve"> transplant for the p</w:t>
            </w:r>
            <w:r w:rsidRPr="000718BA">
              <w:rPr>
                <w:color w:val="000000"/>
              </w:rPr>
              <w:t>urposes of an evaluation, the procedure or necessary post-discharge follow-up;</w:t>
            </w:r>
          </w:p>
          <w:p w14:paraId="427F060D" w14:textId="77777777" w:rsidR="00A6064B" w:rsidRPr="000718BA" w:rsidRDefault="00A6064B">
            <w:pPr>
              <w:pStyle w:val="TableTextCharCharChar1"/>
              <w:ind w:left="288" w:hanging="288"/>
            </w:pPr>
            <w:r w:rsidRPr="000718BA">
              <w:sym w:font="Symbol" w:char="F0B7"/>
            </w:r>
            <w:r w:rsidRPr="000718BA">
              <w:t xml:space="preserve">   Eligible Expenses for lodging for the patient (while not a Hospital inpatient) and one companion. Benefits are paid at a per diem (per day) rate of up to </w:t>
            </w:r>
            <w:r w:rsidRPr="000718BA">
              <w:rPr>
                <w:b/>
                <w:bCs/>
                <w:color w:val="0000FF"/>
              </w:rPr>
              <w:t>$50</w:t>
            </w:r>
            <w:r w:rsidRPr="000718BA">
              <w:t xml:space="preserve"> per day for the patient or up to </w:t>
            </w:r>
            <w:r w:rsidRPr="000718BA">
              <w:rPr>
                <w:b/>
                <w:bCs/>
                <w:color w:val="0000FF"/>
              </w:rPr>
              <w:t>$100</w:t>
            </w:r>
            <w:r w:rsidRPr="000718BA">
              <w:t xml:space="preserve"> per day for the patient plus one companion; or</w:t>
            </w:r>
          </w:p>
          <w:p w14:paraId="427F060E" w14:textId="77777777" w:rsidR="00A6064B" w:rsidRPr="000718BA" w:rsidRDefault="00A6064B">
            <w:pPr>
              <w:pStyle w:val="TableTextCharCharChar1"/>
              <w:ind w:left="288" w:hanging="288"/>
            </w:pPr>
            <w:r w:rsidRPr="000718BA">
              <w:sym w:font="Symbol" w:char="F0B7"/>
            </w:r>
            <w:r w:rsidRPr="000718BA">
              <w:t xml:space="preserve">   If the patient is an enrolled Dependent minor child, the transportation expenses of two companions will be covered and lodging expenses will be </w:t>
            </w:r>
            <w:r w:rsidRPr="000718BA">
              <w:lastRenderedPageBreak/>
              <w:t xml:space="preserve">reimbursed at a per diem rate up to </w:t>
            </w:r>
            <w:r w:rsidRPr="000718BA">
              <w:rPr>
                <w:b/>
                <w:bCs/>
                <w:color w:val="0000FF"/>
              </w:rPr>
              <w:t>$100</w:t>
            </w:r>
            <w:r w:rsidRPr="000718BA">
              <w:t xml:space="preserve"> per day.</w:t>
            </w:r>
          </w:p>
          <w:p w14:paraId="427F060F" w14:textId="1DB9A80E" w:rsidR="00A6064B" w:rsidRPr="000718BA" w:rsidRDefault="00A6064B">
            <w:pPr>
              <w:pStyle w:val="TableTextCharCharChar1"/>
            </w:pPr>
            <w:r w:rsidRPr="000718BA">
              <w:t xml:space="preserve">Travel and lodging expenses are only available if the recipient lives more than </w:t>
            </w:r>
            <w:r w:rsidRPr="000718BA">
              <w:rPr>
                <w:b/>
                <w:bCs/>
                <w:color w:val="0000FF"/>
              </w:rPr>
              <w:t>50</w:t>
            </w:r>
            <w:r w:rsidRPr="000718BA">
              <w:t xml:space="preserve"> miles from the Designated United Resource Networks </w:t>
            </w:r>
            <w:r w:rsidRPr="007541C4">
              <w:t xml:space="preserve">Facility (for </w:t>
            </w:r>
            <w:r w:rsidR="00A8421E" w:rsidRPr="008A60AA">
              <w:rPr>
                <w:szCs w:val="24"/>
              </w:rPr>
              <w:t>CRS and</w:t>
            </w:r>
            <w:r w:rsidRPr="00770A95">
              <w:t xml:space="preserve"> Transplantation</w:t>
            </w:r>
            <w:r w:rsidR="00A8421E" w:rsidRPr="008A60AA">
              <w:rPr>
                <w:szCs w:val="24"/>
              </w:rPr>
              <w:t xml:space="preserve"> or the CHD facility</w:t>
            </w:r>
            <w:r w:rsidRPr="00770A95">
              <w:t>). The Company must receive valid receipts for su</w:t>
            </w:r>
            <w:r w:rsidRPr="000718BA">
              <w:t>ch charges before you will be reimbursed. Examples of travel expenses may include:</w:t>
            </w:r>
          </w:p>
          <w:p w14:paraId="427F0610" w14:textId="77777777" w:rsidR="00A6064B" w:rsidRPr="000718BA" w:rsidRDefault="00A6064B">
            <w:pPr>
              <w:pStyle w:val="TableTextCharCharChar1"/>
              <w:ind w:left="288" w:hanging="288"/>
            </w:pPr>
            <w:r w:rsidRPr="000718BA">
              <w:sym w:font="Symbol" w:char="F0B7"/>
            </w:r>
            <w:r w:rsidRPr="000718BA">
              <w:t xml:space="preserve">   Airfare at coach rate;</w:t>
            </w:r>
          </w:p>
          <w:p w14:paraId="427F0611" w14:textId="77777777" w:rsidR="00A6064B" w:rsidRPr="000718BA" w:rsidRDefault="00A6064B">
            <w:pPr>
              <w:pStyle w:val="TableTextCharCharChar1"/>
              <w:ind w:left="288" w:hanging="288"/>
            </w:pPr>
            <w:r w:rsidRPr="000718BA">
              <w:sym w:font="Symbol" w:char="F0B7"/>
            </w:r>
            <w:r w:rsidRPr="000718BA">
              <w:t xml:space="preserve">   Taxi or ground transportation; or</w:t>
            </w:r>
          </w:p>
          <w:p w14:paraId="427F0612" w14:textId="77777777" w:rsidR="00A6064B" w:rsidRPr="000718BA" w:rsidRDefault="00A6064B">
            <w:pPr>
              <w:pStyle w:val="TableTextCharCharChar1"/>
              <w:ind w:left="288" w:hanging="288"/>
            </w:pPr>
            <w:r w:rsidRPr="000718BA">
              <w:sym w:font="Symbol" w:char="F0B7"/>
            </w:r>
            <w:r w:rsidRPr="000718BA">
              <w:t xml:space="preserve">   Mileage reimbursement at the IRS rate for the most direct route between the patient’s home and the Designated United Resource Networks Facility.</w:t>
            </w:r>
          </w:p>
          <w:p w14:paraId="427F0613" w14:textId="77777777" w:rsidR="00A6064B" w:rsidRPr="000718BA" w:rsidRDefault="00A6064B">
            <w:pPr>
              <w:pStyle w:val="TableTextCharCharChar1"/>
              <w:ind w:left="288" w:hanging="288"/>
            </w:pPr>
          </w:p>
          <w:p w14:paraId="427F0614" w14:textId="3545D571" w:rsidR="00A6064B" w:rsidRPr="00770A95" w:rsidRDefault="00A6064B">
            <w:pPr>
              <w:pStyle w:val="TableTextCharCharChar1"/>
              <w:rPr>
                <w:b/>
                <w:bCs/>
                <w:color w:val="FF00FF"/>
              </w:rPr>
            </w:pPr>
            <w:r w:rsidRPr="00770A95">
              <w:t>A</w:t>
            </w:r>
            <w:r w:rsidR="00501C0A" w:rsidRPr="008A60AA">
              <w:rPr>
                <w:szCs w:val="24"/>
              </w:rPr>
              <w:t xml:space="preserve"> combined </w:t>
            </w:r>
            <w:proofErr w:type="gramStart"/>
            <w:r w:rsidR="00501C0A" w:rsidRPr="008A60AA">
              <w:rPr>
                <w:szCs w:val="24"/>
              </w:rPr>
              <w:t>overall</w:t>
            </w:r>
            <w:r w:rsidRPr="00770A95">
              <w:t xml:space="preserve">  maximum</w:t>
            </w:r>
            <w:proofErr w:type="gramEnd"/>
            <w:r w:rsidRPr="00770A95">
              <w:t xml:space="preserve"> Benefit of </w:t>
            </w:r>
            <w:r w:rsidRPr="00770A95">
              <w:rPr>
                <w:b/>
                <w:bCs/>
                <w:color w:val="0000FF"/>
              </w:rPr>
              <w:t>$</w:t>
            </w:r>
            <w:r>
              <w:rPr>
                <w:b/>
                <w:bCs/>
                <w:color w:val="0000FF"/>
              </w:rPr>
              <w:t>10,000</w:t>
            </w:r>
            <w:r w:rsidRPr="00770A95">
              <w:t xml:space="preserve">  per Covered Person applies for all travel and lodging expenses reimbursed under this Plan in connection with all</w:t>
            </w:r>
            <w:r w:rsidR="00A8421E" w:rsidRPr="008A60AA">
              <w:rPr>
                <w:szCs w:val="24"/>
              </w:rPr>
              <w:t xml:space="preserve"> cancer treatments and</w:t>
            </w:r>
            <w:r w:rsidRPr="00770A95">
              <w:t xml:space="preserve">  transplant procedures</w:t>
            </w:r>
            <w:r w:rsidR="00272E3D" w:rsidRPr="008A60AA">
              <w:rPr>
                <w:szCs w:val="24"/>
              </w:rPr>
              <w:t xml:space="preserve"> and CHD treatments</w:t>
            </w:r>
            <w:r w:rsidRPr="00770A95">
              <w:t xml:space="preserve">  during the entire period that person is covered under this Plan.</w:t>
            </w:r>
          </w:p>
          <w:p w14:paraId="427F0615" w14:textId="77777777" w:rsidR="00A6064B" w:rsidRPr="000718BA" w:rsidRDefault="00A6064B">
            <w:pPr>
              <w:pStyle w:val="TableTextCharCharChar1"/>
              <w:rPr>
                <w:b/>
                <w:bCs/>
                <w:color w:val="FF00FF"/>
              </w:rPr>
            </w:pPr>
          </w:p>
          <w:p w14:paraId="0A5E84FE" w14:textId="418124E4" w:rsidR="00A6064B" w:rsidRPr="000718BA" w:rsidRDefault="00A6064B" w:rsidP="00151A01">
            <w:pPr>
              <w:rPr>
                <w:b/>
                <w:sz w:val="24"/>
              </w:rPr>
            </w:pPr>
            <w:r w:rsidRPr="000718BA" w:rsidDel="00770A95">
              <w:rPr>
                <w:b/>
                <w:bCs/>
                <w:snapToGrid w:val="0"/>
                <w:color w:val="FF00FF"/>
                <w:sz w:val="24"/>
              </w:rPr>
              <w:t xml:space="preserve"> </w:t>
            </w:r>
            <w:r w:rsidRPr="000718BA">
              <w:rPr>
                <w:b/>
                <w:sz w:val="24"/>
              </w:rPr>
              <w:t>Pre-service Authorization  Requirement</w:t>
            </w:r>
          </w:p>
          <w:p w14:paraId="6BF420E7" w14:textId="12710DA8" w:rsidR="00A6064B" w:rsidRPr="000718BA" w:rsidRDefault="00A6064B" w:rsidP="00151A01">
            <w:pPr>
              <w:pStyle w:val="TableTextCharCharChar1"/>
              <w:rPr>
                <w:b/>
                <w:color w:val="FF00FF"/>
              </w:rPr>
            </w:pPr>
            <w:r w:rsidRPr="000718BA">
              <w:t xml:space="preserve">For Network Benefits you must </w:t>
            </w:r>
            <w:r w:rsidRPr="000718BA">
              <w:rPr>
                <w:bCs/>
                <w:color w:val="000000"/>
              </w:rPr>
              <w:t>obtain prior authorization</w:t>
            </w:r>
            <w:r w:rsidRPr="000718BA">
              <w:rPr>
                <w:rFonts w:ascii="Arial" w:hAnsi="Arial"/>
                <w:b/>
                <w:bCs/>
                <w:color w:val="000000"/>
              </w:rPr>
              <w:t xml:space="preserve"> </w:t>
            </w:r>
            <w:r w:rsidRPr="000718BA">
              <w:t xml:space="preserve">as soon as the possibility of a transplant arises (and before the time a pre-transplantation evaluation is performed at a transplant center). If you don't </w:t>
            </w:r>
            <w:r w:rsidRPr="000718BA">
              <w:rPr>
                <w:bCs/>
                <w:color w:val="000000"/>
              </w:rPr>
              <w:t>obtain prior authorization</w:t>
            </w:r>
            <w:r w:rsidRPr="000718BA">
              <w:t xml:space="preserve"> and if, as a result, the services are not performed at a Designated Facility, Network Benefits will not be paid.</w:t>
            </w:r>
          </w:p>
          <w:p w14:paraId="427F0619" w14:textId="6720AF5B" w:rsidR="00A6064B" w:rsidRPr="000718BA" w:rsidRDefault="00A6064B" w:rsidP="00151A01">
            <w:pPr>
              <w:pStyle w:val="TableTextCharCharChar1"/>
              <w:rPr>
                <w:b/>
                <w:bCs/>
                <w:color w:val="FF00FF"/>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38D109A2" w14:textId="1D7165C7" w:rsidR="00C55A5D" w:rsidRPr="00FA00F0" w:rsidRDefault="00C55A5D" w:rsidP="00C55A5D">
            <w:pPr>
              <w:pStyle w:val="TableTextCharCharChar1"/>
              <w:numPr>
                <w:ilvl w:val="12"/>
                <w:numId w:val="0"/>
              </w:numPr>
              <w:rPr>
                <w:b/>
                <w:szCs w:val="24"/>
              </w:rPr>
            </w:pPr>
            <w:r w:rsidRPr="00FA00F0">
              <w:rPr>
                <w:b/>
                <w:szCs w:val="24"/>
              </w:rPr>
              <w:lastRenderedPageBreak/>
              <w:t>Non-Network</w:t>
            </w:r>
          </w:p>
          <w:p w14:paraId="02C41E74" w14:textId="77777777" w:rsidR="00C55A5D" w:rsidRDefault="00C55A5D" w:rsidP="00DB1C00">
            <w:pPr>
              <w:pStyle w:val="TableTextCharCharChar1"/>
              <w:numPr>
                <w:ilvl w:val="12"/>
                <w:numId w:val="0"/>
              </w:numPr>
              <w:rPr>
                <w:b/>
                <w:color w:val="0000FF"/>
                <w:szCs w:val="24"/>
              </w:rPr>
            </w:pPr>
          </w:p>
          <w:p w14:paraId="427F0622" w14:textId="16259CCF" w:rsidR="00A6064B" w:rsidRPr="007541C4" w:rsidRDefault="00A6064B" w:rsidP="00DB1C00">
            <w:pPr>
              <w:pStyle w:val="TableTextCharCharChar1"/>
              <w:numPr>
                <w:ilvl w:val="12"/>
                <w:numId w:val="0"/>
              </w:numPr>
            </w:pPr>
            <w:r>
              <w:rPr>
                <w:b/>
                <w:color w:val="0000FF"/>
                <w:szCs w:val="24"/>
              </w:rPr>
              <w:t>6</w:t>
            </w:r>
            <w:r w:rsidRPr="00EB561B">
              <w:rPr>
                <w:b/>
                <w:color w:val="0000FF"/>
                <w:szCs w:val="24"/>
              </w:rPr>
              <w:t>0%</w:t>
            </w:r>
            <w:r w:rsidRPr="00EB561B">
              <w:rPr>
                <w:b/>
                <w:szCs w:val="24"/>
              </w:rPr>
              <w:t xml:space="preserve"> </w:t>
            </w:r>
            <w:r w:rsidRPr="00EB561B">
              <w:rPr>
                <w:szCs w:val="24"/>
              </w:rPr>
              <w:t xml:space="preserve">of eligible expenses after satisfying </w:t>
            </w:r>
            <w:r w:rsidRPr="00EB561B">
              <w:rPr>
                <w:color w:val="000000"/>
                <w:szCs w:val="24"/>
              </w:rPr>
              <w:t xml:space="preserve">the </w:t>
            </w:r>
            <w:r w:rsidRPr="007541C4">
              <w:rPr>
                <w:szCs w:val="24"/>
              </w:rPr>
              <w:t>deductible</w:t>
            </w:r>
            <w:r w:rsidRPr="007541C4">
              <w:rPr>
                <w:b/>
                <w:szCs w:val="24"/>
              </w:rPr>
              <w:t>.</w:t>
            </w:r>
          </w:p>
          <w:p w14:paraId="427F0623" w14:textId="77777777" w:rsidR="00A6064B" w:rsidRPr="000718BA" w:rsidRDefault="00A6064B">
            <w:pPr>
              <w:pStyle w:val="TableTextCharCharChar1"/>
              <w:numPr>
                <w:ilvl w:val="12"/>
                <w:numId w:val="0"/>
              </w:numPr>
            </w:pPr>
          </w:p>
          <w:p w14:paraId="427F0626" w14:textId="77777777" w:rsidR="00A6064B" w:rsidRPr="000718BA" w:rsidRDefault="00A6064B">
            <w:pPr>
              <w:pStyle w:val="TableTextCharCharChar1"/>
            </w:pPr>
          </w:p>
          <w:p w14:paraId="382E357B" w14:textId="76221BB8" w:rsidR="00A6064B" w:rsidRPr="000718BA" w:rsidRDefault="00A6064B" w:rsidP="00151A01">
            <w:pPr>
              <w:rPr>
                <w:b/>
                <w:sz w:val="24"/>
              </w:rPr>
            </w:pPr>
            <w:r w:rsidRPr="000718BA">
              <w:rPr>
                <w:b/>
                <w:sz w:val="24"/>
              </w:rPr>
              <w:t xml:space="preserve">Pre-service Authorization  </w:t>
            </w:r>
            <w:r w:rsidRPr="000718BA">
              <w:rPr>
                <w:b/>
                <w:sz w:val="24"/>
              </w:rPr>
              <w:lastRenderedPageBreak/>
              <w:t>Requirement</w:t>
            </w:r>
          </w:p>
          <w:p w14:paraId="6B1D2AA4" w14:textId="0EC806DB" w:rsidR="00A6064B" w:rsidRPr="000718BA" w:rsidRDefault="00A6064B" w:rsidP="00151A01">
            <w:pPr>
              <w:rPr>
                <w:sz w:val="24"/>
              </w:rPr>
            </w:pPr>
            <w:r w:rsidRPr="000718BA">
              <w:rPr>
                <w:sz w:val="24"/>
              </w:rPr>
              <w:t xml:space="preserve">For Non-Network Benefits you must </w:t>
            </w:r>
            <w:r w:rsidRPr="000718BA">
              <w:rPr>
                <w:bCs/>
                <w:color w:val="000000"/>
                <w:sz w:val="24"/>
              </w:rPr>
              <w:t>obtain prior authorization</w:t>
            </w:r>
            <w:r w:rsidRPr="000718BA">
              <w:rPr>
                <w:b/>
                <w:bCs/>
                <w:color w:val="FF00FF"/>
                <w:sz w:val="24"/>
              </w:rPr>
              <w:t xml:space="preserve"> </w:t>
            </w:r>
            <w:r w:rsidRPr="000718BA">
              <w:rPr>
                <w:sz w:val="24"/>
              </w:rPr>
              <w:t xml:space="preserve">as soon as the possibility of a transplant arises (and before the time a pre-transplantation evaluation is performed at a transplant center). </w:t>
            </w:r>
          </w:p>
          <w:p w14:paraId="58F9C213" w14:textId="77777777" w:rsidR="00A6064B" w:rsidRPr="000718BA" w:rsidRDefault="00A6064B" w:rsidP="00151A01">
            <w:pPr>
              <w:rPr>
                <w:sz w:val="24"/>
              </w:rPr>
            </w:pPr>
          </w:p>
          <w:p w14:paraId="00972D58" w14:textId="5BCEA57C" w:rsidR="00A6064B" w:rsidRPr="00EB561B" w:rsidRDefault="00A6064B" w:rsidP="00151A01">
            <w:pPr>
              <w:rPr>
                <w:b/>
                <w:color w:val="FF00FF"/>
                <w:sz w:val="24"/>
              </w:rPr>
            </w:pPr>
            <w:r w:rsidRPr="000718BA">
              <w:rPr>
                <w:sz w:val="24"/>
              </w:rPr>
              <w:t xml:space="preserve">If you fail to </w:t>
            </w:r>
            <w:r w:rsidRPr="000718BA">
              <w:rPr>
                <w:bCs/>
                <w:color w:val="000000"/>
                <w:sz w:val="24"/>
              </w:rPr>
              <w:t xml:space="preserve">obtain prior authorization </w:t>
            </w:r>
            <w:r w:rsidRPr="000718BA">
              <w:rPr>
                <w:sz w:val="24"/>
              </w:rPr>
              <w:t xml:space="preserve">as required, </w:t>
            </w:r>
            <w:r w:rsidRPr="00EB561B">
              <w:rPr>
                <w:sz w:val="24"/>
              </w:rPr>
              <w:t xml:space="preserve">Benefits will be reduced to </w:t>
            </w:r>
            <w:r>
              <w:rPr>
                <w:b/>
                <w:color w:val="0000FF"/>
                <w:sz w:val="24"/>
              </w:rPr>
              <w:t>5</w:t>
            </w:r>
            <w:r w:rsidRPr="00EB561B">
              <w:rPr>
                <w:b/>
                <w:color w:val="0000FF"/>
                <w:sz w:val="24"/>
              </w:rPr>
              <w:t>0%</w:t>
            </w:r>
            <w:r w:rsidRPr="00EB561B">
              <w:rPr>
                <w:sz w:val="24"/>
              </w:rPr>
              <w:t xml:space="preserve"> of Eligible Expenses </w:t>
            </w:r>
          </w:p>
          <w:p w14:paraId="42B345A9" w14:textId="77777777" w:rsidR="00A6064B" w:rsidRPr="007541C4" w:rsidRDefault="00A6064B" w:rsidP="00151A01">
            <w:pPr>
              <w:pStyle w:val="TableTextCharCharChar1"/>
            </w:pPr>
          </w:p>
          <w:p w14:paraId="427F062A" w14:textId="77777777" w:rsidR="00A6064B" w:rsidRPr="00770A95" w:rsidRDefault="00A6064B">
            <w:pPr>
              <w:pStyle w:val="TableTextCharCharChar1"/>
            </w:pPr>
          </w:p>
          <w:p w14:paraId="427F062B" w14:textId="77777777" w:rsidR="00A6064B" w:rsidRPr="000718BA" w:rsidRDefault="00A6064B">
            <w:pPr>
              <w:pStyle w:val="TableTextCharCharChar1"/>
              <w:rPr>
                <w:b/>
              </w:rPr>
            </w:pPr>
          </w:p>
        </w:tc>
      </w:tr>
      <w:tr w:rsidR="00A6064B" w:rsidRPr="008078CB" w14:paraId="427F0647" w14:textId="77777777" w:rsidTr="000E16E2">
        <w:tc>
          <w:tcPr>
            <w:tcW w:w="2564"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6064B" w:rsidRPr="008078CB" w:rsidRDefault="00A6064B">
            <w:pPr>
              <w:pStyle w:val="TableTextCharCharChar1"/>
              <w:numPr>
                <w:ilvl w:val="12"/>
                <w:numId w:val="0"/>
              </w:numPr>
              <w:rPr>
                <w:b/>
              </w:rPr>
            </w:pPr>
            <w:bookmarkStart w:id="149" w:name="Wigs"/>
            <w:r w:rsidRPr="008078CB">
              <w:rPr>
                <w:b/>
              </w:rPr>
              <w:lastRenderedPageBreak/>
              <w:t>Wigs</w:t>
            </w:r>
            <w:bookmarkEnd w:id="149"/>
          </w:p>
          <w:p w14:paraId="427F062E" w14:textId="77777777" w:rsidR="00A6064B" w:rsidRPr="008078CB" w:rsidRDefault="00A6064B">
            <w:pPr>
              <w:pStyle w:val="TableTextCharCharChar1"/>
              <w:numPr>
                <w:ilvl w:val="12"/>
                <w:numId w:val="0"/>
              </w:numPr>
              <w:rPr>
                <w:b/>
              </w:rPr>
            </w:pPr>
          </w:p>
          <w:p w14:paraId="349B789F" w14:textId="77777777" w:rsidR="00A6064B" w:rsidRDefault="00A6064B">
            <w:pPr>
              <w:pStyle w:val="TableTextCharCharChar1"/>
              <w:numPr>
                <w:ilvl w:val="12"/>
                <w:numId w:val="0"/>
              </w:numPr>
            </w:pPr>
            <w:r w:rsidRPr="008078CB">
              <w:t xml:space="preserve">The Plan pays Benefits for wigs and other scalp hair prosthesis </w:t>
            </w:r>
            <w:r w:rsidRPr="008078CB">
              <w:lastRenderedPageBreak/>
              <w:t>regardless of the reason of hair loss.</w:t>
            </w:r>
          </w:p>
          <w:p w14:paraId="341341D0" w14:textId="77777777" w:rsidR="00A6064B" w:rsidRDefault="00A6064B">
            <w:pPr>
              <w:pStyle w:val="TableTextCharCharChar1"/>
              <w:numPr>
                <w:ilvl w:val="12"/>
                <w:numId w:val="0"/>
              </w:numPr>
            </w:pPr>
          </w:p>
          <w:p w14:paraId="4B6F3D82" w14:textId="081BE789" w:rsidR="00A6064B" w:rsidRDefault="00A6064B">
            <w:pPr>
              <w:pStyle w:val="TableTextCharCharChar1"/>
              <w:numPr>
                <w:ilvl w:val="12"/>
                <w:numId w:val="0"/>
              </w:numPr>
            </w:pPr>
            <w:r w:rsidRPr="00080E4B">
              <w:t xml:space="preserve">Any combination of Network and Non-Network Benefits is limited to </w:t>
            </w:r>
            <w:r w:rsidRPr="003D3B68">
              <w:rPr>
                <w:b/>
                <w:color w:val="0000FF"/>
                <w:szCs w:val="24"/>
              </w:rPr>
              <w:t>$300</w:t>
            </w:r>
            <w:r w:rsidRPr="00080E4B">
              <w:t xml:space="preserve"> per </w:t>
            </w:r>
            <w:r>
              <w:t>Calendar</w:t>
            </w:r>
            <w:r w:rsidRPr="00080E4B">
              <w:t xml:space="preserve"> year.</w:t>
            </w:r>
          </w:p>
          <w:p w14:paraId="0F176C07" w14:textId="77777777" w:rsidR="00A6064B" w:rsidRDefault="00A6064B">
            <w:pPr>
              <w:pStyle w:val="TableTextCharCharChar1"/>
              <w:numPr>
                <w:ilvl w:val="12"/>
                <w:numId w:val="0"/>
              </w:numPr>
            </w:pPr>
          </w:p>
          <w:p w14:paraId="427F0630" w14:textId="65487929" w:rsidR="00A6064B" w:rsidRPr="008078CB" w:rsidRDefault="00A6064B">
            <w:pPr>
              <w:pStyle w:val="TableTextCharCharChar1"/>
              <w:numPr>
                <w:ilvl w:val="12"/>
                <w:numId w:val="0"/>
              </w:numPr>
            </w:pPr>
            <w:r w:rsidRPr="00B605CD">
              <w:t>Covered post chemo/radiation therapy and for alopecia.</w:t>
            </w:r>
          </w:p>
        </w:tc>
        <w:tc>
          <w:tcPr>
            <w:tcW w:w="3503" w:type="dxa"/>
            <w:tcBorders>
              <w:top w:val="single" w:sz="6" w:space="0" w:color="auto"/>
              <w:left w:val="single" w:sz="6" w:space="0" w:color="auto"/>
              <w:bottom w:val="single" w:sz="6" w:space="0" w:color="auto"/>
              <w:right w:val="single" w:sz="6" w:space="0" w:color="auto"/>
            </w:tcBorders>
            <w:shd w:val="pct5" w:color="auto" w:fill="FFFFFF"/>
          </w:tcPr>
          <w:p w14:paraId="427F063A" w14:textId="01E88BA9" w:rsidR="00A6064B" w:rsidRPr="008078CB" w:rsidRDefault="00EF55CD" w:rsidP="00EC2FD0">
            <w:pPr>
              <w:pStyle w:val="TableTextCharCharChar1"/>
              <w:numPr>
                <w:ilvl w:val="12"/>
                <w:numId w:val="0"/>
              </w:numPr>
              <w:rPr>
                <w:b/>
                <w:bCs/>
                <w:color w:val="800080"/>
                <w:szCs w:val="24"/>
              </w:rPr>
            </w:pPr>
            <w:r>
              <w:rPr>
                <w:b/>
                <w:color w:val="0000FF"/>
                <w:szCs w:val="24"/>
              </w:rPr>
              <w:lastRenderedPageBreak/>
              <w:t>80</w:t>
            </w:r>
            <w:r w:rsidR="00A6064B">
              <w:rPr>
                <w:b/>
                <w:color w:val="0000FF"/>
                <w:szCs w:val="24"/>
              </w:rPr>
              <w:t>%</w:t>
            </w:r>
            <w:r w:rsidR="00A6064B" w:rsidRPr="008078CB">
              <w:rPr>
                <w:b/>
                <w:color w:val="0000FF"/>
                <w:szCs w:val="24"/>
              </w:rPr>
              <w:t xml:space="preserve"> </w:t>
            </w:r>
            <w:r w:rsidR="00A6064B" w:rsidRPr="008078CB">
              <w:rPr>
                <w:bCs/>
                <w:szCs w:val="24"/>
              </w:rPr>
              <w:t>of eligible expenses</w:t>
            </w:r>
            <w:r w:rsidR="00A6064B" w:rsidRPr="008078CB">
              <w:rPr>
                <w:bCs/>
                <w:color w:val="0000FF"/>
                <w:szCs w:val="24"/>
              </w:rPr>
              <w:t xml:space="preserve"> </w:t>
            </w:r>
            <w:r w:rsidR="00A6064B" w:rsidRPr="008078CB">
              <w:rPr>
                <w:bCs/>
                <w:szCs w:val="24"/>
              </w:rPr>
              <w:t xml:space="preserve">after satisfying </w:t>
            </w:r>
            <w:r w:rsidR="00A6064B" w:rsidRPr="008078CB">
              <w:rPr>
                <w:color w:val="000000"/>
                <w:szCs w:val="24"/>
              </w:rPr>
              <w:t>the</w:t>
            </w:r>
            <w:r w:rsidR="00A6064B" w:rsidRPr="008078CB">
              <w:rPr>
                <w:b/>
                <w:color w:val="0000FF"/>
                <w:szCs w:val="24"/>
              </w:rPr>
              <w:t xml:space="preserve"> </w:t>
            </w:r>
            <w:r w:rsidR="00A6064B" w:rsidRPr="008078CB">
              <w:rPr>
                <w:szCs w:val="24"/>
              </w:rPr>
              <w:t>deductible</w:t>
            </w:r>
            <w:r w:rsidR="00A6064B" w:rsidRPr="008078CB">
              <w:rPr>
                <w:bCs/>
                <w:color w:val="000000"/>
                <w:szCs w:val="24"/>
              </w:rPr>
              <w:t>.</w:t>
            </w:r>
            <w:r w:rsidR="00A6064B" w:rsidRPr="008078CB">
              <w:rPr>
                <w:b/>
                <w:bCs/>
                <w:color w:val="800080"/>
                <w:szCs w:val="24"/>
              </w:rPr>
              <w:t xml:space="preserve"> </w:t>
            </w:r>
          </w:p>
          <w:p w14:paraId="427F063E" w14:textId="0B274223" w:rsidR="00A6064B" w:rsidRPr="008078CB" w:rsidRDefault="00A6064B" w:rsidP="00EC2FD0">
            <w:pPr>
              <w:pStyle w:val="TableText"/>
              <w:rPr>
                <w:color w:val="000000"/>
              </w:rPr>
            </w:pPr>
          </w:p>
        </w:tc>
        <w:tc>
          <w:tcPr>
            <w:tcW w:w="2843" w:type="dxa"/>
            <w:tcBorders>
              <w:top w:val="single" w:sz="6" w:space="0" w:color="auto"/>
              <w:left w:val="single" w:sz="6" w:space="0" w:color="auto"/>
              <w:bottom w:val="single" w:sz="6" w:space="0" w:color="auto"/>
              <w:right w:val="single" w:sz="6" w:space="0" w:color="auto"/>
            </w:tcBorders>
            <w:shd w:val="pct5" w:color="auto" w:fill="FFFFFF"/>
          </w:tcPr>
          <w:p w14:paraId="427F0642" w14:textId="7C20E871" w:rsidR="00A6064B" w:rsidRPr="008078CB" w:rsidRDefault="00A6064B" w:rsidP="00EC2FD0">
            <w:pPr>
              <w:pStyle w:val="TableTextCharCharChar1"/>
              <w:numPr>
                <w:ilvl w:val="12"/>
                <w:numId w:val="0"/>
              </w:numPr>
              <w:rPr>
                <w:b/>
                <w:bCs/>
                <w:color w:val="800080"/>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43" w14:textId="77777777" w:rsidR="00A6064B" w:rsidRPr="008078CB" w:rsidRDefault="00A6064B" w:rsidP="00EC2FD0">
            <w:pPr>
              <w:pStyle w:val="TableTextCharCharChar1"/>
              <w:numPr>
                <w:ilvl w:val="12"/>
                <w:numId w:val="0"/>
              </w:numPr>
              <w:rPr>
                <w:bCs/>
                <w:szCs w:val="24"/>
              </w:rPr>
            </w:pPr>
          </w:p>
          <w:p w14:paraId="427F0646" w14:textId="3DDC7DD0" w:rsidR="00A6064B" w:rsidRPr="008078CB" w:rsidRDefault="00A6064B" w:rsidP="00EC2FD0">
            <w:pPr>
              <w:pStyle w:val="TableText"/>
              <w:rPr>
                <w:color w:val="000000"/>
              </w:rPr>
            </w:pPr>
          </w:p>
        </w:tc>
      </w:tr>
    </w:tbl>
    <w:p w14:paraId="427F0648" w14:textId="77777777" w:rsidR="00154B9C" w:rsidRPr="008078CB" w:rsidRDefault="00154B9C">
      <w:pPr>
        <w:rPr>
          <w:sz w:val="24"/>
        </w:rPr>
      </w:pP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651"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226A2B80" w:rsidR="00154B9C" w:rsidRPr="008078CB" w:rsidRDefault="009132B9">
            <w:pPr>
              <w:pStyle w:val="TableTextCharCharChar1"/>
              <w:jc w:val="center"/>
              <w:rPr>
                <w:b/>
                <w:bCs/>
                <w:color w:val="FF0000"/>
              </w:rPr>
            </w:pPr>
            <w:r>
              <w:rPr>
                <w:b/>
                <w:bCs/>
                <w:color w:val="FF0000"/>
              </w:rPr>
              <w:t>2007 ASO CHOICE PLUS PS1 HSA 1</w:t>
            </w:r>
            <w:r w:rsidR="006C49CC">
              <w:rPr>
                <w:b/>
                <w:bCs/>
                <w:color w:val="FF0000"/>
              </w:rPr>
              <w:t>500 DED PLAN</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ECF8300" w:rsidR="00154B9C" w:rsidRPr="008078CB" w:rsidRDefault="009132B9">
            <w:pPr>
              <w:pStyle w:val="TableTextCharCharChar1"/>
              <w:jc w:val="center"/>
              <w:rPr>
                <w:b/>
                <w:bCs/>
                <w:color w:val="FF0000"/>
              </w:rPr>
            </w:pPr>
            <w:r>
              <w:rPr>
                <w:b/>
                <w:bCs/>
                <w:color w:val="FF0000"/>
              </w:rPr>
              <w:t>2007 ASO CHOICE PLUS PS1 HSA 1</w:t>
            </w:r>
            <w:r w:rsidR="006C49CC">
              <w:rPr>
                <w:b/>
                <w:bCs/>
                <w:color w:val="FF0000"/>
              </w:rPr>
              <w:t>500 DED PLAN</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0" w:name="Alternative_Treatments"/>
            <w:r w:rsidRPr="008078CB">
              <w:rPr>
                <w:b/>
                <w:color w:val="FF0000"/>
              </w:rPr>
              <w:t>Alternative Treatments</w:t>
            </w:r>
            <w:bookmarkEnd w:id="150"/>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427F065E" w14:textId="67562A55" w:rsidR="003E37EA" w:rsidRPr="008078CB" w:rsidRDefault="003E37EA" w:rsidP="00740C9E">
            <w:pPr>
              <w:pStyle w:val="TableTextCharCharChar1"/>
              <w:ind w:left="288" w:hanging="288"/>
              <w:rPr>
                <w:color w:val="FF0000"/>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w:t>
            </w:r>
            <w:proofErr w:type="spellStart"/>
            <w:r w:rsidRPr="008078CB">
              <w:rPr>
                <w:color w:val="FF0000"/>
              </w:rPr>
              <w:t>Complimentary</w:t>
            </w:r>
            <w:proofErr w:type="spellEnd"/>
            <w:r w:rsidRPr="008078CB">
              <w:rPr>
                <w:color w:val="FF0000"/>
              </w:rPr>
              <w:t xml:space="preserve"> and Alternative Medicine (NCCAM) of the National Institutes of Health. This exclusion does not apply to </w:t>
            </w:r>
            <w:r w:rsidR="00CF3A80" w:rsidRPr="008078CB">
              <w:rPr>
                <w:color w:val="FF0000"/>
              </w:rPr>
              <w:t>Manipulative</w:t>
            </w:r>
            <w:r w:rsidRPr="008078CB">
              <w:rPr>
                <w:color w:val="FF0000"/>
              </w:rPr>
              <w:t xml:space="preserve"> Treatment</w:t>
            </w:r>
            <w:r w:rsidR="00CF3A80" w:rsidRPr="008078CB">
              <w:rPr>
                <w:color w:val="FF0000"/>
              </w:rPr>
              <w:t xml:space="preserve"> and</w:t>
            </w:r>
            <w:r w:rsidRPr="008078CB">
              <w:rPr>
                <w:color w:val="FF0000"/>
              </w:rPr>
              <w:t xml:space="preserve"> </w:t>
            </w:r>
            <w:proofErr w:type="spellStart"/>
            <w:r w:rsidRPr="008078CB">
              <w:rPr>
                <w:color w:val="FF0000"/>
              </w:rPr>
              <w:t>and</w:t>
            </w:r>
            <w:proofErr w:type="spellEnd"/>
            <w:r w:rsidRPr="008078CB">
              <w:rPr>
                <w:color w:val="FF0000"/>
              </w:rPr>
              <w:t xml:space="preserve">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p>
        </w:tc>
      </w:tr>
      <w:tr w:rsidR="00154B9C" w:rsidRPr="008078CB" w14:paraId="427F066F"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1" w:name="Bereavement_Counseling"/>
            <w:r w:rsidRPr="008078CB">
              <w:rPr>
                <w:b/>
                <w:color w:val="FF0000"/>
              </w:rPr>
              <w:t>Bereavement</w:t>
            </w:r>
            <w:r w:rsidR="003E2CED" w:rsidRPr="008078CB">
              <w:rPr>
                <w:b/>
                <w:color w:val="FF0000"/>
              </w:rPr>
              <w:t xml:space="preserve"> </w:t>
            </w:r>
            <w:r w:rsidRPr="008078CB">
              <w:rPr>
                <w:b/>
                <w:color w:val="FF0000"/>
              </w:rPr>
              <w:t>Counseling</w:t>
            </w:r>
            <w:bookmarkEnd w:id="151"/>
          </w:p>
          <w:p w14:paraId="427F0661" w14:textId="77777777" w:rsidR="00B912F4" w:rsidRPr="008078CB" w:rsidRDefault="00B912F4" w:rsidP="003778EE">
            <w:pPr>
              <w:pStyle w:val="TableTextCharCharChar1"/>
              <w:rPr>
                <w:b/>
                <w:color w:val="FF0000"/>
              </w:rPr>
            </w:pPr>
          </w:p>
          <w:p w14:paraId="427F0662" w14:textId="5B00FBB9"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514287F8" w:rsidR="00B912F4" w:rsidRPr="008078CB" w:rsidRDefault="00EF55CD" w:rsidP="00B912F4">
            <w:pPr>
              <w:pStyle w:val="TableTextCharCharChar1"/>
              <w:numPr>
                <w:ilvl w:val="12"/>
                <w:numId w:val="0"/>
              </w:numPr>
              <w:rPr>
                <w:b/>
                <w:color w:val="FF0000"/>
              </w:rPr>
            </w:pPr>
            <w:r>
              <w:rPr>
                <w:b/>
                <w:color w:val="0000FF"/>
                <w:szCs w:val="24"/>
              </w:rPr>
              <w:t>80</w:t>
            </w:r>
            <w:r w:rsidR="00540808">
              <w:rPr>
                <w:b/>
                <w:color w:val="0000FF"/>
                <w:szCs w:val="24"/>
              </w:rPr>
              <w:t>%</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71AF0CA6" w:rsidR="00B912F4" w:rsidRPr="008078CB" w:rsidRDefault="00015555" w:rsidP="00DD24A2">
            <w:pPr>
              <w:pStyle w:val="TableTextCharCharChar1"/>
              <w:numPr>
                <w:ilvl w:val="12"/>
                <w:numId w:val="0"/>
              </w:numPr>
              <w:rPr>
                <w:b/>
                <w:color w:val="FF0000"/>
              </w:rPr>
            </w:pPr>
            <w:r>
              <w:rPr>
                <w:b/>
                <w:color w:val="0000FF"/>
                <w:szCs w:val="24"/>
              </w:rPr>
              <w:t>6</w:t>
            </w:r>
            <w:r w:rsidR="00540808">
              <w:rPr>
                <w:b/>
                <w:color w:val="0000FF"/>
                <w:szCs w:val="24"/>
              </w:rPr>
              <w:t>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2" w:name="Breast_Reconstruction"/>
            <w:r w:rsidRPr="008078CB">
              <w:rPr>
                <w:b/>
                <w:color w:val="FF0000"/>
              </w:rPr>
              <w:t>Breast Reconstruction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3386D3C6"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4D2CD74B" w:rsidR="00154B9C" w:rsidRPr="008078CB" w:rsidRDefault="00154B9C" w:rsidP="00DD24A2">
            <w:pPr>
              <w:pStyle w:val="TableTextCharCharChar1"/>
              <w:numPr>
                <w:ilvl w:val="12"/>
                <w:numId w:val="0"/>
              </w:numPr>
              <w:ind w:left="-18" w:right="338"/>
              <w:rPr>
                <w:b/>
                <w:color w:val="FF0000"/>
                <w:szCs w:val="24"/>
              </w:rPr>
            </w:pPr>
          </w:p>
        </w:tc>
      </w:tr>
      <w:tr w:rsidR="00A53B8A" w:rsidRPr="008078CB" w14:paraId="427F069F"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65DF9C00" w14:textId="77777777" w:rsidR="00A53B8A" w:rsidRDefault="00A53B8A">
            <w:pPr>
              <w:pStyle w:val="TableTextCharCharChar1"/>
              <w:numPr>
                <w:ilvl w:val="12"/>
                <w:numId w:val="0"/>
              </w:numPr>
              <w:rPr>
                <w:b/>
                <w:color w:val="FF0000"/>
              </w:rPr>
            </w:pPr>
            <w:bookmarkStart w:id="153" w:name="Breast_Reduction"/>
            <w:r w:rsidRPr="008078CB">
              <w:rPr>
                <w:b/>
                <w:color w:val="FF0000"/>
              </w:rPr>
              <w:lastRenderedPageBreak/>
              <w:t>Breast Reduction</w:t>
            </w:r>
            <w:bookmarkEnd w:id="153"/>
          </w:p>
          <w:p w14:paraId="35A8C12A" w14:textId="77777777" w:rsidR="00EA6903" w:rsidRDefault="00EA6903">
            <w:pPr>
              <w:pStyle w:val="TableTextCharCharChar1"/>
              <w:numPr>
                <w:ilvl w:val="12"/>
                <w:numId w:val="0"/>
              </w:numPr>
              <w:rPr>
                <w:b/>
                <w:color w:val="FF0000"/>
              </w:rPr>
            </w:pPr>
          </w:p>
          <w:p w14:paraId="60C53F78" w14:textId="77777777" w:rsidR="00811727" w:rsidRPr="003D3B68" w:rsidRDefault="00811727" w:rsidP="00811727">
            <w:pPr>
              <w:pStyle w:val="TableTextCharCharChar1"/>
              <w:numPr>
                <w:ilvl w:val="12"/>
                <w:numId w:val="0"/>
              </w:numPr>
              <w:rPr>
                <w:color w:val="FF0000"/>
              </w:rPr>
            </w:pPr>
            <w:r w:rsidRPr="003D3B68">
              <w:rPr>
                <w:color w:val="FF0000"/>
              </w:rPr>
              <w:t>Breast Reduction Surgery is a covered health service with documentation of the following functional impairments:</w:t>
            </w:r>
          </w:p>
          <w:p w14:paraId="0A20D848" w14:textId="77777777" w:rsidR="00811727" w:rsidRPr="003D3B68" w:rsidRDefault="00811727" w:rsidP="00811727">
            <w:pPr>
              <w:pStyle w:val="TableTextCharCharChar1"/>
              <w:numPr>
                <w:ilvl w:val="12"/>
                <w:numId w:val="0"/>
              </w:numPr>
              <w:rPr>
                <w:color w:val="FF0000"/>
              </w:rPr>
            </w:pPr>
            <w:r w:rsidRPr="003D3B68">
              <w:rPr>
                <w:color w:val="FF0000"/>
              </w:rPr>
              <w:t>1 - Shoulder grooving or excoriation resulting from the brassiere shoulder straps, due to the weight of the breasts, AND</w:t>
            </w:r>
          </w:p>
          <w:p w14:paraId="2915F509" w14:textId="77777777" w:rsidR="00811727" w:rsidRPr="003D3B68" w:rsidRDefault="00811727" w:rsidP="00811727">
            <w:pPr>
              <w:pStyle w:val="TableTextCharCharChar1"/>
              <w:numPr>
                <w:ilvl w:val="12"/>
                <w:numId w:val="0"/>
              </w:numPr>
              <w:rPr>
                <w:color w:val="FF0000"/>
              </w:rPr>
            </w:pPr>
            <w:r w:rsidRPr="003D3B68">
              <w:rPr>
                <w:color w:val="FF0000"/>
              </w:rPr>
              <w:t>2 - Documentation from medical records of medical services related to complaints of the shoulder, neck or back pain attributable to macromastia, AND</w:t>
            </w:r>
          </w:p>
          <w:p w14:paraId="4A661A8F" w14:textId="77777777" w:rsidR="00811727" w:rsidRPr="003D3B68" w:rsidRDefault="00811727" w:rsidP="00811727">
            <w:pPr>
              <w:pStyle w:val="TableTextCharCharChar1"/>
              <w:numPr>
                <w:ilvl w:val="12"/>
                <w:numId w:val="0"/>
              </w:numPr>
              <w:rPr>
                <w:color w:val="FF0000"/>
              </w:rPr>
            </w:pPr>
            <w:r w:rsidRPr="003D3B68">
              <w:rPr>
                <w:color w:val="FF0000"/>
              </w:rPr>
              <w:t>3 - Determined not to be cosmetic by Care Coordination.</w:t>
            </w:r>
          </w:p>
          <w:p w14:paraId="4A15B3F2" w14:textId="77777777" w:rsidR="00811727" w:rsidRPr="003D3B68" w:rsidRDefault="00811727" w:rsidP="00811727">
            <w:pPr>
              <w:pStyle w:val="TableTextCharCharChar1"/>
              <w:numPr>
                <w:ilvl w:val="12"/>
                <w:numId w:val="0"/>
              </w:numPr>
              <w:rPr>
                <w:color w:val="FF0000"/>
              </w:rPr>
            </w:pPr>
            <w:r w:rsidRPr="003D3B68">
              <w:rPr>
                <w:color w:val="FF0000"/>
              </w:rPr>
              <w:t>Note: Breast Reduction Surgery is NOT a covered health service when performed to improve appearance or for the purpose of improving athletic</w:t>
            </w:r>
          </w:p>
          <w:p w14:paraId="427F0688" w14:textId="3DA51624" w:rsidR="00811727" w:rsidRPr="008078CB" w:rsidRDefault="00811727" w:rsidP="00811727">
            <w:pPr>
              <w:pStyle w:val="TableTextCharCharChar1"/>
              <w:numPr>
                <w:ilvl w:val="12"/>
                <w:numId w:val="0"/>
              </w:numPr>
              <w:rPr>
                <w:b/>
                <w:color w:val="FF0000"/>
              </w:rPr>
            </w:pPr>
            <w:r w:rsidRPr="003D3B68">
              <w:rPr>
                <w:color w:val="FF0000"/>
              </w:rPr>
              <w:t>performance. Breast Reduction Surgery is covered when a reconstruction has been performed on the other breast (as part of the federal mandate).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1D11CBA4" w:rsidR="00A53B8A" w:rsidRPr="008078CB" w:rsidRDefault="00A53B8A" w:rsidP="00DD24A2">
            <w:pPr>
              <w:pStyle w:val="TableTextCharCharChar1"/>
              <w:numPr>
                <w:ilvl w:val="12"/>
                <w:numId w:val="0"/>
              </w:numPr>
              <w:rPr>
                <w:b/>
                <w:color w:val="FF0000"/>
              </w:rPr>
            </w:pPr>
            <w:r w:rsidRPr="008078CB">
              <w:rPr>
                <w:b/>
                <w:color w:val="FF0000"/>
              </w:rPr>
              <w:t xml:space="preserve">Same as </w:t>
            </w:r>
          </w:p>
          <w:p w14:paraId="427F068A" w14:textId="107F8EE7" w:rsidR="00775D31" w:rsidRPr="008078CB" w:rsidRDefault="00775D31" w:rsidP="00DD24A2">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8B" w14:textId="162EBE42" w:rsidR="00775D31" w:rsidRPr="008078CB" w:rsidRDefault="00775D31" w:rsidP="00DD24A2">
            <w:pPr>
              <w:pStyle w:val="TableTextChar"/>
              <w:ind w:left="288"/>
              <w:rPr>
                <w:b/>
                <w:i/>
                <w:iCs/>
                <w:color w:val="0000FF"/>
                <w:u w:val="single"/>
              </w:rPr>
            </w:pPr>
            <w:r w:rsidRPr="008078CB">
              <w:rPr>
                <w:rStyle w:val="Style17"/>
              </w:rPr>
              <w:t>Services – Sickness and Injury</w:t>
            </w:r>
          </w:p>
          <w:p w14:paraId="427F068C" w14:textId="2BAE41A2"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D" w14:textId="1F2C9A12"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E" w14:textId="17C7C03C" w:rsidR="00775D31"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F" w14:textId="43A1260B" w:rsidR="001B6486"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0" w14:textId="183D3C61" w:rsidR="00A53B8A" w:rsidRPr="008078CB" w:rsidRDefault="00A53B8A" w:rsidP="003F1898">
            <w:pPr>
              <w:pStyle w:val="TableTextCharCharChar1"/>
              <w:numPr>
                <w:ilvl w:val="12"/>
                <w:numId w:val="0"/>
              </w:numPr>
              <w:rPr>
                <w:b/>
                <w:color w:val="FF0000"/>
              </w:rPr>
            </w:pPr>
          </w:p>
          <w:p w14:paraId="427F0693" w14:textId="4254E5CC" w:rsidR="000B4E22" w:rsidRPr="008078CB"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03014760" w:rsidR="00A53B8A" w:rsidRPr="008078CB" w:rsidRDefault="00A53B8A" w:rsidP="003F1898">
            <w:pPr>
              <w:pStyle w:val="TableTextCharCharChar1"/>
              <w:numPr>
                <w:ilvl w:val="12"/>
                <w:numId w:val="0"/>
              </w:numPr>
              <w:rPr>
                <w:b/>
                <w:color w:val="FF0000"/>
              </w:rPr>
            </w:pPr>
            <w:r w:rsidRPr="008078CB">
              <w:rPr>
                <w:b/>
                <w:color w:val="FF0000"/>
              </w:rPr>
              <w:t xml:space="preserve">Same as </w:t>
            </w:r>
          </w:p>
          <w:p w14:paraId="427F0695" w14:textId="2DCEBB14"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96" w14:textId="62BF6FA4"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97" w14:textId="5FB8D680"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98" w14:textId="5C91AEE0"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99" w14:textId="7AAE6862"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9A" w14:textId="7EB8E8D3"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B" w14:textId="16C8D8C5" w:rsidR="00A53B8A" w:rsidRPr="008078CB" w:rsidRDefault="00A53B8A" w:rsidP="00DD24A2">
            <w:pPr>
              <w:pStyle w:val="TableTextCharCharChar1"/>
              <w:numPr>
                <w:ilvl w:val="12"/>
                <w:numId w:val="0"/>
              </w:numPr>
              <w:rPr>
                <w:b/>
                <w:color w:val="FF0000"/>
              </w:rPr>
            </w:pPr>
          </w:p>
          <w:p w14:paraId="0F14ADC8" w14:textId="77777777" w:rsidR="008E6945" w:rsidRPr="003D3B68" w:rsidRDefault="008E6945" w:rsidP="008E6945">
            <w:pPr>
              <w:pStyle w:val="TableTextCharCharChar1"/>
              <w:numPr>
                <w:ilvl w:val="12"/>
                <w:numId w:val="0"/>
              </w:numPr>
              <w:rPr>
                <w:b/>
                <w:color w:val="FF0000"/>
              </w:rPr>
            </w:pPr>
            <w:r w:rsidRPr="003D3B68">
              <w:rPr>
                <w:b/>
                <w:color w:val="FF0000"/>
              </w:rPr>
              <w:t>Prior Authorization Required</w:t>
            </w:r>
          </w:p>
          <w:p w14:paraId="427F069E" w14:textId="4C4C280B" w:rsidR="000B4E22" w:rsidRPr="008078CB" w:rsidRDefault="008E6945" w:rsidP="008E6945">
            <w:pPr>
              <w:pStyle w:val="TableTextCharCharChar1"/>
              <w:numPr>
                <w:ilvl w:val="12"/>
                <w:numId w:val="0"/>
              </w:numPr>
              <w:rPr>
                <w:b/>
                <w:color w:val="FF0000"/>
              </w:rPr>
            </w:pPr>
            <w:r w:rsidRPr="003D3B68">
              <w:rPr>
                <w:color w:val="FF0000"/>
              </w:rPr>
              <w:t xml:space="preserve">If you don't obtain prior authorization, Benefits will be reduced to </w:t>
            </w:r>
            <w:r w:rsidR="00721E2B" w:rsidRPr="00DA6227">
              <w:rPr>
                <w:b/>
                <w:color w:val="0000FF"/>
              </w:rPr>
              <w:t>5</w:t>
            </w:r>
            <w:r w:rsidRPr="00DA6227">
              <w:rPr>
                <w:b/>
                <w:color w:val="0000FF"/>
              </w:rPr>
              <w:t>0%</w:t>
            </w:r>
            <w:r w:rsidRPr="003D3B68">
              <w:rPr>
                <w:color w:val="FF0000"/>
              </w:rPr>
              <w:t xml:space="preserve"> of Eligible Expenses</w:t>
            </w:r>
          </w:p>
        </w:tc>
      </w:tr>
      <w:tr w:rsidR="00F75076" w:rsidRPr="008078CB" w14:paraId="427F06BA"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4" w:name="Devices_Appliances_and_Prosthetics"/>
            <w:r w:rsidRPr="008078CB">
              <w:rPr>
                <w:b/>
                <w:color w:val="FF0000"/>
              </w:rPr>
              <w:t>Devices, Appliances and Prosthetics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75407C4D" w:rsidR="00C3079F" w:rsidRPr="008078CB" w:rsidRDefault="00C3079F" w:rsidP="00C3079F">
            <w:pPr>
              <w:pStyle w:val="TableText"/>
              <w:rPr>
                <w:color w:val="FF0000"/>
              </w:rPr>
            </w:pPr>
            <w:r w:rsidRPr="008078CB">
              <w:rPr>
                <w:color w:val="FF0000"/>
              </w:rPr>
              <w:sym w:font="Symbol" w:char="00B7"/>
            </w:r>
            <w:r w:rsidRPr="008078CB">
              <w:rPr>
                <w:color w:val="FF0000"/>
              </w:rPr>
              <w:t xml:space="preserve">  </w:t>
            </w:r>
            <w:r w:rsidR="00EE3790" w:rsidRPr="003D09B9">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w:t>
            </w:r>
            <w:r w:rsidRPr="008078CB">
              <w:rPr>
                <w:rFonts w:ascii="Times New Roman" w:hAnsi="Times New Roman"/>
                <w:color w:val="FF0000"/>
              </w:rPr>
              <w:lastRenderedPageBreak/>
              <w:t>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w:t>
            </w:r>
            <w:proofErr w:type="spellStart"/>
            <w:r w:rsidRPr="008078CB">
              <w:rPr>
                <w:color w:val="FF0000"/>
              </w:rPr>
              <w:t>tracheo</w:t>
            </w:r>
            <w:proofErr w:type="spellEnd"/>
            <w:r w:rsidRPr="008078CB">
              <w:rPr>
                <w:color w:val="FF0000"/>
              </w:rPr>
              <w:t>-esophageal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783F5136" w:rsidR="00F75076"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19AC0DAB" w14:textId="77777777" w:rsidR="007E601D" w:rsidRPr="006C4D92" w:rsidRDefault="007E601D" w:rsidP="007E601D">
            <w:pPr>
              <w:pStyle w:val="TableTextChar1"/>
              <w:rPr>
                <w:color w:val="FF0000"/>
              </w:rPr>
            </w:pPr>
            <w:r w:rsidRPr="007E601D">
              <w:rPr>
                <w:color w:val="FF0000"/>
              </w:rPr>
              <w:sym w:font="Symbol" w:char="F0B7"/>
            </w:r>
            <w:r w:rsidRPr="007E601D">
              <w:rPr>
                <w:color w:val="FF0000"/>
              </w:rPr>
              <w:t xml:space="preserve">   Powered and non-powered exoskeleton devices</w:t>
            </w:r>
          </w:p>
          <w:p w14:paraId="60BEFAE5" w14:textId="77777777" w:rsidR="007E601D" w:rsidRPr="008078CB" w:rsidRDefault="007E601D" w:rsidP="003F1898">
            <w:pPr>
              <w:pStyle w:val="TableTextChar1"/>
              <w:rPr>
                <w:color w:val="FF0000"/>
              </w:rPr>
            </w:pP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9" w14:textId="77777777" w:rsidR="00F75076" w:rsidRPr="008078CB" w:rsidRDefault="00F75076" w:rsidP="003D3B68">
            <w:pPr>
              <w:pStyle w:val="TableTextChar1CharChar"/>
              <w:rPr>
                <w:color w:val="FF0000"/>
              </w:rPr>
            </w:pPr>
            <w:bookmarkStart w:id="155" w:name="Wellness"/>
            <w:bookmarkEnd w:id="155"/>
          </w:p>
        </w:tc>
      </w:tr>
      <w:tr w:rsidR="00043308" w:rsidRPr="008078CB" w14:paraId="427F072E"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6" w:name="Diabetes_Services"/>
            <w:r w:rsidRPr="00E43DB7">
              <w:rPr>
                <w:rStyle w:val="CDBlack"/>
                <w:rFonts w:ascii="Times New Roman" w:hAnsi="Times New Roman"/>
                <w:b/>
                <w:color w:val="FF0000"/>
                <w:szCs w:val="24"/>
              </w:rPr>
              <w:lastRenderedPageBreak/>
              <w:t>Diabetes Services</w:t>
            </w:r>
            <w:bookmarkEnd w:id="156"/>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lastRenderedPageBreak/>
              <w:t>Diabetes Self-Management Items</w:t>
            </w:r>
          </w:p>
          <w:p w14:paraId="427F06F3" w14:textId="3D5A7078" w:rsidR="00554226" w:rsidRPr="008078CB" w:rsidRDefault="00A408EC" w:rsidP="00554226">
            <w:pPr>
              <w:pStyle w:val="TableTextChar"/>
              <w:rPr>
                <w:rStyle w:val="CDVar"/>
                <w:rFonts w:ascii="Times New Roman" w:hAnsi="Times New Roman"/>
                <w:b/>
                <w:dstrike/>
                <w:color w:val="FF00FF"/>
                <w:szCs w:val="24"/>
              </w:rPr>
            </w:pPr>
            <w:r w:rsidRPr="008078CB" w:rsidDel="00A408EC">
              <w:rPr>
                <w:b/>
                <w:color w:val="FF00FF"/>
                <w:szCs w:val="24"/>
              </w:rPr>
              <w:t xml:space="preserve"> </w:t>
            </w:r>
            <w:r w:rsidR="00554226" w:rsidRPr="008078CB">
              <w:rPr>
                <w:rStyle w:val="CDVar"/>
                <w:rFonts w:ascii="Times New Roman" w:hAnsi="Times New Roman"/>
                <w:color w:val="FF0000"/>
                <w:szCs w:val="24"/>
              </w:rPr>
              <w:t>Insulin pumps and supplies for the management and treatment of diabetes, based upon the medical needs of the Covered Person.</w:t>
            </w:r>
            <w:r w:rsidR="00554226" w:rsidRPr="008078CB">
              <w:rPr>
                <w:rStyle w:val="CDVar"/>
                <w:rFonts w:ascii="Times New Roman" w:hAnsi="Times New Roman"/>
                <w:color w:val="000000"/>
                <w:szCs w:val="24"/>
              </w:rPr>
              <w:t xml:space="preserve"> </w:t>
            </w:r>
          </w:p>
          <w:p w14:paraId="427F06F4" w14:textId="51998D00"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6FF" w14:textId="77777777" w:rsidR="00554226" w:rsidRPr="008078CB" w:rsidRDefault="00554226" w:rsidP="00554226">
            <w:pPr>
              <w:pStyle w:val="TableTextChar"/>
              <w:rPr>
                <w:rStyle w:val="CDVar"/>
                <w:rFonts w:ascii="Times New Roman" w:hAnsi="Times New Roman"/>
                <w:color w:val="FF00FF"/>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Default="00554226" w:rsidP="00554226">
            <w:pPr>
              <w:pStyle w:val="TableTextChar"/>
              <w:rPr>
                <w:rStyle w:val="CDSM"/>
                <w:rFonts w:ascii="Times New Roman" w:hAnsi="Times New Roman"/>
                <w:b/>
                <w:color w:val="FF00FF"/>
                <w:szCs w:val="24"/>
              </w:rPr>
            </w:pPr>
          </w:p>
          <w:p w14:paraId="6B8F2069" w14:textId="4CA8B5F2" w:rsidR="002551B5" w:rsidRPr="003D3B68" w:rsidRDefault="002551B5" w:rsidP="00554226">
            <w:pPr>
              <w:pStyle w:val="TableTextChar"/>
              <w:rPr>
                <w:rStyle w:val="CDSM"/>
                <w:rFonts w:ascii="Times New Roman" w:hAnsi="Times New Roman"/>
                <w:color w:val="FF0000"/>
                <w:szCs w:val="24"/>
              </w:rPr>
            </w:pPr>
            <w:r w:rsidRPr="003D3B68">
              <w:rPr>
                <w:rStyle w:val="CDSM"/>
                <w:rFonts w:ascii="Times New Roman" w:hAnsi="Times New Roman"/>
                <w:color w:val="FF0000"/>
                <w:szCs w:val="24"/>
              </w:rPr>
              <w:t>Diabetic DME includes external insulin pumps and all necessary supplies and glucose meters.</w:t>
            </w:r>
          </w:p>
          <w:p w14:paraId="427F0706" w14:textId="77777777" w:rsidR="00043308" w:rsidRPr="008078CB" w:rsidRDefault="00043308" w:rsidP="00EB045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lastRenderedPageBreak/>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F" w14:textId="77777777" w:rsidR="000D5265" w:rsidRPr="008078CB" w:rsidRDefault="000D5265" w:rsidP="000D5265">
            <w:pPr>
              <w:rPr>
                <w:rStyle w:val="CDVar"/>
                <w:rFonts w:ascii="Times New Roman" w:hAnsi="Times New Roman"/>
                <w:b/>
                <w:color w:val="FF00FF"/>
                <w:sz w:val="24"/>
                <w:szCs w:val="24"/>
                <w:u w:val="single"/>
              </w:rPr>
            </w:pPr>
          </w:p>
          <w:p w14:paraId="427F0713" w14:textId="5FB3777C" w:rsidR="000D5265" w:rsidRPr="008078CB" w:rsidRDefault="000718BA" w:rsidP="000D5265">
            <w:pPr>
              <w:rPr>
                <w:rStyle w:val="CDVar"/>
                <w:rFonts w:ascii="Times New Roman" w:hAnsi="Times New Roman"/>
                <w:b/>
                <w:color w:val="FF00FF"/>
                <w:sz w:val="24"/>
                <w:szCs w:val="24"/>
              </w:rPr>
            </w:pPr>
            <w:r w:rsidRPr="008078CB" w:rsidDel="000718BA">
              <w:rPr>
                <w:rStyle w:val="CDVar"/>
                <w:rFonts w:ascii="Times New Roman" w:hAnsi="Times New Roman"/>
                <w:b/>
                <w:color w:val="FF00FF"/>
                <w:sz w:val="24"/>
                <w:szCs w:val="24"/>
                <w:u w:val="single"/>
              </w:rPr>
              <w:t xml:space="preserve"> </w:t>
            </w:r>
            <w:r w:rsidR="000D5265"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D5265" w:rsidRPr="008078CB">
              <w:rPr>
                <w:rStyle w:val="CDVar"/>
                <w:rFonts w:ascii="Times New Roman" w:hAnsi="Times New Roman"/>
                <w:color w:val="000000"/>
                <w:sz w:val="24"/>
                <w:szCs w:val="24"/>
              </w:rPr>
              <w:t xml:space="preserve"> </w:t>
            </w:r>
            <w:r w:rsidR="000D5265" w:rsidRPr="008078CB">
              <w:rPr>
                <w:rStyle w:val="Style17"/>
                <w:szCs w:val="24"/>
              </w:rPr>
              <w:t xml:space="preserve">Prescription </w:t>
            </w:r>
            <w:r w:rsidR="000843AB" w:rsidRPr="008078CB">
              <w:rPr>
                <w:rStyle w:val="Style17"/>
                <w:szCs w:val="24"/>
              </w:rPr>
              <w:t>Drugs</w:t>
            </w:r>
            <w:r w:rsidR="000D5265" w:rsidRPr="008078CB">
              <w:rPr>
                <w:rStyle w:val="Style17"/>
                <w:szCs w:val="24"/>
              </w:rPr>
              <w:t>.</w:t>
            </w:r>
          </w:p>
          <w:p w14:paraId="427F0714" w14:textId="77777777" w:rsidR="000D5265" w:rsidRPr="008078CB" w:rsidRDefault="000D5265" w:rsidP="000D5265">
            <w:pPr>
              <w:rPr>
                <w:rStyle w:val="CDVar"/>
                <w:rFonts w:ascii="Times New Roman" w:hAnsi="Times New Roman"/>
                <w:b/>
                <w:color w:val="FF00FF"/>
                <w:sz w:val="24"/>
                <w:szCs w:val="24"/>
              </w:rPr>
            </w:pPr>
          </w:p>
          <w:p w14:paraId="427F0719" w14:textId="77777777" w:rsidR="00043308" w:rsidRPr="008078CB" w:rsidRDefault="00043308" w:rsidP="000718BA">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22" w14:textId="77777777" w:rsidR="00DD24A2" w:rsidRPr="008078CB" w:rsidRDefault="00DD24A2" w:rsidP="00DD24A2">
            <w:pPr>
              <w:rPr>
                <w:rStyle w:val="CDVar"/>
                <w:rFonts w:ascii="Times New Roman" w:hAnsi="Times New Roman"/>
                <w:b/>
                <w:color w:val="FF00FF"/>
                <w:sz w:val="24"/>
                <w:szCs w:val="24"/>
                <w:u w:val="single"/>
              </w:rPr>
            </w:pPr>
          </w:p>
          <w:p w14:paraId="427F0726" w14:textId="353D0BF8" w:rsidR="00DD24A2" w:rsidRPr="008078CB" w:rsidRDefault="000718BA" w:rsidP="00DD24A2">
            <w:pPr>
              <w:rPr>
                <w:rStyle w:val="CDVar"/>
                <w:rFonts w:ascii="Times New Roman" w:hAnsi="Times New Roman"/>
                <w:b/>
                <w:color w:val="FF00FF"/>
                <w:sz w:val="24"/>
                <w:szCs w:val="24"/>
              </w:rPr>
            </w:pPr>
            <w:r w:rsidRPr="008078CB" w:rsidDel="000718BA">
              <w:rPr>
                <w:rStyle w:val="CDVar"/>
                <w:rFonts w:ascii="Times New Roman" w:hAnsi="Times New Roman"/>
                <w:b/>
                <w:color w:val="FF00FF"/>
                <w:sz w:val="24"/>
                <w:szCs w:val="24"/>
                <w:u w:val="single"/>
              </w:rPr>
              <w:t xml:space="preserve"> </w:t>
            </w:r>
            <w:r w:rsidR="00DD24A2"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8078CB">
              <w:rPr>
                <w:rStyle w:val="CDVar"/>
                <w:rFonts w:ascii="Times New Roman" w:hAnsi="Times New Roman"/>
                <w:color w:val="000000"/>
                <w:sz w:val="24"/>
                <w:szCs w:val="24"/>
              </w:rPr>
              <w:t xml:space="preserve"> </w:t>
            </w:r>
            <w:r w:rsidR="00DD24A2"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C" w14:textId="77777777" w:rsidR="00043308" w:rsidRPr="008078CB" w:rsidRDefault="00043308" w:rsidP="004D553E">
            <w:pPr>
              <w:rPr>
                <w:rStyle w:val="CDVar"/>
                <w:rFonts w:ascii="Times New Roman" w:hAnsi="Times New Roman"/>
                <w:color w:val="000000"/>
                <w:sz w:val="24"/>
                <w:szCs w:val="24"/>
              </w:rPr>
            </w:pPr>
          </w:p>
          <w:p w14:paraId="47EED2B4" w14:textId="77777777" w:rsidR="00B025D4" w:rsidRDefault="00B025D4" w:rsidP="004D553E">
            <w:pPr>
              <w:rPr>
                <w:rStyle w:val="CDVar"/>
                <w:rFonts w:ascii="Times New Roman" w:hAnsi="Times New Roman"/>
                <w:color w:val="FF0000"/>
                <w:sz w:val="24"/>
                <w:szCs w:val="24"/>
              </w:rPr>
            </w:pPr>
          </w:p>
          <w:p w14:paraId="427F072D" w14:textId="7BADF7A6" w:rsidR="00043308" w:rsidRPr="00656091" w:rsidRDefault="00D0110E" w:rsidP="004D553E">
            <w:pPr>
              <w:rPr>
                <w:color w:val="0000FF"/>
                <w:sz w:val="24"/>
                <w:szCs w:val="24"/>
              </w:rPr>
            </w:pPr>
            <w:r w:rsidRPr="00656091">
              <w:rPr>
                <w:rStyle w:val="CDVar"/>
                <w:rFonts w:ascii="Times New Roman" w:hAnsi="Times New Roman"/>
                <w:color w:val="FF0000"/>
                <w:sz w:val="24"/>
                <w:szCs w:val="24"/>
              </w:rPr>
              <w:t xml:space="preserve">Prior Authorization is required for Out of Network </w:t>
            </w:r>
            <w:r w:rsidRPr="00656091">
              <w:rPr>
                <w:rStyle w:val="CDVar"/>
                <w:rFonts w:ascii="Times New Roman" w:hAnsi="Times New Roman"/>
                <w:color w:val="FF0000"/>
                <w:sz w:val="24"/>
                <w:szCs w:val="24"/>
              </w:rPr>
              <w:lastRenderedPageBreak/>
              <w:t xml:space="preserve">Diabetic Durable Medical Equipment over </w:t>
            </w:r>
            <w:r w:rsidRPr="00656091">
              <w:rPr>
                <w:rStyle w:val="CDVar"/>
                <w:rFonts w:ascii="Times New Roman" w:hAnsi="Times New Roman"/>
                <w:b/>
                <w:sz w:val="24"/>
                <w:szCs w:val="24"/>
              </w:rPr>
              <w:t>$1000</w:t>
            </w:r>
            <w:r w:rsidRPr="00656091">
              <w:rPr>
                <w:rStyle w:val="CDVar"/>
                <w:rFonts w:ascii="Times New Roman" w:hAnsi="Times New Roman"/>
                <w:color w:val="FF0000"/>
                <w:sz w:val="24"/>
                <w:szCs w:val="24"/>
              </w:rPr>
              <w:t>.</w:t>
            </w:r>
          </w:p>
        </w:tc>
      </w:tr>
      <w:tr w:rsidR="003B1361" w:rsidRPr="008078CB" w14:paraId="427F076E"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3F1ACF81" w:rsidR="00B75B9F" w:rsidRPr="008078CB" w:rsidRDefault="003B1361">
            <w:pPr>
              <w:pStyle w:val="TableTextCharCharChar1"/>
              <w:numPr>
                <w:ilvl w:val="12"/>
                <w:numId w:val="0"/>
              </w:numPr>
              <w:rPr>
                <w:b/>
                <w:color w:val="FF0000"/>
              </w:rPr>
            </w:pPr>
            <w:bookmarkStart w:id="157" w:name="Disposable_Medical_Supplies"/>
            <w:r w:rsidRPr="008078CB">
              <w:rPr>
                <w:b/>
                <w:color w:val="FF0000"/>
              </w:rPr>
              <w:lastRenderedPageBreak/>
              <w:t>Disposable Medical</w:t>
            </w:r>
            <w:r w:rsidR="003E2CED" w:rsidRPr="008078CB">
              <w:rPr>
                <w:b/>
                <w:color w:val="FF0000"/>
              </w:rPr>
              <w:t xml:space="preserve"> </w:t>
            </w:r>
            <w:r w:rsidRPr="008078CB">
              <w:rPr>
                <w:b/>
                <w:color w:val="FF0000"/>
              </w:rPr>
              <w:t>Supplies</w:t>
            </w:r>
            <w:bookmarkEnd w:id="157"/>
          </w:p>
          <w:p w14:paraId="427F075A" w14:textId="77777777" w:rsidR="003E2CED" w:rsidRPr="008078CB" w:rsidRDefault="003E2CED">
            <w:pPr>
              <w:pStyle w:val="TableTextCharCharChar1"/>
              <w:numPr>
                <w:ilvl w:val="12"/>
                <w:numId w:val="0"/>
              </w:numPr>
              <w:rPr>
                <w:b/>
                <w:color w:val="FF0000"/>
              </w:rPr>
            </w:pPr>
          </w:p>
          <w:p w14:paraId="0F86BD5A" w14:textId="77777777" w:rsidR="00B75B9F" w:rsidRPr="003D3B68" w:rsidRDefault="00702938" w:rsidP="009B0628">
            <w:pPr>
              <w:pStyle w:val="TableTextCharCharChar1"/>
              <w:rPr>
                <w:color w:val="FF0000"/>
              </w:rPr>
            </w:pPr>
            <w:r w:rsidRPr="003D3B68">
              <w:rPr>
                <w:color w:val="FF0000"/>
              </w:rPr>
              <w:t>The Following services are covered:</w:t>
            </w:r>
          </w:p>
          <w:p w14:paraId="263FC139" w14:textId="33795581" w:rsidR="00702938" w:rsidRPr="003D3B68" w:rsidRDefault="00702938" w:rsidP="00E35F39">
            <w:pPr>
              <w:pStyle w:val="TableTextCharCharChar1"/>
              <w:numPr>
                <w:ilvl w:val="0"/>
                <w:numId w:val="21"/>
              </w:numPr>
              <w:rPr>
                <w:color w:val="FF0000"/>
              </w:rPr>
            </w:pPr>
            <w:r w:rsidRPr="003D3B68">
              <w:rPr>
                <w:color w:val="FF0000"/>
              </w:rPr>
              <w:t>Catheters</w:t>
            </w:r>
          </w:p>
          <w:p w14:paraId="49CBD98B" w14:textId="356EEFA0" w:rsidR="00702938" w:rsidRPr="003D3B68" w:rsidRDefault="005E0769" w:rsidP="00E35F39">
            <w:pPr>
              <w:pStyle w:val="TableTextCharCharChar1"/>
              <w:numPr>
                <w:ilvl w:val="0"/>
                <w:numId w:val="21"/>
              </w:numPr>
              <w:rPr>
                <w:color w:val="FF0000"/>
              </w:rPr>
            </w:pPr>
            <w:r w:rsidRPr="003D3B68">
              <w:rPr>
                <w:color w:val="FF0000"/>
              </w:rPr>
              <w:t>S</w:t>
            </w:r>
            <w:r w:rsidR="00702938" w:rsidRPr="003D3B68">
              <w:rPr>
                <w:color w:val="FF0000"/>
              </w:rPr>
              <w:t xml:space="preserve">urgical </w:t>
            </w:r>
            <w:r w:rsidR="00DB4901" w:rsidRPr="003D3B68">
              <w:rPr>
                <w:color w:val="FF0000"/>
              </w:rPr>
              <w:t>D</w:t>
            </w:r>
            <w:r w:rsidR="00702938" w:rsidRPr="003D3B68">
              <w:rPr>
                <w:color w:val="FF0000"/>
              </w:rPr>
              <w:t>ressings</w:t>
            </w:r>
          </w:p>
          <w:p w14:paraId="379D9262" w14:textId="62A881A6" w:rsidR="00702938" w:rsidRPr="003D3B68" w:rsidRDefault="003B3253" w:rsidP="00E35F39">
            <w:pPr>
              <w:pStyle w:val="TableTextCharCharChar1"/>
              <w:numPr>
                <w:ilvl w:val="0"/>
                <w:numId w:val="21"/>
              </w:numPr>
              <w:rPr>
                <w:color w:val="FF0000"/>
              </w:rPr>
            </w:pPr>
            <w:r w:rsidRPr="003D3B68">
              <w:rPr>
                <w:color w:val="FF0000"/>
              </w:rPr>
              <w:t>C</w:t>
            </w:r>
            <w:r w:rsidR="00702938" w:rsidRPr="003D3B68">
              <w:rPr>
                <w:color w:val="FF0000"/>
              </w:rPr>
              <w:t>ompression</w:t>
            </w:r>
          </w:p>
          <w:p w14:paraId="73F9B5A1" w14:textId="0E764AAB" w:rsidR="00702938" w:rsidRPr="003D3B68" w:rsidRDefault="005E0769" w:rsidP="00E35F39">
            <w:pPr>
              <w:pStyle w:val="TableTextCharCharChar1"/>
              <w:numPr>
                <w:ilvl w:val="0"/>
                <w:numId w:val="21"/>
              </w:numPr>
              <w:rPr>
                <w:color w:val="FF0000"/>
              </w:rPr>
            </w:pPr>
            <w:r w:rsidRPr="003D3B68">
              <w:rPr>
                <w:color w:val="FF0000"/>
              </w:rPr>
              <w:t>S</w:t>
            </w:r>
            <w:r w:rsidR="00702938" w:rsidRPr="003D3B68">
              <w:rPr>
                <w:color w:val="FF0000"/>
              </w:rPr>
              <w:t>tockings</w:t>
            </w:r>
          </w:p>
          <w:p w14:paraId="427F075B" w14:textId="330578D8" w:rsidR="00702938" w:rsidRPr="008078CB" w:rsidRDefault="00702938" w:rsidP="0070293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00670A12" w:rsidR="007A7AAC" w:rsidRPr="008078CB" w:rsidRDefault="00EF55CD" w:rsidP="007A7AAC">
            <w:pPr>
              <w:pStyle w:val="TableTextCharCharChar1"/>
              <w:rPr>
                <w:color w:val="0000FF"/>
              </w:rPr>
            </w:pPr>
            <w:r>
              <w:rPr>
                <w:b/>
                <w:color w:val="0000FF"/>
              </w:rPr>
              <w:t>80</w:t>
            </w:r>
            <w:r w:rsidR="00540808">
              <w:rPr>
                <w:b/>
                <w:color w:val="0000FF"/>
              </w:rPr>
              <w:t>%</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427F0764" w14:textId="77777777" w:rsidR="003B1361" w:rsidRPr="008078CB" w:rsidRDefault="003B1361" w:rsidP="001B2A34">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1169519E" w:rsidR="007A7AAC" w:rsidRPr="008078CB" w:rsidRDefault="00015555" w:rsidP="007A7AAC">
            <w:pPr>
              <w:pStyle w:val="TableTextCharCharChar1"/>
              <w:rPr>
                <w:color w:val="0000FF"/>
              </w:rPr>
            </w:pPr>
            <w:r>
              <w:rPr>
                <w:b/>
                <w:color w:val="0000FF"/>
              </w:rPr>
              <w:t>6</w:t>
            </w:r>
            <w:r w:rsidR="00540808">
              <w:rPr>
                <w:b/>
                <w:color w:val="0000FF"/>
              </w:rPr>
              <w:t>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427F076C" w14:textId="38B2C117" w:rsidR="003B1361" w:rsidRPr="008078CB" w:rsidRDefault="00B41FB3" w:rsidP="00B41FB3">
            <w:pPr>
              <w:pStyle w:val="TableTextCharCharChar1"/>
              <w:rPr>
                <w:color w:val="FF0000"/>
              </w:rPr>
            </w:pPr>
            <w:r w:rsidRPr="008078CB">
              <w:rPr>
                <w:color w:val="FF0000"/>
              </w:rPr>
              <w:t>.</w:t>
            </w:r>
          </w:p>
          <w:p w14:paraId="427F076D" w14:textId="77777777" w:rsidR="003B1361" w:rsidRPr="008078CB" w:rsidRDefault="003B1361" w:rsidP="0095064D">
            <w:pPr>
              <w:pStyle w:val="TableTextCharCharChar1"/>
              <w:rPr>
                <w:b/>
                <w:color w:val="FF0000"/>
              </w:rPr>
            </w:pPr>
          </w:p>
        </w:tc>
      </w:tr>
      <w:tr w:rsidR="003B1361" w:rsidRPr="008078CB" w14:paraId="427F0779"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8" w:name="Drugs"/>
            <w:r w:rsidRPr="008078CB">
              <w:rPr>
                <w:b/>
                <w:color w:val="FF0000"/>
              </w:rPr>
              <w:t>Drugs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xml:space="preserve">●   self-injectable medications (This exclusion does not apply to medications which, due to their characteristics, as determined by UnitedHealthcare, must typically be administered or directly supervised by a qualified </w:t>
            </w:r>
            <w:r w:rsidRPr="008078CB">
              <w:rPr>
                <w:color w:val="FF0000"/>
              </w:rPr>
              <w:lastRenderedPageBreak/>
              <w:t>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Pr="008078CB" w:rsidRDefault="006229AF" w:rsidP="006229AF">
            <w:pPr>
              <w:pStyle w:val="TableTextChar1CharChar"/>
              <w:ind w:left="288" w:hanging="288"/>
              <w:rPr>
                <w:color w:val="FF0000"/>
              </w:rPr>
            </w:pPr>
            <w:r w:rsidRPr="008078CB">
              <w:rPr>
                <w:color w:val="FF0000"/>
              </w:rPr>
              <w:t>●   Over the counter drugs and treatments</w:t>
            </w:r>
          </w:p>
          <w:p w14:paraId="061B8DCA" w14:textId="77777777" w:rsidR="003C7E96" w:rsidRPr="00DB6148" w:rsidRDefault="003C7E96" w:rsidP="003C7E96">
            <w:pPr>
              <w:ind w:left="360" w:hanging="360"/>
              <w:rPr>
                <w:color w:val="FF0000"/>
                <w:sz w:val="24"/>
              </w:rPr>
            </w:pPr>
            <w:r w:rsidRPr="00DB6148">
              <w:rPr>
                <w:color w:val="FF0000"/>
                <w:sz w:val="24"/>
              </w:rPr>
              <w:t>●   Certain medications are not covered under the medical plan.</w:t>
            </w:r>
            <w:r w:rsidRPr="00DB6148">
              <w:rPr>
                <w:b/>
                <w:color w:val="FF0000"/>
                <w:sz w:val="24"/>
              </w:rPr>
              <w:t xml:space="preserve"> </w:t>
            </w:r>
            <w:r w:rsidRPr="00DB6148">
              <w:rPr>
                <w:color w:val="FF0000"/>
                <w:sz w:val="24"/>
              </w:rPr>
              <w:t xml:space="preserve"> </w:t>
            </w: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59" w:name="Enteral_Nutrition"/>
            <w:r w:rsidRPr="008078CB">
              <w:rPr>
                <w:b/>
                <w:color w:val="FF0000"/>
              </w:rPr>
              <w:lastRenderedPageBreak/>
              <w:t>Enteral Nutrition</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0BF9F7E9" w:rsidR="00F50FE2" w:rsidRPr="008078CB" w:rsidRDefault="00EF55CD" w:rsidP="00F50FE2">
            <w:pPr>
              <w:pStyle w:val="TableTextCharCharChar1"/>
              <w:rPr>
                <w:color w:val="FF0000"/>
                <w:szCs w:val="24"/>
              </w:rPr>
            </w:pPr>
            <w:r>
              <w:rPr>
                <w:b/>
                <w:color w:val="0000FF"/>
                <w:szCs w:val="24"/>
              </w:rPr>
              <w:t>80</w:t>
            </w:r>
            <w:r w:rsidR="006C0E84">
              <w:rPr>
                <w:b/>
                <w:color w:val="0000FF"/>
                <w:szCs w:val="24"/>
              </w:rPr>
              <w:t>%</w:t>
            </w:r>
            <w:r w:rsidR="006C0E84" w:rsidRPr="008078CB">
              <w:rPr>
                <w:color w:val="FF0000"/>
                <w:szCs w:val="24"/>
              </w:rPr>
              <w:t xml:space="preserve"> </w:t>
            </w:r>
            <w:r w:rsidR="00F50FE2" w:rsidRPr="008078CB">
              <w:rPr>
                <w:color w:val="FF0000"/>
                <w:szCs w:val="24"/>
              </w:rPr>
              <w:t>of eligible expenses after satisfying the deductible.</w:t>
            </w:r>
          </w:p>
          <w:p w14:paraId="427F0780" w14:textId="244CF096" w:rsidR="00F50FE2" w:rsidRPr="008078CB" w:rsidRDefault="00F50FE2">
            <w:pPr>
              <w:pStyle w:val="TableTextCharCharChar1"/>
              <w:rPr>
                <w:color w:val="FF0000"/>
              </w:rPr>
            </w:pPr>
          </w:p>
          <w:p w14:paraId="427F0781" w14:textId="74DD2EA6" w:rsidR="00626BF3" w:rsidRPr="008078CB" w:rsidRDefault="00626BF3" w:rsidP="00626BF3">
            <w:pPr>
              <w:pStyle w:val="TableTextCharCharChar1"/>
              <w:rPr>
                <w:color w:val="FF0000"/>
              </w:rPr>
            </w:pPr>
            <w:r w:rsidRPr="008078CB">
              <w:rPr>
                <w:color w:val="FF0000"/>
              </w:rPr>
              <w:t>Covered for sole source of nutrition and</w:t>
            </w:r>
            <w:r w:rsidR="004F309E" w:rsidRPr="003D09B9">
              <w:rPr>
                <w:color w:val="FF0000"/>
              </w:rPr>
              <w:t>/or</w:t>
            </w:r>
            <w:r w:rsidRPr="008078CB">
              <w:rPr>
                <w:color w:val="FF0000"/>
              </w:rPr>
              <w:t xml:space="preserve"> inborn error of metabolism.</w:t>
            </w:r>
          </w:p>
          <w:p w14:paraId="427F0782" w14:textId="062511ED" w:rsidR="00626BF3" w:rsidRPr="008078CB" w:rsidRDefault="00626BF3" w:rsidP="003D09B9">
            <w:pPr>
              <w:pStyle w:val="TableTextCharCharChar1"/>
              <w:jc w:val="right"/>
              <w:rPr>
                <w:color w:val="FF0000"/>
              </w:rPr>
            </w:pPr>
          </w:p>
          <w:p w14:paraId="427F0786" w14:textId="77777777" w:rsidR="003B1361" w:rsidRPr="008078CB" w:rsidRDefault="003B1361" w:rsidP="006C0E84">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3A05C44" w:rsidR="00F50FE2" w:rsidRPr="008078CB" w:rsidRDefault="00015555" w:rsidP="00F50FE2">
            <w:pPr>
              <w:pStyle w:val="TableTextCharCharChar1"/>
              <w:rPr>
                <w:color w:val="FF0000"/>
                <w:szCs w:val="24"/>
              </w:rPr>
            </w:pPr>
            <w:r>
              <w:rPr>
                <w:b/>
                <w:color w:val="0000FF"/>
                <w:szCs w:val="24"/>
              </w:rPr>
              <w:t>6</w:t>
            </w:r>
            <w:r w:rsidR="006C0E84">
              <w:rPr>
                <w:b/>
                <w:color w:val="0000FF"/>
                <w:szCs w:val="24"/>
              </w:rPr>
              <w:t>0%</w:t>
            </w:r>
            <w:r w:rsidR="006C0E84" w:rsidRPr="008078CB">
              <w:rPr>
                <w:color w:val="FF0000"/>
                <w:szCs w:val="24"/>
              </w:rPr>
              <w:t xml:space="preserve"> </w:t>
            </w:r>
            <w:r w:rsidR="00F50FE2" w:rsidRPr="008078CB">
              <w:rPr>
                <w:color w:val="FF0000"/>
                <w:szCs w:val="24"/>
              </w:rPr>
              <w:t>of eligible expenses after satisfying the deductible.</w:t>
            </w:r>
          </w:p>
          <w:p w14:paraId="427F078C" w14:textId="4719F7EE" w:rsidR="00F50FE2" w:rsidRPr="008078CB" w:rsidRDefault="00F50FE2">
            <w:pPr>
              <w:pStyle w:val="TableTextCharCharChar1"/>
              <w:rPr>
                <w:color w:val="FF0000"/>
              </w:rPr>
            </w:pPr>
          </w:p>
          <w:p w14:paraId="427F078D" w14:textId="62141DE0" w:rsidR="00626BF3" w:rsidRPr="008078CB" w:rsidRDefault="00626BF3" w:rsidP="00626BF3">
            <w:pPr>
              <w:pStyle w:val="TableTextCharCharChar1"/>
              <w:rPr>
                <w:color w:val="FF0000"/>
              </w:rPr>
            </w:pPr>
            <w:r w:rsidRPr="008078CB">
              <w:rPr>
                <w:color w:val="FF0000"/>
              </w:rPr>
              <w:t>Covered for sole source of nutrition and</w:t>
            </w:r>
            <w:r w:rsidR="00453E2F" w:rsidRPr="003D09B9">
              <w:rPr>
                <w:color w:val="FF0000"/>
              </w:rPr>
              <w:t>/or</w:t>
            </w:r>
            <w:r w:rsidRPr="008078CB">
              <w:rPr>
                <w:color w:val="FF0000"/>
              </w:rPr>
              <w:t xml:space="preserve"> inborn error of metabolism.</w:t>
            </w:r>
          </w:p>
          <w:p w14:paraId="427F078E" w14:textId="619A0D48" w:rsidR="00626BF3" w:rsidRPr="008078CB" w:rsidRDefault="00626BF3">
            <w:pPr>
              <w:pStyle w:val="TableTextCharCharChar1"/>
              <w:rPr>
                <w:color w:val="FF0000"/>
              </w:rPr>
            </w:pPr>
          </w:p>
          <w:p w14:paraId="427F0792" w14:textId="77777777" w:rsidR="00E61473" w:rsidRPr="008078CB" w:rsidRDefault="00E61473" w:rsidP="006C0E84">
            <w:pPr>
              <w:pStyle w:val="TableTextCharCharChar1"/>
              <w:rPr>
                <w:color w:val="FF0000"/>
              </w:rPr>
            </w:pPr>
          </w:p>
        </w:tc>
      </w:tr>
      <w:tr w:rsidR="00A719B8" w:rsidRPr="008078CB" w14:paraId="427F079E"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60" w:name="Experimental_or_Investigational_or_Unpro"/>
            <w:r w:rsidRPr="008078CB">
              <w:rPr>
                <w:b/>
                <w:bCs/>
                <w:color w:val="FF0000"/>
              </w:rPr>
              <w:t>Experimental or Investigational or Unproven Services</w:t>
            </w:r>
            <w:bookmarkEnd w:id="160"/>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8078CB" w:rsidRDefault="00A719B8" w:rsidP="005F09B5">
            <w:pPr>
              <w:numPr>
                <w:ilvl w:val="12"/>
                <w:numId w:val="0"/>
              </w:numPr>
              <w:rPr>
                <w:color w:val="FF0000"/>
                <w:sz w:val="24"/>
              </w:rPr>
            </w:pPr>
          </w:p>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8078CB" w:rsidRDefault="00A719B8" w:rsidP="005F09B5">
            <w:pPr>
              <w:numPr>
                <w:ilvl w:val="12"/>
                <w:numId w:val="0"/>
              </w:numPr>
              <w:rPr>
                <w:color w:val="FF0000"/>
                <w:sz w:val="24"/>
              </w:rPr>
            </w:pPr>
          </w:p>
          <w:p w14:paraId="427F079D" w14:textId="77777777" w:rsidR="00A719B8" w:rsidRPr="008078CB" w:rsidRDefault="00A719B8" w:rsidP="00490AC9">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r>
      <w:tr w:rsidR="003B1361" w:rsidRPr="008078CB" w14:paraId="427F07B3"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1" w:name="Foot_Care"/>
            <w:r w:rsidRPr="008078CB">
              <w:rPr>
                <w:b/>
                <w:color w:val="FF0000"/>
              </w:rPr>
              <w:t>Foot Care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3B305EC5"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49B07F09"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w:t>
            </w:r>
            <w:r w:rsidRPr="008078CB">
              <w:rPr>
                <w:rFonts w:ascii="Times New Roman" w:hAnsi="Times New Roman"/>
                <w:b w:val="0"/>
                <w:bCs/>
              </w:rPr>
              <w:lastRenderedPageBreak/>
              <w:t>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AE"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w:t>
            </w:r>
            <w:r w:rsidR="00A875FD" w:rsidRPr="008078CB">
              <w:rPr>
                <w:rFonts w:ascii="Times New Roman" w:hAnsi="Times New Roman"/>
                <w:color w:val="FF0000"/>
              </w:rPr>
              <w:t>Shoe inserts</w:t>
            </w:r>
          </w:p>
          <w:p w14:paraId="427F07AF" w14:textId="77777777" w:rsidR="00A875FD" w:rsidRPr="008078CB" w:rsidRDefault="00A875FD">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Arch supports</w:t>
            </w:r>
          </w:p>
          <w:p w14:paraId="427F07B0" w14:textId="77777777" w:rsidR="00A875FD" w:rsidRPr="008078CB" w:rsidRDefault="00A875FD" w:rsidP="00A875FD">
            <w:pPr>
              <w:pStyle w:val="TableTextChar1CharChar"/>
              <w:rPr>
                <w:color w:val="FF0000"/>
              </w:rPr>
            </w:pPr>
            <w:r w:rsidRPr="008078CB">
              <w:rPr>
                <w:color w:val="FF0000"/>
              </w:rPr>
              <w:sym w:font="Symbol" w:char="F0B7"/>
            </w:r>
            <w:r w:rsidRPr="008078CB">
              <w:rPr>
                <w:color w:val="FF0000"/>
              </w:rPr>
              <w:t xml:space="preserve">   Shoes (standard or custom), lifts and wedges; and</w:t>
            </w:r>
          </w:p>
          <w:p w14:paraId="427F07B1" w14:textId="77777777" w:rsidR="003B1361" w:rsidRPr="008078CB" w:rsidRDefault="003B1361" w:rsidP="00A875FD">
            <w:pPr>
              <w:pStyle w:val="TableTextChar1CharChar"/>
              <w:rPr>
                <w:color w:val="FF0000"/>
              </w:rPr>
            </w:pPr>
            <w:r w:rsidRPr="008078CB">
              <w:rPr>
                <w:color w:val="FF0000"/>
              </w:rPr>
              <w:sym w:font="Symbol" w:char="F0B7"/>
            </w:r>
            <w:r w:rsidRPr="008078CB">
              <w:rPr>
                <w:color w:val="FF0000"/>
              </w:rPr>
              <w:t xml:space="preserve">   Shoe orthotics.</w:t>
            </w:r>
          </w:p>
          <w:p w14:paraId="427F07B2" w14:textId="77777777" w:rsidR="003B1361" w:rsidRPr="008078CB" w:rsidRDefault="003B1361">
            <w:pPr>
              <w:pStyle w:val="TableTextCharCharChar1"/>
              <w:rPr>
                <w:color w:val="FF0000"/>
              </w:rPr>
            </w:pPr>
          </w:p>
        </w:tc>
      </w:tr>
      <w:tr w:rsidR="003B1361" w:rsidRPr="008078CB" w14:paraId="427F07B8"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2" w:name="Gynecomastia"/>
            <w:r w:rsidRPr="008078CB">
              <w:rPr>
                <w:b/>
                <w:color w:val="FF0000"/>
              </w:rPr>
              <w:lastRenderedPageBreak/>
              <w:t>Gynecomastia</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3"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E35F39">
            <w:pPr>
              <w:pStyle w:val="TableText"/>
              <w:numPr>
                <w:ilvl w:val="0"/>
                <w:numId w:val="20"/>
              </w:numPr>
              <w:rPr>
                <w:color w:val="FF0000"/>
              </w:rPr>
            </w:pPr>
            <w:r w:rsidRPr="0003488D">
              <w:rPr>
                <w:color w:val="FF0000"/>
              </w:rPr>
              <w:t xml:space="preserve">Inpatient admission for insertion. </w:t>
            </w:r>
          </w:p>
          <w:p w14:paraId="3980EC46" w14:textId="77777777" w:rsidR="00045E5C" w:rsidRPr="0003488D" w:rsidRDefault="00045E5C" w:rsidP="00E35F39">
            <w:pPr>
              <w:pStyle w:val="TableText"/>
              <w:numPr>
                <w:ilvl w:val="0"/>
                <w:numId w:val="20"/>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2DB4597" w:rsidR="00043308" w:rsidRPr="008078CB" w:rsidRDefault="00043308" w:rsidP="00C95CFA">
            <w:pPr>
              <w:pStyle w:val="TableTextChar"/>
              <w:numPr>
                <w:ilvl w:val="12"/>
                <w:numId w:val="0"/>
              </w:numPr>
              <w:rPr>
                <w:b/>
                <w:color w:val="FF0000"/>
              </w:rPr>
            </w:pPr>
            <w:bookmarkStart w:id="164" w:name="Medical_Supplies_and_Equipment"/>
            <w:r w:rsidRPr="008078CB">
              <w:rPr>
                <w:b/>
                <w:color w:val="FF0000"/>
              </w:rPr>
              <w:t xml:space="preserve">Medical Supplies </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7A389B6A"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0DBFBE6A"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  diabetic strips, and syringes; and</w:t>
            </w:r>
          </w:p>
          <w:p w14:paraId="427F07C1" w14:textId="6ABC3977" w:rsidR="00043308" w:rsidRPr="008078CB" w:rsidRDefault="00043308" w:rsidP="004D553E">
            <w:pPr>
              <w:pStyle w:val="TableTextChar1"/>
              <w:ind w:left="288"/>
              <w:rPr>
                <w:color w:val="FF0000"/>
              </w:rPr>
            </w:pPr>
            <w:r w:rsidRPr="008078CB">
              <w:rPr>
                <w:color w:val="FF0000"/>
              </w:rPr>
              <w:sym w:font="Symbol" w:char="F0B7"/>
            </w:r>
            <w:r w:rsidRPr="008078CB">
              <w:rPr>
                <w:color w:val="FF0000"/>
              </w:rPr>
              <w:t xml:space="preserve">   </w:t>
            </w: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4" w14:textId="68283D9C"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0469864E"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w:t>
            </w:r>
            <w:r w:rsidRPr="008078CB">
              <w:rPr>
                <w:color w:val="FF0000"/>
              </w:rPr>
              <w:lastRenderedPageBreak/>
              <w:t xml:space="preserve">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30852B73"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w:t>
            </w:r>
            <w:proofErr w:type="spellStart"/>
            <w:r w:rsidRPr="008078CB">
              <w:rPr>
                <w:color w:val="FF0000"/>
              </w:rPr>
              <w:t>tubings</w:t>
            </w:r>
            <w:proofErr w:type="spellEnd"/>
            <w:r w:rsidRPr="008078CB">
              <w:rPr>
                <w:color w:val="FF0000"/>
              </w:rPr>
              <w:t>, nasal cannulas, connectors and masks except when used with Durable Medical Equipment;</w:t>
            </w:r>
            <w:r w:rsidRPr="008078CB">
              <w:rPr>
                <w:color w:val="FF00FF"/>
              </w:rPr>
              <w:t xml:space="preserve"> </w:t>
            </w:r>
            <w:r w:rsidRPr="008078CB">
              <w:rPr>
                <w:color w:val="FF0000"/>
              </w:rPr>
              <w:t>and</w:t>
            </w:r>
          </w:p>
          <w:p w14:paraId="427F07C9" w14:textId="06C02724"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neglect</w:t>
            </w:r>
            <w:r w:rsidRPr="00177271">
              <w:rPr>
                <w:b/>
                <w:color w:val="FF0000"/>
              </w:rPr>
              <w:t>;</w:t>
            </w:r>
            <w:r w:rsidRPr="008078CB">
              <w:rPr>
                <w:b/>
                <w:color w:val="FF00FF"/>
              </w:rPr>
              <w:t xml:space="preserve"> </w:t>
            </w:r>
            <w:r w:rsidRPr="008078CB">
              <w:rPr>
                <w:color w:val="FF0000"/>
              </w:rPr>
              <w:t>and</w:t>
            </w:r>
          </w:p>
          <w:p w14:paraId="427F07CA" w14:textId="123F0CD8" w:rsidR="00043308" w:rsidRPr="008078CB"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Equipment</w:t>
            </w:r>
            <w:r w:rsidRPr="00177271">
              <w:rPr>
                <w:b/>
                <w:color w:val="FF0000"/>
              </w:rPr>
              <w:t>;</w:t>
            </w:r>
            <w:r w:rsidRPr="008078CB">
              <w:rPr>
                <w:b/>
                <w:color w:val="FF00FF"/>
              </w:rPr>
              <w:t xml:space="preserve"> </w:t>
            </w:r>
            <w:r w:rsidRPr="008078CB">
              <w:rPr>
                <w:color w:val="FF0000"/>
              </w:rPr>
              <w:t>and</w:t>
            </w:r>
          </w:p>
          <w:p w14:paraId="427F07CB" w14:textId="423A1D20"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5" w:name="Morbid_Obesity"/>
            <w:r w:rsidRPr="008078CB">
              <w:rPr>
                <w:b/>
                <w:color w:val="FF0000"/>
              </w:rPr>
              <w:lastRenderedPageBreak/>
              <w:t>Morbid Obesity</w:t>
            </w:r>
            <w:bookmarkEnd w:id="165"/>
          </w:p>
          <w:p w14:paraId="427F07CF" w14:textId="77777777" w:rsidR="0008394F" w:rsidRPr="008078CB" w:rsidRDefault="0008394F">
            <w:pPr>
              <w:pStyle w:val="TableTextCharCharChar1"/>
              <w:numPr>
                <w:ilvl w:val="12"/>
                <w:numId w:val="0"/>
              </w:numPr>
              <w:rPr>
                <w:b/>
                <w:color w:val="FF0000"/>
              </w:rPr>
            </w:pPr>
          </w:p>
          <w:p w14:paraId="427F07D5" w14:textId="77777777" w:rsidR="007310B0" w:rsidRPr="008078CB" w:rsidRDefault="007310B0" w:rsidP="003D3B68">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6" w14:textId="67FEE697" w:rsidR="00D5011E" w:rsidRPr="008078CB" w:rsidRDefault="00D5011E" w:rsidP="00D5011E">
            <w:pPr>
              <w:pStyle w:val="TableTextCharCharChar1"/>
              <w:rPr>
                <w:bCs/>
                <w:color w:val="FF0000"/>
              </w:rPr>
            </w:pPr>
            <w:r w:rsidRPr="008078CB">
              <w:rPr>
                <w:bCs/>
                <w:color w:val="FF0000"/>
              </w:rPr>
              <w:t xml:space="preserve">Not Covered. </w:t>
            </w:r>
          </w:p>
          <w:p w14:paraId="427F07D7" w14:textId="77777777" w:rsidR="00D5011E" w:rsidRPr="008078CB" w:rsidRDefault="00D5011E" w:rsidP="003E2CED">
            <w:pPr>
              <w:ind w:right="158"/>
              <w:rPr>
                <w:b/>
                <w:color w:val="FF00FF"/>
                <w:sz w:val="24"/>
              </w:rPr>
            </w:pPr>
          </w:p>
          <w:p w14:paraId="427F0806" w14:textId="77777777" w:rsidR="003B1361" w:rsidRPr="008078CB" w:rsidRDefault="003B1361" w:rsidP="003D3B68">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2FB871F3" w:rsidR="003B1361" w:rsidRPr="008078CB" w:rsidRDefault="003B1361" w:rsidP="00EE0274">
            <w:pPr>
              <w:pStyle w:val="TableTextCharCharChar1"/>
              <w:rPr>
                <w:b/>
                <w:color w:val="FF0000"/>
              </w:rPr>
            </w:pPr>
            <w:r w:rsidRPr="008078CB">
              <w:rPr>
                <w:bCs/>
                <w:color w:val="FF0000"/>
              </w:rPr>
              <w:t xml:space="preserve">Not Covered. </w:t>
            </w:r>
          </w:p>
        </w:tc>
      </w:tr>
      <w:tr w:rsidR="00DB20F2" w:rsidRPr="008078CB" w14:paraId="427F0847"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6"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22F92180"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Nutritional Counseling</w:t>
            </w:r>
            <w:r w:rsidRPr="00177271">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3D7049CB"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 xml:space="preserve">enteral feedings and other nutritional and electrolyte formulas, including infant formula and donor breast milk, </w:t>
            </w:r>
            <w:r w:rsidR="005A6D55" w:rsidRPr="008078CB">
              <w:rPr>
                <w:color w:val="FF0000"/>
              </w:rPr>
              <w:t>unless</w:t>
            </w:r>
            <w:r w:rsidRPr="008078CB">
              <w:rPr>
                <w:color w:val="FF0000"/>
              </w:rPr>
              <w:t xml:space="preserve"> they are the only source of nutrition or</w:t>
            </w:r>
            <w:r w:rsidRPr="008078CB">
              <w:rPr>
                <w:b/>
                <w:color w:val="FF00FF"/>
              </w:rPr>
              <w:t xml:space="preserve"> </w:t>
            </w:r>
            <w:r w:rsidR="005A6D55" w:rsidRPr="008078CB">
              <w:rPr>
                <w:color w:val="FF0000"/>
              </w:rPr>
              <w:t>unless</w:t>
            </w:r>
            <w:r w:rsidRPr="008078CB">
              <w:rPr>
                <w:color w:val="FF0000"/>
              </w:rPr>
              <w:t xml:space="preserve">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7" w:name="Orthognathic_Surgery"/>
            <w:r w:rsidRPr="008078CB">
              <w:rPr>
                <w:b/>
                <w:color w:val="FF0000"/>
              </w:rPr>
              <w:t>O</w:t>
            </w:r>
            <w:r w:rsidR="003B1361" w:rsidRPr="008078CB">
              <w:rPr>
                <w:b/>
                <w:color w:val="FF0000"/>
              </w:rPr>
              <w:t>rthognathic Surgery</w:t>
            </w:r>
            <w:bookmarkEnd w:id="167"/>
          </w:p>
          <w:p w14:paraId="427F0849" w14:textId="77777777" w:rsidR="00943B11" w:rsidRPr="008078CB" w:rsidRDefault="00943B11">
            <w:pPr>
              <w:pStyle w:val="TableTextCharCharChar1"/>
              <w:numPr>
                <w:ilvl w:val="12"/>
                <w:numId w:val="0"/>
              </w:numPr>
              <w:rPr>
                <w:b/>
                <w:color w:val="FF0000"/>
              </w:rPr>
            </w:pPr>
          </w:p>
          <w:p w14:paraId="427F084A" w14:textId="1A44EA4E"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18CE0F61"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032720">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C701FB0" w14:textId="77777777" w:rsidR="005B39C4" w:rsidRPr="008078CB" w:rsidRDefault="005B39C4" w:rsidP="005B39C4">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rsidP="00032720">
            <w:pPr>
              <w:pStyle w:val="List"/>
              <w:spacing w:before="0"/>
              <w:ind w:left="346" w:hanging="346"/>
              <w:rPr>
                <w:rFonts w:ascii="Times New Roman" w:hAnsi="Times New Roman"/>
                <w:b/>
                <w:bCs/>
                <w:color w:val="FF0000"/>
              </w:rPr>
            </w:pPr>
          </w:p>
        </w:tc>
      </w:tr>
      <w:tr w:rsidR="00DB20F2" w:rsidRPr="008078CB" w14:paraId="427F08B9"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8" w:name="Personal_Care_Comfort_or_Convenience"/>
            <w:r w:rsidRPr="008078CB">
              <w:rPr>
                <w:b/>
                <w:color w:val="FF0000"/>
              </w:rPr>
              <w:t>Personal Care, Comfort or Convenience</w:t>
            </w:r>
            <w:bookmarkEnd w:id="168"/>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708A65B3"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69" w:name="Physical_Appearance"/>
            <w:r w:rsidRPr="008078CB">
              <w:rPr>
                <w:b/>
                <w:bCs/>
                <w:color w:val="FF0000"/>
              </w:rPr>
              <w:lastRenderedPageBreak/>
              <w:t>Physical Appearance</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w:t>
            </w:r>
            <w:proofErr w:type="spellStart"/>
            <w:r w:rsidRPr="008078CB">
              <w:rPr>
                <w:color w:val="FF0000"/>
              </w:rPr>
              <w:t>salabrasion</w:t>
            </w:r>
            <w:proofErr w:type="spellEnd"/>
            <w:r w:rsidRPr="008078CB">
              <w:rPr>
                <w:color w:val="FF0000"/>
              </w:rPr>
              <w:t>,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 xml:space="preserve">of the lower extremities, when </w:t>
            </w:r>
            <w:r w:rsidRPr="008078CB">
              <w:rPr>
                <w:color w:val="FF0000"/>
              </w:rPr>
              <w:lastRenderedPageBreak/>
              <w:t>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6D3613F1"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7F973DE2"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70" w:name="Procedures_and_Treatment"/>
            <w:r w:rsidRPr="008078CB">
              <w:rPr>
                <w:b/>
                <w:bCs/>
                <w:color w:val="FF0000"/>
              </w:rPr>
              <w:lastRenderedPageBreak/>
              <w:t>Procedures and Treatment</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7F099900" w14:textId="5806C0BD" w:rsidR="007E601D" w:rsidRPr="008078CB" w:rsidRDefault="007E601D" w:rsidP="004D553E">
            <w:pPr>
              <w:pStyle w:val="TableTextChar1"/>
              <w:rPr>
                <w:color w:val="FF0000"/>
              </w:rPr>
            </w:pPr>
            <w:r w:rsidRPr="007E601D">
              <w:rPr>
                <w:color w:val="FF0000"/>
              </w:rPr>
              <w:sym w:font="Symbol" w:char="F0B7"/>
            </w:r>
            <w:r w:rsidRPr="007E601D">
              <w:rPr>
                <w:color w:val="FF0000"/>
              </w:rPr>
              <w:t xml:space="preserve">   </w:t>
            </w:r>
            <w:r w:rsidRPr="003D09B9">
              <w:rPr>
                <w:color w:val="FF0000"/>
                <w:lang w:val="it-IT"/>
              </w:rPr>
              <w:t>Intracellular micronutrient testing</w:t>
            </w: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709DE6E5" w:rsidR="004026FC" w:rsidRPr="008078CB" w:rsidRDefault="004026FC" w:rsidP="0062640C">
            <w:pPr>
              <w:pStyle w:val="TableText"/>
              <w:ind w:left="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538D9826"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004F3396" w:rsidRPr="008078CB">
              <w:rPr>
                <w:color w:val="FF0000"/>
              </w:rPr>
              <w:t xml:space="preserve"> </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w:t>
            </w:r>
            <w:proofErr w:type="spellStart"/>
            <w:r w:rsidRPr="008078CB">
              <w:rPr>
                <w:color w:val="FF0000"/>
              </w:rPr>
              <w:t>thighplasty</w:t>
            </w:r>
            <w:proofErr w:type="spellEnd"/>
            <w:r w:rsidRPr="008078CB">
              <w:rPr>
                <w:color w:val="FF0000"/>
              </w:rPr>
              <w:t>,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650D58B1"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 xml:space="preserve">modalities and procedures that result in similar or redundant therapeutic effects when performed on the same body region during the same </w:t>
            </w:r>
            <w:r w:rsidRPr="008078CB">
              <w:rPr>
                <w:rStyle w:val="CDBlack"/>
                <w:rFonts w:ascii="Times New Roman" w:hAnsi="Times New Roman"/>
                <w:color w:val="FF0000"/>
              </w:rPr>
              <w:lastRenderedPageBreak/>
              <w:t>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70ABE8D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surgical treatment of obesity even if</w:t>
            </w:r>
            <w:r w:rsidR="007D620B">
              <w:rPr>
                <w:color w:val="FF0000"/>
              </w:rPr>
              <w:t xml:space="preserve"> </w:t>
            </w:r>
            <w:r w:rsidRPr="008078CB">
              <w:rPr>
                <w:color w:val="FF0000"/>
              </w:rPr>
              <w:t>there is a diagnosis of morbid obesity;</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2F718636"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3899ADEA"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427F08F8" w14:textId="767E574D" w:rsidR="00A24805" w:rsidRPr="008078CB" w:rsidRDefault="00A24805" w:rsidP="00A24805">
            <w:pPr>
              <w:pStyle w:val="TableText"/>
              <w:rPr>
                <w:color w:val="FF0000"/>
              </w:rPr>
            </w:pPr>
            <w:r w:rsidRPr="008078CB">
              <w:rPr>
                <w:color w:val="FF0000"/>
              </w:rPr>
              <w:sym w:font="Symbol" w:char="F0B7"/>
            </w:r>
            <w:r w:rsidRPr="008078CB">
              <w:rPr>
                <w:color w:val="FF0000"/>
              </w:rPr>
              <w:t xml:space="preserve">   breast reduction surgery that is determined to be a </w:t>
            </w:r>
          </w:p>
          <w:p w14:paraId="427F08F9" w14:textId="77777777" w:rsidR="00A24805" w:rsidRPr="008078CB" w:rsidRDefault="00A24805" w:rsidP="00A24805">
            <w:pPr>
              <w:pStyle w:val="TableText"/>
              <w:ind w:left="288"/>
              <w:rPr>
                <w:color w:val="FF0000"/>
              </w:rPr>
            </w:pPr>
            <w:r w:rsidRPr="008078CB">
              <w:rPr>
                <w:color w:val="FF0000"/>
              </w:rPr>
              <w:t xml:space="preserve">Cosmetic Procedure. </w:t>
            </w:r>
          </w:p>
          <w:p w14:paraId="427F08FA" w14:textId="67E81FEE" w:rsidR="00A24805" w:rsidRPr="008078CB" w:rsidRDefault="00A24805" w:rsidP="00A24805">
            <w:pPr>
              <w:pStyle w:val="TableText"/>
              <w:ind w:left="288"/>
              <w:rPr>
                <w:color w:val="FF0000"/>
              </w:rPr>
            </w:pPr>
            <w:r w:rsidRPr="008078CB">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078CB">
              <w:rPr>
                <w:rStyle w:val="CDVarItalic"/>
                <w:rFonts w:ascii="Times New Roman" w:hAnsi="Times New Roman"/>
                <w:color w:val="FF0000"/>
              </w:rPr>
              <w:t>;</w:t>
            </w:r>
          </w:p>
          <w:p w14:paraId="427F08FB" w14:textId="77777777" w:rsidR="00DB20F2" w:rsidRPr="008078CB" w:rsidRDefault="00DB20F2" w:rsidP="004F542B">
            <w:pPr>
              <w:pStyle w:val="TableTextChar1"/>
              <w:ind w:left="288"/>
              <w:rPr>
                <w:b/>
                <w:color w:val="FF0000"/>
              </w:rPr>
            </w:pPr>
          </w:p>
        </w:tc>
      </w:tr>
      <w:tr w:rsidR="003B1361" w:rsidRPr="008078CB" w14:paraId="427F090C"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1" w:name="Providers"/>
            <w:r w:rsidRPr="008078CB">
              <w:rPr>
                <w:b/>
                <w:color w:val="FF0000"/>
              </w:rPr>
              <w:lastRenderedPageBreak/>
              <w:t>Providers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5C5183" w:rsidRPr="008078CB" w14:paraId="427F0925"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2" w:name="Services_Provided_Under_Another_Plan"/>
            <w:r w:rsidRPr="008078CB">
              <w:rPr>
                <w:b/>
                <w:color w:val="FF0000"/>
              </w:rPr>
              <w:t>Services Provided</w:t>
            </w:r>
            <w:r w:rsidR="005142B1" w:rsidRPr="008078CB">
              <w:rPr>
                <w:b/>
                <w:color w:val="FF0000"/>
              </w:rPr>
              <w:t xml:space="preserve"> </w:t>
            </w:r>
            <w:r w:rsidRPr="008078CB">
              <w:rPr>
                <w:b/>
                <w:color w:val="FF0000"/>
              </w:rPr>
              <w:t xml:space="preserve">Under </w:t>
            </w:r>
            <w:r w:rsidRPr="008078CB">
              <w:rPr>
                <w:b/>
                <w:color w:val="FF0000"/>
              </w:rPr>
              <w:lastRenderedPageBreak/>
              <w:t>Another Plan</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lastRenderedPageBreak/>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lastRenderedPageBreak/>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3B1361" w:rsidRPr="008078CB" w14:paraId="427F0944"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3" w:name="Smoking_Cessation"/>
            <w:r w:rsidRPr="008078CB">
              <w:rPr>
                <w:b/>
                <w:color w:val="FF0000"/>
              </w:rPr>
              <w:lastRenderedPageBreak/>
              <w:t>Smoking Cessation</w:t>
            </w:r>
            <w:bookmarkEnd w:id="173"/>
          </w:p>
          <w:p w14:paraId="427F0927" w14:textId="77777777" w:rsidR="000C4CD6" w:rsidRPr="008078CB" w:rsidRDefault="000C4CD6">
            <w:pPr>
              <w:pStyle w:val="TableTextCharCharChar1"/>
              <w:numPr>
                <w:ilvl w:val="12"/>
                <w:numId w:val="0"/>
              </w:numPr>
              <w:rPr>
                <w:b/>
                <w:color w:val="FF0000"/>
              </w:rPr>
            </w:pPr>
          </w:p>
          <w:p w14:paraId="427F0928" w14:textId="4F1DCA26"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8078CB" w:rsidRDefault="003B1361">
            <w:pPr>
              <w:pStyle w:val="TableTextCharCharChar1"/>
              <w:numPr>
                <w:ilvl w:val="12"/>
                <w:numId w:val="0"/>
              </w:numPr>
              <w:rPr>
                <w:color w:val="FF0000"/>
              </w:rPr>
            </w:pPr>
            <w:r w:rsidRPr="008078CB">
              <w:rPr>
                <w:color w:val="FF0000"/>
              </w:rPr>
              <w:t>Not Covered.</w:t>
            </w:r>
          </w:p>
          <w:p w14:paraId="427F092A" w14:textId="77777777" w:rsidR="000C4CD6" w:rsidRPr="008078CB" w:rsidRDefault="000C4CD6">
            <w:pPr>
              <w:pStyle w:val="TableTextCharCharChar1"/>
              <w:numPr>
                <w:ilvl w:val="12"/>
                <w:numId w:val="0"/>
              </w:numPr>
              <w:rPr>
                <w:color w:val="FF0000"/>
              </w:rPr>
            </w:pPr>
          </w:p>
          <w:p w14:paraId="427F0935" w14:textId="3D9B59ED"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8078CB" w:rsidRDefault="003B1361">
            <w:pPr>
              <w:pStyle w:val="TableTextCharCharChar1"/>
              <w:numPr>
                <w:ilvl w:val="12"/>
                <w:numId w:val="0"/>
              </w:numPr>
              <w:rPr>
                <w:color w:val="FF0000"/>
              </w:rPr>
            </w:pPr>
            <w:r w:rsidRPr="008078CB">
              <w:rPr>
                <w:color w:val="FF0000"/>
              </w:rPr>
              <w:t>Not Covered.</w:t>
            </w:r>
          </w:p>
          <w:p w14:paraId="427F0937" w14:textId="77777777" w:rsidR="00943B11" w:rsidRPr="008078CB" w:rsidRDefault="00943B11">
            <w:pPr>
              <w:pStyle w:val="TableTextCharCharChar1"/>
              <w:numPr>
                <w:ilvl w:val="12"/>
                <w:numId w:val="0"/>
              </w:numPr>
              <w:rPr>
                <w:color w:val="FF0000"/>
              </w:rPr>
            </w:pPr>
          </w:p>
          <w:p w14:paraId="427F0943" w14:textId="77777777" w:rsidR="003B1361" w:rsidRPr="008078CB" w:rsidRDefault="003B1361" w:rsidP="00471D9C">
            <w:pPr>
              <w:pStyle w:val="TableTextCharCharChar1"/>
              <w:numPr>
                <w:ilvl w:val="12"/>
                <w:numId w:val="0"/>
              </w:numPr>
              <w:rPr>
                <w:color w:val="FF0000"/>
              </w:rPr>
            </w:pPr>
          </w:p>
        </w:tc>
      </w:tr>
      <w:tr w:rsidR="005C5183" w:rsidRPr="008078CB" w14:paraId="427F0992"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4" w:name="Temporomandibular_Joint_TMJ_Services"/>
            <w:r w:rsidRPr="008078CB">
              <w:rPr>
                <w:b/>
                <w:color w:val="FF0000"/>
              </w:rPr>
              <w:t>Temporomandibular Joint (TMJ) Services</w:t>
            </w:r>
            <w:bookmarkEnd w:id="174"/>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xml:space="preserve">●   non-surgical treatment has failed to adequately </w:t>
            </w:r>
            <w:r w:rsidRPr="008078CB">
              <w:rPr>
                <w:color w:val="FF0000"/>
              </w:rPr>
              <w:lastRenderedPageBreak/>
              <w:t>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 xml:space="preserve">Benefits for surgical services include arthrocentesis, arthroscopy, </w:t>
            </w:r>
            <w:proofErr w:type="spellStart"/>
            <w:r w:rsidRPr="008078CB">
              <w:rPr>
                <w:color w:val="FF0000"/>
              </w:rPr>
              <w:t>arthoplasty</w:t>
            </w:r>
            <w:proofErr w:type="spellEnd"/>
            <w:r w:rsidRPr="008078CB">
              <w:rPr>
                <w:color w:val="FF0000"/>
              </w:rPr>
              <w:t>,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6" w14:textId="77777777" w:rsidR="000C4CD6" w:rsidRPr="008078CB" w:rsidRDefault="000C4CD6" w:rsidP="00C962B7">
            <w:pPr>
              <w:pStyle w:val="TableTextCharCharChar1"/>
              <w:numPr>
                <w:ilvl w:val="12"/>
                <w:numId w:val="0"/>
              </w:numPr>
              <w:ind w:right="248"/>
              <w:rPr>
                <w:b/>
                <w:color w:val="FF0000"/>
              </w:rPr>
            </w:pPr>
          </w:p>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Pr="008078CB" w:rsidRDefault="005C5183" w:rsidP="00C962B7">
            <w:pPr>
              <w:pStyle w:val="TableTextCharCharChar1"/>
              <w:numPr>
                <w:ilvl w:val="12"/>
                <w:numId w:val="0"/>
              </w:numPr>
              <w:ind w:right="248"/>
              <w:jc w:val="center"/>
              <w:rPr>
                <w:color w:val="FF0000"/>
              </w:rPr>
            </w:pPr>
          </w:p>
          <w:p w14:paraId="427F0966" w14:textId="77777777" w:rsidR="005C5183" w:rsidRPr="008078CB" w:rsidRDefault="005C5183" w:rsidP="00C962B7">
            <w:pPr>
              <w:pStyle w:val="TableTextChar"/>
              <w:numPr>
                <w:ilvl w:val="12"/>
                <w:numId w:val="0"/>
              </w:numPr>
              <w:ind w:right="248"/>
              <w:rPr>
                <w:b/>
                <w:bCs/>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60277A08"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E" w14:textId="77777777" w:rsidR="000C4CD6" w:rsidRPr="008078CB" w:rsidRDefault="000C4CD6">
            <w:pPr>
              <w:pStyle w:val="TableTextCharCharChar1"/>
              <w:numPr>
                <w:ilvl w:val="12"/>
                <w:numId w:val="0"/>
              </w:numPr>
              <w:rPr>
                <w:b/>
                <w:color w:val="FF0000"/>
              </w:rPr>
            </w:pPr>
          </w:p>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Pr="008078CB" w:rsidRDefault="005C5183">
            <w:pPr>
              <w:pStyle w:val="TableTextCharCharChar1"/>
              <w:numPr>
                <w:ilvl w:val="12"/>
                <w:numId w:val="0"/>
              </w:numPr>
              <w:jc w:val="center"/>
              <w:rPr>
                <w:color w:val="FF0000"/>
              </w:rPr>
            </w:pPr>
          </w:p>
          <w:p w14:paraId="2D15B0F4" w14:textId="77777777" w:rsidR="00DA2292" w:rsidRDefault="00DA2292" w:rsidP="00BF0F5A">
            <w:pPr>
              <w:ind w:right="248"/>
              <w:rPr>
                <w:b/>
                <w:color w:val="FF00FF"/>
                <w:sz w:val="24"/>
                <w:szCs w:val="24"/>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3339F893"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5" w:name="Travel"/>
            <w:r w:rsidRPr="008078CB">
              <w:rPr>
                <w:b/>
                <w:color w:val="FF0000"/>
              </w:rPr>
              <w:t>Travel</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1B86AEDF" w:rsidR="00D02500" w:rsidRPr="008078CB" w:rsidRDefault="0051145F" w:rsidP="00D02500">
            <w:pPr>
              <w:pStyle w:val="TableTextChar1"/>
              <w:ind w:left="288" w:hanging="288"/>
              <w:rPr>
                <w:color w:val="FF0000"/>
              </w:rPr>
            </w:pPr>
            <w:r w:rsidRPr="008078CB" w:rsidDel="0051145F">
              <w:rPr>
                <w:b/>
                <w:color w:val="FF00FF"/>
              </w:rPr>
              <w:t xml:space="preserve"> </w:t>
            </w:r>
            <w:r w:rsidR="00D02500"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6" w:name="Types_of_Care"/>
            <w:r w:rsidRPr="008078CB">
              <w:rPr>
                <w:b/>
                <w:color w:val="FF0000"/>
              </w:rPr>
              <w:t>Types of Care</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2" w14:textId="6EF22179" w:rsidR="004D553E" w:rsidRPr="008078CB" w:rsidRDefault="004D553E" w:rsidP="004D553E">
            <w:pPr>
              <w:pStyle w:val="TableTextChar"/>
              <w:numPr>
                <w:ilvl w:val="12"/>
                <w:numId w:val="0"/>
              </w:numPr>
              <w:rPr>
                <w:b/>
                <w:color w:val="FF00FF"/>
              </w:rPr>
            </w:pPr>
            <w:r w:rsidRPr="008078CB">
              <w:rPr>
                <w:color w:val="FF0000"/>
              </w:rPr>
              <w:t>●   private duty nursing received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7" w:name="Vision_and_Hearing"/>
            <w:r w:rsidRPr="008078CB">
              <w:rPr>
                <w:b/>
                <w:color w:val="FF0000"/>
              </w:rPr>
              <w:t>Vision and Hearing</w:t>
            </w:r>
            <w:bookmarkEnd w:id="17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C" w14:textId="4349648F" w:rsidR="004D553E" w:rsidRPr="008078CB" w:rsidRDefault="004D553E" w:rsidP="003D3B68">
            <w:pPr>
              <w:pStyle w:val="List"/>
              <w:numPr>
                <w:ilvl w:val="12"/>
                <w:numId w:val="0"/>
              </w:numPr>
              <w:spacing w:before="0"/>
              <w:rPr>
                <w:rFonts w:ascii="Times New Roman" w:hAnsi="Times New Roman"/>
                <w:color w:val="FF0000"/>
              </w:rPr>
            </w:pPr>
            <w:r w:rsidRPr="008078CB">
              <w:rPr>
                <w:rFonts w:ascii="Times New Roman" w:hAnsi="Times New Roman"/>
                <w:b/>
                <w:color w:val="FF0000"/>
              </w:rPr>
              <w:t xml:space="preserve">The following services are not </w:t>
            </w:r>
            <w:proofErr w:type="spellStart"/>
            <w:r w:rsidRPr="008078CB">
              <w:rPr>
                <w:rFonts w:ascii="Times New Roman" w:hAnsi="Times New Roman"/>
                <w:b/>
                <w:color w:val="FF0000"/>
              </w:rPr>
              <w:t>covered:</w:t>
            </w:r>
            <w:r w:rsidRPr="008078CB">
              <w:rPr>
                <w:rFonts w:ascii="Times New Roman" w:hAnsi="Times New Roman"/>
                <w:color w:val="FF0000"/>
              </w:rPr>
              <w:t>routine</w:t>
            </w:r>
            <w:proofErr w:type="spellEnd"/>
            <w:r w:rsidRPr="008078CB">
              <w:rPr>
                <w:rFonts w:ascii="Times New Roman" w:hAnsi="Times New Roman"/>
                <w:color w:val="FF0000"/>
              </w:rPr>
              <w:t xml:space="preserve"> vision </w:t>
            </w:r>
            <w:r w:rsidRPr="008078CB">
              <w:rPr>
                <w:rFonts w:ascii="Times New Roman" w:hAnsi="Times New Roman"/>
                <w:color w:val="FF0000"/>
              </w:rPr>
              <w:lastRenderedPageBreak/>
              <w:t>exam, including refractive examinations to determine the need for vision correction;</w:t>
            </w:r>
          </w:p>
          <w:p w14:paraId="427F09AD"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 xml:space="preserve">eyeglasses or contact lenses; </w:t>
            </w:r>
          </w:p>
          <w:p w14:paraId="427F09AE"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B2" w14:textId="5928F369" w:rsidR="00EF053C" w:rsidRPr="008078CB" w:rsidRDefault="00EF053C" w:rsidP="00EF053C">
            <w:pPr>
              <w:pStyle w:val="TableText"/>
              <w:rPr>
                <w:color w:val="FF0000"/>
              </w:rPr>
            </w:pPr>
            <w:r w:rsidRPr="008078CB">
              <w:rPr>
                <w:color w:val="FF0000"/>
              </w:rPr>
              <w:t xml:space="preserve">●   bone anchored hearing </w:t>
            </w:r>
          </w:p>
          <w:p w14:paraId="427F09B3"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B4"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B7" w14:textId="33A87C68" w:rsidR="004D553E" w:rsidRPr="008078CB" w:rsidRDefault="00EF053C" w:rsidP="003D3B68">
            <w:pPr>
              <w:pStyle w:val="TableText"/>
              <w:ind w:left="288"/>
              <w:rPr>
                <w:b/>
                <w:bCs/>
                <w:color w:val="FF00FF"/>
              </w:rPr>
            </w:pPr>
            <w:r w:rsidRPr="008078CB">
              <w:rPr>
                <w:color w:val="FF0000"/>
              </w:rPr>
              <w:t>●   for Covered Persons with hearing loss of sufficient severity that it would not be adequately remedied by a wearable hearing aid</w:t>
            </w:r>
            <w:r w:rsidRPr="008078CB">
              <w:rPr>
                <w:b/>
                <w:color w:val="FF00FF"/>
              </w:rPr>
              <w:t xml:space="preserve"> </w:t>
            </w:r>
          </w:p>
          <w:p w14:paraId="427F09B8" w14:textId="21C8AB75"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lastRenderedPageBreak/>
              <w:t>The following services are not covered:</w:t>
            </w:r>
          </w:p>
          <w:p w14:paraId="427F09C0" w14:textId="30E72623"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lastRenderedPageBreak/>
              <w:t>routine vision exam, including refractive examinations to determine the need for vision correction;●   Purchase cost and associated fitting charges for</w:t>
            </w:r>
            <w:r w:rsidRPr="008078CB">
              <w:rPr>
                <w:rFonts w:ascii="Times New Roman" w:hAnsi="Times New Roman"/>
              </w:rPr>
              <w:t xml:space="preserve"> </w:t>
            </w:r>
            <w:r w:rsidRPr="008078CB">
              <w:rPr>
                <w:rFonts w:ascii="Times New Roman" w:hAnsi="Times New Roman"/>
                <w:color w:val="FF0000"/>
              </w:rPr>
              <w:t>eyeglasses or contact lenses</w:t>
            </w:r>
            <w:r w:rsidR="00EE5D3D" w:rsidRPr="008078CB">
              <w:rPr>
                <w:rFonts w:ascii="Times New Roman" w:hAnsi="Times New Roman"/>
                <w:color w:val="FF0000"/>
              </w:rPr>
              <w:t>;</w:t>
            </w:r>
            <w:r w:rsidRPr="008078CB">
              <w:rPr>
                <w:rFonts w:ascii="Times New Roman" w:hAnsi="Times New Roman"/>
                <w:color w:val="FF0000"/>
              </w:rPr>
              <w:t xml:space="preserve"> </w:t>
            </w:r>
          </w:p>
          <w:p w14:paraId="427F09C1"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C5" w14:textId="60F3AC0B" w:rsidR="00EF053C" w:rsidRPr="008078CB" w:rsidRDefault="00EF053C" w:rsidP="00EF053C">
            <w:pPr>
              <w:pStyle w:val="TableText"/>
              <w:rPr>
                <w:color w:val="FF0000"/>
              </w:rPr>
            </w:pPr>
            <w:r w:rsidRPr="008078CB">
              <w:rPr>
                <w:color w:val="FF0000"/>
              </w:rPr>
              <w:t xml:space="preserve">●   bone anchored hearing </w:t>
            </w:r>
          </w:p>
          <w:p w14:paraId="427F09C6"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C7"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0FA86E12" w14:textId="2C20B95C" w:rsidR="006A5427" w:rsidRPr="008078CB" w:rsidRDefault="00EF053C" w:rsidP="003D3B68">
            <w:pPr>
              <w:pStyle w:val="TableText"/>
              <w:ind w:left="288"/>
              <w:rPr>
                <w:b/>
                <w:bCs/>
                <w:color w:val="FF00FF"/>
              </w:rPr>
            </w:pPr>
            <w:r w:rsidRPr="008078CB">
              <w:rPr>
                <w:color w:val="FF0000"/>
              </w:rPr>
              <w:t>●   for Covered Persons with hearing loss of sufficient severity that it would not be adequately remedied by a wearable hearing aid</w:t>
            </w:r>
            <w:r w:rsidRPr="008078CB">
              <w:rPr>
                <w:b/>
                <w:color w:val="FF00FF"/>
              </w:rPr>
              <w:t xml:space="preserve"> </w:t>
            </w:r>
          </w:p>
          <w:p w14:paraId="427F09CB" w14:textId="39D27B54"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8" w:name="Wisdom_Teeth"/>
            <w:r w:rsidRPr="008078CB">
              <w:rPr>
                <w:b/>
                <w:color w:val="FF0000"/>
              </w:rPr>
              <w:lastRenderedPageBreak/>
              <w:t>Wisdom Teeth</w:t>
            </w:r>
            <w:bookmarkEnd w:id="178"/>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9E39D5">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9E39D5">
            <w:pPr>
              <w:pStyle w:val="TableTextCharCharChar1"/>
              <w:numPr>
                <w:ilvl w:val="12"/>
                <w:numId w:val="0"/>
              </w:numPr>
              <w:rPr>
                <w:color w:val="FF0000"/>
              </w:rPr>
            </w:pPr>
          </w:p>
        </w:tc>
      </w:tr>
      <w:tr w:rsidR="000A4757" w:rsidRPr="008078CB" w14:paraId="427F0A05" w14:textId="77777777" w:rsidTr="00EE3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79" w:name="All_Other_Exclusions"/>
            <w:r w:rsidRPr="008078CB">
              <w:rPr>
                <w:b/>
                <w:color w:val="FF0000"/>
              </w:rPr>
              <w:t>All Other Exclusions</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xml:space="preserve">●   Autopsies and other coroner services and transportation </w:t>
            </w:r>
            <w:r w:rsidRPr="008078CB">
              <w:rPr>
                <w:color w:val="FF0000"/>
              </w:rPr>
              <w:lastRenderedPageBreak/>
              <w:t>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05C9BF14"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00C027E8"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w:t>
      </w:r>
      <w:proofErr w:type="spellStart"/>
      <w:r w:rsidRPr="008078CB">
        <w:t>Prescription_Drugs</w:t>
      </w:r>
      <w:proofErr w:type="spellEnd"/>
      <w:r w:rsidRPr="008078CB">
        <w:t>--&gt;</w:t>
      </w:r>
    </w:p>
    <w:p w14:paraId="3796A506" w14:textId="77777777" w:rsidR="001968B2" w:rsidRDefault="001968B2" w:rsidP="00A8344D"/>
    <w:p w14:paraId="7231B826"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8727F70" w14:textId="77777777" w:rsidR="001968B2" w:rsidRPr="00E61FEE" w:rsidRDefault="001968B2" w:rsidP="001968B2">
      <w:pPr>
        <w:pStyle w:val="iBAAGStandardText"/>
        <w:rPr>
          <w:rFonts w:ascii="Times New Roman" w:hAnsi="Times New Roman" w:cs="Times New Roman"/>
          <w:i/>
        </w:rPr>
      </w:pPr>
    </w:p>
    <w:p w14:paraId="2945B4B1" w14:textId="267D3FD8"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37" w:history="1">
        <w:r w:rsidR="003C7E96" w:rsidRPr="00DB6148">
          <w:rPr>
            <w:rStyle w:val="Hyperlink"/>
            <w:i/>
            <w:iCs/>
          </w:rPr>
          <w:t>uhcprovider.com</w:t>
        </w:r>
      </w:hyperlink>
    </w:p>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80" w:name="Prescription_Drugs"/>
      <w:r w:rsidRPr="008078CB">
        <w:rPr>
          <w:b/>
          <w:bCs/>
          <w:color w:val="0000FF"/>
          <w:sz w:val="28"/>
        </w:rPr>
        <w:t>PRESCRIPTION DRUGS</w:t>
      </w:r>
    </w:p>
    <w:bookmarkEnd w:id="180"/>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3C7E9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2C30EC3C" w:rsidR="00154B9C" w:rsidRPr="008078CB" w:rsidRDefault="006A63CF">
            <w:pPr>
              <w:pStyle w:val="TableTextCharCharChar1"/>
              <w:jc w:val="center"/>
              <w:rPr>
                <w:b/>
                <w:bCs/>
                <w:color w:val="000000"/>
              </w:rPr>
            </w:pPr>
            <w:r>
              <w:rPr>
                <w:b/>
                <w:bCs/>
                <w:color w:val="000000"/>
              </w:rPr>
              <w:t>2007 ASO CHOICE PLUS PS1 HSA 1</w:t>
            </w:r>
            <w:r w:rsidR="006C49CC">
              <w:rPr>
                <w:b/>
                <w:bCs/>
                <w:color w:val="000000"/>
              </w:rPr>
              <w:t>500 DED PLAN</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DBDD65A" w:rsidR="00154B9C" w:rsidRPr="008078CB" w:rsidRDefault="006A63CF">
            <w:pPr>
              <w:pStyle w:val="TableTextCharCharChar1"/>
              <w:jc w:val="center"/>
              <w:rPr>
                <w:b/>
                <w:bCs/>
                <w:color w:val="000000"/>
              </w:rPr>
            </w:pPr>
            <w:r>
              <w:rPr>
                <w:b/>
                <w:bCs/>
                <w:color w:val="000000"/>
              </w:rPr>
              <w:t>2007 ASO CHOICE PLUS PS1 HSA 1</w:t>
            </w:r>
            <w:r w:rsidR="006C49CC">
              <w:rPr>
                <w:b/>
                <w:bCs/>
                <w:color w:val="000000"/>
              </w:rPr>
              <w:t>500 DED PLAN</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3C7E96" w:rsidRPr="001C46FD" w14:paraId="3599D5DF" w14:textId="77777777" w:rsidTr="003C7E96">
        <w:tc>
          <w:tcPr>
            <w:tcW w:w="2952" w:type="dxa"/>
            <w:tcBorders>
              <w:top w:val="single" w:sz="6" w:space="0" w:color="auto"/>
              <w:left w:val="single" w:sz="6" w:space="0" w:color="auto"/>
              <w:bottom w:val="single" w:sz="6" w:space="0" w:color="auto"/>
              <w:right w:val="single" w:sz="6" w:space="0" w:color="auto"/>
            </w:tcBorders>
            <w:shd w:val="clear" w:color="auto" w:fill="auto"/>
          </w:tcPr>
          <w:p w14:paraId="60507A28" w14:textId="77777777" w:rsidR="003C7E96" w:rsidRPr="00DB6148" w:rsidRDefault="003C7E96" w:rsidP="00FE5FF0">
            <w:pPr>
              <w:rPr>
                <w:b/>
                <w:sz w:val="24"/>
                <w:szCs w:val="24"/>
              </w:rPr>
            </w:pPr>
            <w:bookmarkStart w:id="181" w:name="Pharmacy_Benefit_Manager_PBM"/>
            <w:r w:rsidRPr="00DB6148">
              <w:rPr>
                <w:b/>
                <w:sz w:val="24"/>
                <w:szCs w:val="24"/>
              </w:rPr>
              <w:t>Pharmacy Benefit Manager (PBM</w:t>
            </w:r>
            <w:bookmarkEnd w:id="181"/>
            <w:r w:rsidRPr="00DB6148">
              <w:rPr>
                <w:b/>
                <w:sz w:val="24"/>
                <w:szCs w:val="24"/>
              </w:rPr>
              <w:t>)</w:t>
            </w:r>
          </w:p>
          <w:p w14:paraId="0A6B3A2F" w14:textId="77777777" w:rsidR="003C7E96" w:rsidRPr="00DB6148" w:rsidRDefault="003C7E96" w:rsidP="00FE5FF0">
            <w:pPr>
              <w:numPr>
                <w:ilvl w:val="12"/>
                <w:numId w:val="0"/>
              </w:numPr>
              <w:rPr>
                <w:b/>
                <w:sz w:val="24"/>
                <w:szCs w:val="24"/>
              </w:rPr>
            </w:pPr>
          </w:p>
          <w:p w14:paraId="4EA3D4E5" w14:textId="77777777" w:rsidR="003C7E96" w:rsidRPr="00DB6148" w:rsidRDefault="003C7E96" w:rsidP="00FE5FF0">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B92623D" w14:textId="77777777" w:rsidR="003C7E96" w:rsidRPr="00DB6148" w:rsidRDefault="003C7E96" w:rsidP="00FE5FF0">
            <w:pPr>
              <w:rPr>
                <w:b/>
                <w:color w:val="000000"/>
                <w:sz w:val="24"/>
                <w:szCs w:val="24"/>
              </w:rPr>
            </w:pPr>
            <w:r w:rsidRPr="00DB6148">
              <w:rPr>
                <w:b/>
                <w:color w:val="000000"/>
                <w:sz w:val="24"/>
                <w:szCs w:val="24"/>
              </w:rPr>
              <w:t>OptumRx</w:t>
            </w:r>
          </w:p>
          <w:p w14:paraId="19CFA231" w14:textId="77777777" w:rsidR="003C7E96" w:rsidRPr="00DB6148" w:rsidRDefault="003C7E96" w:rsidP="00FE5FF0">
            <w:pPr>
              <w:rPr>
                <w:bCs/>
                <w:sz w:val="24"/>
                <w:szCs w:val="24"/>
              </w:rPr>
            </w:pPr>
            <w:r w:rsidRPr="00DB6148">
              <w:rPr>
                <w:bCs/>
                <w:sz w:val="24"/>
                <w:szCs w:val="24"/>
              </w:rPr>
              <w:t xml:space="preserve">Pharmacy benefits are available in myuhc.com by clicking on </w:t>
            </w:r>
            <w:r w:rsidRPr="00DB6148">
              <w:rPr>
                <w:b/>
                <w:bCs/>
                <w:sz w:val="24"/>
                <w:szCs w:val="24"/>
              </w:rPr>
              <w:t>Pharmacies &amp; Prescriptions</w:t>
            </w:r>
            <w:r w:rsidRPr="00DB6148">
              <w:rPr>
                <w:bCs/>
                <w:sz w:val="24"/>
                <w:szCs w:val="24"/>
              </w:rPr>
              <w:t xml:space="preserve"> tab or </w:t>
            </w:r>
            <w:r w:rsidRPr="00DB6148">
              <w:rPr>
                <w:b/>
                <w:bCs/>
                <w:sz w:val="24"/>
                <w:szCs w:val="24"/>
              </w:rPr>
              <w:t>Manage Your Prescriptions</w:t>
            </w:r>
            <w:r w:rsidRPr="00DB6148">
              <w:rPr>
                <w:bCs/>
                <w:sz w:val="24"/>
                <w:szCs w:val="24"/>
              </w:rPr>
              <w:t xml:space="preserve"> icon.</w:t>
            </w:r>
          </w:p>
          <w:p w14:paraId="4D8DF815" w14:textId="77777777" w:rsidR="003C7E96" w:rsidRPr="00DB6148" w:rsidRDefault="003C7E96" w:rsidP="00FE5FF0">
            <w:pPr>
              <w:rPr>
                <w:color w:val="000000"/>
                <w:sz w:val="24"/>
                <w:szCs w:val="24"/>
              </w:rPr>
            </w:pPr>
          </w:p>
          <w:p w14:paraId="5A732601" w14:textId="77777777" w:rsidR="003C7E96" w:rsidRPr="00DB6148" w:rsidRDefault="003C7E96" w:rsidP="00FE5FF0">
            <w:pPr>
              <w:rPr>
                <w:color w:val="000000"/>
                <w:sz w:val="24"/>
                <w:szCs w:val="24"/>
              </w:rPr>
            </w:pPr>
            <w:r w:rsidRPr="00DB6148">
              <w:rPr>
                <w:color w:val="000000"/>
                <w:sz w:val="24"/>
                <w:szCs w:val="24"/>
              </w:rPr>
              <w:t>For all pharmacy support, please call the phone number on your health plan ID card.</w:t>
            </w:r>
          </w:p>
          <w:p w14:paraId="16A43BE1" w14:textId="77777777" w:rsidR="003C7E96" w:rsidRPr="00DB6148" w:rsidRDefault="003C7E96">
            <w:pPr>
              <w:rPr>
                <w:sz w:val="24"/>
                <w:szCs w:val="24"/>
              </w:rPr>
            </w:pPr>
          </w:p>
        </w:tc>
      </w:tr>
      <w:tr w:rsidR="003C7E96" w:rsidRPr="008578C2" w14:paraId="45D7AC3B" w14:textId="77777777" w:rsidTr="003C7E96">
        <w:tc>
          <w:tcPr>
            <w:tcW w:w="2952" w:type="dxa"/>
            <w:tcBorders>
              <w:top w:val="single" w:sz="6" w:space="0" w:color="auto"/>
              <w:left w:val="single" w:sz="6" w:space="0" w:color="auto"/>
              <w:bottom w:val="single" w:sz="6" w:space="0" w:color="auto"/>
              <w:right w:val="single" w:sz="6" w:space="0" w:color="auto"/>
            </w:tcBorders>
            <w:shd w:val="clear" w:color="auto" w:fill="auto"/>
          </w:tcPr>
          <w:p w14:paraId="12DFF1ED" w14:textId="77777777" w:rsidR="003C7E96" w:rsidRPr="00DB6148" w:rsidRDefault="003C7E96" w:rsidP="00FE5FF0">
            <w:pPr>
              <w:rPr>
                <w:b/>
                <w:sz w:val="24"/>
                <w:szCs w:val="24"/>
              </w:rPr>
            </w:pPr>
            <w:bookmarkStart w:id="182" w:name="Specialty_Pharmacy_Program"/>
            <w:r w:rsidRPr="00DB6148">
              <w:rPr>
                <w:b/>
                <w:sz w:val="24"/>
                <w:szCs w:val="24"/>
              </w:rPr>
              <w:t>Specialty Pharmacy Program</w:t>
            </w:r>
            <w:bookmarkEnd w:id="182"/>
          </w:p>
          <w:p w14:paraId="3450DCB4" w14:textId="77777777" w:rsidR="003C7E96" w:rsidRPr="00DB6148" w:rsidRDefault="003C7E96" w:rsidP="00FE5FF0">
            <w:pPr>
              <w:rPr>
                <w:b/>
                <w:sz w:val="24"/>
                <w:szCs w:val="24"/>
              </w:rPr>
            </w:pPr>
          </w:p>
          <w:p w14:paraId="1D2FA36F" w14:textId="77777777" w:rsidR="003C7E96" w:rsidRPr="00DB6148" w:rsidRDefault="003C7E96" w:rsidP="00FE5FF0">
            <w:pPr>
              <w:rPr>
                <w:b/>
                <w:sz w:val="24"/>
                <w:szCs w:val="24"/>
              </w:rPr>
            </w:pPr>
            <w:r w:rsidRPr="00DB6148">
              <w:rPr>
                <w:b/>
                <w:sz w:val="24"/>
                <w:szCs w:val="24"/>
              </w:rPr>
              <w:t>Self- administered Diabetes products DO NOT fall into this category</w:t>
            </w:r>
          </w:p>
          <w:p w14:paraId="479D9C16" w14:textId="77777777" w:rsidR="003C7E96" w:rsidRPr="00DB6148" w:rsidRDefault="003C7E96" w:rsidP="00FE5FF0">
            <w:p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4F8AD487" w14:textId="77777777" w:rsidR="003C7E96" w:rsidRPr="00DB6148" w:rsidRDefault="003C7E96" w:rsidP="00FE5FF0">
            <w:pPr>
              <w:rPr>
                <w:sz w:val="24"/>
                <w:szCs w:val="24"/>
              </w:rPr>
            </w:pPr>
            <w:r w:rsidRPr="00DB6148">
              <w:rPr>
                <w:sz w:val="24"/>
                <w:szCs w:val="24"/>
              </w:rPr>
              <w:t xml:space="preserve">Specialty medications are used to treat rare, unusual or complex medical conditions. </w:t>
            </w:r>
          </w:p>
          <w:p w14:paraId="1C080CF9" w14:textId="77777777" w:rsidR="003C7E96" w:rsidRPr="00DB6148" w:rsidRDefault="003C7E96" w:rsidP="00FE5FF0">
            <w:pPr>
              <w:rPr>
                <w:sz w:val="24"/>
                <w:szCs w:val="24"/>
              </w:rPr>
            </w:pPr>
            <w:r w:rsidRPr="00DB6148">
              <w:rPr>
                <w:sz w:val="24"/>
                <w:szCs w:val="24"/>
              </w:rPr>
              <w:t xml:space="preserve"> </w:t>
            </w:r>
          </w:p>
          <w:p w14:paraId="7BE65C55" w14:textId="77777777" w:rsidR="003C7E96" w:rsidRPr="00DB6148" w:rsidRDefault="003C7E96" w:rsidP="00FE5FF0">
            <w:pPr>
              <w:rPr>
                <w:sz w:val="24"/>
                <w:szCs w:val="24"/>
              </w:rPr>
            </w:pPr>
            <w:r w:rsidRPr="00DB6148">
              <w:rPr>
                <w:sz w:val="24"/>
                <w:szCs w:val="24"/>
              </w:rPr>
              <w:t xml:space="preserve">For Network coverage, specialty medications must be ordered from a designated pharmacy.  Not all medications may be covered under your plan. </w:t>
            </w:r>
          </w:p>
          <w:p w14:paraId="4F712BB4" w14:textId="77777777" w:rsidR="003C7E96" w:rsidRPr="00DB6148" w:rsidRDefault="003C7E96" w:rsidP="00FE5FF0">
            <w:pPr>
              <w:rPr>
                <w:sz w:val="24"/>
                <w:szCs w:val="24"/>
              </w:rPr>
            </w:pPr>
          </w:p>
          <w:p w14:paraId="43A677ED" w14:textId="77777777" w:rsidR="003C7E96" w:rsidRPr="00DB6148" w:rsidRDefault="003C7E96" w:rsidP="00FE5FF0">
            <w:pPr>
              <w:rPr>
                <w:sz w:val="24"/>
                <w:szCs w:val="24"/>
              </w:rPr>
            </w:pPr>
            <w:r w:rsidRPr="00DB6148">
              <w:rPr>
                <w:sz w:val="24"/>
                <w:szCs w:val="24"/>
              </w:rPr>
              <w:t>Here are some examples of covered conditions:</w:t>
            </w:r>
          </w:p>
          <w:p w14:paraId="64538946" w14:textId="77777777" w:rsidR="003C7E96" w:rsidRPr="00DB6148" w:rsidRDefault="003C7E96" w:rsidP="00E35F39">
            <w:pPr>
              <w:numPr>
                <w:ilvl w:val="0"/>
                <w:numId w:val="10"/>
              </w:numPr>
              <w:rPr>
                <w:sz w:val="24"/>
                <w:szCs w:val="24"/>
              </w:rPr>
            </w:pPr>
            <w:r w:rsidRPr="00DB6148">
              <w:rPr>
                <w:sz w:val="24"/>
                <w:szCs w:val="24"/>
              </w:rPr>
              <w:t xml:space="preserve">Anemia </w:t>
            </w:r>
          </w:p>
          <w:p w14:paraId="73C63BE3" w14:textId="77777777" w:rsidR="003C7E96" w:rsidRPr="00DB6148" w:rsidRDefault="003C7E96" w:rsidP="00E35F39">
            <w:pPr>
              <w:numPr>
                <w:ilvl w:val="0"/>
                <w:numId w:val="10"/>
              </w:numPr>
              <w:rPr>
                <w:sz w:val="24"/>
                <w:szCs w:val="24"/>
              </w:rPr>
            </w:pPr>
            <w:r w:rsidRPr="00DB6148">
              <w:rPr>
                <w:sz w:val="24"/>
                <w:szCs w:val="24"/>
              </w:rPr>
              <w:t xml:space="preserve">Cystic Fibrosis </w:t>
            </w:r>
          </w:p>
          <w:p w14:paraId="16F45E2A" w14:textId="77777777" w:rsidR="003C7E96" w:rsidRPr="00DB6148" w:rsidRDefault="003C7E96" w:rsidP="00E35F39">
            <w:pPr>
              <w:numPr>
                <w:ilvl w:val="0"/>
                <w:numId w:val="10"/>
              </w:numPr>
              <w:rPr>
                <w:sz w:val="24"/>
                <w:szCs w:val="24"/>
              </w:rPr>
            </w:pPr>
            <w:r w:rsidRPr="00DB6148">
              <w:rPr>
                <w:sz w:val="24"/>
                <w:szCs w:val="24"/>
              </w:rPr>
              <w:t xml:space="preserve">Endocrine </w:t>
            </w:r>
          </w:p>
          <w:p w14:paraId="37CD3DE9" w14:textId="77777777" w:rsidR="003C7E96" w:rsidRPr="00DB6148" w:rsidRDefault="003C7E96" w:rsidP="00E35F39">
            <w:pPr>
              <w:numPr>
                <w:ilvl w:val="0"/>
                <w:numId w:val="10"/>
              </w:numPr>
              <w:rPr>
                <w:sz w:val="24"/>
                <w:szCs w:val="24"/>
              </w:rPr>
            </w:pPr>
            <w:r w:rsidRPr="00DB6148">
              <w:rPr>
                <w:sz w:val="24"/>
                <w:szCs w:val="24"/>
              </w:rPr>
              <w:t xml:space="preserve">Growth Hormone Deficiency </w:t>
            </w:r>
          </w:p>
          <w:p w14:paraId="57CCE684" w14:textId="77777777" w:rsidR="003C7E96" w:rsidRPr="00DB6148" w:rsidRDefault="003C7E96" w:rsidP="00E35F39">
            <w:pPr>
              <w:numPr>
                <w:ilvl w:val="0"/>
                <w:numId w:val="10"/>
              </w:numPr>
              <w:rPr>
                <w:sz w:val="24"/>
                <w:szCs w:val="24"/>
              </w:rPr>
            </w:pPr>
            <w:r w:rsidRPr="00DB6148">
              <w:rPr>
                <w:sz w:val="24"/>
                <w:szCs w:val="24"/>
              </w:rPr>
              <w:t xml:space="preserve">Hemophilia is a specialty medication and has </w:t>
            </w:r>
            <w:proofErr w:type="spellStart"/>
            <w:r w:rsidRPr="00DB6148">
              <w:rPr>
                <w:sz w:val="24"/>
                <w:szCs w:val="24"/>
              </w:rPr>
              <w:t>it’s</w:t>
            </w:r>
            <w:proofErr w:type="spellEnd"/>
            <w:r w:rsidRPr="00DB6148">
              <w:rPr>
                <w:sz w:val="24"/>
                <w:szCs w:val="24"/>
              </w:rPr>
              <w:t xml:space="preserve"> own section – see Hemophilia Program section</w:t>
            </w:r>
          </w:p>
          <w:p w14:paraId="6AB42BBE" w14:textId="77777777" w:rsidR="003C7E96" w:rsidRPr="00DB6148" w:rsidRDefault="003C7E96" w:rsidP="00E35F39">
            <w:pPr>
              <w:numPr>
                <w:ilvl w:val="0"/>
                <w:numId w:val="10"/>
              </w:numPr>
              <w:rPr>
                <w:sz w:val="24"/>
                <w:szCs w:val="24"/>
              </w:rPr>
            </w:pPr>
            <w:r w:rsidRPr="00DB6148">
              <w:rPr>
                <w:sz w:val="24"/>
                <w:szCs w:val="24"/>
              </w:rPr>
              <w:t xml:space="preserve">Hepatitis B/C </w:t>
            </w:r>
          </w:p>
          <w:p w14:paraId="1CFF1767" w14:textId="77777777" w:rsidR="003C7E96" w:rsidRPr="00DB6148" w:rsidRDefault="003C7E96" w:rsidP="00E35F39">
            <w:pPr>
              <w:numPr>
                <w:ilvl w:val="0"/>
                <w:numId w:val="10"/>
              </w:numPr>
              <w:rPr>
                <w:sz w:val="24"/>
                <w:szCs w:val="24"/>
              </w:rPr>
            </w:pPr>
            <w:r w:rsidRPr="00DB6148">
              <w:rPr>
                <w:sz w:val="24"/>
                <w:szCs w:val="24"/>
              </w:rPr>
              <w:t xml:space="preserve">Immune Modulator </w:t>
            </w:r>
          </w:p>
          <w:p w14:paraId="01319C2B" w14:textId="77777777" w:rsidR="003C7E96" w:rsidRPr="00DB6148" w:rsidRDefault="003C7E96" w:rsidP="00E35F39">
            <w:pPr>
              <w:numPr>
                <w:ilvl w:val="0"/>
                <w:numId w:val="10"/>
              </w:numPr>
              <w:rPr>
                <w:sz w:val="24"/>
                <w:szCs w:val="24"/>
              </w:rPr>
            </w:pPr>
            <w:r w:rsidRPr="00DB6148">
              <w:rPr>
                <w:sz w:val="24"/>
                <w:szCs w:val="24"/>
              </w:rPr>
              <w:t xml:space="preserve">Multiple Sclerosis </w:t>
            </w:r>
          </w:p>
          <w:p w14:paraId="6740D79D" w14:textId="77777777" w:rsidR="003C7E96" w:rsidRPr="00DB6148" w:rsidRDefault="003C7E96" w:rsidP="00E35F39">
            <w:pPr>
              <w:numPr>
                <w:ilvl w:val="0"/>
                <w:numId w:val="10"/>
              </w:numPr>
              <w:rPr>
                <w:sz w:val="24"/>
                <w:szCs w:val="24"/>
              </w:rPr>
            </w:pPr>
            <w:r w:rsidRPr="00DB6148">
              <w:rPr>
                <w:sz w:val="24"/>
                <w:szCs w:val="24"/>
              </w:rPr>
              <w:t xml:space="preserve">Osteoporosis </w:t>
            </w:r>
          </w:p>
          <w:p w14:paraId="3D9C9281" w14:textId="77777777" w:rsidR="003C7E96" w:rsidRPr="00DB6148" w:rsidRDefault="003C7E96" w:rsidP="00E35F39">
            <w:pPr>
              <w:numPr>
                <w:ilvl w:val="0"/>
                <w:numId w:val="10"/>
              </w:numPr>
              <w:rPr>
                <w:sz w:val="24"/>
                <w:szCs w:val="24"/>
              </w:rPr>
            </w:pPr>
            <w:r w:rsidRPr="00DB6148">
              <w:rPr>
                <w:sz w:val="24"/>
                <w:szCs w:val="24"/>
              </w:rPr>
              <w:t xml:space="preserve">Pulmonary Hypertension </w:t>
            </w:r>
          </w:p>
          <w:p w14:paraId="3AAD3675" w14:textId="77777777" w:rsidR="003C7E96" w:rsidRPr="00DB6148" w:rsidRDefault="003C7E96" w:rsidP="00E35F39">
            <w:pPr>
              <w:numPr>
                <w:ilvl w:val="0"/>
                <w:numId w:val="10"/>
              </w:numPr>
              <w:rPr>
                <w:sz w:val="24"/>
                <w:szCs w:val="24"/>
              </w:rPr>
            </w:pPr>
            <w:r w:rsidRPr="00DB6148">
              <w:rPr>
                <w:sz w:val="24"/>
                <w:szCs w:val="24"/>
              </w:rPr>
              <w:t xml:space="preserve">Rheumatoid Arthritis </w:t>
            </w:r>
          </w:p>
          <w:p w14:paraId="220EE6F2" w14:textId="77777777" w:rsidR="003C7E96" w:rsidRPr="00DB6148" w:rsidRDefault="003C7E96" w:rsidP="003C7E96">
            <w:pPr>
              <w:rPr>
                <w:sz w:val="24"/>
                <w:szCs w:val="24"/>
              </w:rPr>
            </w:pPr>
          </w:p>
          <w:p w14:paraId="30BE8D7C" w14:textId="77777777" w:rsidR="003C7E96" w:rsidRPr="00DB6148" w:rsidRDefault="003C7E96" w:rsidP="003C7E96">
            <w:pPr>
              <w:rPr>
                <w:sz w:val="24"/>
                <w:szCs w:val="24"/>
              </w:rPr>
            </w:pPr>
            <w:r w:rsidRPr="00DB6148">
              <w:rPr>
                <w:sz w:val="24"/>
                <w:szCs w:val="24"/>
              </w:rPr>
              <w:t>For more information about specialty medications or to find a designated pharmacy, go to myuhc.com and click on Pharmacies &amp; Prescriptions tab or Manage Your Prescriptions icon.</w:t>
            </w:r>
          </w:p>
          <w:p w14:paraId="19469109" w14:textId="77777777" w:rsidR="003C7E96" w:rsidRPr="00DB6148" w:rsidRDefault="003C7E96" w:rsidP="003C7E96">
            <w:pPr>
              <w:rPr>
                <w:sz w:val="24"/>
                <w:szCs w:val="24"/>
              </w:rPr>
            </w:pPr>
          </w:p>
          <w:p w14:paraId="4336C895" w14:textId="77777777" w:rsidR="003C7E96" w:rsidRPr="00DB6148" w:rsidRDefault="003C7E96" w:rsidP="003C7E96">
            <w:pPr>
              <w:rPr>
                <w:sz w:val="24"/>
                <w:szCs w:val="24"/>
              </w:rPr>
            </w:pPr>
            <w:r w:rsidRPr="00DB6148">
              <w:rPr>
                <w:sz w:val="24"/>
                <w:szCs w:val="24"/>
              </w:rPr>
              <w:t xml:space="preserve">For all pharmacy support, please call the phone number on your ID card. </w:t>
            </w:r>
          </w:p>
          <w:p w14:paraId="0BA7F7BC" w14:textId="77777777" w:rsidR="003C7E96" w:rsidRPr="00DB6148" w:rsidRDefault="003C7E96">
            <w:pPr>
              <w:rPr>
                <w:b/>
                <w:color w:val="FF00FF"/>
                <w:sz w:val="24"/>
                <w:szCs w:val="24"/>
              </w:rPr>
            </w:pPr>
          </w:p>
        </w:tc>
      </w:tr>
    </w:tbl>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3E4D982C"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6E23F289"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89196B" w:rsidRPr="008078CB" w14:paraId="29000538"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6B340ED4" w14:textId="6FA94670" w:rsidR="0089196B" w:rsidRPr="001968B2" w:rsidRDefault="0089196B" w:rsidP="00B418C1">
            <w:pPr>
              <w:pStyle w:val="TableText"/>
              <w:rPr>
                <w:b/>
                <w:bCs/>
                <w:color w:val="FF0000"/>
                <w:szCs w:val="24"/>
              </w:rPr>
            </w:pPr>
            <w:bookmarkStart w:id="183" w:name="Pharmaceutical_Quick_Tip"/>
            <w:bookmarkStart w:id="184" w:name="Pharmaceutical_Products_Quick_Tip"/>
            <w:r w:rsidRPr="0089196B">
              <w:rPr>
                <w:b/>
                <w:bCs/>
                <w:color w:val="FF0000"/>
                <w:szCs w:val="24"/>
              </w:rPr>
              <w:t>Pharmaceutical Products – Outpatient Quick Tip</w:t>
            </w:r>
            <w:bookmarkEnd w:id="183"/>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C002D4C" w14:textId="77777777" w:rsidR="0089196B" w:rsidRPr="00CE5126" w:rsidRDefault="0089196B" w:rsidP="00F15945">
            <w:pPr>
              <w:rPr>
                <w:b/>
                <w:bCs/>
                <w:color w:val="FF0000"/>
                <w:sz w:val="24"/>
                <w:szCs w:val="24"/>
                <w:u w:val="single"/>
              </w:rPr>
            </w:pPr>
            <w:r w:rsidRPr="00CE5126">
              <w:rPr>
                <w:b/>
                <w:bCs/>
                <w:color w:val="FF0000"/>
                <w:sz w:val="24"/>
                <w:szCs w:val="24"/>
                <w:u w:val="single"/>
              </w:rPr>
              <w:t>Specialty Medications</w:t>
            </w:r>
          </w:p>
          <w:p w14:paraId="3DD6AB21" w14:textId="77777777" w:rsidR="0089196B" w:rsidRDefault="0089196B" w:rsidP="00F15945">
            <w:pPr>
              <w:rPr>
                <w:color w:val="FF0000"/>
                <w:sz w:val="24"/>
                <w:szCs w:val="24"/>
              </w:rPr>
            </w:pPr>
            <w:r w:rsidRPr="00CE5126">
              <w:rPr>
                <w:color w:val="FF0000"/>
                <w:sz w:val="24"/>
                <w:szCs w:val="24"/>
              </w:rPr>
              <w:t xml:space="preserve">Member Services - Refer to the </w:t>
            </w:r>
            <w:r w:rsidRPr="00CE5126">
              <w:rPr>
                <w:b/>
                <w:bCs/>
                <w:color w:val="FF0000"/>
                <w:sz w:val="24"/>
                <w:szCs w:val="24"/>
              </w:rPr>
              <w:t>Specialty Pharmacy SOP</w:t>
            </w:r>
            <w:r w:rsidRPr="00CE5126">
              <w:rPr>
                <w:color w:val="FF0000"/>
                <w:sz w:val="24"/>
                <w:szCs w:val="24"/>
              </w:rPr>
              <w:t xml:space="preserve"> for potential </w:t>
            </w:r>
            <w:r w:rsidRPr="00CE5126">
              <w:rPr>
                <w:color w:val="FF0000"/>
                <w:sz w:val="24"/>
                <w:szCs w:val="24"/>
                <w:u w:val="single"/>
              </w:rPr>
              <w:t>provider</w:t>
            </w:r>
            <w:r w:rsidRPr="00CE5126">
              <w:rPr>
                <w:color w:val="FF0000"/>
                <w:sz w:val="24"/>
                <w:szCs w:val="24"/>
              </w:rPr>
              <w:t xml:space="preserve"> prior authorization requirements for drugs covered under the medical plan.</w:t>
            </w:r>
          </w:p>
          <w:p w14:paraId="05761647" w14:textId="77777777" w:rsidR="003C7E96" w:rsidRDefault="003C7E96" w:rsidP="00F15945">
            <w:pPr>
              <w:rPr>
                <w:color w:val="FF0000"/>
                <w:sz w:val="24"/>
                <w:szCs w:val="24"/>
              </w:rPr>
            </w:pPr>
          </w:p>
          <w:p w14:paraId="48E766F7" w14:textId="77777777" w:rsidR="003C7E96" w:rsidRPr="00DB6148" w:rsidRDefault="003C7E96" w:rsidP="003C7E96">
            <w:pPr>
              <w:pStyle w:val="iBAAGStandardText"/>
              <w:rPr>
                <w:rFonts w:ascii="Times New Roman" w:hAnsi="Times New Roman" w:cs="Times New Roman"/>
                <w:b/>
              </w:rPr>
            </w:pPr>
            <w:r w:rsidRPr="00DB6148">
              <w:rPr>
                <w:rFonts w:ascii="Times New Roman" w:eastAsia="Times New Roman" w:hAnsi="Times New Roman" w:cs="Times New Roman"/>
                <w:b/>
                <w:bCs/>
                <w:color w:val="FF0000"/>
                <w:u w:val="single"/>
              </w:rPr>
              <w:t>Review at Launch</w:t>
            </w:r>
          </w:p>
          <w:p w14:paraId="7065F5C2" w14:textId="77777777" w:rsidR="003C7E96" w:rsidRPr="00DB6148" w:rsidRDefault="003C7E96" w:rsidP="003C7E96">
            <w:pPr>
              <w:rPr>
                <w:sz w:val="24"/>
              </w:rPr>
            </w:pPr>
            <w:r w:rsidRPr="00DB6148">
              <w:rPr>
                <w:color w:val="FF0000"/>
                <w:sz w:val="24"/>
              </w:rPr>
              <w:t>Provider</w:t>
            </w:r>
            <w:r w:rsidRPr="00DB6148">
              <w:rPr>
                <w:sz w:val="24"/>
              </w:rPr>
              <w:t xml:space="preserve"> </w:t>
            </w:r>
            <w:r w:rsidRPr="00DB6148">
              <w:rPr>
                <w:color w:val="FF0000"/>
                <w:sz w:val="24"/>
              </w:rPr>
              <w:t>Services - Refer to the ‘Review at Launch - New to Market Medication Policy’ for drugs excluded under the medical plan</w:t>
            </w:r>
            <w:r w:rsidRPr="00DB6148">
              <w:rPr>
                <w:sz w:val="24"/>
              </w:rPr>
              <w:t>.</w:t>
            </w:r>
            <w:r w:rsidRPr="00DB6148">
              <w:rPr>
                <w:b/>
                <w:bCs/>
                <w:color w:val="FF00FF"/>
                <w:sz w:val="24"/>
              </w:rPr>
              <w:t xml:space="preserve"> </w:t>
            </w:r>
          </w:p>
          <w:p w14:paraId="1E414456" w14:textId="77777777" w:rsidR="003C7E96" w:rsidRPr="00CE5126" w:rsidRDefault="003C7E96" w:rsidP="00F15945">
            <w:pPr>
              <w:rPr>
                <w:color w:val="FF0000"/>
                <w:sz w:val="24"/>
                <w:szCs w:val="24"/>
              </w:rPr>
            </w:pPr>
          </w:p>
          <w:p w14:paraId="4729C890" w14:textId="6F6FE7C1" w:rsidR="0089196B" w:rsidRPr="00A23603" w:rsidRDefault="0089196B" w:rsidP="00CF3456">
            <w:pPr>
              <w:pStyle w:val="TableText"/>
              <w:rPr>
                <w:b/>
                <w:bCs/>
                <w:color w:val="FF0000"/>
                <w:szCs w:val="24"/>
                <w:u w:val="single"/>
              </w:rPr>
            </w:pPr>
            <w:r w:rsidRPr="0089196B">
              <w:rPr>
                <w:color w:val="FF0000"/>
                <w:szCs w:val="24"/>
              </w:rPr>
              <w:t xml:space="preserve">Benefit information for Pharmaceutical Products can be located within several applicable areas.  Please reference </w:t>
            </w:r>
            <w:r w:rsidRPr="001968B2">
              <w:rPr>
                <w:i/>
                <w:iCs/>
                <w:color w:val="FF0000"/>
                <w:szCs w:val="24"/>
              </w:rPr>
              <w:t xml:space="preserve">Specialty Pharmacy </w:t>
            </w:r>
            <w:r w:rsidRPr="001968B2">
              <w:rPr>
                <w:color w:val="FF0000"/>
                <w:szCs w:val="24"/>
              </w:rPr>
              <w:t xml:space="preserve">and </w:t>
            </w:r>
            <w:r w:rsidRPr="001968B2">
              <w:rPr>
                <w:i/>
                <w:iCs/>
                <w:color w:val="FF0000"/>
                <w:szCs w:val="24"/>
              </w:rPr>
              <w:t xml:space="preserve">Drugs </w:t>
            </w:r>
            <w:r w:rsidRPr="001968B2">
              <w:rPr>
                <w:color w:val="FF0000"/>
                <w:szCs w:val="24"/>
              </w:rPr>
              <w:t>for additional benefit and exclusion information. </w:t>
            </w:r>
          </w:p>
        </w:tc>
      </w:tr>
      <w:tr w:rsidR="0089196B" w:rsidRPr="008078CB" w14:paraId="427F0C0A" w14:textId="77777777" w:rsidTr="003C7E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89196B" w:rsidRPr="008078CB" w:rsidRDefault="0089196B" w:rsidP="007A5F99">
            <w:pPr>
              <w:pStyle w:val="TableTextChar"/>
              <w:rPr>
                <w:b/>
                <w:color w:val="FF0000"/>
              </w:rPr>
            </w:pPr>
            <w:bookmarkStart w:id="185" w:name="Specialty_Pharmacy_Program_Quick_Tip"/>
            <w:r w:rsidRPr="008078CB">
              <w:rPr>
                <w:b/>
                <w:color w:val="FF0000"/>
              </w:rPr>
              <w:t>Specialty Pharmacy Program Quick Tip</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5B85BF28" w:rsidR="0089196B" w:rsidRPr="0003488D" w:rsidRDefault="0089196B" w:rsidP="00CF3456">
            <w:pPr>
              <w:pStyle w:val="TableText"/>
              <w:textAlignment w:val="auto"/>
              <w:rPr>
                <w:color w:val="FF0000"/>
                <w:szCs w:val="24"/>
              </w:rPr>
            </w:pPr>
            <w:r w:rsidRPr="0003488D">
              <w:rPr>
                <w:color w:val="FF0000"/>
                <w:szCs w:val="24"/>
              </w:rPr>
              <w:t xml:space="preserve">The UnitedHealthcare Specialty Pharmacy Program applies to pharmacy benefits </w:t>
            </w:r>
            <w:r w:rsidRPr="0003488D">
              <w:rPr>
                <w:b/>
                <w:color w:val="FF0000"/>
                <w:szCs w:val="24"/>
                <w:u w:val="single"/>
              </w:rPr>
              <w:t>only</w:t>
            </w:r>
            <w:r w:rsidRPr="0003488D">
              <w:rPr>
                <w:color w:val="FF0000"/>
                <w:szCs w:val="24"/>
              </w:rPr>
              <w:t xml:space="preserve">.  Reference the Customer Service drug list available on </w:t>
            </w:r>
            <w:proofErr w:type="spellStart"/>
            <w:r w:rsidRPr="0003488D">
              <w:rPr>
                <w:color w:val="FF0000"/>
                <w:szCs w:val="24"/>
              </w:rPr>
              <w:t>PharWeb</w:t>
            </w:r>
            <w:proofErr w:type="spellEnd"/>
            <w:r w:rsidRPr="0003488D">
              <w:rPr>
                <w:color w:val="FF0000"/>
                <w:szCs w:val="24"/>
              </w:rPr>
              <w:t xml:space="preserve"> </w:t>
            </w:r>
            <w:r w:rsidRPr="0003488D">
              <w:rPr>
                <w:i/>
                <w:color w:val="FF0000"/>
                <w:szCs w:val="24"/>
              </w:rPr>
              <w:t>(access through customer service SOP)</w:t>
            </w:r>
            <w:r w:rsidRPr="0003488D">
              <w:rPr>
                <w:color w:val="FF0000"/>
                <w:szCs w:val="24"/>
              </w:rPr>
              <w:t xml:space="preserve"> to verify specialty medications subject to this program. This program </w:t>
            </w:r>
            <w:r w:rsidRPr="0003488D">
              <w:rPr>
                <w:b/>
                <w:color w:val="FF0000"/>
                <w:szCs w:val="24"/>
              </w:rPr>
              <w:t>DOES</w:t>
            </w:r>
            <w:r w:rsidRPr="0003488D">
              <w:rPr>
                <w:color w:val="FF0000"/>
                <w:szCs w:val="24"/>
              </w:rPr>
              <w:t xml:space="preserve"> </w:t>
            </w:r>
            <w:r w:rsidRPr="0003488D">
              <w:rPr>
                <w:b/>
                <w:color w:val="FF0000"/>
                <w:szCs w:val="24"/>
              </w:rPr>
              <w:t>NOT</w:t>
            </w:r>
            <w:r w:rsidRPr="0003488D">
              <w:rPr>
                <w:color w:val="FF0000"/>
                <w:szCs w:val="24"/>
              </w:rPr>
              <w:t xml:space="preserve"> determine benefit coverage - this program only supports obtaining medications from a specific provider.</w:t>
            </w:r>
          </w:p>
          <w:p w14:paraId="4404B013" w14:textId="77777777" w:rsidR="0089196B" w:rsidRPr="0003488D" w:rsidRDefault="0089196B" w:rsidP="00CF3456">
            <w:pPr>
              <w:pStyle w:val="TableText"/>
              <w:rPr>
                <w:color w:val="FF0000"/>
                <w:szCs w:val="24"/>
              </w:rPr>
            </w:pPr>
          </w:p>
          <w:p w14:paraId="4A4A786D" w14:textId="77777777" w:rsidR="0089196B" w:rsidRPr="0003488D" w:rsidRDefault="0089196B" w:rsidP="00CF3456">
            <w:pPr>
              <w:pStyle w:val="TableText"/>
              <w:rPr>
                <w:color w:val="FF0000"/>
                <w:szCs w:val="24"/>
              </w:rPr>
            </w:pPr>
            <w:r w:rsidRPr="0003488D">
              <w:rPr>
                <w:color w:val="FF0000"/>
                <w:szCs w:val="24"/>
              </w:rPr>
              <w:t xml:space="preserve">Reference the Customer Service drug list available on </w:t>
            </w:r>
            <w:proofErr w:type="spellStart"/>
            <w:r w:rsidRPr="0003488D">
              <w:rPr>
                <w:color w:val="FF0000"/>
                <w:szCs w:val="24"/>
              </w:rPr>
              <w:t>PharWeb</w:t>
            </w:r>
            <w:proofErr w:type="spellEnd"/>
            <w:r w:rsidRPr="0003488D">
              <w:rPr>
                <w:color w:val="FF0000"/>
                <w:szCs w:val="24"/>
              </w:rPr>
              <w:t xml:space="preserve"> to verify specialty medications typically covered under medical benefits.</w:t>
            </w:r>
          </w:p>
          <w:p w14:paraId="25FABCE0" w14:textId="77777777" w:rsidR="0089196B" w:rsidRPr="0003488D" w:rsidRDefault="0089196B" w:rsidP="00CF3456">
            <w:pPr>
              <w:pStyle w:val="TableText"/>
              <w:rPr>
                <w:color w:val="FF0000"/>
                <w:szCs w:val="24"/>
              </w:rPr>
            </w:pPr>
            <w:r w:rsidRPr="0003488D">
              <w:rPr>
                <w:b/>
                <w:color w:val="FF0000"/>
                <w:szCs w:val="24"/>
              </w:rPr>
              <w:t>Clinical Coverage Review (CCR) team:</w:t>
            </w:r>
            <w:r w:rsidRPr="0003488D">
              <w:rPr>
                <w:color w:val="FF0000"/>
                <w:szCs w:val="24"/>
              </w:rPr>
              <w:t xml:space="preserve">  Follow standard clinical process for drug review with Medical Policy</w:t>
            </w:r>
          </w:p>
          <w:p w14:paraId="1F2C9799" w14:textId="77777777" w:rsidR="0089196B" w:rsidRPr="0003488D" w:rsidRDefault="0089196B" w:rsidP="00CF3456">
            <w:pPr>
              <w:pStyle w:val="TableText"/>
              <w:rPr>
                <w:color w:val="FF0000"/>
                <w:szCs w:val="24"/>
              </w:rPr>
            </w:pPr>
          </w:p>
          <w:p w14:paraId="427F0C09" w14:textId="7C0B064D" w:rsidR="0089196B" w:rsidRPr="008078CB" w:rsidRDefault="0089196B"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w:t>
      </w:r>
      <w:proofErr w:type="spellStart"/>
      <w:r w:rsidRPr="008078CB">
        <w:t>Other_Benefits</w:t>
      </w:r>
      <w:proofErr w:type="spellEnd"/>
      <w:r w:rsidRPr="008078CB">
        <w:t>--&gt;</w:t>
      </w:r>
    </w:p>
    <w:p w14:paraId="3C5C0FF0" w14:textId="77777777" w:rsidR="001968B2" w:rsidRDefault="001968B2" w:rsidP="00A8344D"/>
    <w:p w14:paraId="444D9331"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F14A740" w14:textId="77777777" w:rsidR="001968B2" w:rsidRPr="00E61FEE" w:rsidRDefault="001968B2" w:rsidP="001968B2">
      <w:pPr>
        <w:pStyle w:val="iBAAGStandardText"/>
        <w:rPr>
          <w:rFonts w:ascii="Times New Roman" w:hAnsi="Times New Roman" w:cs="Times New Roman"/>
          <w:i/>
        </w:rPr>
      </w:pPr>
    </w:p>
    <w:p w14:paraId="32DC30EC" w14:textId="659C4456" w:rsidR="001968B2" w:rsidRPr="008078CB" w:rsidRDefault="001968B2" w:rsidP="001968B2">
      <w:r w:rsidRPr="00E61FEE">
        <w:rPr>
          <w:i/>
          <w:iCs/>
          <w:sz w:val="24"/>
          <w:szCs w:val="24"/>
        </w:rPr>
        <w:t xml:space="preserve">Providers, this summary is for members, to review the terms of your participation agreement, please </w:t>
      </w:r>
      <w:r w:rsidRPr="003C7E96">
        <w:rPr>
          <w:i/>
          <w:iCs/>
          <w:sz w:val="24"/>
          <w:szCs w:val="24"/>
        </w:rPr>
        <w:t xml:space="preserve">visit </w:t>
      </w:r>
      <w:hyperlink r:id="rId38" w:history="1">
        <w:r w:rsidR="003C7E96" w:rsidRPr="00DB6148">
          <w:rPr>
            <w:rStyle w:val="Hyperlink"/>
            <w:i/>
            <w:iCs/>
          </w:rPr>
          <w:t>uhcprovider.com</w:t>
        </w:r>
      </w:hyperlink>
    </w:p>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6" w:name="Other_Benefits"/>
      <w:r w:rsidRPr="008078CB">
        <w:rPr>
          <w:b/>
          <w:bCs/>
          <w:color w:val="0000FF"/>
          <w:sz w:val="28"/>
        </w:rPr>
        <w:t>OTHER BENEFITS</w:t>
      </w:r>
    </w:p>
    <w:bookmarkEnd w:id="186"/>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582F6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10245BC7" w:rsidR="00154B9C" w:rsidRPr="008078CB" w:rsidRDefault="0009070E">
            <w:pPr>
              <w:pStyle w:val="TableTextCharCharChar1"/>
              <w:jc w:val="center"/>
              <w:rPr>
                <w:b/>
                <w:bCs/>
                <w:color w:val="000000"/>
              </w:rPr>
            </w:pPr>
            <w:r>
              <w:rPr>
                <w:b/>
                <w:bCs/>
                <w:color w:val="000000"/>
              </w:rPr>
              <w:t>2007 ASO CHOICE PLUS PS1 HSA 1</w:t>
            </w:r>
            <w:r w:rsidR="006C49CC">
              <w:rPr>
                <w:b/>
                <w:bCs/>
                <w:color w:val="000000"/>
              </w:rPr>
              <w:t>500 DED PLAN</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7" w:name="Dental_Vendor"/>
            <w:r w:rsidRPr="008078CB">
              <w:rPr>
                <w:b/>
                <w:color w:val="000000"/>
              </w:rPr>
              <w:t>Dental Vendor</w:t>
            </w:r>
            <w:bookmarkEnd w:id="187"/>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3C571428" w:rsidR="00154B9C" w:rsidRPr="008078CB" w:rsidRDefault="00154B9C">
            <w:pPr>
              <w:pStyle w:val="TableTextCharCharChar1"/>
              <w:numPr>
                <w:ilvl w:val="12"/>
                <w:numId w:val="0"/>
              </w:numPr>
            </w:pPr>
            <w:r w:rsidRPr="008078CB">
              <w:t>Administrator:</w:t>
            </w:r>
            <w:r w:rsidR="004D3772">
              <w:t xml:space="preserve"> </w:t>
            </w:r>
            <w:r w:rsidR="004D3772" w:rsidRPr="004D3772">
              <w:t>Delta</w:t>
            </w:r>
          </w:p>
          <w:p w14:paraId="427F0C18" w14:textId="45E6D93C" w:rsidR="00154B9C" w:rsidRPr="008078CB" w:rsidRDefault="00154B9C">
            <w:pPr>
              <w:pStyle w:val="TableTextCharCharChar1"/>
              <w:numPr>
                <w:ilvl w:val="12"/>
                <w:numId w:val="0"/>
              </w:numPr>
              <w:rPr>
                <w:b/>
                <w:bCs/>
                <w:color w:val="0000FF"/>
              </w:rPr>
            </w:pPr>
            <w:r w:rsidRPr="008078CB">
              <w:t xml:space="preserve">Phone Number: </w:t>
            </w:r>
            <w:r w:rsidR="004D3772" w:rsidRPr="004D3772">
              <w:t>(800) 610-0201</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4D3772">
            <w:pPr>
              <w:pStyle w:val="TableTextCharCharChar1"/>
              <w:numPr>
                <w:ilvl w:val="12"/>
                <w:numId w:val="0"/>
              </w:numPr>
            </w:pPr>
          </w:p>
        </w:tc>
      </w:tr>
      <w:tr w:rsidR="003F43F5" w:rsidRPr="008078CB" w14:paraId="427F0C3C"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8" w:name="Health_Wellness"/>
            <w:r w:rsidRPr="008078CB">
              <w:rPr>
                <w:b/>
                <w:bCs/>
              </w:rPr>
              <w:lastRenderedPageBreak/>
              <w:t>Health &amp; Wellness</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39"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794CAC57" w14:textId="254667F9" w:rsidR="00AC1FAA" w:rsidRPr="00952285" w:rsidRDefault="00085693" w:rsidP="00AC1FAA">
            <w:pPr>
              <w:pStyle w:val="TableText"/>
              <w:rPr>
                <w:b/>
                <w:bCs/>
                <w:color w:val="0000FF"/>
                <w:szCs w:val="24"/>
              </w:rPr>
            </w:pPr>
            <w:r w:rsidRPr="00CE5126">
              <w:rPr>
                <w:rFonts w:eastAsia="Calibri"/>
                <w:bCs/>
                <w:szCs w:val="24"/>
              </w:rPr>
              <w:t>For questions call toll free at</w:t>
            </w:r>
            <w:r w:rsidRPr="00CE5126">
              <w:rPr>
                <w:rFonts w:eastAsia="Calibri"/>
                <w:b/>
                <w:bCs/>
                <w:szCs w:val="24"/>
              </w:rPr>
              <w:t xml:space="preserve"> </w:t>
            </w:r>
            <w:r w:rsidRPr="00CE5126">
              <w:rPr>
                <w:rFonts w:eastAsia="Calibri"/>
                <w:b/>
                <w:bCs/>
                <w:color w:val="0000FF"/>
                <w:szCs w:val="24"/>
              </w:rPr>
              <w:t xml:space="preserve">1-877-818-5826. </w:t>
            </w:r>
            <w:r w:rsidRPr="00CE5126">
              <w:rPr>
                <w:color w:val="000000"/>
                <w:szCs w:val="24"/>
              </w:rPr>
              <w:t>TTY</w:t>
            </w:r>
            <w:r w:rsidRPr="00CE5126">
              <w:rPr>
                <w:b/>
                <w:color w:val="000000"/>
                <w:szCs w:val="24"/>
              </w:rPr>
              <w:t xml:space="preserve"> </w:t>
            </w:r>
            <w:r w:rsidRPr="00CE5126">
              <w:rPr>
                <w:color w:val="000000"/>
                <w:szCs w:val="24"/>
              </w:rPr>
              <w:t>users dial</w:t>
            </w:r>
            <w:r w:rsidRPr="00CE5126">
              <w:rPr>
                <w:b/>
                <w:color w:val="000000"/>
                <w:szCs w:val="24"/>
              </w:rPr>
              <w:t xml:space="preserve"> </w:t>
            </w:r>
            <w:r w:rsidRPr="00CE5126">
              <w:rPr>
                <w:b/>
                <w:color w:val="0000FF"/>
                <w:szCs w:val="24"/>
              </w:rPr>
              <w:t>711</w:t>
            </w:r>
          </w:p>
          <w:p w14:paraId="0D7C8A75" w14:textId="77777777" w:rsidR="00AC1FAA" w:rsidRPr="00952285" w:rsidRDefault="00AC1FAA" w:rsidP="00AC1FAA">
            <w:pPr>
              <w:pStyle w:val="TableText"/>
              <w:rPr>
                <w:b/>
                <w:bCs/>
                <w:color w:val="0000FF"/>
                <w:szCs w:val="24"/>
              </w:rPr>
            </w:pPr>
          </w:p>
          <w:p w14:paraId="31E6DF63" w14:textId="47BEFFEB" w:rsidR="00AC1FAA" w:rsidRPr="00952285" w:rsidRDefault="00AC1FAA" w:rsidP="00AC1FAA">
            <w:pPr>
              <w:pStyle w:val="TableText"/>
              <w:rPr>
                <w:b/>
                <w:bCs/>
                <w:color w:val="FF33CC"/>
                <w:szCs w:val="24"/>
              </w:rPr>
            </w:pPr>
          </w:p>
          <w:p w14:paraId="427F0C3B" w14:textId="77777777" w:rsidR="003F43F5" w:rsidRPr="008078CB" w:rsidRDefault="003F43F5" w:rsidP="0062640C">
            <w:pPr>
              <w:pStyle w:val="TableText"/>
              <w:rPr>
                <w:b/>
                <w:bCs/>
                <w:color w:val="000000"/>
                <w:szCs w:val="24"/>
              </w:rPr>
            </w:pPr>
          </w:p>
        </w:tc>
      </w:tr>
      <w:tr w:rsidR="00165C96" w:rsidRPr="008078CB" w14:paraId="53834337"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9" w:name="Health_Savings_Account"/>
            <w:r w:rsidRPr="00981FCF">
              <w:rPr>
                <w:b/>
                <w:color w:val="000000"/>
              </w:rPr>
              <w:t>Health Savings Account</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2D8CCBE9" w:rsidR="00165C96" w:rsidRPr="00981FCF" w:rsidRDefault="00165C96" w:rsidP="00165C96">
            <w:pPr>
              <w:pStyle w:val="TableText"/>
              <w:rPr>
                <w:b/>
              </w:rPr>
            </w:pPr>
            <w:r w:rsidRPr="00981FCF">
              <w:rPr>
                <w:b/>
              </w:rPr>
              <w:t xml:space="preserve">Administered by:  </w:t>
            </w:r>
            <w:r w:rsidR="004313CA" w:rsidRPr="00033567">
              <w:rPr>
                <w:b/>
              </w:rPr>
              <w:t>Discovery Benefits</w:t>
            </w:r>
          </w:p>
          <w:p w14:paraId="081DF5AE" w14:textId="0D7781EA" w:rsidR="00165C96" w:rsidRPr="00981FCF" w:rsidRDefault="00165C96" w:rsidP="00165C96">
            <w:pPr>
              <w:pStyle w:val="TableText"/>
              <w:rPr>
                <w:color w:val="0000FF"/>
              </w:rPr>
            </w:pPr>
            <w:r w:rsidRPr="00981FCF">
              <w:rPr>
                <w:b/>
                <w:bCs/>
                <w:color w:val="000000"/>
              </w:rPr>
              <w:t>Call</w:t>
            </w:r>
            <w:r w:rsidRPr="00981FCF">
              <w:rPr>
                <w:bCs/>
                <w:color w:val="0000FF"/>
              </w:rPr>
              <w:t xml:space="preserve"> </w:t>
            </w:r>
            <w:r w:rsidRPr="00981FCF">
              <w:rPr>
                <w:b/>
                <w:bCs/>
                <w:color w:val="0000FF"/>
              </w:rPr>
              <w:t>1-</w:t>
            </w:r>
            <w:r w:rsidR="00386D38" w:rsidRPr="00386D38">
              <w:rPr>
                <w:b/>
                <w:bCs/>
                <w:color w:val="0000FF"/>
              </w:rPr>
              <w:t>(877) 248-0510</w:t>
            </w:r>
          </w:p>
          <w:p w14:paraId="0066B6D5" w14:textId="77777777" w:rsidR="00165C96" w:rsidRPr="00981FCF" w:rsidRDefault="00165C96" w:rsidP="00165C96">
            <w:pPr>
              <w:pStyle w:val="TableText"/>
              <w:rPr>
                <w:bCs/>
                <w:color w:val="0000FF"/>
              </w:rPr>
            </w:pPr>
          </w:p>
          <w:p w14:paraId="79B29822" w14:textId="3901AF41" w:rsidR="00165C96" w:rsidRPr="008078CB" w:rsidRDefault="00165C96" w:rsidP="00165C96">
            <w:pPr>
              <w:spacing w:line="240" w:lineRule="atLeast"/>
              <w:ind w:left="15" w:right="108"/>
              <w:rPr>
                <w:b/>
                <w:bCs/>
                <w:color w:val="FF00FF"/>
                <w:sz w:val="24"/>
                <w:szCs w:val="24"/>
              </w:rPr>
            </w:pPr>
          </w:p>
        </w:tc>
      </w:tr>
      <w:tr w:rsidR="003C7E96" w:rsidRPr="008078CB" w14:paraId="427F0C55"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285CD8CB" w:rsidR="003C7E96" w:rsidRPr="008078CB" w:rsidRDefault="003C7E96" w:rsidP="00154E10">
            <w:pPr>
              <w:pStyle w:val="TableText"/>
              <w:rPr>
                <w:b/>
                <w:color w:val="000000"/>
              </w:rPr>
            </w:pPr>
            <w:bookmarkStart w:id="190" w:name="hi_healthinnovations_hearing_program"/>
            <w:r w:rsidRPr="00FD7AF9">
              <w:rPr>
                <w:b/>
                <w:bCs/>
                <w:i/>
                <w:iCs/>
                <w:szCs w:val="24"/>
              </w:rPr>
              <w:t xml:space="preserve">hi </w:t>
            </w:r>
            <w:proofErr w:type="spellStart"/>
            <w:r w:rsidRPr="00FD7AF9">
              <w:rPr>
                <w:b/>
                <w:bCs/>
                <w:i/>
                <w:iCs/>
                <w:szCs w:val="24"/>
              </w:rPr>
              <w:t>HealthInnovations</w:t>
            </w:r>
            <w:proofErr w:type="spellEnd"/>
            <w:r w:rsidRPr="00FD7AF9">
              <w:rPr>
                <w:b/>
                <w:bCs/>
                <w:szCs w:val="24"/>
                <w:vertAlign w:val="superscript"/>
              </w:rPr>
              <w:t>®</w:t>
            </w:r>
            <w:r w:rsidRPr="00FD7AF9">
              <w:rPr>
                <w:b/>
                <w:bCs/>
                <w:szCs w:val="24"/>
              </w:rPr>
              <w:t xml:space="preserve"> Hearing Program</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9104434" w14:textId="77777777" w:rsidR="003C7E96" w:rsidRPr="003C7E96" w:rsidRDefault="003C7E96" w:rsidP="00FE5FF0">
            <w:pPr>
              <w:pStyle w:val="iBAAGStandardText"/>
              <w:rPr>
                <w:rFonts w:ascii="Times New Roman" w:hAnsi="Times New Roman" w:cs="Times New Roman"/>
              </w:rPr>
            </w:pPr>
            <w:proofErr w:type="gramStart"/>
            <w:r w:rsidRPr="003C7E96">
              <w:rPr>
                <w:rFonts w:ascii="Times New Roman" w:hAnsi="Times New Roman" w:cs="Times New Roman"/>
                <w:i/>
              </w:rPr>
              <w:t xml:space="preserve">hi </w:t>
            </w:r>
            <w:proofErr w:type="spellStart"/>
            <w:r w:rsidRPr="003C7E96">
              <w:rPr>
                <w:rFonts w:ascii="Times New Roman" w:hAnsi="Times New Roman" w:cs="Times New Roman"/>
                <w:i/>
              </w:rPr>
              <w:t>HealthInnovations</w:t>
            </w:r>
            <w:proofErr w:type="spellEnd"/>
            <w:proofErr w:type="gramEnd"/>
            <w:r w:rsidRPr="003C7E96">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0154EB1" w14:textId="77777777" w:rsidR="003C7E96" w:rsidRPr="00DB6148" w:rsidRDefault="003C7E96" w:rsidP="00FE5FF0">
            <w:pPr>
              <w:rPr>
                <w:sz w:val="24"/>
                <w:szCs w:val="24"/>
              </w:rPr>
            </w:pPr>
          </w:p>
          <w:p w14:paraId="6C78A0EF" w14:textId="77777777" w:rsidR="003C7E96" w:rsidRPr="00DB6148" w:rsidRDefault="003C7E96" w:rsidP="00FE5FF0">
            <w:pPr>
              <w:rPr>
                <w:sz w:val="24"/>
                <w:szCs w:val="24"/>
              </w:rPr>
            </w:pPr>
          </w:p>
          <w:p w14:paraId="6AC2D959" w14:textId="77777777" w:rsidR="003C7E96" w:rsidRPr="00DB6148" w:rsidRDefault="003C7E96" w:rsidP="00FE5FF0">
            <w:pPr>
              <w:rPr>
                <w:sz w:val="24"/>
                <w:szCs w:val="24"/>
              </w:rPr>
            </w:pPr>
            <w:r w:rsidRPr="00DB6148">
              <w:rPr>
                <w:sz w:val="24"/>
                <w:szCs w:val="24"/>
              </w:rPr>
              <w:t>Benefits of this program:</w:t>
            </w:r>
          </w:p>
          <w:p w14:paraId="50191428" w14:textId="77777777" w:rsidR="003C7E96" w:rsidRPr="00DB6148" w:rsidRDefault="003C7E96" w:rsidP="00E35F39">
            <w:pPr>
              <w:pStyle w:val="ListParagraph"/>
              <w:numPr>
                <w:ilvl w:val="0"/>
                <w:numId w:val="26"/>
              </w:numPr>
              <w:spacing w:after="0" w:line="240" w:lineRule="auto"/>
              <w:rPr>
                <w:rFonts w:ascii="Times New Roman" w:hAnsi="Times New Roman" w:cs="Times New Roman"/>
                <w:sz w:val="24"/>
                <w:szCs w:val="24"/>
              </w:rPr>
            </w:pPr>
            <w:r w:rsidRPr="00DB6148">
              <w:rPr>
                <w:rFonts w:ascii="Times New Roman" w:hAnsi="Times New Roman" w:cs="Times New Roman"/>
                <w:sz w:val="24"/>
                <w:szCs w:val="24"/>
              </w:rPr>
              <w:t xml:space="preserve">There is no cost to use this program. </w:t>
            </w:r>
          </w:p>
          <w:p w14:paraId="6D2720CA" w14:textId="77777777" w:rsidR="003C7E96" w:rsidRPr="00DB6148" w:rsidRDefault="003C7E96" w:rsidP="00E35F39">
            <w:pPr>
              <w:pStyle w:val="ListParagraph"/>
              <w:numPr>
                <w:ilvl w:val="0"/>
                <w:numId w:val="26"/>
              </w:numPr>
              <w:spacing w:after="0" w:line="240" w:lineRule="auto"/>
              <w:rPr>
                <w:rFonts w:ascii="Times New Roman" w:hAnsi="Times New Roman" w:cs="Times New Roman"/>
                <w:sz w:val="24"/>
                <w:szCs w:val="24"/>
              </w:rPr>
            </w:pPr>
            <w:r w:rsidRPr="00DB6148">
              <w:rPr>
                <w:rFonts w:ascii="Times New Roman" w:hAnsi="Times New Roman" w:cs="Times New Roman"/>
                <w:sz w:val="24"/>
                <w:szCs w:val="24"/>
              </w:rPr>
              <w:t xml:space="preserve">You can get high quality hearing aids for a fraction of the cost. </w:t>
            </w:r>
          </w:p>
          <w:p w14:paraId="1121D28E" w14:textId="77777777" w:rsidR="003C7E96" w:rsidRPr="00DB6148" w:rsidRDefault="003C7E96" w:rsidP="00E35F39">
            <w:pPr>
              <w:pStyle w:val="ListParagraph"/>
              <w:numPr>
                <w:ilvl w:val="0"/>
                <w:numId w:val="26"/>
              </w:numPr>
              <w:spacing w:after="0" w:line="240" w:lineRule="auto"/>
              <w:rPr>
                <w:rFonts w:ascii="Times New Roman" w:hAnsi="Times New Roman" w:cs="Times New Roman"/>
                <w:sz w:val="24"/>
                <w:szCs w:val="24"/>
              </w:rPr>
            </w:pPr>
            <w:r w:rsidRPr="00DB6148">
              <w:rPr>
                <w:rFonts w:ascii="Times New Roman" w:hAnsi="Times New Roman" w:cs="Times New Roman"/>
                <w:sz w:val="24"/>
                <w:szCs w:val="24"/>
              </w:rPr>
              <w:t xml:space="preserve">Your hearing aid is programmed specifically for you. </w:t>
            </w:r>
          </w:p>
          <w:p w14:paraId="59975E16" w14:textId="77777777" w:rsidR="003C7E96" w:rsidRPr="00DB6148" w:rsidRDefault="003C7E96" w:rsidP="00E35F39">
            <w:pPr>
              <w:pStyle w:val="ListParagraph"/>
              <w:numPr>
                <w:ilvl w:val="0"/>
                <w:numId w:val="26"/>
              </w:numPr>
              <w:spacing w:after="0" w:line="240" w:lineRule="auto"/>
              <w:rPr>
                <w:rFonts w:ascii="Times New Roman" w:hAnsi="Times New Roman" w:cs="Times New Roman"/>
                <w:sz w:val="24"/>
                <w:szCs w:val="24"/>
              </w:rPr>
            </w:pPr>
            <w:r w:rsidRPr="00DB6148">
              <w:rPr>
                <w:rFonts w:ascii="Times New Roman" w:hAnsi="Times New Roman" w:cs="Times New Roman"/>
                <w:sz w:val="24"/>
                <w:szCs w:val="24"/>
              </w:rPr>
              <w:t xml:space="preserve">You pay only the discounted price for any hearing aid you buy. </w:t>
            </w:r>
          </w:p>
          <w:p w14:paraId="1F015D4B" w14:textId="77777777" w:rsidR="003C7E96" w:rsidRPr="00DB6148" w:rsidRDefault="003C7E96" w:rsidP="00E35F39">
            <w:pPr>
              <w:pStyle w:val="ListParagraph"/>
              <w:numPr>
                <w:ilvl w:val="0"/>
                <w:numId w:val="26"/>
              </w:numPr>
              <w:spacing w:after="0" w:line="240" w:lineRule="auto"/>
              <w:rPr>
                <w:rFonts w:ascii="Times New Roman" w:hAnsi="Times New Roman" w:cs="Times New Roman"/>
                <w:sz w:val="24"/>
                <w:szCs w:val="24"/>
              </w:rPr>
            </w:pPr>
            <w:r w:rsidRPr="00DB6148">
              <w:rPr>
                <w:rFonts w:ascii="Times New Roman" w:hAnsi="Times New Roman" w:cs="Times New Roman"/>
                <w:sz w:val="24"/>
                <w:szCs w:val="24"/>
              </w:rPr>
              <w:t xml:space="preserve">The cost will range from </w:t>
            </w:r>
            <w:r w:rsidRPr="00DB6148">
              <w:rPr>
                <w:rFonts w:ascii="Times New Roman" w:hAnsi="Times New Roman" w:cs="Times New Roman"/>
                <w:b/>
                <w:color w:val="0000FF"/>
                <w:sz w:val="24"/>
                <w:szCs w:val="24"/>
              </w:rPr>
              <w:t>$599</w:t>
            </w:r>
            <w:r w:rsidRPr="00DB6148">
              <w:rPr>
                <w:rFonts w:ascii="Times New Roman" w:hAnsi="Times New Roman" w:cs="Times New Roman"/>
                <w:color w:val="0000FF"/>
                <w:sz w:val="24"/>
                <w:szCs w:val="24"/>
              </w:rPr>
              <w:t xml:space="preserve"> </w:t>
            </w:r>
            <w:r w:rsidRPr="00DB6148">
              <w:rPr>
                <w:rFonts w:ascii="Times New Roman" w:hAnsi="Times New Roman" w:cs="Times New Roman"/>
                <w:sz w:val="24"/>
                <w:szCs w:val="24"/>
              </w:rPr>
              <w:t xml:space="preserve">to </w:t>
            </w:r>
            <w:r w:rsidRPr="00DB6148">
              <w:rPr>
                <w:rFonts w:ascii="Times New Roman" w:hAnsi="Times New Roman" w:cs="Times New Roman"/>
                <w:b/>
                <w:color w:val="0000FF"/>
                <w:sz w:val="24"/>
                <w:szCs w:val="24"/>
              </w:rPr>
              <w:t>$799</w:t>
            </w:r>
            <w:r w:rsidRPr="00DB6148">
              <w:rPr>
                <w:rFonts w:ascii="Times New Roman" w:hAnsi="Times New Roman" w:cs="Times New Roman"/>
                <w:color w:val="0000FF"/>
                <w:sz w:val="24"/>
                <w:szCs w:val="24"/>
              </w:rPr>
              <w:t xml:space="preserve"> </w:t>
            </w:r>
            <w:r w:rsidRPr="00DB6148">
              <w:rPr>
                <w:rFonts w:ascii="Times New Roman" w:hAnsi="Times New Roman" w:cs="Times New Roman"/>
                <w:sz w:val="24"/>
                <w:szCs w:val="24"/>
              </w:rPr>
              <w:t xml:space="preserve">for each hearing aid, based on the hearing aid model you pick. </w:t>
            </w:r>
          </w:p>
          <w:p w14:paraId="1264BDEC" w14:textId="77777777" w:rsidR="003C7E96" w:rsidRPr="00DB6148" w:rsidRDefault="003C7E96" w:rsidP="00FE5FF0">
            <w:pPr>
              <w:rPr>
                <w:sz w:val="24"/>
                <w:szCs w:val="24"/>
              </w:rPr>
            </w:pPr>
          </w:p>
          <w:p w14:paraId="3DD6B8A3" w14:textId="77777777" w:rsidR="003C7E96" w:rsidRPr="00DB6148" w:rsidRDefault="003C7E96" w:rsidP="00FE5FF0">
            <w:pPr>
              <w:rPr>
                <w:bCs/>
                <w:sz w:val="24"/>
                <w:szCs w:val="24"/>
              </w:rPr>
            </w:pPr>
            <w:r w:rsidRPr="00DB6148">
              <w:rPr>
                <w:sz w:val="24"/>
                <w:szCs w:val="24"/>
              </w:rPr>
              <w:t xml:space="preserve">For more information about this program and how to order, click </w:t>
            </w:r>
            <w:hyperlink r:id="rId40" w:history="1">
              <w:r w:rsidRPr="00DB6148">
                <w:rPr>
                  <w:rStyle w:val="Hyperlink"/>
                  <w:sz w:val="24"/>
                  <w:szCs w:val="24"/>
                </w:rPr>
                <w:t>here</w:t>
              </w:r>
            </w:hyperlink>
            <w:r w:rsidRPr="00DB6148">
              <w:rPr>
                <w:sz w:val="24"/>
                <w:szCs w:val="24"/>
              </w:rPr>
              <w:t xml:space="preserve"> or call </w:t>
            </w:r>
            <w:r w:rsidRPr="00DB6148">
              <w:rPr>
                <w:b/>
                <w:bCs/>
                <w:color w:val="0000FF"/>
                <w:sz w:val="24"/>
                <w:szCs w:val="24"/>
              </w:rPr>
              <w:t>1-866-926-6632</w:t>
            </w:r>
            <w:r w:rsidRPr="00DB6148">
              <w:rPr>
                <w:bCs/>
                <w:sz w:val="24"/>
                <w:szCs w:val="24"/>
              </w:rPr>
              <w:t xml:space="preserve">, TTY users can dial </w:t>
            </w:r>
            <w:r w:rsidRPr="00DB6148">
              <w:rPr>
                <w:b/>
                <w:bCs/>
                <w:color w:val="0000FF"/>
                <w:sz w:val="24"/>
                <w:szCs w:val="24"/>
              </w:rPr>
              <w:t>711</w:t>
            </w:r>
            <w:r w:rsidRPr="00DB6148">
              <w:rPr>
                <w:bCs/>
                <w:sz w:val="24"/>
                <w:szCs w:val="24"/>
              </w:rPr>
              <w:t>.</w:t>
            </w:r>
          </w:p>
          <w:p w14:paraId="427F0C54" w14:textId="77777777" w:rsidR="003C7E96" w:rsidRPr="008078CB" w:rsidRDefault="003C7E96" w:rsidP="00154E10">
            <w:pPr>
              <w:pStyle w:val="TableText"/>
              <w:rPr>
                <w:color w:val="000000"/>
                <w:szCs w:val="24"/>
              </w:rPr>
            </w:pPr>
          </w:p>
        </w:tc>
      </w:tr>
      <w:tr w:rsidR="006E6E92" w:rsidRPr="008078CB" w14:paraId="5A8B9D6C"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40F2E1F" w14:textId="77777777" w:rsidR="006E6E92" w:rsidRPr="006E6E92" w:rsidRDefault="006E6E92" w:rsidP="00F15945">
            <w:pPr>
              <w:pStyle w:val="TableText"/>
              <w:numPr>
                <w:ilvl w:val="12"/>
                <w:numId w:val="0"/>
              </w:numPr>
              <w:rPr>
                <w:b/>
                <w:szCs w:val="24"/>
              </w:rPr>
            </w:pPr>
            <w:bookmarkStart w:id="191" w:name="Real_Appeal"/>
            <w:r w:rsidRPr="006E6E92">
              <w:rPr>
                <w:b/>
                <w:szCs w:val="24"/>
              </w:rPr>
              <w:t>Real Appeal</w:t>
            </w:r>
            <w:bookmarkEnd w:id="191"/>
          </w:p>
          <w:p w14:paraId="15693E18" w14:textId="77777777" w:rsidR="006E6E92" w:rsidRPr="006E6E92" w:rsidRDefault="006E6E92" w:rsidP="00F15945">
            <w:pPr>
              <w:pStyle w:val="TableText"/>
              <w:rPr>
                <w:b/>
                <w:szCs w:val="24"/>
              </w:rPr>
            </w:pPr>
          </w:p>
          <w:p w14:paraId="017FE89A" w14:textId="77777777" w:rsidR="006E6E92" w:rsidRPr="006E6E92" w:rsidRDefault="006E6E92" w:rsidP="00F15945">
            <w:pPr>
              <w:pStyle w:val="TableText"/>
              <w:rPr>
                <w:szCs w:val="24"/>
              </w:rPr>
            </w:pPr>
            <w:r w:rsidRPr="006E6E92">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230B132B" w14:textId="77777777" w:rsidR="006E6E92" w:rsidRPr="006E6E92" w:rsidRDefault="006E6E92" w:rsidP="00F15945">
            <w:pPr>
              <w:pStyle w:val="TableText"/>
              <w:rPr>
                <w:szCs w:val="24"/>
              </w:rPr>
            </w:pPr>
          </w:p>
          <w:p w14:paraId="19630FD4" w14:textId="77777777" w:rsidR="006E6E92" w:rsidRPr="006E6E92" w:rsidRDefault="006E6E92" w:rsidP="00154E10">
            <w:pPr>
              <w:pStyle w:val="TableText"/>
              <w:rPr>
                <w:b/>
                <w:bCs/>
                <w:i/>
                <w:iCs/>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B3B1EB5" w14:textId="77777777" w:rsidR="006E6E92" w:rsidRPr="006E6E92" w:rsidRDefault="006E6E92" w:rsidP="00F15945">
            <w:pPr>
              <w:pStyle w:val="TableText"/>
              <w:rPr>
                <w:szCs w:val="24"/>
              </w:rPr>
            </w:pPr>
            <w:r w:rsidRPr="006E6E92">
              <w:rPr>
                <w:szCs w:val="24"/>
              </w:rPr>
              <w:t xml:space="preserve">If you have obesity-related diseases or want to maintain a healthy lifestyle, Real Appeal health coaches are available to answer questions about your treatment.  We provide: </w:t>
            </w:r>
          </w:p>
          <w:p w14:paraId="1615CEF6" w14:textId="77777777" w:rsidR="006E6E92" w:rsidRPr="006E6E92" w:rsidRDefault="006E6E92" w:rsidP="00F15945">
            <w:pPr>
              <w:pStyle w:val="TableText"/>
              <w:rPr>
                <w:szCs w:val="24"/>
              </w:rPr>
            </w:pPr>
          </w:p>
          <w:p w14:paraId="5DB17899" w14:textId="77777777" w:rsidR="006E6E92" w:rsidRPr="006E6E92" w:rsidRDefault="006E6E92" w:rsidP="00E35F39">
            <w:pPr>
              <w:pStyle w:val="ListParagraph"/>
              <w:numPr>
                <w:ilvl w:val="0"/>
                <w:numId w:val="25"/>
              </w:numPr>
              <w:rPr>
                <w:rFonts w:ascii="Times New Roman" w:hAnsi="Times New Roman" w:cs="Times New Roman"/>
                <w:sz w:val="24"/>
                <w:szCs w:val="24"/>
              </w:rPr>
            </w:pPr>
            <w:r w:rsidRPr="006E6E92">
              <w:rPr>
                <w:rFonts w:ascii="Times New Roman" w:hAnsi="Times New Roman" w:cs="Times New Roman"/>
                <w:sz w:val="24"/>
                <w:szCs w:val="24"/>
              </w:rPr>
              <w:t>Coaches specially trained to deliver the program</w:t>
            </w:r>
          </w:p>
          <w:p w14:paraId="7C6C7F7D" w14:textId="77777777" w:rsidR="006E6E92" w:rsidRPr="006E6E92" w:rsidRDefault="006E6E92" w:rsidP="00E35F39">
            <w:pPr>
              <w:pStyle w:val="ListParagraph"/>
              <w:numPr>
                <w:ilvl w:val="0"/>
                <w:numId w:val="25"/>
              </w:numPr>
              <w:rPr>
                <w:rFonts w:ascii="Times New Roman" w:hAnsi="Times New Roman" w:cs="Times New Roman"/>
                <w:sz w:val="24"/>
                <w:szCs w:val="24"/>
              </w:rPr>
            </w:pPr>
            <w:r w:rsidRPr="006E6E92">
              <w:rPr>
                <w:rFonts w:ascii="Times New Roman" w:hAnsi="Times New Roman" w:cs="Times New Roman"/>
                <w:sz w:val="24"/>
                <w:szCs w:val="24"/>
              </w:rPr>
              <w:t>Online support and self-help tools</w:t>
            </w:r>
          </w:p>
          <w:p w14:paraId="6963CC8D" w14:textId="77777777" w:rsidR="006E6E92" w:rsidRPr="006E6E92" w:rsidRDefault="006E6E92" w:rsidP="00E35F39">
            <w:pPr>
              <w:pStyle w:val="ListParagraph"/>
              <w:numPr>
                <w:ilvl w:val="0"/>
                <w:numId w:val="25"/>
              </w:numPr>
              <w:rPr>
                <w:rFonts w:ascii="Times New Roman" w:hAnsi="Times New Roman" w:cs="Times New Roman"/>
                <w:sz w:val="24"/>
                <w:szCs w:val="24"/>
              </w:rPr>
            </w:pPr>
            <w:r w:rsidRPr="006E6E92">
              <w:rPr>
                <w:rFonts w:ascii="Times New Roman" w:hAnsi="Times New Roman" w:cs="Times New Roman"/>
                <w:sz w:val="24"/>
                <w:szCs w:val="24"/>
              </w:rPr>
              <w:t>Education and training materials focused on goal setting and problem-solving skills</w:t>
            </w:r>
          </w:p>
          <w:p w14:paraId="34AB3DE0" w14:textId="77777777" w:rsidR="006E6E92" w:rsidRPr="006E6E92" w:rsidRDefault="006E6E92" w:rsidP="00F15945">
            <w:pPr>
              <w:rPr>
                <w:sz w:val="24"/>
                <w:szCs w:val="24"/>
              </w:rPr>
            </w:pPr>
            <w:r w:rsidRPr="006E6E92">
              <w:rPr>
                <w:sz w:val="24"/>
                <w:szCs w:val="24"/>
              </w:rPr>
              <w:t xml:space="preserve">Real Appeal is a voluntary program, there is no cost to participate and coverage is at </w:t>
            </w:r>
            <w:r w:rsidRPr="006E6E92">
              <w:rPr>
                <w:b/>
                <w:color w:val="0000FF"/>
                <w:sz w:val="24"/>
                <w:szCs w:val="24"/>
              </w:rPr>
              <w:t>100%</w:t>
            </w:r>
            <w:r w:rsidRPr="006E6E92">
              <w:rPr>
                <w:sz w:val="24"/>
                <w:szCs w:val="24"/>
              </w:rPr>
              <w:t>.</w:t>
            </w:r>
          </w:p>
          <w:p w14:paraId="28718F7F" w14:textId="77777777" w:rsidR="006E6E92" w:rsidRPr="006E6E92" w:rsidRDefault="006E6E92" w:rsidP="00F15945">
            <w:pPr>
              <w:rPr>
                <w:sz w:val="24"/>
                <w:szCs w:val="24"/>
              </w:rPr>
            </w:pPr>
          </w:p>
          <w:p w14:paraId="279ABBCD" w14:textId="01577D43" w:rsidR="006E6E92" w:rsidRPr="006E6E92" w:rsidRDefault="006E6E92" w:rsidP="00F15945">
            <w:pPr>
              <w:rPr>
                <w:rStyle w:val="Hyperlink"/>
                <w:sz w:val="24"/>
                <w:szCs w:val="24"/>
              </w:rPr>
            </w:pPr>
            <w:r w:rsidRPr="006E6E92">
              <w:rPr>
                <w:sz w:val="24"/>
                <w:szCs w:val="24"/>
              </w:rPr>
              <w:t xml:space="preserve">For more information regarding Real Appeal, visit </w:t>
            </w:r>
            <w:hyperlink r:id="rId41" w:history="1">
              <w:r w:rsidR="00013B03" w:rsidRPr="00013B03">
                <w:rPr>
                  <w:rStyle w:val="Hyperlink"/>
                  <w:sz w:val="24"/>
                  <w:szCs w:val="24"/>
                </w:rPr>
                <w:t>member.realappeal.com</w:t>
              </w:r>
            </w:hyperlink>
          </w:p>
          <w:p w14:paraId="08630A37" w14:textId="7AEB2D70" w:rsidR="006E6E92" w:rsidRPr="006E6E92" w:rsidRDefault="006E6E92" w:rsidP="005F09B5">
            <w:pPr>
              <w:rPr>
                <w:sz w:val="24"/>
                <w:szCs w:val="24"/>
              </w:rPr>
            </w:pPr>
          </w:p>
        </w:tc>
      </w:tr>
      <w:tr w:rsidR="00643636" w:rsidRPr="008078CB" w14:paraId="427F0C8D"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0DB1A1B1" w:rsidR="00643636" w:rsidRPr="008078CB" w:rsidRDefault="00643636" w:rsidP="00F82EAF">
            <w:pPr>
              <w:pStyle w:val="TableText"/>
              <w:numPr>
                <w:ilvl w:val="12"/>
                <w:numId w:val="0"/>
              </w:numPr>
              <w:rPr>
                <w:b/>
                <w:szCs w:val="24"/>
              </w:rPr>
            </w:pPr>
            <w:bookmarkStart w:id="192" w:name="Simply_Engaged_Wellness_Incentive_Progra"/>
            <w:r w:rsidRPr="008078CB">
              <w:rPr>
                <w:b/>
                <w:szCs w:val="24"/>
              </w:rPr>
              <w:t>Simply Engaged Wellness Incentive Program</w:t>
            </w:r>
            <w:bookmarkEnd w:id="192"/>
          </w:p>
          <w:p w14:paraId="427F0C61" w14:textId="77777777" w:rsidR="00643636" w:rsidRPr="008078CB" w:rsidRDefault="00643636" w:rsidP="00F82EAF">
            <w:pPr>
              <w:pStyle w:val="TableText"/>
              <w:numPr>
                <w:ilvl w:val="12"/>
                <w:numId w:val="0"/>
              </w:numPr>
              <w:rPr>
                <w:b/>
                <w:szCs w:val="24"/>
              </w:rPr>
            </w:pPr>
          </w:p>
          <w:p w14:paraId="427F0C62" w14:textId="5434B25F" w:rsidR="00643636" w:rsidRPr="008078CB" w:rsidRDefault="00643636"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643636" w:rsidRPr="008078CB" w:rsidRDefault="00643636">
            <w:pPr>
              <w:pStyle w:val="TableText"/>
              <w:rPr>
                <w:b/>
                <w:bCs/>
                <w:szCs w:val="24"/>
              </w:rPr>
            </w:pPr>
            <w:r w:rsidRPr="008078CB">
              <w:rPr>
                <w:b/>
                <w:color w:val="000000"/>
              </w:rPr>
              <w:lastRenderedPageBreak/>
              <w:t>N</w:t>
            </w:r>
            <w:r>
              <w:rPr>
                <w:b/>
                <w:color w:val="000000"/>
              </w:rPr>
              <w:t>ot Applicable</w:t>
            </w:r>
          </w:p>
        </w:tc>
      </w:tr>
      <w:tr w:rsidR="00643636" w:rsidRPr="008078CB" w14:paraId="427F0CAE" w14:textId="77777777" w:rsidTr="00582F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643636" w:rsidRPr="008078CB" w:rsidRDefault="00643636">
            <w:pPr>
              <w:pStyle w:val="TableText"/>
              <w:numPr>
                <w:ilvl w:val="12"/>
                <w:numId w:val="0"/>
              </w:numPr>
              <w:rPr>
                <w:b/>
                <w:color w:val="000000"/>
              </w:rPr>
            </w:pPr>
            <w:bookmarkStart w:id="193" w:name="Vision_Vendor"/>
            <w:r w:rsidRPr="008078CB">
              <w:rPr>
                <w:b/>
                <w:color w:val="000000"/>
              </w:rPr>
              <w:t>Vision Vendor</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A8" w14:textId="3D91D179" w:rsidR="00643636" w:rsidRPr="008078CB" w:rsidRDefault="00643636" w:rsidP="00120BE0">
            <w:pPr>
              <w:pStyle w:val="TableTextCharCharChar1"/>
              <w:numPr>
                <w:ilvl w:val="12"/>
                <w:numId w:val="0"/>
              </w:numPr>
            </w:pPr>
            <w:r w:rsidRPr="008078CB">
              <w:t>Administrator:</w:t>
            </w:r>
            <w:r>
              <w:t xml:space="preserve"> </w:t>
            </w:r>
            <w:r w:rsidRPr="00046550">
              <w:t>Aetna</w:t>
            </w:r>
          </w:p>
          <w:p w14:paraId="427F0CA9" w14:textId="2295C7B4" w:rsidR="00643636" w:rsidRPr="008078CB" w:rsidRDefault="00643636" w:rsidP="00120BE0">
            <w:pPr>
              <w:pStyle w:val="TableTextCharCharChar1"/>
              <w:numPr>
                <w:ilvl w:val="12"/>
                <w:numId w:val="0"/>
              </w:numPr>
              <w:rPr>
                <w:b/>
                <w:color w:val="FF00FF"/>
              </w:rPr>
            </w:pPr>
            <w:r w:rsidRPr="008078CB">
              <w:t>Phone Number:</w:t>
            </w:r>
            <w:r>
              <w:t xml:space="preserve"> </w:t>
            </w:r>
            <w:r w:rsidRPr="00046550">
              <w:t>(877) 973-3238</w:t>
            </w:r>
          </w:p>
          <w:p w14:paraId="427F0CAA" w14:textId="77777777" w:rsidR="00643636" w:rsidRPr="008078CB" w:rsidRDefault="00643636" w:rsidP="00120BE0">
            <w:pPr>
              <w:pStyle w:val="TableTextCharCharChar1"/>
              <w:numPr>
                <w:ilvl w:val="12"/>
                <w:numId w:val="0"/>
              </w:numPr>
              <w:rPr>
                <w:b/>
                <w:color w:val="FF00FF"/>
              </w:rPr>
            </w:pPr>
          </w:p>
          <w:p w14:paraId="427F0CAD" w14:textId="77777777" w:rsidR="00643636" w:rsidRPr="008078CB" w:rsidRDefault="00643636" w:rsidP="00046550">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0D3A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595B8491"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1937EC6"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0D3A9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E43DB7" w:rsidRDefault="00197EA2" w:rsidP="00197EA2">
            <w:pPr>
              <w:spacing w:line="240" w:lineRule="atLeast"/>
              <w:rPr>
                <w:b/>
                <w:bCs/>
                <w:color w:val="FF0000"/>
                <w:sz w:val="24"/>
              </w:rPr>
            </w:pPr>
            <w:bookmarkStart w:id="194" w:name="Disease_Management_Program_Carve_Out"/>
            <w:r w:rsidRPr="00E43DB7">
              <w:rPr>
                <w:b/>
                <w:bCs/>
                <w:color w:val="FF0000"/>
                <w:sz w:val="24"/>
              </w:rPr>
              <w:t>Carve Out Disease Management Program</w:t>
            </w:r>
          </w:p>
          <w:bookmarkEnd w:id="194"/>
          <w:p w14:paraId="427F0CBB" w14:textId="77777777" w:rsidR="002616C5" w:rsidRPr="00E43DB7"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2A91EDF" w14:textId="77777777" w:rsidR="000D3A96" w:rsidRPr="008A60AA" w:rsidRDefault="000D3A96" w:rsidP="000D3A96">
            <w:pPr>
              <w:rPr>
                <w:b/>
                <w:color w:val="FF0000"/>
                <w:sz w:val="24"/>
              </w:rPr>
            </w:pPr>
            <w:r w:rsidRPr="008A60AA">
              <w:rPr>
                <w:b/>
                <w:color w:val="FF0000"/>
                <w:sz w:val="24"/>
              </w:rPr>
              <w:t>Refer to UnitedHealthcare Personal Health Support with Disease Management</w:t>
            </w:r>
          </w:p>
          <w:p w14:paraId="427F0CD1" w14:textId="77777777" w:rsidR="002616C5" w:rsidRPr="00E43DB7" w:rsidRDefault="002616C5" w:rsidP="003D3B68">
            <w:pPr>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w:t>
      </w:r>
      <w:proofErr w:type="spellStart"/>
      <w:r w:rsidRPr="008078CB">
        <w:t>Mental_and_Nervous</w:t>
      </w:r>
      <w:proofErr w:type="spellEnd"/>
      <w:r w:rsidRPr="008078CB">
        <w:t>--&gt;</w:t>
      </w:r>
    </w:p>
    <w:p w14:paraId="57B02264" w14:textId="77777777" w:rsidR="001968B2" w:rsidRDefault="001968B2" w:rsidP="00A8344D"/>
    <w:p w14:paraId="5AD95F6F"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02EFBCA" w14:textId="77777777" w:rsidR="001968B2" w:rsidRPr="00E61FEE" w:rsidRDefault="001968B2" w:rsidP="001968B2">
      <w:pPr>
        <w:pStyle w:val="iBAAGStandardText"/>
        <w:rPr>
          <w:rFonts w:ascii="Times New Roman" w:hAnsi="Times New Roman" w:cs="Times New Roman"/>
          <w:i/>
        </w:rPr>
      </w:pPr>
    </w:p>
    <w:p w14:paraId="1B244E37" w14:textId="16506B5D"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42" w:history="1">
        <w:r w:rsidR="003C7E96" w:rsidRPr="00DB6148">
          <w:rPr>
            <w:rStyle w:val="Hyperlink"/>
            <w:i/>
            <w:iCs/>
          </w:rPr>
          <w:t>uhcprovider.com</w:t>
        </w:r>
      </w:hyperlink>
    </w:p>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5" w:name="Mental_and_Nervous"/>
      <w:r w:rsidRPr="008078CB">
        <w:rPr>
          <w:b/>
          <w:bCs/>
          <w:color w:val="0000FF"/>
          <w:sz w:val="28"/>
        </w:rPr>
        <w:t>MENTAL HEALTH</w:t>
      </w:r>
    </w:p>
    <w:bookmarkEnd w:id="195"/>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AB714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399430FB" w:rsidR="00154B9C" w:rsidRPr="008078CB" w:rsidRDefault="0009070E">
            <w:pPr>
              <w:pStyle w:val="TableTextCharCharChar1"/>
              <w:jc w:val="center"/>
              <w:rPr>
                <w:b/>
                <w:bCs/>
                <w:color w:val="000000"/>
              </w:rPr>
            </w:pPr>
            <w:r>
              <w:rPr>
                <w:b/>
                <w:bCs/>
                <w:color w:val="000000"/>
              </w:rPr>
              <w:t>2007 ASO CHOICE PLUS PS1 HSA 1</w:t>
            </w:r>
            <w:r w:rsidR="006C49CC">
              <w:rPr>
                <w:b/>
                <w:bCs/>
                <w:color w:val="000000"/>
              </w:rPr>
              <w:t>500 DED PLAN</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16C88855" w:rsidR="00154B9C" w:rsidRPr="008078CB" w:rsidRDefault="0009070E">
            <w:pPr>
              <w:pStyle w:val="TableTextCharCharChar1"/>
              <w:jc w:val="center"/>
              <w:rPr>
                <w:b/>
                <w:bCs/>
                <w:color w:val="000000"/>
              </w:rPr>
            </w:pPr>
            <w:r>
              <w:rPr>
                <w:b/>
                <w:bCs/>
                <w:color w:val="000000"/>
              </w:rPr>
              <w:t>2007 ASO CHOICE PLUS PS1 HSA 1</w:t>
            </w:r>
            <w:r w:rsidR="006C49CC">
              <w:rPr>
                <w:b/>
                <w:bCs/>
                <w:color w:val="000000"/>
              </w:rPr>
              <w:t>500 DED PLAN</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AB714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6" w:name="Mental_Health_Vendor"/>
            <w:r w:rsidRPr="008078CB">
              <w:rPr>
                <w:b/>
              </w:rPr>
              <w:t xml:space="preserve">Mental Health </w:t>
            </w:r>
            <w:r w:rsidR="00C101ED" w:rsidRPr="008078CB">
              <w:rPr>
                <w:b/>
                <w:color w:val="000000"/>
              </w:rPr>
              <w:t>Vendor</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651921BA" w:rsidR="00C101ED" w:rsidRPr="003D3B68" w:rsidRDefault="00C101ED">
            <w:pPr>
              <w:pStyle w:val="TableTextCharCharChar1"/>
              <w:spacing w:line="276" w:lineRule="auto"/>
              <w:ind w:left="288" w:hanging="288"/>
              <w:rPr>
                <w:color w:val="FF00FF"/>
              </w:rPr>
            </w:pPr>
            <w:r w:rsidRPr="0003488D">
              <w:rPr>
                <w:color w:val="000000"/>
              </w:rPr>
              <w:t xml:space="preserve">●  United Behavioral Health- </w:t>
            </w:r>
            <w:r w:rsidR="00625892" w:rsidRPr="003D3B68">
              <w:rPr>
                <w:b/>
                <w:color w:val="0000FF"/>
              </w:rPr>
              <w:t>Health Plan</w:t>
            </w:r>
            <w:r w:rsidR="00FB1CF6">
              <w:rPr>
                <w:b/>
                <w:color w:val="0000FF"/>
              </w:rPr>
              <w:t xml:space="preserve"> </w:t>
            </w:r>
            <w:r w:rsidR="00625892" w:rsidRPr="003D3B68">
              <w:rPr>
                <w:b/>
                <w:color w:val="0000FF"/>
              </w:rPr>
              <w:t>Division</w:t>
            </w:r>
          </w:p>
          <w:p w14:paraId="5B14EDBE" w14:textId="15697E4C"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4C4134">
              <w:t xml:space="preserve"> </w:t>
            </w:r>
            <w:r w:rsidR="004C4134" w:rsidRPr="004C4134">
              <w:rPr>
                <w:b/>
                <w:color w:val="0000FF"/>
              </w:rPr>
              <w:t>(888) 739-8350</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0D28803E" w:rsidR="00C101ED" w:rsidRPr="008078CB" w:rsidRDefault="00C101ED" w:rsidP="00197EA2">
            <w:pPr>
              <w:pStyle w:val="TableTextCharCharChar1"/>
              <w:rPr>
                <w:color w:val="FF00FF"/>
              </w:rPr>
            </w:pPr>
          </w:p>
        </w:tc>
      </w:tr>
      <w:tr w:rsidR="00201869" w:rsidRPr="008078CB" w14:paraId="3855C1DC" w14:textId="77777777" w:rsidTr="00AB714B">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7" w:name="Employee_Assistance_Program_EAP"/>
            <w:r>
              <w:rPr>
                <w:b/>
                <w:color w:val="000000"/>
              </w:rPr>
              <w:t>Employee Assistance Program (EAP)</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D3C30B8" w14:textId="77777777" w:rsidR="00CE5A63" w:rsidRPr="008A60AA" w:rsidRDefault="00CE5A63" w:rsidP="00CE5A63">
            <w:pPr>
              <w:pStyle w:val="TableTextCharCharChar1"/>
              <w:rPr>
                <w:b/>
              </w:rPr>
            </w:pPr>
            <w:r w:rsidRPr="008A60AA">
              <w:rPr>
                <w:b/>
              </w:rPr>
              <w:t>Employee Assistance Program (EAP)</w:t>
            </w:r>
          </w:p>
          <w:p w14:paraId="5925B651" w14:textId="1A41E55A" w:rsidR="00CE5A63" w:rsidRPr="008A60AA" w:rsidRDefault="00CE5A63" w:rsidP="00CE5A63">
            <w:pPr>
              <w:pStyle w:val="TableTextCharCharChar1"/>
              <w:rPr>
                <w:color w:val="000000"/>
              </w:rPr>
            </w:pPr>
            <w:r w:rsidRPr="008A60AA">
              <w:rPr>
                <w:color w:val="000000"/>
              </w:rPr>
              <w:t>Administered by:</w:t>
            </w:r>
            <w:r w:rsidR="00AB714B">
              <w:t xml:space="preserve"> </w:t>
            </w:r>
            <w:r w:rsidR="00AB714B" w:rsidRPr="00AB714B">
              <w:rPr>
                <w:color w:val="000000"/>
              </w:rPr>
              <w:t>Liberty Mutual</w:t>
            </w:r>
          </w:p>
          <w:p w14:paraId="16D03977" w14:textId="57A85FE2" w:rsidR="00CE5A63" w:rsidRPr="008A60AA" w:rsidRDefault="00CE5A63" w:rsidP="00CE5A63">
            <w:pPr>
              <w:pStyle w:val="TableTextCharCharChar1"/>
              <w:rPr>
                <w:b/>
                <w:color w:val="FF00FF"/>
              </w:rPr>
            </w:pPr>
            <w:r w:rsidRPr="008A60AA">
              <w:rPr>
                <w:color w:val="000000"/>
              </w:rPr>
              <w:t>●   Call:</w:t>
            </w:r>
            <w:r w:rsidRPr="008A60AA">
              <w:rPr>
                <w:color w:val="FF00FF"/>
              </w:rPr>
              <w:t xml:space="preserve"> </w:t>
            </w:r>
            <w:r w:rsidRPr="008A60AA">
              <w:rPr>
                <w:b/>
                <w:color w:val="0000FF"/>
              </w:rPr>
              <w:t>1-</w:t>
            </w:r>
            <w:r>
              <w:t xml:space="preserve"> </w:t>
            </w:r>
            <w:r w:rsidRPr="00CE5A63">
              <w:rPr>
                <w:b/>
                <w:color w:val="0000FF"/>
              </w:rPr>
              <w:t>877-695-2789</w:t>
            </w:r>
          </w:p>
          <w:p w14:paraId="14E88C29" w14:textId="228E46B9" w:rsidR="00201869" w:rsidRPr="008078CB" w:rsidRDefault="00201869" w:rsidP="00CE2751">
            <w:pPr>
              <w:pStyle w:val="TableTextCharCharChar1"/>
              <w:rPr>
                <w:b/>
                <w:color w:val="FF00FF"/>
              </w:rPr>
            </w:pPr>
          </w:p>
        </w:tc>
      </w:tr>
      <w:tr w:rsidR="001B3356" w:rsidRPr="008078CB" w14:paraId="427F0DED" w14:textId="77777777" w:rsidTr="00AB714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8" w:name="Mental_Health_Services"/>
            <w:r w:rsidRPr="008078CB">
              <w:rPr>
                <w:b/>
              </w:rPr>
              <w:t xml:space="preserve">Mental Health Services </w:t>
            </w:r>
          </w:p>
          <w:bookmarkEnd w:id="198"/>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 xml:space="preserve">Mental Health Services include those received on an inpatient basis in a Hospital or Alternate Facility, and those received on an </w:t>
            </w:r>
            <w:r w:rsidRPr="008078CB">
              <w:rPr>
                <w:color w:val="000000"/>
              </w:rPr>
              <w:lastRenderedPageBreak/>
              <w:t>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25BADE35"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42F7324A"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6" w14:textId="20510D03" w:rsidR="001B3356" w:rsidRPr="008078CB" w:rsidRDefault="001B3356" w:rsidP="003D3B68">
            <w:r w:rsidRPr="008078CB">
              <w:rPr>
                <w:sz w:val="24"/>
                <w:szCs w:val="24"/>
              </w:rPr>
              <w:t>You are encouraged to contact the Mental Health/Substance Use Disorder Administrator for referrals to providers and coordination of care.</w:t>
            </w:r>
          </w:p>
          <w:p w14:paraId="427F0D2B" w14:textId="77777777" w:rsidR="001B3356" w:rsidRPr="008078CB" w:rsidRDefault="001B3356" w:rsidP="00E64986">
            <w:pPr>
              <w:pStyle w:val="TableText"/>
              <w:rPr>
                <w:b/>
                <w:color w:val="000000"/>
              </w:rPr>
            </w:pPr>
          </w:p>
          <w:p w14:paraId="427F0D36" w14:textId="77777777" w:rsidR="001B3356" w:rsidRPr="008078CB" w:rsidRDefault="001B3356" w:rsidP="004D6F83">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D40" w14:textId="0FA84EEF" w:rsidR="00ED6B58" w:rsidRPr="008078CB" w:rsidRDefault="00EF55CD" w:rsidP="00ED6B58">
            <w:pPr>
              <w:pStyle w:val="TableTextChar"/>
              <w:numPr>
                <w:ilvl w:val="12"/>
                <w:numId w:val="0"/>
              </w:numPr>
              <w:rPr>
                <w:b/>
                <w:bCs/>
                <w:color w:val="FF00FF"/>
              </w:rPr>
            </w:pPr>
            <w:r>
              <w:rPr>
                <w:b/>
                <w:color w:val="0000FF"/>
              </w:rPr>
              <w:t>80</w:t>
            </w:r>
            <w:r w:rsidR="00540808">
              <w:rPr>
                <w:b/>
                <w:color w:val="0000FF"/>
              </w:rPr>
              <w:t>%</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B" w14:textId="77777777" w:rsidR="001B3356" w:rsidRPr="008078CB" w:rsidRDefault="001B3356" w:rsidP="00E64986">
            <w:pPr>
              <w:pStyle w:val="TableTextChar"/>
              <w:numPr>
                <w:ilvl w:val="12"/>
                <w:numId w:val="0"/>
              </w:numPr>
              <w:rPr>
                <w:b/>
              </w:rPr>
            </w:pPr>
            <w:r w:rsidRPr="008078CB">
              <w:rPr>
                <w:b/>
              </w:rPr>
              <w:lastRenderedPageBreak/>
              <w:t>Services received on an outpatient basis in a provider’s office or at an Alternate Facility:</w:t>
            </w:r>
          </w:p>
          <w:p w14:paraId="427F0D58" w14:textId="46E8EBE6" w:rsidR="00AE0AB7" w:rsidRPr="008078CB" w:rsidRDefault="00EF55CD" w:rsidP="00AE0AB7">
            <w:pPr>
              <w:pStyle w:val="TableTextChar"/>
              <w:numPr>
                <w:ilvl w:val="12"/>
                <w:numId w:val="0"/>
              </w:numPr>
              <w:rPr>
                <w:b/>
                <w:bCs/>
                <w:color w:val="FF00FF"/>
              </w:rPr>
            </w:pPr>
            <w:r>
              <w:rPr>
                <w:b/>
                <w:color w:val="0000FF"/>
              </w:rPr>
              <w:t>80</w:t>
            </w:r>
            <w:r w:rsidR="00540808">
              <w:rPr>
                <w:b/>
                <w:color w:val="0000FF"/>
              </w:rPr>
              <w:t>%</w:t>
            </w:r>
            <w:r w:rsidR="00AE0AB7" w:rsidRPr="008078CB">
              <w:rPr>
                <w:color w:val="FF0000"/>
              </w:rPr>
              <w:t xml:space="preserve"> </w:t>
            </w:r>
            <w:r w:rsidR="00AE0AB7" w:rsidRPr="008078CB">
              <w:t>of eligible expenses after satisfying the deductible</w:t>
            </w:r>
          </w:p>
          <w:p w14:paraId="427F0D59" w14:textId="77777777" w:rsidR="00AE0AB7" w:rsidRPr="008078CB" w:rsidRDefault="00AE0AB7" w:rsidP="00E64986">
            <w:pPr>
              <w:pStyle w:val="TableTextChar"/>
              <w:numPr>
                <w:ilvl w:val="12"/>
                <w:numId w:val="0"/>
              </w:numPr>
              <w:rPr>
                <w:b/>
                <w:color w:val="000000"/>
              </w:rPr>
            </w:pPr>
          </w:p>
          <w:p w14:paraId="427F0D80" w14:textId="77777777" w:rsidR="00F918A7" w:rsidRPr="008078CB" w:rsidRDefault="00F918A7" w:rsidP="001B3356">
            <w:pPr>
              <w:pStyle w:val="TableText"/>
              <w:rPr>
                <w:color w:val="000000"/>
              </w:rPr>
            </w:pPr>
          </w:p>
          <w:p w14:paraId="427F0D82" w14:textId="57B930A4" w:rsidR="00195CEF" w:rsidRPr="008078CB" w:rsidRDefault="00195CEF" w:rsidP="00195CEF">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0B2B68AE" w:rsidR="00195CEF" w:rsidRPr="008078CB" w:rsidRDefault="00195CEF" w:rsidP="00195CEF">
            <w:pPr>
              <w:pStyle w:val="TableText"/>
              <w:rPr>
                <w:color w:val="000000"/>
              </w:rPr>
            </w:pPr>
            <w:r w:rsidRPr="008078CB">
              <w:rPr>
                <w:color w:val="000000"/>
              </w:rPr>
              <w:t>●   Mental Health Services - inpatient services (including services at a Residential Treatment facility</w:t>
            </w:r>
            <w:r w:rsidR="003A3CCA">
              <w:rPr>
                <w:color w:val="000000"/>
              </w:rPr>
              <w:t>)</w:t>
            </w:r>
            <w:r w:rsidR="00C50CBC">
              <w:rPr>
                <w:color w:val="000000"/>
              </w:rPr>
              <w:t>;</w:t>
            </w:r>
            <w:r w:rsidR="00D83AD5" w:rsidRPr="00177271">
              <w:rPr>
                <w:color w:val="000000"/>
              </w:rPr>
              <w:t xml:space="preserve"> partial hospitalization/day treatment;</w:t>
            </w:r>
            <w:r w:rsidR="00AE20A5">
              <w:rPr>
                <w:color w:val="000000"/>
              </w:rPr>
              <w:t xml:space="preserve"> </w:t>
            </w:r>
            <w:r w:rsidR="00C50CBC" w:rsidRPr="004739AE">
              <w:t xml:space="preserve">intensive outpatient program treatment; outpatient electro-convulsive treatment; psychological testing; </w:t>
            </w:r>
            <w:r w:rsidR="007676A6" w:rsidRPr="007676A6">
              <w:t>transcranial magnetic stimulation;</w:t>
            </w:r>
            <w:r w:rsidR="007676A6">
              <w:t xml:space="preserve"> </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6C6E2E7A" w:rsidR="00195CEF"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9F794E0" w14:textId="77777777" w:rsidR="00FE5FF0" w:rsidRDefault="00FE5FF0" w:rsidP="00195CEF">
            <w:pPr>
              <w:pStyle w:val="TableText"/>
              <w:rPr>
                <w:color w:val="000000"/>
              </w:rPr>
            </w:pPr>
          </w:p>
          <w:p w14:paraId="25DD09C4" w14:textId="77777777" w:rsidR="00FE5FF0" w:rsidRPr="00CC53C1" w:rsidRDefault="00FE5FF0" w:rsidP="00FE5FF0">
            <w:pPr>
              <w:pStyle w:val="TableText"/>
              <w:rPr>
                <w:color w:val="000000"/>
                <w:szCs w:val="24"/>
              </w:rPr>
            </w:pPr>
            <w:r w:rsidRPr="00CC53C1">
              <w:rPr>
                <w:color w:val="000000"/>
                <w:szCs w:val="24"/>
              </w:rPr>
              <w:lastRenderedPageBreak/>
              <w:t xml:space="preserve">In addition, </w:t>
            </w:r>
            <w:r w:rsidRPr="00CC53C1">
              <w:rPr>
                <w:b/>
                <w:color w:val="000000"/>
                <w:szCs w:val="24"/>
              </w:rPr>
              <w:t>Network provider</w:t>
            </w:r>
            <w:r w:rsidRPr="00CC53C1">
              <w:rPr>
                <w:color w:val="000000"/>
                <w:szCs w:val="24"/>
              </w:rPr>
              <w:t xml:space="preserve"> must obtain prior authorization from</w:t>
            </w:r>
            <w:r w:rsidRPr="00CC53C1">
              <w:rPr>
                <w:b/>
                <w:color w:val="FF00FF"/>
                <w:szCs w:val="24"/>
              </w:rPr>
              <w:t xml:space="preserve"> </w:t>
            </w:r>
            <w:r w:rsidRPr="00CC53C1">
              <w:rPr>
                <w:color w:val="000000"/>
                <w:szCs w:val="24"/>
              </w:rPr>
              <w:t>the Mental Health/Substance Use Disorder Administrator before the following services are received.</w:t>
            </w:r>
          </w:p>
          <w:p w14:paraId="2BCC7A13" w14:textId="77777777" w:rsidR="00FE5FF0" w:rsidRPr="00CC53C1" w:rsidRDefault="00FE5FF0" w:rsidP="00FE5FF0">
            <w:pPr>
              <w:rPr>
                <w:color w:val="000000"/>
                <w:sz w:val="24"/>
                <w:szCs w:val="24"/>
              </w:rPr>
            </w:pPr>
            <w:r w:rsidRPr="00CC53C1">
              <w:rPr>
                <w:color w:val="000000"/>
                <w:sz w:val="24"/>
                <w:szCs w:val="24"/>
              </w:rPr>
              <w:t>●  partial hospitalization/</w:t>
            </w:r>
          </w:p>
          <w:p w14:paraId="5E73E485" w14:textId="77777777" w:rsidR="00FE5FF0" w:rsidRPr="00CC53C1" w:rsidRDefault="00FE5FF0" w:rsidP="00FE5FF0">
            <w:pPr>
              <w:pStyle w:val="TableText"/>
              <w:rPr>
                <w:color w:val="000000"/>
                <w:szCs w:val="24"/>
              </w:rPr>
            </w:pPr>
            <w:r w:rsidRPr="00CC53C1">
              <w:rPr>
                <w:color w:val="000000"/>
                <w:szCs w:val="24"/>
              </w:rPr>
              <w:t xml:space="preserve">    day treatment</w:t>
            </w:r>
          </w:p>
          <w:p w14:paraId="1F12B64F" w14:textId="77777777" w:rsidR="00FE5FF0" w:rsidRPr="00CC53C1" w:rsidRDefault="00FE5FF0" w:rsidP="00FE5FF0">
            <w:pPr>
              <w:pStyle w:val="TableText"/>
              <w:rPr>
                <w:color w:val="000000"/>
                <w:szCs w:val="24"/>
              </w:rPr>
            </w:pPr>
            <w:r w:rsidRPr="00CC53C1">
              <w:rPr>
                <w:color w:val="000000"/>
                <w:szCs w:val="24"/>
              </w:rPr>
              <w:t xml:space="preserve">●  intensive outpatient </w:t>
            </w:r>
          </w:p>
          <w:p w14:paraId="2BE8AF12" w14:textId="77777777" w:rsidR="00FE5FF0" w:rsidRPr="00CC53C1" w:rsidRDefault="00FE5FF0" w:rsidP="00FE5FF0">
            <w:pPr>
              <w:pStyle w:val="TableText"/>
              <w:ind w:left="288"/>
              <w:rPr>
                <w:color w:val="000000"/>
                <w:szCs w:val="24"/>
              </w:rPr>
            </w:pPr>
            <w:r w:rsidRPr="00CC53C1">
              <w:rPr>
                <w:color w:val="000000"/>
                <w:szCs w:val="24"/>
              </w:rPr>
              <w:t>program treatment;</w:t>
            </w:r>
          </w:p>
          <w:p w14:paraId="18910C20" w14:textId="77777777" w:rsidR="00FE5FF0" w:rsidRPr="00CC53C1" w:rsidRDefault="00FE5FF0" w:rsidP="00FE5FF0">
            <w:pPr>
              <w:pStyle w:val="TableText"/>
              <w:rPr>
                <w:color w:val="000000"/>
                <w:szCs w:val="24"/>
              </w:rPr>
            </w:pPr>
            <w:r w:rsidRPr="00CC53C1">
              <w:rPr>
                <w:color w:val="000000"/>
                <w:szCs w:val="24"/>
              </w:rPr>
              <w:t>●  outpatient electro-</w:t>
            </w:r>
          </w:p>
          <w:p w14:paraId="0F8ADF26" w14:textId="77777777" w:rsidR="00FE5FF0" w:rsidRPr="00CC53C1" w:rsidRDefault="00FE5FF0" w:rsidP="00FE5FF0">
            <w:pPr>
              <w:pStyle w:val="TableText"/>
              <w:ind w:left="288"/>
              <w:rPr>
                <w:color w:val="000000"/>
                <w:szCs w:val="24"/>
              </w:rPr>
            </w:pPr>
            <w:r w:rsidRPr="00CC53C1">
              <w:rPr>
                <w:color w:val="000000"/>
                <w:szCs w:val="24"/>
              </w:rPr>
              <w:t>convulsive treatment;</w:t>
            </w:r>
          </w:p>
          <w:p w14:paraId="5D9F7F22" w14:textId="77777777" w:rsidR="00FE5FF0" w:rsidRPr="00CC53C1" w:rsidRDefault="00FE5FF0" w:rsidP="00FE5FF0">
            <w:pPr>
              <w:pStyle w:val="TableText"/>
              <w:rPr>
                <w:color w:val="000000"/>
                <w:szCs w:val="24"/>
              </w:rPr>
            </w:pPr>
            <w:r w:rsidRPr="00CC53C1">
              <w:rPr>
                <w:color w:val="000000"/>
                <w:szCs w:val="24"/>
              </w:rPr>
              <w:t>●  psychological testing;</w:t>
            </w:r>
          </w:p>
          <w:p w14:paraId="4ADD1C62" w14:textId="77777777" w:rsidR="00FE5FF0" w:rsidRPr="00CC53C1" w:rsidRDefault="00FE5FF0" w:rsidP="00FE5FF0">
            <w:pPr>
              <w:pStyle w:val="TableText"/>
              <w:rPr>
                <w:color w:val="000000"/>
                <w:szCs w:val="24"/>
              </w:rPr>
            </w:pPr>
            <w:r w:rsidRPr="00CC53C1">
              <w:rPr>
                <w:color w:val="000000"/>
                <w:szCs w:val="24"/>
              </w:rPr>
              <w:t xml:space="preserve">●  transcranial magnetic </w:t>
            </w:r>
          </w:p>
          <w:p w14:paraId="3A172B18" w14:textId="1F96BE0F" w:rsidR="00FE5FF0" w:rsidRPr="008078CB" w:rsidRDefault="00FE5FF0" w:rsidP="00FE5FF0">
            <w:pPr>
              <w:pStyle w:val="TableText"/>
              <w:rPr>
                <w:color w:val="000000"/>
              </w:rPr>
            </w:pPr>
            <w:r w:rsidRPr="00CC53C1">
              <w:rPr>
                <w:color w:val="000000"/>
                <w:szCs w:val="24"/>
              </w:rPr>
              <w:t>stimulation</w:t>
            </w:r>
          </w:p>
          <w:p w14:paraId="427F0D96" w14:textId="77777777" w:rsidR="001B3356" w:rsidRPr="008078CB" w:rsidRDefault="001B3356" w:rsidP="00AE20A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D9C" w14:textId="6A210B5E" w:rsidR="00ED6B58" w:rsidRPr="008078CB" w:rsidRDefault="009B67D7" w:rsidP="00ED6B58">
            <w:pPr>
              <w:pStyle w:val="TableTextChar"/>
              <w:numPr>
                <w:ilvl w:val="12"/>
                <w:numId w:val="0"/>
              </w:numPr>
              <w:rPr>
                <w:b/>
                <w:bCs/>
                <w:color w:val="FF00FF"/>
              </w:rPr>
            </w:pPr>
            <w:r>
              <w:rPr>
                <w:b/>
                <w:color w:val="0000FF"/>
              </w:rPr>
              <w:t>6</w:t>
            </w:r>
            <w:r w:rsidR="00540808">
              <w:rPr>
                <w:b/>
                <w:color w:val="0000FF"/>
              </w:rPr>
              <w:t>0%</w:t>
            </w:r>
            <w:r w:rsidR="00ED6B58" w:rsidRPr="008078CB">
              <w:rPr>
                <w:color w:val="FF0000"/>
              </w:rPr>
              <w:t xml:space="preserve"> </w:t>
            </w:r>
            <w:r w:rsidR="00ED6B58" w:rsidRPr="008078CB">
              <w:t>of eligible expenses after satisfying the deductible</w:t>
            </w:r>
          </w:p>
          <w:p w14:paraId="427F0D9D"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lastRenderedPageBreak/>
              <w:t>Services received on an outpatient basis in a provider’s office or at an Alternate Facility:</w:t>
            </w:r>
          </w:p>
          <w:p w14:paraId="427F0DA4" w14:textId="10BE0FA9" w:rsidR="00A557CA" w:rsidRPr="008078CB" w:rsidRDefault="009B67D7" w:rsidP="00A557CA">
            <w:pPr>
              <w:pStyle w:val="TableTextChar"/>
              <w:numPr>
                <w:ilvl w:val="12"/>
                <w:numId w:val="0"/>
              </w:numPr>
              <w:rPr>
                <w:b/>
                <w:bCs/>
                <w:color w:val="FF00FF"/>
              </w:rPr>
            </w:pPr>
            <w:r>
              <w:rPr>
                <w:b/>
                <w:color w:val="0000FF"/>
              </w:rPr>
              <w:t>6</w:t>
            </w:r>
            <w:r w:rsidR="00540808">
              <w:rPr>
                <w:b/>
                <w:color w:val="0000FF"/>
              </w:rPr>
              <w:t>0%</w:t>
            </w:r>
            <w:r w:rsidR="00A557CA" w:rsidRPr="008078CB">
              <w:rPr>
                <w:color w:val="FF0000"/>
              </w:rPr>
              <w:t xml:space="preserve"> </w:t>
            </w:r>
            <w:r w:rsidR="00A557CA" w:rsidRPr="008078CB">
              <w:t>of eligible expenses after satisfying the deductible</w:t>
            </w:r>
          </w:p>
          <w:p w14:paraId="427F0DA5" w14:textId="77777777" w:rsidR="00A557CA" w:rsidRPr="008078CB" w:rsidRDefault="00A557CA" w:rsidP="00E64986">
            <w:pPr>
              <w:pStyle w:val="TableTextChar"/>
              <w:numPr>
                <w:ilvl w:val="12"/>
                <w:numId w:val="0"/>
              </w:numPr>
              <w:rPr>
                <w:b/>
                <w:color w:val="FF00FF"/>
              </w:rPr>
            </w:pPr>
          </w:p>
          <w:p w14:paraId="427F0DD3" w14:textId="77777777" w:rsidR="001B3356" w:rsidRPr="008078CB" w:rsidRDefault="001B3356" w:rsidP="00E64986">
            <w:pPr>
              <w:pStyle w:val="TableTextChar"/>
              <w:numPr>
                <w:ilvl w:val="12"/>
                <w:numId w:val="0"/>
              </w:numPr>
              <w:rPr>
                <w:b/>
                <w:color w:val="0000FF"/>
              </w:rPr>
            </w:pPr>
          </w:p>
          <w:p w14:paraId="427F0DD5" w14:textId="53FE99F8"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46E2344C"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Mental Health Services - inpatient services (including services at a Residential Treatment facility); </w:t>
            </w:r>
            <w:r w:rsidR="00D83AD5" w:rsidRPr="00177271">
              <w:rPr>
                <w:color w:val="000000"/>
              </w:rPr>
              <w:t>partial hospitalization/day treatment;</w:t>
            </w:r>
            <w:r w:rsidR="00FE5FF0" w:rsidRPr="00CC53C1">
              <w:rPr>
                <w:rStyle w:val="CDVar"/>
                <w:rFonts w:ascii="Times New Roman" w:hAnsi="Times New Roman"/>
                <w:color w:val="000000"/>
                <w:szCs w:val="24"/>
              </w:rPr>
              <w:t xml:space="preserve"> intensive outpatient program treatment; outpatient electro-convulsive treatment; psychological testing; </w:t>
            </w:r>
            <w:r w:rsidR="00FE5FF0" w:rsidRPr="00CC53C1">
              <w:rPr>
                <w:color w:val="000000"/>
                <w:szCs w:val="24"/>
              </w:rPr>
              <w:t xml:space="preserve">transcranial magnetic stimulation; </w:t>
            </w:r>
            <w:r w:rsidR="00FE5FF0" w:rsidRPr="00CC53C1">
              <w:rPr>
                <w:rStyle w:val="CDVar"/>
                <w:rFonts w:ascii="Times New Roman" w:hAnsi="Times New Roman"/>
                <w:color w:val="000000"/>
                <w:szCs w:val="24"/>
              </w:rPr>
              <w:t>extended outpatient treatment visits, with or without medication management.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55903A4" w14:textId="77777777" w:rsidR="005E468C" w:rsidRDefault="005E468C" w:rsidP="006B00A4">
            <w:pPr>
              <w:pStyle w:val="TableText"/>
              <w:rPr>
                <w:rStyle w:val="CDVar"/>
                <w:rFonts w:ascii="Times New Roman" w:hAnsi="Times New Roman"/>
                <w:color w:val="000000"/>
              </w:rPr>
            </w:pPr>
          </w:p>
          <w:p w14:paraId="12111417" w14:textId="77777777" w:rsidR="005E468C" w:rsidRPr="00CC53C1" w:rsidRDefault="005E468C" w:rsidP="005E468C">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 xml:space="preserve">the Mental Health/Substance Use Disorder Administrator before the following </w:t>
            </w:r>
            <w:r w:rsidRPr="00CC53C1">
              <w:rPr>
                <w:rStyle w:val="CDVar"/>
                <w:rFonts w:ascii="Times New Roman" w:hAnsi="Times New Roman"/>
                <w:color w:val="000000"/>
                <w:szCs w:val="24"/>
              </w:rPr>
              <w:lastRenderedPageBreak/>
              <w:t>services are received.</w:t>
            </w:r>
          </w:p>
          <w:p w14:paraId="343C7A77" w14:textId="77777777" w:rsidR="005E468C" w:rsidRPr="00CC53C1" w:rsidRDefault="005E468C" w:rsidP="005E468C">
            <w:pPr>
              <w:rPr>
                <w:color w:val="000000"/>
                <w:sz w:val="24"/>
                <w:szCs w:val="24"/>
              </w:rPr>
            </w:pPr>
            <w:r w:rsidRPr="00CC53C1">
              <w:rPr>
                <w:color w:val="000000"/>
                <w:sz w:val="24"/>
                <w:szCs w:val="24"/>
              </w:rPr>
              <w:t>●  partial hospitalization/</w:t>
            </w:r>
          </w:p>
          <w:p w14:paraId="0F330558" w14:textId="77777777" w:rsidR="005E468C" w:rsidRPr="00CC53C1" w:rsidRDefault="005E468C" w:rsidP="005E468C">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3360B9D7" w14:textId="77777777" w:rsidR="005E468C" w:rsidRPr="00CC53C1" w:rsidRDefault="005E468C" w:rsidP="005E468C">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20C641C7" w14:textId="77777777" w:rsidR="005E468C" w:rsidRPr="00CC53C1" w:rsidRDefault="005E468C" w:rsidP="005E468C">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70D62C82" w14:textId="77777777" w:rsidR="005E468C" w:rsidRPr="00CC53C1" w:rsidRDefault="005E468C" w:rsidP="005E468C">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6376606D" w14:textId="77777777" w:rsidR="005E468C" w:rsidRPr="00CC53C1" w:rsidRDefault="005E468C" w:rsidP="005E468C">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4F5E1056" w14:textId="77777777" w:rsidR="005E468C" w:rsidRPr="00CC53C1" w:rsidRDefault="005E468C" w:rsidP="005E468C">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66A58BCE" w14:textId="77777777" w:rsidR="005E468C" w:rsidRPr="00CC53C1" w:rsidRDefault="005E468C" w:rsidP="005E468C">
            <w:pPr>
              <w:pStyle w:val="TableText"/>
              <w:rPr>
                <w:color w:val="000000"/>
                <w:szCs w:val="24"/>
              </w:rPr>
            </w:pPr>
            <w:r w:rsidRPr="00CC53C1">
              <w:rPr>
                <w:color w:val="000000"/>
                <w:szCs w:val="24"/>
              </w:rPr>
              <w:t xml:space="preserve">●  transcranial magnetic </w:t>
            </w:r>
          </w:p>
          <w:p w14:paraId="77F1527F" w14:textId="77777777" w:rsidR="005E468C" w:rsidRPr="00CC53C1" w:rsidRDefault="005E468C" w:rsidP="005E468C">
            <w:pPr>
              <w:pStyle w:val="TableText"/>
              <w:ind w:left="288" w:hanging="288"/>
              <w:rPr>
                <w:rStyle w:val="CDVar"/>
                <w:rFonts w:ascii="Times New Roman" w:hAnsi="Times New Roman"/>
                <w:color w:val="000000"/>
                <w:szCs w:val="24"/>
              </w:rPr>
            </w:pPr>
            <w:r w:rsidRPr="00CC53C1">
              <w:rPr>
                <w:color w:val="000000"/>
                <w:szCs w:val="24"/>
              </w:rPr>
              <w:t>stimulation</w:t>
            </w:r>
          </w:p>
          <w:p w14:paraId="7FF6CB38" w14:textId="77777777" w:rsidR="005E468C" w:rsidRPr="00CC53C1" w:rsidRDefault="005E468C" w:rsidP="005E468C">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22EDA649" w14:textId="23941463" w:rsidR="005E468C" w:rsidRPr="008078CB" w:rsidRDefault="005E468C" w:rsidP="005E468C">
            <w:pPr>
              <w:pStyle w:val="TableText"/>
              <w:rPr>
                <w:rStyle w:val="CDVar"/>
                <w:rFonts w:ascii="Times New Roman" w:hAnsi="Times New Roman"/>
                <w:color w:val="000000"/>
              </w:rPr>
            </w:pPr>
            <w:r w:rsidRPr="00CC53C1">
              <w:rPr>
                <w:rStyle w:val="CDVar"/>
                <w:rFonts w:ascii="Times New Roman" w:hAnsi="Times New Roman"/>
                <w:color w:val="000000"/>
                <w:szCs w:val="24"/>
              </w:rPr>
              <w:t>treatment visits, with or without medication management.</w:t>
            </w:r>
          </w:p>
          <w:p w14:paraId="427F0DE7" w14:textId="46F57B7A" w:rsidR="006B00A4" w:rsidRPr="008078CB" w:rsidRDefault="006B00A4" w:rsidP="0062640C">
            <w:pPr>
              <w:pStyle w:val="InstructionalText"/>
              <w:rPr>
                <w:bCs/>
              </w:rPr>
            </w:pPr>
          </w:p>
          <w:p w14:paraId="427F0DE8" w14:textId="3D81A5D7" w:rsidR="006B00A4" w:rsidRPr="008078CB" w:rsidRDefault="006B00A4" w:rsidP="006B00A4">
            <w:pPr>
              <w:pStyle w:val="TableText"/>
              <w:rPr>
                <w:color w:val="000000"/>
              </w:rPr>
            </w:pPr>
            <w:r w:rsidRPr="008078CB">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721E2B">
              <w:rPr>
                <w:b/>
                <w:color w:val="0000FF"/>
              </w:rPr>
              <w:t>5</w:t>
            </w:r>
            <w:r w:rsidR="00770A95">
              <w:rPr>
                <w:b/>
                <w:color w:val="0000FF"/>
              </w:rPr>
              <w:t>0%</w:t>
            </w:r>
            <w:r w:rsidRPr="008078CB">
              <w:rPr>
                <w:b/>
              </w:rPr>
              <w:t xml:space="preserve"> </w:t>
            </w:r>
            <w:r w:rsidRPr="008078CB">
              <w:t>of Eligible Expenses</w:t>
            </w:r>
            <w:r w:rsidR="00AE20A5">
              <w:rPr>
                <w:b/>
                <w:color w:val="FF00FF"/>
              </w:rPr>
              <w:t xml:space="preserve"> </w:t>
            </w:r>
          </w:p>
          <w:p w14:paraId="427F0DE9" w14:textId="77777777" w:rsidR="001B3356" w:rsidRPr="008078CB" w:rsidRDefault="001B3356" w:rsidP="00E64986">
            <w:pPr>
              <w:pStyle w:val="TableTextChar"/>
              <w:numPr>
                <w:ilvl w:val="12"/>
                <w:numId w:val="0"/>
              </w:numPr>
              <w:rPr>
                <w:b/>
                <w:color w:val="FF00FF"/>
              </w:rPr>
            </w:pPr>
          </w:p>
          <w:p w14:paraId="427F0DEC" w14:textId="3D5CFABC" w:rsidR="001B3356" w:rsidRPr="008078CB" w:rsidRDefault="001B3356" w:rsidP="00E64986">
            <w:pPr>
              <w:pStyle w:val="TableTextChar"/>
              <w:numPr>
                <w:ilvl w:val="12"/>
                <w:numId w:val="0"/>
              </w:numPr>
              <w:rPr>
                <w:bCs/>
                <w:color w:val="000000"/>
              </w:rPr>
            </w:pPr>
          </w:p>
        </w:tc>
      </w:tr>
      <w:tr w:rsidR="001B3356" w:rsidRPr="008078CB" w14:paraId="427F0EB2" w14:textId="77777777" w:rsidTr="00AB714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9" w:name="Neurological_Disorders_Austism_Spectrum"/>
            <w:r w:rsidRPr="008078CB">
              <w:rPr>
                <w:b/>
              </w:rPr>
              <w:lastRenderedPageBreak/>
              <w:t>Neurobiological Disorders - Mental Health Services for Autism Spectrum Disorders</w:t>
            </w:r>
          </w:p>
          <w:bookmarkEnd w:id="199"/>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35E01E76" w:rsidR="001B3356" w:rsidRPr="000D6A0A" w:rsidRDefault="001B3356" w:rsidP="000D4894">
            <w:pPr>
              <w:rPr>
                <w:color w:val="000000"/>
                <w:szCs w:val="24"/>
              </w:rPr>
            </w:pPr>
            <w:r w:rsidRPr="0062640C">
              <w:rPr>
                <w:color w:val="000000"/>
                <w:sz w:val="24"/>
                <w:szCs w:val="24"/>
              </w:rPr>
              <w:t xml:space="preserve">These Benefits describe only the psychiatric component of treatment for Autism Spectrum Disorders. Medical treatment of </w:t>
            </w:r>
            <w:r w:rsidRPr="0062640C">
              <w:rPr>
                <w:color w:val="000000"/>
                <w:sz w:val="24"/>
                <w:szCs w:val="24"/>
              </w:rPr>
              <w:lastRenderedPageBreak/>
              <w:t>Autism Spectrum Disorders is a Covered Health Service for which Benefits are available as described under the Enhanced Autism Spectrum Disorders benefit below.</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3685F215"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6" w14:textId="4BA4D1CA"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C" w14:textId="0D111B23" w:rsidR="001B3356" w:rsidRPr="008078CB" w:rsidRDefault="001B3356" w:rsidP="00E64986">
            <w:pPr>
              <w:pStyle w:val="TableText"/>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427F0E10" w14:textId="77777777" w:rsidR="001B3356" w:rsidRPr="008078CB" w:rsidRDefault="001B3356" w:rsidP="00E64986"/>
          <w:p w14:paraId="427F0E12" w14:textId="2C68B4DB" w:rsidR="001B3356" w:rsidRPr="008078CB" w:rsidRDefault="001B3356" w:rsidP="00E64986">
            <w:pPr>
              <w:pStyle w:val="TableText"/>
              <w:rPr>
                <w:color w:val="000000"/>
              </w:rPr>
            </w:pPr>
            <w:r w:rsidRPr="008078CB">
              <w:rPr>
                <w:color w:val="000000"/>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w:t>
            </w:r>
            <w:r w:rsidRPr="008078CB">
              <w:rPr>
                <w:color w:val="000000"/>
              </w:rPr>
              <w:lastRenderedPageBreak/>
              <w:t>interaction and learning such as Applied Behavioral Analysis (ABA)).</w:t>
            </w:r>
          </w:p>
          <w:p w14:paraId="427F0E13" w14:textId="77777777" w:rsidR="001B3356" w:rsidRPr="008078CB" w:rsidRDefault="001B3356" w:rsidP="00E64986">
            <w:pPr>
              <w:pStyle w:val="TableText"/>
              <w:rPr>
                <w:color w:val="000000"/>
              </w:rPr>
            </w:pPr>
          </w:p>
          <w:p w14:paraId="427F0E14" w14:textId="21906396"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239610B0" w14:textId="3B4928DD" w:rsidR="0071106B"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38964B93" w14:textId="77777777" w:rsidR="00036D7C" w:rsidRDefault="00036D7C" w:rsidP="003D3B68"/>
          <w:p w14:paraId="78DE18BF" w14:textId="0BBE52CA" w:rsidR="00036D7C" w:rsidRPr="003D3B68" w:rsidRDefault="00036D7C" w:rsidP="00E64986">
            <w:pPr>
              <w:pStyle w:val="TableText"/>
              <w:rPr>
                <w:bCs/>
                <w:color w:val="0000FF"/>
              </w:rPr>
            </w:pPr>
            <w:r w:rsidRPr="003D3B68">
              <w:rPr>
                <w:bCs/>
                <w:color w:val="0000FF"/>
              </w:rPr>
              <w:t>ABA BAR 48146</w:t>
            </w:r>
          </w:p>
          <w:p w14:paraId="427F0E17" w14:textId="77777777" w:rsidR="00036D7C" w:rsidRPr="008078CB" w:rsidRDefault="00036D7C"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E21" w14:textId="70AEB347" w:rsidR="0042317F" w:rsidRPr="008078CB" w:rsidRDefault="00EF55CD" w:rsidP="0042317F">
            <w:pPr>
              <w:pStyle w:val="TableTextChar"/>
            </w:pPr>
            <w:r>
              <w:rPr>
                <w:b/>
                <w:color w:val="0000FF"/>
              </w:rPr>
              <w:t>80</w:t>
            </w:r>
            <w:r w:rsidR="00540808">
              <w:rPr>
                <w:b/>
                <w:color w:val="0000FF"/>
              </w:rPr>
              <w:t>%</w:t>
            </w:r>
            <w:r w:rsidR="0042317F" w:rsidRPr="008078CB">
              <w:t xml:space="preserve"> of eligible expenses after satisfying the deductible.</w:t>
            </w: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79208F58" w:rsidR="00883176" w:rsidRPr="008078CB" w:rsidRDefault="00EF55CD" w:rsidP="00883176">
            <w:pPr>
              <w:pStyle w:val="TableTextCharCharChar1"/>
              <w:numPr>
                <w:ilvl w:val="12"/>
                <w:numId w:val="0"/>
              </w:numPr>
              <w:rPr>
                <w:b/>
                <w:color w:val="0000FF"/>
              </w:rPr>
            </w:pPr>
            <w:r>
              <w:rPr>
                <w:b/>
                <w:color w:val="0000FF"/>
              </w:rPr>
              <w:t>80</w:t>
            </w:r>
            <w:r w:rsidR="00540808">
              <w:rPr>
                <w:b/>
                <w:color w:val="0000FF"/>
              </w:rPr>
              <w:t>%</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77777777" w:rsidR="00883176" w:rsidRPr="008078CB" w:rsidRDefault="00883176" w:rsidP="00E64986">
            <w:pPr>
              <w:pStyle w:val="TableTextChar"/>
              <w:numPr>
                <w:ilvl w:val="12"/>
                <w:numId w:val="0"/>
              </w:numPr>
              <w:rPr>
                <w:b/>
                <w:color w:val="000000"/>
              </w:rPr>
            </w:pPr>
          </w:p>
          <w:p w14:paraId="427F0E58" w14:textId="28D32D73" w:rsidR="00356135" w:rsidRPr="008078CB" w:rsidRDefault="00356135" w:rsidP="00356135">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 xml:space="preserve">obtaining prior authorization from </w:t>
            </w:r>
            <w:r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72F5E8EF" w14:textId="0DE0186A" w:rsidR="000D4894" w:rsidRDefault="00356135" w:rsidP="00356135">
            <w:pPr>
              <w:pStyle w:val="TableTextChar"/>
              <w:numPr>
                <w:ilvl w:val="12"/>
                <w:numId w:val="0"/>
              </w:numPr>
            </w:pPr>
            <w:r w:rsidRPr="008078CB">
              <w:t>●   Neurobiological Disorders - Mental Health Services for Autism Spectrum Disorder - inpatient services (including services at a Residential Treatment facility);</w:t>
            </w:r>
            <w:r w:rsidR="006B6BAB">
              <w:t xml:space="preserve"> </w:t>
            </w:r>
            <w:r w:rsidR="006B6BAB" w:rsidRPr="00177271">
              <w:rPr>
                <w:color w:val="000000"/>
              </w:rPr>
              <w:t>partial hospitalization/day treatment;</w:t>
            </w:r>
            <w:r w:rsidRPr="008078CB">
              <w:t xml:space="preserve"> </w:t>
            </w:r>
            <w:r w:rsidR="00C50CBC" w:rsidRPr="004739AE">
              <w:t xml:space="preserve">intensive outpatient program treatment; outpatient electro-convulsive treatment; psychological testing; </w:t>
            </w:r>
          </w:p>
          <w:p w14:paraId="427F0E5B" w14:textId="6DB1F1A7" w:rsidR="00356135" w:rsidRPr="008078CB" w:rsidRDefault="00356135" w:rsidP="00356135">
            <w:pPr>
              <w:pStyle w:val="TableTextChar"/>
              <w:numPr>
                <w:ilvl w:val="12"/>
                <w:numId w:val="0"/>
              </w:numPr>
              <w:rPr>
                <w:rFonts w:ascii="Times New Roman Bold" w:hAnsi="Times New Roman Bold"/>
                <w:caps/>
                <w:color w:val="FF00FF"/>
              </w:rPr>
            </w:pPr>
          </w:p>
          <w:p w14:paraId="427F0E5C" w14:textId="42BFBE53" w:rsidR="00356135" w:rsidRPr="008078CB" w:rsidRDefault="00356135" w:rsidP="00356135">
            <w:pPr>
              <w:pStyle w:val="TableTextChar"/>
              <w:numPr>
                <w:ilvl w:val="12"/>
                <w:numId w:val="0"/>
              </w:numPr>
            </w:pPr>
            <w:r w:rsidRPr="008078CB">
              <w:t xml:space="preserve">Pre-service </w:t>
            </w:r>
            <w:r w:rsidRPr="008078CB">
              <w:rPr>
                <w:rStyle w:val="TableTextChar2"/>
                <w:color w:val="000000"/>
              </w:rPr>
              <w:t xml:space="preserve">authorization </w:t>
            </w:r>
            <w:r w:rsidRPr="008078CB">
              <w:t xml:space="preserve">is also required for Benefits provided for </w:t>
            </w:r>
            <w:r w:rsidR="007676A6" w:rsidRPr="007676A6">
              <w:t xml:space="preserve">Intensive Behavioral Therapy, including </w:t>
            </w:r>
            <w:r w:rsidRPr="008078CB">
              <w:t>Applied Behavioral Analysis (ABA).</w:t>
            </w:r>
          </w:p>
          <w:p w14:paraId="427F0E5D" w14:textId="77777777" w:rsidR="00356135" w:rsidRPr="008078CB" w:rsidRDefault="00356135" w:rsidP="00356135">
            <w:pPr>
              <w:pStyle w:val="TableTextChar"/>
              <w:numPr>
                <w:ilvl w:val="12"/>
                <w:numId w:val="0"/>
              </w:numPr>
            </w:pPr>
            <w:r w:rsidRPr="008078CB">
              <w:t xml:space="preserve"> </w:t>
            </w:r>
          </w:p>
          <w:p w14:paraId="427F0E5E" w14:textId="77777777" w:rsidR="00356135"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0719E85E" w14:textId="77777777" w:rsidR="00FE5FF0" w:rsidRDefault="00FE5FF0" w:rsidP="00356135">
            <w:pPr>
              <w:pStyle w:val="TableTextChar"/>
              <w:numPr>
                <w:ilvl w:val="12"/>
                <w:numId w:val="0"/>
              </w:numPr>
            </w:pPr>
          </w:p>
          <w:p w14:paraId="3A9E19FD" w14:textId="77777777" w:rsidR="00FE5FF0" w:rsidRPr="00CC53C1" w:rsidRDefault="00FE5FF0" w:rsidP="00FE5FF0">
            <w:pPr>
              <w:pStyle w:val="TableTextChar"/>
              <w:numPr>
                <w:ilvl w:val="12"/>
                <w:numId w:val="0"/>
              </w:numPr>
              <w:rPr>
                <w:szCs w:val="24"/>
              </w:rPr>
            </w:pPr>
            <w:r w:rsidRPr="00CC53C1">
              <w:rPr>
                <w:szCs w:val="24"/>
              </w:rPr>
              <w:t xml:space="preserve">In addition, </w:t>
            </w:r>
            <w:r w:rsidRPr="00CC53C1">
              <w:rPr>
                <w:b/>
                <w:szCs w:val="24"/>
              </w:rPr>
              <w:t>Network provider</w:t>
            </w:r>
            <w:r w:rsidRPr="00CC53C1">
              <w:rPr>
                <w:szCs w:val="24"/>
              </w:rPr>
              <w:t xml:space="preserve"> must </w:t>
            </w:r>
            <w:r w:rsidRPr="00CC53C1">
              <w:rPr>
                <w:color w:val="000000"/>
                <w:szCs w:val="24"/>
              </w:rPr>
              <w:t>obtain prior authorization from</w:t>
            </w:r>
            <w:r w:rsidRPr="00CC53C1">
              <w:rPr>
                <w:b/>
                <w:color w:val="FF00FF"/>
                <w:szCs w:val="24"/>
              </w:rPr>
              <w:t xml:space="preserve"> </w:t>
            </w:r>
            <w:r w:rsidRPr="00CC53C1">
              <w:rPr>
                <w:szCs w:val="24"/>
              </w:rPr>
              <w:t>the Mental Health/Substance Use Disorder Administrator before the following services are received.</w:t>
            </w:r>
          </w:p>
          <w:p w14:paraId="5E57DFFA" w14:textId="77777777" w:rsidR="00FE5FF0" w:rsidRPr="00CC53C1" w:rsidRDefault="00FE5FF0" w:rsidP="00FE5FF0">
            <w:pPr>
              <w:rPr>
                <w:color w:val="000000"/>
                <w:sz w:val="24"/>
                <w:szCs w:val="24"/>
              </w:rPr>
            </w:pPr>
            <w:r w:rsidRPr="00CC53C1">
              <w:rPr>
                <w:color w:val="000000"/>
                <w:sz w:val="24"/>
                <w:szCs w:val="24"/>
              </w:rPr>
              <w:t>●   partial hospitalization/</w:t>
            </w:r>
          </w:p>
          <w:p w14:paraId="6C3872E7" w14:textId="77777777" w:rsidR="00FE5FF0" w:rsidRPr="00CC53C1" w:rsidRDefault="00FE5FF0" w:rsidP="00FE5FF0">
            <w:pPr>
              <w:pStyle w:val="TableTextChar"/>
              <w:numPr>
                <w:ilvl w:val="12"/>
                <w:numId w:val="0"/>
              </w:numPr>
              <w:rPr>
                <w:szCs w:val="24"/>
              </w:rPr>
            </w:pPr>
            <w:r w:rsidRPr="00CC53C1">
              <w:rPr>
                <w:color w:val="000000"/>
                <w:szCs w:val="24"/>
              </w:rPr>
              <w:t xml:space="preserve">     day treatment;</w:t>
            </w:r>
          </w:p>
          <w:p w14:paraId="4C9CF623" w14:textId="77777777" w:rsidR="00FE5FF0" w:rsidRPr="00CC53C1" w:rsidRDefault="00FE5FF0" w:rsidP="00FE5FF0">
            <w:pPr>
              <w:pStyle w:val="TableTextChar"/>
              <w:numPr>
                <w:ilvl w:val="12"/>
                <w:numId w:val="0"/>
              </w:numPr>
              <w:rPr>
                <w:szCs w:val="24"/>
              </w:rPr>
            </w:pPr>
            <w:r w:rsidRPr="00CC53C1">
              <w:rPr>
                <w:szCs w:val="24"/>
              </w:rPr>
              <w:t xml:space="preserve">●   intensive outpatient </w:t>
            </w:r>
          </w:p>
          <w:p w14:paraId="3C9B7E0C" w14:textId="77777777" w:rsidR="00FE5FF0" w:rsidRPr="00CC53C1" w:rsidRDefault="00FE5FF0" w:rsidP="00FE5FF0">
            <w:pPr>
              <w:pStyle w:val="TableTextChar"/>
              <w:numPr>
                <w:ilvl w:val="12"/>
                <w:numId w:val="0"/>
              </w:numPr>
              <w:ind w:left="288"/>
              <w:rPr>
                <w:szCs w:val="24"/>
              </w:rPr>
            </w:pPr>
            <w:r w:rsidRPr="00CC53C1">
              <w:rPr>
                <w:szCs w:val="24"/>
              </w:rPr>
              <w:t>program treatment;</w:t>
            </w:r>
          </w:p>
          <w:p w14:paraId="343F6A54" w14:textId="77777777" w:rsidR="00FE5FF0" w:rsidRPr="00CC53C1" w:rsidRDefault="00FE5FF0" w:rsidP="00FE5FF0">
            <w:pPr>
              <w:pStyle w:val="TableTextChar"/>
              <w:numPr>
                <w:ilvl w:val="12"/>
                <w:numId w:val="0"/>
              </w:numPr>
              <w:rPr>
                <w:szCs w:val="24"/>
              </w:rPr>
            </w:pPr>
            <w:r w:rsidRPr="00CC53C1">
              <w:rPr>
                <w:szCs w:val="24"/>
              </w:rPr>
              <w:t>●   outpatient electro-</w:t>
            </w:r>
          </w:p>
          <w:p w14:paraId="7FDED56E" w14:textId="77777777" w:rsidR="00FE5FF0" w:rsidRPr="00CC53C1" w:rsidRDefault="00FE5FF0" w:rsidP="00FE5FF0">
            <w:pPr>
              <w:pStyle w:val="TableTextChar"/>
              <w:numPr>
                <w:ilvl w:val="12"/>
                <w:numId w:val="0"/>
              </w:numPr>
              <w:ind w:left="288"/>
              <w:rPr>
                <w:szCs w:val="24"/>
              </w:rPr>
            </w:pPr>
            <w:r w:rsidRPr="00CC53C1">
              <w:rPr>
                <w:szCs w:val="24"/>
              </w:rPr>
              <w:lastRenderedPageBreak/>
              <w:t>convulsive treatment;</w:t>
            </w:r>
          </w:p>
          <w:p w14:paraId="07F41A35" w14:textId="22AED0A7" w:rsidR="00FE5FF0" w:rsidRPr="008078CB" w:rsidRDefault="00FE5FF0" w:rsidP="00FE5FF0">
            <w:pPr>
              <w:pStyle w:val="TableTextChar"/>
              <w:numPr>
                <w:ilvl w:val="12"/>
                <w:numId w:val="0"/>
              </w:numPr>
            </w:pPr>
            <w:r w:rsidRPr="00CC53C1">
              <w:rPr>
                <w:szCs w:val="24"/>
              </w:rPr>
              <w:t>●   psychological testing</w:t>
            </w:r>
          </w:p>
          <w:p w14:paraId="427F0E5F" w14:textId="77777777" w:rsidR="00356135" w:rsidRPr="008078CB" w:rsidRDefault="00356135" w:rsidP="00356135">
            <w:pPr>
              <w:pStyle w:val="TableTextChar"/>
              <w:numPr>
                <w:ilvl w:val="12"/>
                <w:numId w:val="0"/>
              </w:numPr>
            </w:pPr>
          </w:p>
          <w:p w14:paraId="427F0E69" w14:textId="77777777" w:rsidR="00356135" w:rsidRPr="008078CB" w:rsidRDefault="00356135" w:rsidP="00F918A7">
            <w:pPr>
              <w:pStyle w:val="TableTextChar"/>
              <w:numPr>
                <w:ilvl w:val="12"/>
                <w:numId w:val="0"/>
              </w:numPr>
            </w:pPr>
          </w:p>
          <w:p w14:paraId="427F0E6D" w14:textId="77777777" w:rsidR="001B3356" w:rsidRPr="008078CB" w:rsidRDefault="001B3356" w:rsidP="000D4894">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E73" w14:textId="1E6ABC27" w:rsidR="0042317F" w:rsidRPr="008078CB" w:rsidRDefault="00974D01" w:rsidP="0042317F">
            <w:pPr>
              <w:pStyle w:val="TableTextChar"/>
            </w:pPr>
            <w:r>
              <w:rPr>
                <w:b/>
                <w:color w:val="0000FF"/>
              </w:rPr>
              <w:t>6</w:t>
            </w:r>
            <w:r w:rsidR="00540808">
              <w:rPr>
                <w:b/>
                <w:color w:val="0000FF"/>
              </w:rPr>
              <w:t>0%</w:t>
            </w:r>
            <w:r w:rsidR="0042317F" w:rsidRPr="008078CB">
              <w:t xml:space="preserve"> of eligible expenses after satisfying the deductible.</w:t>
            </w:r>
          </w:p>
          <w:p w14:paraId="23773438" w14:textId="77777777" w:rsidR="0075799B" w:rsidRPr="008078CB" w:rsidRDefault="0075799B"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7FC0F35D" w:rsidR="00883176" w:rsidRPr="008078CB" w:rsidRDefault="00974D01" w:rsidP="00883176">
            <w:pPr>
              <w:pStyle w:val="TableTextCharCharChar1"/>
              <w:numPr>
                <w:ilvl w:val="12"/>
                <w:numId w:val="0"/>
              </w:numPr>
              <w:rPr>
                <w:b/>
                <w:color w:val="0000FF"/>
              </w:rPr>
            </w:pPr>
            <w:r>
              <w:rPr>
                <w:b/>
                <w:color w:val="0000FF"/>
              </w:rPr>
              <w:t>6</w:t>
            </w:r>
            <w:r w:rsidR="00540808">
              <w:rPr>
                <w:b/>
                <w:color w:val="0000FF"/>
              </w:rPr>
              <w:t>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19F9D6CD" w14:textId="77777777" w:rsidR="00332BD3" w:rsidRDefault="00332BD3" w:rsidP="00E64986">
            <w:pPr>
              <w:pStyle w:val="TableTextChar"/>
              <w:numPr>
                <w:ilvl w:val="12"/>
                <w:numId w:val="0"/>
              </w:numPr>
              <w:rPr>
                <w:b/>
                <w:color w:val="FF00FF"/>
              </w:rPr>
            </w:pPr>
          </w:p>
          <w:p w14:paraId="427F0E98" w14:textId="69CD8264"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E9C" w14:textId="41B25FAC" w:rsidR="00AE3A6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Neurobiological Disorders - Mental Health </w:t>
            </w:r>
            <w:r w:rsidRPr="008078CB">
              <w:rPr>
                <w:rStyle w:val="CDVar"/>
                <w:rFonts w:ascii="Times New Roman" w:hAnsi="Times New Roman"/>
                <w:color w:val="000000"/>
              </w:rPr>
              <w:lastRenderedPageBreak/>
              <w:t>Services for Autism Spectrum Disorder - inpatient services (including services at a Residential Treatment facility);</w:t>
            </w:r>
            <w:r w:rsidR="006B6BAB">
              <w:rPr>
                <w:rStyle w:val="CDVar"/>
                <w:rFonts w:ascii="Times New Roman" w:hAnsi="Times New Roman"/>
                <w:color w:val="000000"/>
              </w:rPr>
              <w:t xml:space="preserve"> </w:t>
            </w:r>
            <w:r w:rsidR="006B6BAB" w:rsidRPr="00177271">
              <w:rPr>
                <w:color w:val="000000"/>
              </w:rPr>
              <w:t>partial hospitalization/day treatment;</w:t>
            </w:r>
            <w:r w:rsidR="00CB73E2" w:rsidRPr="00CC53C1">
              <w:rPr>
                <w:rStyle w:val="CDVar"/>
                <w:rFonts w:ascii="Times New Roman" w:hAnsi="Times New Roman"/>
                <w:color w:val="000000"/>
                <w:szCs w:val="24"/>
              </w:rPr>
              <w:t xml:space="preserve"> intensive outpatient program treatment; outpatient electro-convulsive treatment; psychological testing; extended outpatient treatment visits, with or without medication management.</w:t>
            </w:r>
            <w:r w:rsidRPr="008078CB">
              <w:rPr>
                <w:rStyle w:val="CDVar"/>
                <w:rFonts w:ascii="Times New Roman" w:hAnsi="Times New Roman"/>
                <w:color w:val="000000"/>
              </w:rPr>
              <w:t xml:space="preserve"> </w:t>
            </w:r>
          </w:p>
          <w:p w14:paraId="7B414B99" w14:textId="77777777" w:rsidR="000D4894" w:rsidRPr="008078CB" w:rsidRDefault="000D4894" w:rsidP="00AE3A6B">
            <w:pPr>
              <w:pStyle w:val="TableText"/>
              <w:rPr>
                <w:rStyle w:val="CDVar"/>
                <w:rFonts w:ascii="Times New Roman" w:hAnsi="Times New Roman"/>
                <w:color w:val="000000"/>
              </w:rPr>
            </w:pPr>
          </w:p>
          <w:p w14:paraId="427F0E9D" w14:textId="06BF7D35"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Pre-service authorization is also required for Benefits provided for </w:t>
            </w:r>
            <w:r w:rsidR="007676A6" w:rsidRPr="007676A6">
              <w:rPr>
                <w:color w:val="000000"/>
              </w:rPr>
              <w:t xml:space="preserve">Intensive Behavioral Therapy, including </w:t>
            </w:r>
            <w:r w:rsidRPr="008078CB">
              <w:rPr>
                <w:rStyle w:val="CDVar"/>
                <w:rFonts w:ascii="Times New Roman" w:hAnsi="Times New Roman"/>
                <w:color w:val="000000"/>
              </w:rPr>
              <w:t>Applied Behavioral Analysis (ABA).</w:t>
            </w:r>
          </w:p>
          <w:p w14:paraId="427F0E9E" w14:textId="77777777" w:rsidR="00AE3A6B" w:rsidRPr="008078CB" w:rsidRDefault="00AE3A6B" w:rsidP="00AE3A6B">
            <w:pPr>
              <w:pStyle w:val="TableText"/>
              <w:rPr>
                <w:rStyle w:val="CDVar"/>
                <w:rFonts w:ascii="Times New Roman" w:hAnsi="Times New Roman"/>
                <w:color w:val="000000"/>
              </w:rPr>
            </w:pPr>
          </w:p>
          <w:p w14:paraId="427F0E9F" w14:textId="77777777" w:rsidR="00AE3A6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0830788D" w14:textId="77777777" w:rsidR="00CB73E2" w:rsidRDefault="00CB73E2" w:rsidP="00AE3A6B">
            <w:pPr>
              <w:pStyle w:val="TableText"/>
              <w:rPr>
                <w:rStyle w:val="CDVar"/>
                <w:rFonts w:ascii="Times New Roman" w:hAnsi="Times New Roman"/>
                <w:color w:val="000000"/>
              </w:rPr>
            </w:pPr>
          </w:p>
          <w:p w14:paraId="3B02DB87" w14:textId="77777777" w:rsidR="00CB73E2" w:rsidRPr="00CC53C1" w:rsidRDefault="00CB73E2" w:rsidP="00CB73E2">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the Mental Health/Substance Use Disorder Administrator before the following services are received.</w:t>
            </w:r>
          </w:p>
          <w:p w14:paraId="77AC980A" w14:textId="77777777" w:rsidR="00CB73E2" w:rsidRPr="00CC53C1" w:rsidRDefault="00CB73E2" w:rsidP="00CB73E2">
            <w:pPr>
              <w:rPr>
                <w:color w:val="000000"/>
                <w:sz w:val="24"/>
                <w:szCs w:val="24"/>
              </w:rPr>
            </w:pPr>
            <w:r w:rsidRPr="00CC53C1">
              <w:rPr>
                <w:color w:val="000000"/>
                <w:sz w:val="24"/>
                <w:szCs w:val="24"/>
              </w:rPr>
              <w:t>●  partial hospitalization/</w:t>
            </w:r>
          </w:p>
          <w:p w14:paraId="3351BB35" w14:textId="77777777" w:rsidR="00CB73E2" w:rsidRPr="00CC53C1" w:rsidRDefault="00CB73E2" w:rsidP="00CB73E2">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6187B898" w14:textId="77777777" w:rsidR="00CB73E2" w:rsidRPr="00CC53C1" w:rsidRDefault="00CB73E2" w:rsidP="00CB73E2">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2EC17EFA" w14:textId="77777777" w:rsidR="00CB73E2" w:rsidRPr="00CC53C1" w:rsidRDefault="00CB73E2" w:rsidP="00CB73E2">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50311BE7" w14:textId="77777777" w:rsidR="00CB73E2" w:rsidRPr="00CC53C1" w:rsidRDefault="00CB73E2" w:rsidP="00CB73E2">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07085A04" w14:textId="77777777" w:rsidR="00CB73E2" w:rsidRPr="00CC53C1" w:rsidRDefault="00CB73E2" w:rsidP="00CB73E2">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667210E9" w14:textId="77777777" w:rsidR="00CB73E2" w:rsidRPr="00CC53C1" w:rsidRDefault="00CB73E2" w:rsidP="00CB73E2">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40FFA318" w14:textId="77777777" w:rsidR="00CB73E2" w:rsidRPr="00CC53C1" w:rsidRDefault="00CB73E2" w:rsidP="00CB73E2">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468D6FB2" w14:textId="58A3049E" w:rsidR="00CB73E2" w:rsidRPr="008078CB" w:rsidRDefault="00CB73E2" w:rsidP="00CB73E2">
            <w:pPr>
              <w:pStyle w:val="TableText"/>
              <w:rPr>
                <w:rStyle w:val="CDVar"/>
                <w:rFonts w:ascii="Times New Roman" w:hAnsi="Times New Roman"/>
                <w:color w:val="000000"/>
              </w:rPr>
            </w:pPr>
            <w:r w:rsidRPr="00CC53C1">
              <w:rPr>
                <w:rStyle w:val="CDVar"/>
                <w:rFonts w:ascii="Times New Roman" w:hAnsi="Times New Roman"/>
                <w:color w:val="000000"/>
                <w:szCs w:val="24"/>
              </w:rPr>
              <w:t>treatment visits, with or without medication management.</w:t>
            </w:r>
          </w:p>
          <w:p w14:paraId="427F0EAA" w14:textId="77777777" w:rsidR="00AE3A6B" w:rsidRPr="008078CB" w:rsidRDefault="00AE3A6B" w:rsidP="00AE3A6B">
            <w:pPr>
              <w:pStyle w:val="TableText"/>
              <w:rPr>
                <w:color w:val="000000"/>
              </w:rPr>
            </w:pPr>
          </w:p>
          <w:p w14:paraId="427F0EAC" w14:textId="02B3CF21" w:rsidR="00AE3A6B" w:rsidRPr="008078CB" w:rsidRDefault="00AE3A6B" w:rsidP="0062640C">
            <w:pPr>
              <w:pStyle w:val="TableTextChar"/>
              <w:numPr>
                <w:ilvl w:val="12"/>
                <w:numId w:val="0"/>
              </w:numPr>
              <w:rPr>
                <w:color w:val="000000"/>
              </w:rPr>
            </w:pPr>
            <w:r w:rsidRPr="008078CB">
              <w:lastRenderedPageBreak/>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721E2B">
              <w:rPr>
                <w:b/>
                <w:color w:val="0000FF"/>
              </w:rPr>
              <w:t>5</w:t>
            </w:r>
            <w:r w:rsidR="002C78DC">
              <w:rPr>
                <w:b/>
                <w:color w:val="0000FF"/>
              </w:rPr>
              <w:t>0%</w:t>
            </w:r>
            <w:r w:rsidRPr="008078CB">
              <w:rPr>
                <w:b/>
              </w:rPr>
              <w:t xml:space="preserve"> </w:t>
            </w:r>
            <w:r w:rsidRPr="008078CB">
              <w:t>of Eligible Expenses</w:t>
            </w:r>
            <w:r w:rsidRPr="008078CB">
              <w:rPr>
                <w:b/>
              </w:rPr>
              <w:t>.</w:t>
            </w:r>
          </w:p>
          <w:p w14:paraId="427F0EAD" w14:textId="77777777" w:rsidR="001B3356" w:rsidRPr="008078CB" w:rsidRDefault="001B3356" w:rsidP="00E64986">
            <w:pPr>
              <w:pStyle w:val="TableTextChar"/>
              <w:numPr>
                <w:ilvl w:val="12"/>
                <w:numId w:val="0"/>
              </w:numPr>
              <w:rPr>
                <w:b/>
                <w:color w:val="FF00FF"/>
              </w:rPr>
            </w:pPr>
          </w:p>
          <w:p w14:paraId="427F0EAE" w14:textId="77777777" w:rsidR="00AE3A6B" w:rsidRPr="008078CB" w:rsidRDefault="00AE3A6B" w:rsidP="00E64986">
            <w:pPr>
              <w:pStyle w:val="TableTextChar"/>
              <w:numPr>
                <w:ilvl w:val="12"/>
                <w:numId w:val="0"/>
              </w:numPr>
              <w:rPr>
                <w:b/>
                <w:color w:val="FF00FF"/>
              </w:rPr>
            </w:pPr>
          </w:p>
          <w:p w14:paraId="427F0EB1" w14:textId="4DFB05CA" w:rsidR="001B3356" w:rsidRPr="008078CB" w:rsidRDefault="001B3356" w:rsidP="00E64986">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rsidTr="001F3FB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175A1AF0"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44A7D217"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w:t>
      </w:r>
      <w:proofErr w:type="spellStart"/>
      <w:r w:rsidRPr="008078CB">
        <w:t>Chemical_Dependency</w:t>
      </w:r>
      <w:proofErr w:type="spellEnd"/>
      <w:r w:rsidRPr="008078CB">
        <w:t>--&gt;</w:t>
      </w:r>
    </w:p>
    <w:p w14:paraId="5D1249C5" w14:textId="77777777" w:rsidR="001968B2" w:rsidRDefault="001968B2" w:rsidP="00A8344D"/>
    <w:p w14:paraId="4F56AA62" w14:textId="77777777" w:rsidR="001968B2" w:rsidRPr="00E61FEE" w:rsidRDefault="001968B2" w:rsidP="001968B2">
      <w:pPr>
        <w:pStyle w:val="iBAAGStandardTextItalics"/>
        <w:rPr>
          <w:rFonts w:ascii="Times New Roman" w:hAnsi="Times New Roman"/>
          <w:szCs w:val="24"/>
        </w:rPr>
      </w:pPr>
      <w:r w:rsidRPr="00E61FEE">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AD34419" w14:textId="77777777" w:rsidR="001968B2" w:rsidRPr="00E61FEE" w:rsidRDefault="001968B2" w:rsidP="001968B2">
      <w:pPr>
        <w:pStyle w:val="iBAAGStandardText"/>
        <w:rPr>
          <w:rFonts w:ascii="Times New Roman" w:hAnsi="Times New Roman" w:cs="Times New Roman"/>
          <w:i/>
        </w:rPr>
      </w:pPr>
    </w:p>
    <w:p w14:paraId="21A4EE4C" w14:textId="691547B0" w:rsidR="001968B2" w:rsidRPr="008078CB" w:rsidRDefault="001968B2" w:rsidP="001968B2">
      <w:r w:rsidRPr="00E61FEE">
        <w:rPr>
          <w:i/>
          <w:iCs/>
          <w:sz w:val="24"/>
          <w:szCs w:val="24"/>
        </w:rPr>
        <w:t xml:space="preserve">Providers, this summary is for members, to review the terms of your participation agreement, </w:t>
      </w:r>
      <w:r w:rsidRPr="003C7E96">
        <w:rPr>
          <w:i/>
          <w:iCs/>
          <w:sz w:val="24"/>
          <w:szCs w:val="24"/>
        </w:rPr>
        <w:t xml:space="preserve">please visit </w:t>
      </w:r>
      <w:hyperlink r:id="rId43" w:history="1">
        <w:r w:rsidR="003C7E96" w:rsidRPr="00DB6148">
          <w:rPr>
            <w:rStyle w:val="Hyperlink"/>
            <w:i/>
            <w:iCs/>
          </w:rPr>
          <w:t>uhcprovider.com</w:t>
        </w:r>
      </w:hyperlink>
    </w:p>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200" w:name="Chemical_Dependency"/>
      <w:r w:rsidRPr="008078CB">
        <w:rPr>
          <w:b/>
          <w:bCs/>
          <w:color w:val="0000FF"/>
          <w:sz w:val="28"/>
        </w:rPr>
        <w:t>SUBSTANCE ABUSE</w:t>
      </w:r>
    </w:p>
    <w:bookmarkEnd w:id="200"/>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DA184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7D0B14C3" w:rsidR="00154B9C" w:rsidRPr="008078CB" w:rsidRDefault="0009070E">
            <w:pPr>
              <w:pStyle w:val="TableTextCharCharChar1"/>
              <w:jc w:val="center"/>
              <w:rPr>
                <w:b/>
                <w:bCs/>
                <w:color w:val="000000"/>
              </w:rPr>
            </w:pPr>
            <w:r>
              <w:rPr>
                <w:b/>
                <w:bCs/>
                <w:color w:val="000000"/>
              </w:rPr>
              <w:t>2007 ASO CHOICE PLUS PS1 HSA 1</w:t>
            </w:r>
            <w:r w:rsidR="006C49CC">
              <w:rPr>
                <w:b/>
                <w:bCs/>
                <w:color w:val="000000"/>
              </w:rPr>
              <w:t>500 DED PLAN</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1635026" w:rsidR="00154B9C" w:rsidRPr="008078CB" w:rsidRDefault="0009070E">
            <w:pPr>
              <w:pStyle w:val="TableTextCharCharChar1"/>
              <w:jc w:val="center"/>
              <w:rPr>
                <w:b/>
                <w:bCs/>
                <w:color w:val="000000"/>
              </w:rPr>
            </w:pPr>
            <w:r>
              <w:rPr>
                <w:b/>
                <w:bCs/>
                <w:color w:val="000000"/>
              </w:rPr>
              <w:t>2007 ASO CHOICE PLUS PS1 HSA 1</w:t>
            </w:r>
            <w:r w:rsidR="006C49CC">
              <w:rPr>
                <w:b/>
                <w:bCs/>
                <w:color w:val="000000"/>
              </w:rPr>
              <w:t>500 DED PLAN</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DA184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1" w:name="Substance_Use_Disorder_Vendor"/>
            <w:bookmarkStart w:id="202" w:name="Vendor_2"/>
            <w:r w:rsidRPr="0003488D">
              <w:rPr>
                <w:b/>
                <w:color w:val="000000"/>
              </w:rPr>
              <w:t>Substance Use Disorder Vendor</w:t>
            </w:r>
            <w:bookmarkEnd w:id="201"/>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03488D" w:rsidRDefault="00292BBD" w:rsidP="00292BBD">
            <w:pPr>
              <w:pStyle w:val="TableTextCharCharChar1"/>
              <w:spacing w:line="276" w:lineRule="auto"/>
              <w:rPr>
                <w:color w:val="000000"/>
              </w:rPr>
            </w:pPr>
            <w:r w:rsidRPr="0003488D">
              <w:rPr>
                <w:color w:val="000000"/>
              </w:rPr>
              <w:t>Administered by:</w:t>
            </w:r>
          </w:p>
          <w:p w14:paraId="4455A096" w14:textId="3AB46579" w:rsidR="00292BBD" w:rsidRPr="003D3B68" w:rsidRDefault="00292BBD" w:rsidP="00BD15FD">
            <w:pPr>
              <w:pStyle w:val="TableTextCharCharChar1"/>
              <w:spacing w:line="276" w:lineRule="auto"/>
              <w:ind w:left="288" w:hanging="288"/>
              <w:rPr>
                <w:color w:val="FF00FF"/>
              </w:rPr>
            </w:pPr>
            <w:r w:rsidRPr="0003488D">
              <w:rPr>
                <w:color w:val="000000"/>
              </w:rPr>
              <w:t xml:space="preserve">●  United Behavioral Health- </w:t>
            </w:r>
            <w:r w:rsidR="00A73323" w:rsidRPr="003D3B68">
              <w:rPr>
                <w:b/>
                <w:color w:val="0000FF"/>
              </w:rPr>
              <w:t>Health Plan</w:t>
            </w:r>
            <w:r w:rsidR="00BD15FD" w:rsidRPr="003D3B68">
              <w:rPr>
                <w:b/>
                <w:color w:val="0000FF"/>
              </w:rPr>
              <w:t xml:space="preserve"> </w:t>
            </w:r>
            <w:r w:rsidR="00A73323" w:rsidRPr="003D3B68">
              <w:rPr>
                <w:b/>
                <w:color w:val="0000FF"/>
              </w:rPr>
              <w:t>Division</w:t>
            </w:r>
          </w:p>
          <w:p w14:paraId="23FE83C5" w14:textId="2C900610" w:rsidR="00292BBD" w:rsidRPr="0003488D" w:rsidRDefault="00292BBD" w:rsidP="00292BB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AD7F8A" w:rsidRPr="00AD7F8A">
              <w:rPr>
                <w:b/>
                <w:color w:val="0000FF"/>
              </w:rPr>
              <w:t>(888) 739-8350</w:t>
            </w:r>
          </w:p>
          <w:p w14:paraId="7611D7E8" w14:textId="77777777" w:rsidR="00292BBD" w:rsidRPr="0003488D" w:rsidRDefault="00292BBD" w:rsidP="00292BBD">
            <w:pPr>
              <w:pStyle w:val="TableTextCharCharChar1"/>
              <w:spacing w:line="276" w:lineRule="auto"/>
              <w:ind w:left="288" w:hanging="288"/>
              <w:rPr>
                <w:b/>
                <w:color w:val="FF00FF"/>
              </w:rPr>
            </w:pPr>
          </w:p>
          <w:p w14:paraId="427F0EF5" w14:textId="1749BE78" w:rsidR="00292BBD" w:rsidRPr="008078CB" w:rsidRDefault="00292BBD" w:rsidP="00197EA2">
            <w:pPr>
              <w:pStyle w:val="TableTextCharCharChar1"/>
              <w:rPr>
                <w:color w:val="FF00FF"/>
              </w:rPr>
            </w:pPr>
          </w:p>
        </w:tc>
      </w:tr>
      <w:tr w:rsidR="00201869" w:rsidRPr="008078CB" w14:paraId="38CE9A5E" w14:textId="77777777" w:rsidTr="00DA184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lastRenderedPageBreak/>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98D41FA" w14:textId="77777777" w:rsidR="00DA184B" w:rsidRPr="008A60AA" w:rsidRDefault="00AD7F8A" w:rsidP="00DA184B">
            <w:pPr>
              <w:pStyle w:val="TableTextCharCharChar1"/>
              <w:rPr>
                <w:b/>
              </w:rPr>
            </w:pPr>
            <w:r w:rsidRPr="00201869" w:rsidDel="00AD7F8A">
              <w:rPr>
                <w:b/>
                <w:color w:val="FF00FF"/>
                <w:szCs w:val="24"/>
              </w:rPr>
              <w:t xml:space="preserve"> </w:t>
            </w:r>
            <w:r w:rsidR="00DA184B" w:rsidRPr="008A60AA">
              <w:rPr>
                <w:b/>
              </w:rPr>
              <w:t>Employee Assistance Program (EAP)</w:t>
            </w:r>
          </w:p>
          <w:p w14:paraId="0B28CC3F" w14:textId="77777777" w:rsidR="00DA184B" w:rsidRPr="008A60AA" w:rsidRDefault="00DA184B" w:rsidP="00DA184B">
            <w:pPr>
              <w:pStyle w:val="TableTextCharCharChar1"/>
              <w:rPr>
                <w:color w:val="000000"/>
              </w:rPr>
            </w:pPr>
            <w:r w:rsidRPr="008A60AA">
              <w:rPr>
                <w:color w:val="000000"/>
              </w:rPr>
              <w:t>Administered by:</w:t>
            </w:r>
            <w:r>
              <w:t xml:space="preserve"> </w:t>
            </w:r>
            <w:r w:rsidRPr="00AB714B">
              <w:rPr>
                <w:color w:val="000000"/>
              </w:rPr>
              <w:t>Liberty Mutual</w:t>
            </w:r>
          </w:p>
          <w:p w14:paraId="373037BF" w14:textId="77777777" w:rsidR="00DA184B" w:rsidRPr="008A60AA" w:rsidRDefault="00DA184B" w:rsidP="00DA184B">
            <w:pPr>
              <w:pStyle w:val="TableTextCharCharChar1"/>
              <w:rPr>
                <w:b/>
                <w:color w:val="FF00FF"/>
              </w:rPr>
            </w:pPr>
            <w:r w:rsidRPr="008A60AA">
              <w:rPr>
                <w:color w:val="000000"/>
              </w:rPr>
              <w:t>●   Call:</w:t>
            </w:r>
            <w:r w:rsidRPr="008A60AA">
              <w:rPr>
                <w:color w:val="FF00FF"/>
              </w:rPr>
              <w:t xml:space="preserve"> </w:t>
            </w:r>
            <w:r w:rsidRPr="008A60AA">
              <w:rPr>
                <w:b/>
                <w:color w:val="0000FF"/>
              </w:rPr>
              <w:t>1-</w:t>
            </w:r>
            <w:r>
              <w:t xml:space="preserve"> </w:t>
            </w:r>
            <w:r w:rsidRPr="00CE5A63">
              <w:rPr>
                <w:b/>
                <w:color w:val="0000FF"/>
              </w:rPr>
              <w:t>877-695-2789</w:t>
            </w:r>
          </w:p>
          <w:p w14:paraId="3B189310" w14:textId="473BEE9D" w:rsidR="00201869" w:rsidRPr="00201869" w:rsidRDefault="00201869" w:rsidP="00201869">
            <w:pPr>
              <w:rPr>
                <w:sz w:val="24"/>
                <w:szCs w:val="24"/>
              </w:rPr>
            </w:pPr>
          </w:p>
        </w:tc>
      </w:tr>
      <w:tr w:rsidR="001B3356" w:rsidRPr="008078CB" w14:paraId="427F0FDB" w14:textId="77777777" w:rsidTr="00DA184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3" w:name="Substance_Use_Disorder_Services"/>
            <w:r w:rsidRPr="008078CB">
              <w:rPr>
                <w:b/>
                <w:color w:val="000000"/>
              </w:rPr>
              <w:t>Substance Use Disorder Services</w:t>
            </w:r>
          </w:p>
          <w:bookmarkEnd w:id="203"/>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08C90270"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lastRenderedPageBreak/>
              <w:t>You are encouraged to contact the Mental Health/Substance Use Disorder Administrator for referrals to providers and coordination of care.</w:t>
            </w:r>
          </w:p>
          <w:p w14:paraId="427F0F1A" w14:textId="77777777" w:rsidR="001B3356" w:rsidRPr="008078CB" w:rsidRDefault="001B3356" w:rsidP="00E64986">
            <w:pPr>
              <w:pStyle w:val="TableText"/>
              <w:rPr>
                <w:color w:val="000000"/>
              </w:rPr>
            </w:pPr>
          </w:p>
          <w:p w14:paraId="427F0F1B" w14:textId="77777777" w:rsidR="001B3356" w:rsidRPr="008078CB" w:rsidRDefault="001B3356" w:rsidP="00E64986">
            <w:pPr>
              <w:pStyle w:val="TableText"/>
              <w:rPr>
                <w:color w:val="000000"/>
              </w:rPr>
            </w:pPr>
          </w:p>
          <w:p w14:paraId="427F0F27" w14:textId="77777777" w:rsidR="001B3356" w:rsidRPr="008078CB" w:rsidRDefault="001B3356" w:rsidP="004D6F83">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F31" w14:textId="71281A2D" w:rsidR="001E3E46" w:rsidRPr="008078CB" w:rsidRDefault="00EF55CD" w:rsidP="001E3E46">
            <w:pPr>
              <w:pStyle w:val="TableTextChar"/>
              <w:numPr>
                <w:ilvl w:val="12"/>
                <w:numId w:val="0"/>
              </w:numPr>
              <w:rPr>
                <w:b/>
                <w:bCs/>
                <w:color w:val="FF00FF"/>
              </w:rPr>
            </w:pPr>
            <w:r>
              <w:rPr>
                <w:b/>
                <w:color w:val="0000FF"/>
              </w:rPr>
              <w:t>80</w:t>
            </w:r>
            <w:r w:rsidR="00540808">
              <w:rPr>
                <w:b/>
                <w:color w:val="0000FF"/>
              </w:rPr>
              <w:t>%</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18F54646" w14:textId="77777777" w:rsidR="00013617" w:rsidRDefault="00013617" w:rsidP="00E64986">
            <w:pPr>
              <w:pStyle w:val="TableTextChar"/>
              <w:numPr>
                <w:ilvl w:val="12"/>
                <w:numId w:val="0"/>
              </w:numPr>
              <w:rPr>
                <w:b/>
              </w:rPr>
            </w:pPr>
          </w:p>
          <w:p w14:paraId="1C721F1C" w14:textId="74FB4FDD" w:rsidR="00792B1F"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2A813040" w:rsidR="00DE1E54" w:rsidRPr="008078CB" w:rsidRDefault="00EF55CD" w:rsidP="00DE1E54">
            <w:pPr>
              <w:pStyle w:val="TableTextChar"/>
              <w:numPr>
                <w:ilvl w:val="12"/>
                <w:numId w:val="0"/>
              </w:numPr>
              <w:rPr>
                <w:b/>
                <w:bCs/>
                <w:color w:val="FF00FF"/>
              </w:rPr>
            </w:pPr>
            <w:r>
              <w:rPr>
                <w:b/>
                <w:color w:val="0000FF"/>
              </w:rPr>
              <w:t>80</w:t>
            </w:r>
            <w:r w:rsidR="00540808">
              <w:rPr>
                <w:b/>
                <w:color w:val="0000FF"/>
              </w:rPr>
              <w:t>%</w:t>
            </w:r>
            <w:r w:rsidR="00DE1E54" w:rsidRPr="008078CB">
              <w:rPr>
                <w:color w:val="FF0000"/>
              </w:rPr>
              <w:t xml:space="preserve"> </w:t>
            </w:r>
            <w:r w:rsidR="00DE1E54" w:rsidRPr="008078CB">
              <w:t>of eligible expenses after satisfying the deductible</w:t>
            </w:r>
          </w:p>
          <w:p w14:paraId="019CE510" w14:textId="77777777" w:rsidR="00A73323" w:rsidRDefault="00A73323" w:rsidP="009C2982">
            <w:pPr>
              <w:pStyle w:val="TableTextCharChar"/>
              <w:rPr>
                <w:b/>
                <w:color w:val="FF00FF"/>
              </w:rPr>
            </w:pPr>
          </w:p>
          <w:p w14:paraId="427F0F74" w14:textId="3DCDDE59" w:rsidR="009C2982" w:rsidRPr="008078CB" w:rsidRDefault="009C2982" w:rsidP="009C2982">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F77" w14:textId="0D9E040A" w:rsidR="009C2982" w:rsidRPr="008078CB" w:rsidRDefault="009C2982" w:rsidP="009C2982">
            <w:pPr>
              <w:pStyle w:val="TableTextChar"/>
              <w:numPr>
                <w:ilvl w:val="12"/>
                <w:numId w:val="0"/>
              </w:numPr>
            </w:pPr>
            <w:r w:rsidRPr="008078CB">
              <w:t>●   Substance Use Disorder Services - inpatient services (including services at a Residential Treatment facility);</w:t>
            </w:r>
            <w:r w:rsidR="00AA009D">
              <w:t xml:space="preserve"> </w:t>
            </w:r>
            <w:r w:rsidR="00AA009D" w:rsidRPr="00177271">
              <w:rPr>
                <w:color w:val="000000"/>
              </w:rPr>
              <w:t>partial hospitalization/day treatment;</w:t>
            </w:r>
            <w:r w:rsidRPr="008078CB">
              <w:t xml:space="preserve"> </w:t>
            </w:r>
            <w:r w:rsidR="00C50CBC" w:rsidRPr="004739AE">
              <w:t xml:space="preserve">intensive outpatient program treatment; outpatient electro-convulsive treatment; psychological testing; </w:t>
            </w:r>
          </w:p>
          <w:p w14:paraId="427F0F78" w14:textId="77777777" w:rsidR="009C2982" w:rsidRPr="008078CB" w:rsidRDefault="009C2982" w:rsidP="009C2982">
            <w:pPr>
              <w:pStyle w:val="TableTextChar"/>
              <w:numPr>
                <w:ilvl w:val="12"/>
                <w:numId w:val="0"/>
              </w:numPr>
            </w:pPr>
          </w:p>
          <w:p w14:paraId="427F0F79" w14:textId="77777777" w:rsidR="009C2982" w:rsidRDefault="009C2982" w:rsidP="009C2982">
            <w:pPr>
              <w:pStyle w:val="TableTextChar"/>
              <w:numPr>
                <w:ilvl w:val="12"/>
                <w:numId w:val="0"/>
              </w:numPr>
            </w:pPr>
            <w:r w:rsidRPr="008078CB">
              <w:lastRenderedPageBreak/>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1E94FC66" w14:textId="77777777" w:rsidR="00FE5FF0" w:rsidRDefault="00FE5FF0" w:rsidP="009C2982">
            <w:pPr>
              <w:pStyle w:val="TableTextChar"/>
              <w:numPr>
                <w:ilvl w:val="12"/>
                <w:numId w:val="0"/>
              </w:numPr>
            </w:pPr>
          </w:p>
          <w:p w14:paraId="2534877B" w14:textId="77777777" w:rsidR="00FE5FF0" w:rsidRPr="00CC53C1" w:rsidRDefault="00FE5FF0" w:rsidP="00FE5FF0">
            <w:pPr>
              <w:pStyle w:val="TableTextChar"/>
              <w:numPr>
                <w:ilvl w:val="12"/>
                <w:numId w:val="0"/>
              </w:numPr>
              <w:rPr>
                <w:szCs w:val="24"/>
              </w:rPr>
            </w:pPr>
            <w:r w:rsidRPr="00CC53C1">
              <w:rPr>
                <w:szCs w:val="24"/>
              </w:rPr>
              <w:t xml:space="preserve">In addition, </w:t>
            </w:r>
            <w:r w:rsidRPr="00CC53C1">
              <w:rPr>
                <w:b/>
                <w:szCs w:val="24"/>
              </w:rPr>
              <w:t>Network provider</w:t>
            </w:r>
            <w:r w:rsidRPr="00CC53C1">
              <w:rPr>
                <w:szCs w:val="24"/>
              </w:rPr>
              <w:t xml:space="preserve"> must </w:t>
            </w:r>
            <w:r w:rsidRPr="00CC53C1">
              <w:rPr>
                <w:color w:val="000000"/>
                <w:szCs w:val="24"/>
              </w:rPr>
              <w:t>obtain prior authorization from</w:t>
            </w:r>
            <w:r w:rsidRPr="00CC53C1">
              <w:rPr>
                <w:b/>
                <w:color w:val="FF00FF"/>
                <w:szCs w:val="24"/>
              </w:rPr>
              <w:t xml:space="preserve"> </w:t>
            </w:r>
            <w:r w:rsidRPr="00CC53C1">
              <w:rPr>
                <w:szCs w:val="24"/>
              </w:rPr>
              <w:t>the Mental Health/Substance Use Disorder Administrator before the following services are received.</w:t>
            </w:r>
          </w:p>
          <w:p w14:paraId="6B3E3207" w14:textId="77777777" w:rsidR="00FE5FF0" w:rsidRPr="00CC53C1" w:rsidRDefault="00FE5FF0" w:rsidP="00FE5FF0">
            <w:pPr>
              <w:rPr>
                <w:color w:val="000000"/>
                <w:sz w:val="24"/>
                <w:szCs w:val="24"/>
              </w:rPr>
            </w:pPr>
            <w:r w:rsidRPr="00CC53C1">
              <w:rPr>
                <w:color w:val="000000"/>
                <w:sz w:val="24"/>
                <w:szCs w:val="24"/>
              </w:rPr>
              <w:t>●   partial hospitalization/</w:t>
            </w:r>
          </w:p>
          <w:p w14:paraId="4C122729" w14:textId="77777777" w:rsidR="00FE5FF0" w:rsidRPr="00CC53C1" w:rsidRDefault="00FE5FF0" w:rsidP="00FE5FF0">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6F752A08" w14:textId="77777777" w:rsidR="00FE5FF0" w:rsidRPr="00CC53C1" w:rsidRDefault="00FE5FF0" w:rsidP="00FE5FF0">
            <w:pPr>
              <w:pStyle w:val="TableTextChar"/>
              <w:numPr>
                <w:ilvl w:val="12"/>
                <w:numId w:val="0"/>
              </w:numPr>
              <w:rPr>
                <w:szCs w:val="24"/>
              </w:rPr>
            </w:pPr>
            <w:r w:rsidRPr="00CC53C1">
              <w:rPr>
                <w:szCs w:val="24"/>
              </w:rPr>
              <w:t xml:space="preserve">●   intensive outpatient </w:t>
            </w:r>
          </w:p>
          <w:p w14:paraId="7CDA6273" w14:textId="77777777" w:rsidR="00FE5FF0" w:rsidRPr="00CC53C1" w:rsidRDefault="00FE5FF0" w:rsidP="00FE5FF0">
            <w:pPr>
              <w:pStyle w:val="TableTextChar"/>
              <w:numPr>
                <w:ilvl w:val="12"/>
                <w:numId w:val="0"/>
              </w:numPr>
              <w:ind w:left="288"/>
              <w:rPr>
                <w:szCs w:val="24"/>
              </w:rPr>
            </w:pPr>
            <w:r w:rsidRPr="00CC53C1">
              <w:rPr>
                <w:szCs w:val="24"/>
              </w:rPr>
              <w:t>program treatment;</w:t>
            </w:r>
          </w:p>
          <w:p w14:paraId="60FFC532" w14:textId="77777777" w:rsidR="00FE5FF0" w:rsidRPr="00CC53C1" w:rsidRDefault="00FE5FF0" w:rsidP="00FE5FF0">
            <w:pPr>
              <w:pStyle w:val="TableTextChar"/>
              <w:numPr>
                <w:ilvl w:val="12"/>
                <w:numId w:val="0"/>
              </w:numPr>
              <w:rPr>
                <w:szCs w:val="24"/>
              </w:rPr>
            </w:pPr>
            <w:r w:rsidRPr="00CC53C1">
              <w:rPr>
                <w:szCs w:val="24"/>
              </w:rPr>
              <w:t>●   outpatient electro-</w:t>
            </w:r>
          </w:p>
          <w:p w14:paraId="4F3CECE6" w14:textId="77777777" w:rsidR="00FE5FF0" w:rsidRPr="00CC53C1" w:rsidRDefault="00FE5FF0" w:rsidP="00FE5FF0">
            <w:pPr>
              <w:pStyle w:val="TableTextChar"/>
              <w:numPr>
                <w:ilvl w:val="12"/>
                <w:numId w:val="0"/>
              </w:numPr>
              <w:ind w:left="288"/>
              <w:rPr>
                <w:szCs w:val="24"/>
              </w:rPr>
            </w:pPr>
            <w:r w:rsidRPr="00CC53C1">
              <w:rPr>
                <w:szCs w:val="24"/>
              </w:rPr>
              <w:t>convulsive treatment;</w:t>
            </w:r>
          </w:p>
          <w:p w14:paraId="54A3A66D" w14:textId="6F59164F" w:rsidR="00FE5FF0" w:rsidRPr="008078CB" w:rsidRDefault="00FE5FF0" w:rsidP="00FE5FF0">
            <w:pPr>
              <w:pStyle w:val="TableTextChar"/>
              <w:numPr>
                <w:ilvl w:val="12"/>
                <w:numId w:val="0"/>
              </w:numPr>
            </w:pPr>
            <w:r w:rsidRPr="00CC53C1">
              <w:rPr>
                <w:szCs w:val="24"/>
              </w:rPr>
              <w:t>●   psychological testing</w:t>
            </w:r>
          </w:p>
          <w:p w14:paraId="427F0F88" w14:textId="1DF480DD" w:rsidR="001B3356" w:rsidRPr="008078CB"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F8E" w14:textId="48005B6D" w:rsidR="001E3E46" w:rsidRPr="008078CB" w:rsidRDefault="00974D01" w:rsidP="001E3E46">
            <w:pPr>
              <w:pStyle w:val="TableTextChar"/>
              <w:numPr>
                <w:ilvl w:val="12"/>
                <w:numId w:val="0"/>
              </w:numPr>
              <w:rPr>
                <w:b/>
                <w:bCs/>
                <w:color w:val="FF00FF"/>
              </w:rPr>
            </w:pPr>
            <w:r>
              <w:rPr>
                <w:b/>
                <w:color w:val="0000FF"/>
              </w:rPr>
              <w:t>6</w:t>
            </w:r>
            <w:r w:rsidR="00540808">
              <w:rPr>
                <w:b/>
                <w:color w:val="0000FF"/>
              </w:rPr>
              <w:t>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50C046D4" w:rsidR="001B3356" w:rsidRPr="008078CB" w:rsidRDefault="00974D01" w:rsidP="00E64986">
            <w:pPr>
              <w:pStyle w:val="TableTextChar"/>
            </w:pPr>
            <w:r>
              <w:rPr>
                <w:b/>
                <w:color w:val="0000FF"/>
              </w:rPr>
              <w:t>6</w:t>
            </w:r>
            <w:r w:rsidR="00540808">
              <w:rPr>
                <w:b/>
                <w:color w:val="0000FF"/>
              </w:rPr>
              <w:t>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08C10E05" w14:textId="77777777" w:rsidR="002453B0" w:rsidRDefault="002453B0" w:rsidP="007C7009">
            <w:pPr>
              <w:pStyle w:val="TableTextChar"/>
              <w:numPr>
                <w:ilvl w:val="12"/>
                <w:numId w:val="0"/>
              </w:numPr>
              <w:rPr>
                <w:b/>
                <w:color w:val="FF00FF"/>
              </w:rPr>
            </w:pPr>
          </w:p>
          <w:p w14:paraId="427F0FC3" w14:textId="319CAA91" w:rsidR="00987E42" w:rsidRPr="008078CB" w:rsidRDefault="00987E42" w:rsidP="00987E42">
            <w:pPr>
              <w:pStyle w:val="TableTextCharCharChar1"/>
              <w:numPr>
                <w:ilvl w:val="12"/>
                <w:numId w:val="0"/>
              </w:numPr>
              <w:rPr>
                <w:b/>
              </w:rPr>
            </w:pPr>
            <w:r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78295B30" w14:textId="77777777" w:rsidR="00087B39" w:rsidRDefault="00087B39" w:rsidP="00987E42">
            <w:pPr>
              <w:pStyle w:val="TableText"/>
              <w:rPr>
                <w:b/>
                <w:bCs/>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1A9D4994"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Substance Use Disorder Services - inpatient services (including services at a Residential Treatment facility);</w:t>
            </w:r>
            <w:r w:rsidR="00AA009D">
              <w:rPr>
                <w:rStyle w:val="CDVar"/>
                <w:rFonts w:ascii="Times New Roman" w:hAnsi="Times New Roman"/>
                <w:color w:val="000000"/>
              </w:rPr>
              <w:t xml:space="preserve"> </w:t>
            </w:r>
            <w:r w:rsidR="00AA009D" w:rsidRPr="00177271">
              <w:rPr>
                <w:color w:val="000000"/>
              </w:rPr>
              <w:t>partial hospitalization/day treatment;</w:t>
            </w:r>
            <w:r w:rsidR="003C283D" w:rsidRPr="00CC53C1">
              <w:rPr>
                <w:rStyle w:val="CDVar"/>
                <w:rFonts w:ascii="Times New Roman" w:hAnsi="Times New Roman"/>
                <w:color w:val="000000"/>
                <w:szCs w:val="24"/>
              </w:rPr>
              <w:t xml:space="preserve"> intensive outpatient program treatment; outpatient electro-convulsive treatment; psychological testing; extended outpatient treatment visits, with or without medication management.</w:t>
            </w:r>
            <w:r w:rsidRPr="008078CB">
              <w:rPr>
                <w:rStyle w:val="CDVar"/>
                <w:rFonts w:ascii="Times New Roman" w:hAnsi="Times New Roman"/>
                <w:color w:val="000000"/>
              </w:rPr>
              <w:t xml:space="preserve"> </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 xml:space="preserve">the Mental Health/Substance Use Disorder Administrator </w:t>
            </w:r>
            <w:r w:rsidRPr="008078CB">
              <w:rPr>
                <w:rStyle w:val="CDVar"/>
                <w:rFonts w:ascii="Times New Roman" w:hAnsi="Times New Roman"/>
                <w:color w:val="000000"/>
              </w:rPr>
              <w:lastRenderedPageBreak/>
              <w:t>prior to the admission, or as soon as is reasonably possible for non-scheduled admissions (including Emergency admissions).</w:t>
            </w:r>
          </w:p>
          <w:p w14:paraId="178FFDA2" w14:textId="77777777" w:rsidR="003C283D" w:rsidRDefault="003C283D" w:rsidP="00987E42">
            <w:pPr>
              <w:pStyle w:val="TableText"/>
              <w:rPr>
                <w:rStyle w:val="CDVar"/>
                <w:rFonts w:ascii="Times New Roman" w:hAnsi="Times New Roman"/>
                <w:color w:val="000000"/>
              </w:rPr>
            </w:pPr>
          </w:p>
          <w:p w14:paraId="05AE9CDD" w14:textId="77777777" w:rsidR="003C283D" w:rsidRPr="00CC53C1" w:rsidRDefault="003C283D" w:rsidP="003C283D">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the Mental Health/Substance Use Disorder Administrator before the following services are received.</w:t>
            </w:r>
          </w:p>
          <w:p w14:paraId="16C47FDD" w14:textId="77777777" w:rsidR="003C283D" w:rsidRPr="00CC53C1" w:rsidRDefault="003C283D" w:rsidP="003C283D">
            <w:pPr>
              <w:rPr>
                <w:color w:val="000000"/>
                <w:sz w:val="24"/>
                <w:szCs w:val="24"/>
              </w:rPr>
            </w:pPr>
            <w:r w:rsidRPr="00CC53C1">
              <w:rPr>
                <w:color w:val="000000"/>
                <w:sz w:val="24"/>
                <w:szCs w:val="24"/>
              </w:rPr>
              <w:t>●  partial hospitalization/</w:t>
            </w:r>
          </w:p>
          <w:p w14:paraId="0B69EFE5" w14:textId="77777777" w:rsidR="003C283D" w:rsidRPr="00CC53C1" w:rsidRDefault="003C283D" w:rsidP="003C283D">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7A24D6EA" w14:textId="77777777" w:rsidR="003C283D" w:rsidRPr="00CC53C1" w:rsidRDefault="003C283D" w:rsidP="003C283D">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7255CE15" w14:textId="77777777" w:rsidR="003C283D" w:rsidRPr="00CC53C1" w:rsidRDefault="003C283D" w:rsidP="003C283D">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60CFFE3A" w14:textId="77777777" w:rsidR="003C283D" w:rsidRPr="00CC53C1" w:rsidRDefault="003C283D" w:rsidP="003C283D">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2658E7FD" w14:textId="77777777" w:rsidR="003C283D" w:rsidRPr="00CC53C1" w:rsidRDefault="003C283D" w:rsidP="003C283D">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3BC8A47C" w14:textId="77777777" w:rsidR="003C283D" w:rsidRPr="00CC53C1" w:rsidRDefault="003C283D" w:rsidP="003C283D">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1B5AFF24" w14:textId="77777777" w:rsidR="003C283D" w:rsidRPr="00CC53C1" w:rsidRDefault="003C283D" w:rsidP="003C283D">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0A01E4AE" w14:textId="53DC69C4" w:rsidR="003C283D" w:rsidRPr="008078CB" w:rsidRDefault="003C283D" w:rsidP="003C283D">
            <w:pPr>
              <w:pStyle w:val="TableText"/>
              <w:rPr>
                <w:rStyle w:val="CDVar"/>
                <w:rFonts w:ascii="Times New Roman" w:hAnsi="Times New Roman"/>
                <w:color w:val="000000"/>
              </w:rPr>
            </w:pPr>
            <w:r w:rsidRPr="00CC53C1">
              <w:rPr>
                <w:rStyle w:val="CDVar"/>
                <w:rFonts w:ascii="Times New Roman" w:hAnsi="Times New Roman"/>
                <w:color w:val="000000"/>
                <w:szCs w:val="24"/>
              </w:rPr>
              <w:t>treatment visits, with or without medication management.</w:t>
            </w:r>
          </w:p>
          <w:p w14:paraId="427F0FCA" w14:textId="77777777" w:rsidR="00987E42" w:rsidRPr="008078CB" w:rsidRDefault="00987E42" w:rsidP="00987E42">
            <w:pPr>
              <w:pStyle w:val="TableText"/>
              <w:rPr>
                <w:color w:val="000000"/>
              </w:rPr>
            </w:pPr>
          </w:p>
          <w:p w14:paraId="427F0FD6" w14:textId="77BC85E9" w:rsidR="00987E42" w:rsidRPr="008078CB" w:rsidRDefault="00987E42" w:rsidP="00987E42">
            <w:pPr>
              <w:pStyle w:val="TableTextChar"/>
              <w:numPr>
                <w:ilvl w:val="12"/>
                <w:numId w:val="0"/>
              </w:numPr>
              <w:rPr>
                <w:b/>
                <w:color w:val="0000FF"/>
              </w:rPr>
            </w:pPr>
            <w:r w:rsidRPr="008078CB">
              <w:rPr>
                <w:color w:val="000000"/>
              </w:rPr>
              <w:t>If you fail to obtain prior authorization from</w:t>
            </w:r>
            <w:r w:rsidRPr="008078CB">
              <w:rPr>
                <w:b/>
                <w:color w:val="FF00FF"/>
              </w:rPr>
              <w:t xml:space="preserve"> </w:t>
            </w:r>
            <w:r w:rsidRPr="008078CB">
              <w:rPr>
                <w:color w:val="000000"/>
              </w:rPr>
              <w:t xml:space="preserve">the Mental Health/Substance Use Disorder Administrator as required, Benefits will be reduced to </w:t>
            </w:r>
            <w:r w:rsidR="00721E2B">
              <w:rPr>
                <w:b/>
                <w:color w:val="0000FF"/>
              </w:rPr>
              <w:t>5</w:t>
            </w:r>
            <w:r w:rsidR="002C78DC">
              <w:rPr>
                <w:b/>
                <w:color w:val="0000FF"/>
              </w:rPr>
              <w:t>0%</w:t>
            </w:r>
            <w:r w:rsidRPr="008078CB">
              <w:rPr>
                <w:color w:val="000000"/>
              </w:rPr>
              <w:t xml:space="preserve"> of Eligible Expenses</w:t>
            </w:r>
          </w:p>
          <w:p w14:paraId="427F0FD7" w14:textId="77777777" w:rsidR="00987E42" w:rsidRPr="008078CB" w:rsidRDefault="00987E42" w:rsidP="00E64986">
            <w:pPr>
              <w:pStyle w:val="TableTextChar"/>
              <w:numPr>
                <w:ilvl w:val="12"/>
                <w:numId w:val="0"/>
              </w:numPr>
              <w:rPr>
                <w:b/>
                <w:color w:val="FF00FF"/>
              </w:rPr>
            </w:pPr>
          </w:p>
          <w:p w14:paraId="427F0FDA" w14:textId="7527106E"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D81E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69C39163"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00DD4871" w:rsidR="00154B9C" w:rsidRPr="008078CB" w:rsidRDefault="0009070E">
            <w:pPr>
              <w:pStyle w:val="TableTextCharCharChar1"/>
              <w:jc w:val="center"/>
              <w:rPr>
                <w:b/>
                <w:bCs/>
                <w:color w:val="FF0000"/>
              </w:rPr>
            </w:pPr>
            <w:r>
              <w:rPr>
                <w:b/>
                <w:bCs/>
                <w:color w:val="FF0000"/>
              </w:rPr>
              <w:t>2007 ASO CHOICE PLUS PS1 HSA 1</w:t>
            </w:r>
            <w:r w:rsidR="006C49CC">
              <w:rPr>
                <w:b/>
                <w:bCs/>
                <w:color w:val="FF0000"/>
              </w:rPr>
              <w:t>500 DED PLAN</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D81E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49D27977" w:rsidR="001B3356" w:rsidRPr="008078CB" w:rsidRDefault="00D81EE2" w:rsidP="00E64986">
            <w:pPr>
              <w:pStyle w:val="TableTextCharCharChar1"/>
              <w:rPr>
                <w:b/>
                <w:bCs/>
                <w:color w:val="FF0000"/>
              </w:rPr>
            </w:pPr>
            <w:bookmarkStart w:id="204" w:name="Mental_Health_and_Substance_Use_Disorder"/>
            <w:r w:rsidRPr="009C0592">
              <w:rPr>
                <w:b/>
                <w:bCs/>
                <w:color w:val="FF0000"/>
              </w:rPr>
              <w:t>Mental Health and Substance Use Disorder Services</w:t>
            </w:r>
            <w:bookmarkEnd w:id="204"/>
          </w:p>
          <w:p w14:paraId="427F0FE7" w14:textId="77777777" w:rsidR="00041FE9" w:rsidRPr="008078CB" w:rsidRDefault="00041FE9" w:rsidP="00E64986">
            <w:pPr>
              <w:pStyle w:val="TableTextCharCharChar1"/>
              <w:rPr>
                <w:b/>
                <w:bCs/>
                <w:color w:val="FF0000"/>
              </w:rPr>
            </w:pPr>
          </w:p>
          <w:p w14:paraId="427F0FE8" w14:textId="7DE919F1" w:rsidR="001B3356" w:rsidRPr="00D81EE2"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6F5875E" w14:textId="77777777" w:rsidR="00D81EE2" w:rsidRPr="003D09B9" w:rsidRDefault="00D81EE2" w:rsidP="00D81EE2">
            <w:pPr>
              <w:numPr>
                <w:ilvl w:val="12"/>
                <w:numId w:val="0"/>
              </w:numPr>
              <w:rPr>
                <w:b/>
                <w:color w:val="FF0000"/>
                <w:sz w:val="24"/>
                <w:szCs w:val="24"/>
              </w:rPr>
            </w:pPr>
            <w:r w:rsidRPr="003D09B9">
              <w:rPr>
                <w:color w:val="FF0000"/>
                <w:sz w:val="24"/>
                <w:szCs w:val="24"/>
              </w:rPr>
              <w:t xml:space="preserve">Exclusions listed directly below apply to services described under </w:t>
            </w:r>
            <w:r w:rsidRPr="003D09B9">
              <w:rPr>
                <w:b/>
                <w:i/>
                <w:color w:val="FF0000"/>
                <w:sz w:val="24"/>
                <w:szCs w:val="24"/>
              </w:rPr>
              <w:t>Mental Health Services</w:t>
            </w:r>
            <w:r w:rsidRPr="003D09B9">
              <w:rPr>
                <w:b/>
                <w:color w:val="FF0000"/>
                <w:sz w:val="24"/>
                <w:szCs w:val="24"/>
              </w:rPr>
              <w:t xml:space="preserve">, </w:t>
            </w:r>
            <w:r w:rsidRPr="003D09B9">
              <w:rPr>
                <w:b/>
                <w:i/>
                <w:color w:val="FF0000"/>
                <w:sz w:val="24"/>
                <w:szCs w:val="24"/>
              </w:rPr>
              <w:t>Neurobiological Disorders - Mental Health Services for Autism Spectrum Disorders</w:t>
            </w:r>
            <w:r w:rsidRPr="003D09B9">
              <w:rPr>
                <w:b/>
                <w:color w:val="FF0000"/>
                <w:sz w:val="24"/>
                <w:szCs w:val="24"/>
              </w:rPr>
              <w:t xml:space="preserve"> and/or </w:t>
            </w:r>
            <w:r w:rsidRPr="003D09B9">
              <w:rPr>
                <w:b/>
                <w:i/>
                <w:color w:val="FF0000"/>
                <w:sz w:val="24"/>
                <w:szCs w:val="24"/>
              </w:rPr>
              <w:t>Substance Use Disorders</w:t>
            </w:r>
          </w:p>
          <w:p w14:paraId="3456E08A" w14:textId="77777777" w:rsidR="00D81EE2" w:rsidRPr="003D09B9" w:rsidRDefault="00D81EE2" w:rsidP="00D81EE2">
            <w:pPr>
              <w:numPr>
                <w:ilvl w:val="12"/>
                <w:numId w:val="0"/>
              </w:numPr>
              <w:tabs>
                <w:tab w:val="left" w:pos="970"/>
              </w:tabs>
              <w:rPr>
                <w:b/>
                <w:color w:val="FF00FF"/>
                <w:sz w:val="24"/>
                <w:szCs w:val="24"/>
              </w:rPr>
            </w:pPr>
            <w:r w:rsidRPr="003D09B9">
              <w:rPr>
                <w:b/>
                <w:color w:val="FF00FF"/>
                <w:sz w:val="24"/>
                <w:szCs w:val="24"/>
              </w:rPr>
              <w:tab/>
            </w:r>
          </w:p>
          <w:p w14:paraId="03F0DB3D" w14:textId="77777777" w:rsidR="00D81EE2" w:rsidRPr="003D09B9" w:rsidRDefault="00D81EE2" w:rsidP="00D81EE2">
            <w:pPr>
              <w:rPr>
                <w:b/>
                <w:bCs/>
                <w:color w:val="FF0000"/>
                <w:sz w:val="24"/>
                <w:szCs w:val="24"/>
              </w:rPr>
            </w:pPr>
            <w:r w:rsidRPr="003D09B9">
              <w:rPr>
                <w:b/>
                <w:bCs/>
                <w:color w:val="FF0000"/>
                <w:sz w:val="24"/>
                <w:szCs w:val="24"/>
              </w:rPr>
              <w:t>The following services are not covered:</w:t>
            </w:r>
          </w:p>
          <w:p w14:paraId="4A17631D"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t xml:space="preserve">Services performed in connection with conditions not classified in the current edition of the </w:t>
            </w:r>
            <w:r w:rsidRPr="003D09B9">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3D09B9">
              <w:rPr>
                <w:rFonts w:ascii="Times New Roman" w:hAnsi="Times New Roman" w:cs="Times New Roman"/>
                <w:color w:val="FF0000"/>
                <w:sz w:val="24"/>
                <w:szCs w:val="24"/>
              </w:rPr>
              <w:t>.</w:t>
            </w:r>
          </w:p>
          <w:p w14:paraId="7E4232F6"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lastRenderedPageBreak/>
              <w:t xml:space="preserve">Outside of an initial assessment, services as treatments for a primary diagnosis of conditions and problems that may be a focus of clinical attention, but are specifically noted not to be mental disorders within the current edition of the </w:t>
            </w:r>
            <w:r w:rsidRPr="003D09B9">
              <w:rPr>
                <w:rFonts w:ascii="Times New Roman" w:hAnsi="Times New Roman" w:cs="Times New Roman"/>
                <w:i/>
                <w:color w:val="FF0000"/>
                <w:sz w:val="24"/>
                <w:szCs w:val="24"/>
              </w:rPr>
              <w:t>Diagnostic and Statistical Manual of the American Psychiatric Association</w:t>
            </w:r>
            <w:r w:rsidRPr="003D09B9">
              <w:rPr>
                <w:rFonts w:ascii="Times New Roman" w:hAnsi="Times New Roman" w:cs="Times New Roman"/>
                <w:color w:val="FF0000"/>
                <w:sz w:val="24"/>
                <w:szCs w:val="24"/>
              </w:rPr>
              <w:t>.</w:t>
            </w:r>
          </w:p>
          <w:p w14:paraId="4CAA08FE"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227DB68"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t>Services that are solely educational in nature or otherwise paid under state or federal law for purely educational purposes.</w:t>
            </w:r>
          </w:p>
          <w:p w14:paraId="3E18E42C"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3D09B9">
              <w:rPr>
                <w:rFonts w:ascii="Times New Roman" w:hAnsi="Times New Roman" w:cs="Times New Roman"/>
                <w:i/>
                <w:color w:val="FF0000"/>
                <w:sz w:val="24"/>
                <w:szCs w:val="24"/>
              </w:rPr>
              <w:t>Individuals with Disabilities Education Act</w:t>
            </w:r>
            <w:r w:rsidRPr="003D09B9">
              <w:rPr>
                <w:rFonts w:ascii="Times New Roman" w:hAnsi="Times New Roman" w:cs="Times New Roman"/>
                <w:color w:val="FF0000"/>
                <w:sz w:val="24"/>
                <w:szCs w:val="24"/>
              </w:rPr>
              <w:t>.</w:t>
            </w:r>
          </w:p>
          <w:p w14:paraId="5BF63916" w14:textId="77777777"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3D09B9">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3D09B9">
              <w:rPr>
                <w:rFonts w:ascii="Times New Roman" w:hAnsi="Times New Roman" w:cs="Times New Roman"/>
                <w:i/>
                <w:color w:val="FF0000"/>
                <w:sz w:val="24"/>
                <w:szCs w:val="24"/>
              </w:rPr>
              <w:t>Diagnostic and Statistical Manual of the American Psychiatric Association</w:t>
            </w:r>
            <w:r w:rsidRPr="003D09B9">
              <w:rPr>
                <w:rFonts w:ascii="Times New Roman" w:hAnsi="Times New Roman" w:cs="Times New Roman"/>
                <w:color w:val="FF0000"/>
                <w:sz w:val="24"/>
                <w:szCs w:val="24"/>
              </w:rPr>
              <w:t>.</w:t>
            </w:r>
          </w:p>
          <w:p w14:paraId="6E72AF97" w14:textId="13568CBB" w:rsidR="00D81EE2" w:rsidRPr="003D09B9" w:rsidRDefault="00D81EE2" w:rsidP="00D81EE2">
            <w:pPr>
              <w:pStyle w:val="ListParagraph"/>
              <w:numPr>
                <w:ilvl w:val="0"/>
                <w:numId w:val="29"/>
              </w:numPr>
              <w:spacing w:after="0" w:line="240" w:lineRule="auto"/>
              <w:rPr>
                <w:rFonts w:ascii="Times New Roman" w:hAnsi="Times New Roman" w:cs="Times New Roman"/>
                <w:color w:val="FF0000"/>
                <w:sz w:val="24"/>
                <w:szCs w:val="24"/>
              </w:rPr>
            </w:pPr>
            <w:r w:rsidRPr="00D81EE2">
              <w:rPr>
                <w:rFonts w:ascii="Times New Roman" w:hAnsi="Times New Roman" w:cs="Times New Roman"/>
                <w:b/>
                <w:color w:val="FF00FF"/>
                <w:sz w:val="24"/>
                <w:szCs w:val="24"/>
              </w:rPr>
              <w:t xml:space="preserve"> </w:t>
            </w:r>
            <w:r w:rsidRPr="003D09B9">
              <w:rPr>
                <w:rFonts w:ascii="Times New Roman" w:hAnsi="Times New Roman" w:cs="Times New Roman"/>
                <w:color w:val="FF0000"/>
                <w:sz w:val="24"/>
                <w:szCs w:val="24"/>
              </w:rPr>
              <w:t>Transitional Living services.</w:t>
            </w:r>
          </w:p>
          <w:p w14:paraId="427F1015" w14:textId="5E5A5DF7" w:rsidR="001B3356" w:rsidRPr="00D81EE2" w:rsidRDefault="001B3356" w:rsidP="001B3356">
            <w:pPr>
              <w:pStyle w:val="TableText"/>
              <w:ind w:left="288"/>
              <w:rPr>
                <w:color w:val="FF0000"/>
              </w:rPr>
            </w:pPr>
          </w:p>
        </w:tc>
      </w:tr>
      <w:tr w:rsidR="001B3356" w:rsidRPr="008078CB" w14:paraId="427F101D" w14:textId="77777777" w:rsidTr="00D81E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1019" w14:textId="77777777" w:rsidR="001B3356" w:rsidRPr="008078CB" w:rsidRDefault="001B3356" w:rsidP="00E64986">
            <w:pPr>
              <w:pStyle w:val="TableTextCharCharChar1"/>
              <w:rPr>
                <w:b/>
                <w:bCs/>
                <w:color w:val="FF0000"/>
              </w:rPr>
            </w:pPr>
            <w:r w:rsidRPr="008078CB">
              <w:rPr>
                <w:b/>
                <w:bCs/>
                <w:color w:val="FF0000"/>
              </w:rPr>
              <w:lastRenderedPageBreak/>
              <w:t>Mental Health and Substance Use Disorder Services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101A" w14:textId="77777777" w:rsidR="001B3356" w:rsidRPr="008078CB" w:rsidRDefault="001B3356" w:rsidP="00E64986">
            <w:pPr>
              <w:rPr>
                <w:color w:val="FF0000"/>
                <w:sz w:val="24"/>
                <w:szCs w:val="24"/>
              </w:rPr>
            </w:pPr>
            <w:r w:rsidRPr="008078CB">
              <w:rPr>
                <w:color w:val="FF0000"/>
                <w:sz w:val="24"/>
                <w:szCs w:val="24"/>
              </w:rPr>
              <w:t xml:space="preserve">●   Services for the treatment of mental illness or mental </w:t>
            </w:r>
          </w:p>
          <w:p w14:paraId="427F101B" w14:textId="77777777" w:rsidR="001B3356" w:rsidRPr="008078CB" w:rsidRDefault="001B3356" w:rsidP="00E64986">
            <w:pPr>
              <w:ind w:left="288"/>
              <w:rPr>
                <w:color w:val="FF0000"/>
                <w:sz w:val="24"/>
                <w:szCs w:val="24"/>
              </w:rPr>
            </w:pPr>
            <w:r w:rsidRPr="008078CB">
              <w:rPr>
                <w:color w:val="FF0000"/>
                <w:sz w:val="24"/>
                <w:szCs w:val="24"/>
              </w:rPr>
              <w:t xml:space="preserve">health conditions, substance use disorder services and autism spectrum disorders as the primary diagnosis that are provided through a separate plan (Autism spectrum disorders are a group of neurobiological disorders that includes </w:t>
            </w:r>
            <w:r w:rsidRPr="008078CB">
              <w:rPr>
                <w:i/>
                <w:color w:val="FF0000"/>
                <w:sz w:val="24"/>
                <w:szCs w:val="24"/>
              </w:rPr>
              <w:t>Autistic Disorder</w:t>
            </w:r>
            <w:r w:rsidRPr="008078CB">
              <w:rPr>
                <w:color w:val="FF0000"/>
                <w:sz w:val="24"/>
                <w:szCs w:val="24"/>
              </w:rPr>
              <w:t xml:space="preserve">, </w:t>
            </w:r>
            <w:r w:rsidRPr="008078CB">
              <w:rPr>
                <w:i/>
                <w:color w:val="FF0000"/>
                <w:sz w:val="24"/>
                <w:szCs w:val="24"/>
              </w:rPr>
              <w:t>Rhett’s Syndrome</w:t>
            </w:r>
            <w:r w:rsidRPr="008078CB">
              <w:rPr>
                <w:color w:val="FF0000"/>
                <w:sz w:val="24"/>
                <w:szCs w:val="24"/>
              </w:rPr>
              <w:t xml:space="preserve">, </w:t>
            </w:r>
            <w:r w:rsidRPr="008078CB">
              <w:rPr>
                <w:i/>
                <w:color w:val="FF0000"/>
                <w:sz w:val="24"/>
                <w:szCs w:val="24"/>
              </w:rPr>
              <w:t>Asperger’s Disorder</w:t>
            </w:r>
            <w:r w:rsidRPr="008078CB">
              <w:rPr>
                <w:color w:val="FF0000"/>
                <w:sz w:val="24"/>
                <w:szCs w:val="24"/>
              </w:rPr>
              <w:t xml:space="preserve">, </w:t>
            </w:r>
            <w:r w:rsidRPr="008078CB">
              <w:rPr>
                <w:i/>
                <w:color w:val="FF0000"/>
                <w:sz w:val="24"/>
                <w:szCs w:val="24"/>
              </w:rPr>
              <w:t>Childhood Disintegrated Disorder</w:t>
            </w:r>
            <w:r w:rsidRPr="008078CB">
              <w:rPr>
                <w:color w:val="FF0000"/>
                <w:sz w:val="24"/>
                <w:szCs w:val="24"/>
              </w:rPr>
              <w:t xml:space="preserve"> and </w:t>
            </w:r>
            <w:r w:rsidRPr="008078CB">
              <w:rPr>
                <w:i/>
                <w:color w:val="FF0000"/>
                <w:sz w:val="24"/>
                <w:szCs w:val="24"/>
              </w:rPr>
              <w:t>Pervasive Development Disorders Not Otherwise Specified (PDDNOS))</w:t>
            </w:r>
            <w:r w:rsidRPr="008078CB">
              <w:rPr>
                <w:color w:val="FF0000"/>
                <w:sz w:val="24"/>
                <w:szCs w:val="24"/>
              </w:rPr>
              <w:t xml:space="preserve">; </w:t>
            </w:r>
          </w:p>
          <w:p w14:paraId="427F101C" w14:textId="77777777" w:rsidR="001B3356" w:rsidRPr="008078CB" w:rsidRDefault="001B3356" w:rsidP="00E64986">
            <w:pPr>
              <w:pStyle w:val="TableText"/>
              <w:rPr>
                <w:b/>
                <w:color w:val="FF00FF"/>
              </w:rPr>
            </w:pPr>
          </w:p>
        </w:tc>
      </w:tr>
    </w:tbl>
    <w:p w14:paraId="427F1036"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8CC8C" w14:textId="77777777" w:rsidR="00AB59F3" w:rsidRDefault="00AB59F3">
      <w:r>
        <w:separator/>
      </w:r>
    </w:p>
  </w:endnote>
  <w:endnote w:type="continuationSeparator" w:id="0">
    <w:p w14:paraId="06B57568" w14:textId="77777777" w:rsidR="00AB59F3" w:rsidRDefault="00AB5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857AF2" w:rsidRDefault="00857AF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D4469">
      <w:rPr>
        <w:rStyle w:val="PageNumber"/>
        <w:rFonts w:ascii="Univers" w:hAnsi="Univers"/>
        <w:noProof/>
      </w:rPr>
      <w:t>86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5103C0" w14:textId="77777777" w:rsidR="00AB59F3" w:rsidRDefault="00AB59F3">
      <w:r>
        <w:separator/>
      </w:r>
    </w:p>
  </w:footnote>
  <w:footnote w:type="continuationSeparator" w:id="0">
    <w:p w14:paraId="34CF08A8" w14:textId="77777777" w:rsidR="00AB59F3" w:rsidRDefault="00AB5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7A5795"/>
    <w:multiLevelType w:val="hybridMultilevel"/>
    <w:tmpl w:val="53FE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0"/>
  </w:num>
  <w:num w:numId="3">
    <w:abstractNumId w:val="15"/>
  </w:num>
  <w:num w:numId="4">
    <w:abstractNumId w:val="25"/>
  </w:num>
  <w:num w:numId="5">
    <w:abstractNumId w:val="12"/>
  </w:num>
  <w:num w:numId="6">
    <w:abstractNumId w:val="19"/>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5"/>
  </w:num>
  <w:num w:numId="10">
    <w:abstractNumId w:val="11"/>
  </w:num>
  <w:num w:numId="11">
    <w:abstractNumId w:val="20"/>
  </w:num>
  <w:num w:numId="12">
    <w:abstractNumId w:val="13"/>
  </w:num>
  <w:num w:numId="13">
    <w:abstractNumId w:val="23"/>
  </w:num>
  <w:num w:numId="14">
    <w:abstractNumId w:val="4"/>
  </w:num>
  <w:num w:numId="15">
    <w:abstractNumId w:val="1"/>
  </w:num>
  <w:num w:numId="16">
    <w:abstractNumId w:val="3"/>
  </w:num>
  <w:num w:numId="17">
    <w:abstractNumId w:val="10"/>
  </w:num>
  <w:num w:numId="18">
    <w:abstractNumId w:val="18"/>
  </w:num>
  <w:num w:numId="19">
    <w:abstractNumId w:val="7"/>
  </w:num>
  <w:num w:numId="20">
    <w:abstractNumId w:val="14"/>
  </w:num>
  <w:num w:numId="21">
    <w:abstractNumId w:val="26"/>
  </w:num>
  <w:num w:numId="22">
    <w:abstractNumId w:val="2"/>
  </w:num>
  <w:num w:numId="23">
    <w:abstractNumId w:val="17"/>
  </w:num>
  <w:num w:numId="24">
    <w:abstractNumId w:val="21"/>
  </w:num>
  <w:num w:numId="25">
    <w:abstractNumId w:val="27"/>
  </w:num>
  <w:num w:numId="26">
    <w:abstractNumId w:val="29"/>
  </w:num>
  <w:num w:numId="27">
    <w:abstractNumId w:val="24"/>
  </w:num>
  <w:num w:numId="28">
    <w:abstractNumId w:val="8"/>
  </w:num>
  <w:num w:numId="29">
    <w:abstractNumId w:val="16"/>
  </w:num>
  <w:num w:numId="30">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259"/>
    <w:rsid w:val="000010CC"/>
    <w:rsid w:val="000012B0"/>
    <w:rsid w:val="00002FC9"/>
    <w:rsid w:val="000032CF"/>
    <w:rsid w:val="000046D4"/>
    <w:rsid w:val="00004F26"/>
    <w:rsid w:val="00006291"/>
    <w:rsid w:val="000062EA"/>
    <w:rsid w:val="000063A0"/>
    <w:rsid w:val="00007E7C"/>
    <w:rsid w:val="000105DB"/>
    <w:rsid w:val="00012138"/>
    <w:rsid w:val="000122AC"/>
    <w:rsid w:val="000125EF"/>
    <w:rsid w:val="00013617"/>
    <w:rsid w:val="00013B03"/>
    <w:rsid w:val="0001517E"/>
    <w:rsid w:val="00015555"/>
    <w:rsid w:val="00015B9E"/>
    <w:rsid w:val="00016276"/>
    <w:rsid w:val="0001738A"/>
    <w:rsid w:val="00017607"/>
    <w:rsid w:val="00020153"/>
    <w:rsid w:val="0002068E"/>
    <w:rsid w:val="000221F0"/>
    <w:rsid w:val="0002345F"/>
    <w:rsid w:val="00024484"/>
    <w:rsid w:val="000259D7"/>
    <w:rsid w:val="00025ED5"/>
    <w:rsid w:val="00026901"/>
    <w:rsid w:val="00026A8B"/>
    <w:rsid w:val="00027041"/>
    <w:rsid w:val="000272FA"/>
    <w:rsid w:val="000306A8"/>
    <w:rsid w:val="00030A6B"/>
    <w:rsid w:val="00031327"/>
    <w:rsid w:val="00031928"/>
    <w:rsid w:val="00032720"/>
    <w:rsid w:val="00032A66"/>
    <w:rsid w:val="00033855"/>
    <w:rsid w:val="00033FC9"/>
    <w:rsid w:val="00034124"/>
    <w:rsid w:val="00034ACE"/>
    <w:rsid w:val="0003568C"/>
    <w:rsid w:val="000358EF"/>
    <w:rsid w:val="00036978"/>
    <w:rsid w:val="00036B7F"/>
    <w:rsid w:val="00036D7C"/>
    <w:rsid w:val="00037262"/>
    <w:rsid w:val="00037ECA"/>
    <w:rsid w:val="00040346"/>
    <w:rsid w:val="0004093E"/>
    <w:rsid w:val="000409E5"/>
    <w:rsid w:val="00040C74"/>
    <w:rsid w:val="00041646"/>
    <w:rsid w:val="00041FE9"/>
    <w:rsid w:val="000424B1"/>
    <w:rsid w:val="00042CB9"/>
    <w:rsid w:val="00042EA2"/>
    <w:rsid w:val="00043308"/>
    <w:rsid w:val="00045E5C"/>
    <w:rsid w:val="00046550"/>
    <w:rsid w:val="00046B2D"/>
    <w:rsid w:val="000471B8"/>
    <w:rsid w:val="000474F1"/>
    <w:rsid w:val="00052215"/>
    <w:rsid w:val="00055404"/>
    <w:rsid w:val="00056A17"/>
    <w:rsid w:val="0005764B"/>
    <w:rsid w:val="000618AC"/>
    <w:rsid w:val="00062C18"/>
    <w:rsid w:val="000655DD"/>
    <w:rsid w:val="00066D03"/>
    <w:rsid w:val="0007134C"/>
    <w:rsid w:val="000718BA"/>
    <w:rsid w:val="00072805"/>
    <w:rsid w:val="00072DB1"/>
    <w:rsid w:val="000739F5"/>
    <w:rsid w:val="000744F0"/>
    <w:rsid w:val="000747C0"/>
    <w:rsid w:val="00074D38"/>
    <w:rsid w:val="00074F09"/>
    <w:rsid w:val="000768CE"/>
    <w:rsid w:val="00076C52"/>
    <w:rsid w:val="0007786A"/>
    <w:rsid w:val="00081058"/>
    <w:rsid w:val="000824F2"/>
    <w:rsid w:val="000834DF"/>
    <w:rsid w:val="000838B7"/>
    <w:rsid w:val="0008394F"/>
    <w:rsid w:val="00084315"/>
    <w:rsid w:val="000843AB"/>
    <w:rsid w:val="00084815"/>
    <w:rsid w:val="00084844"/>
    <w:rsid w:val="0008505C"/>
    <w:rsid w:val="00085386"/>
    <w:rsid w:val="000853DB"/>
    <w:rsid w:val="00085693"/>
    <w:rsid w:val="000866F4"/>
    <w:rsid w:val="00086FA7"/>
    <w:rsid w:val="00087026"/>
    <w:rsid w:val="00087B39"/>
    <w:rsid w:val="0009070E"/>
    <w:rsid w:val="00091A89"/>
    <w:rsid w:val="00092C5F"/>
    <w:rsid w:val="00094097"/>
    <w:rsid w:val="00095AE8"/>
    <w:rsid w:val="0009617D"/>
    <w:rsid w:val="000969A7"/>
    <w:rsid w:val="00096C81"/>
    <w:rsid w:val="000A10E6"/>
    <w:rsid w:val="000A1BA3"/>
    <w:rsid w:val="000A1D51"/>
    <w:rsid w:val="000A1EF3"/>
    <w:rsid w:val="000A27BD"/>
    <w:rsid w:val="000A417A"/>
    <w:rsid w:val="000A4416"/>
    <w:rsid w:val="000A46B8"/>
    <w:rsid w:val="000A4757"/>
    <w:rsid w:val="000A47F1"/>
    <w:rsid w:val="000A4F5B"/>
    <w:rsid w:val="000A5350"/>
    <w:rsid w:val="000A5690"/>
    <w:rsid w:val="000A72B4"/>
    <w:rsid w:val="000A736F"/>
    <w:rsid w:val="000A78FA"/>
    <w:rsid w:val="000A7A33"/>
    <w:rsid w:val="000A7CC5"/>
    <w:rsid w:val="000B0EDD"/>
    <w:rsid w:val="000B1B83"/>
    <w:rsid w:val="000B212D"/>
    <w:rsid w:val="000B3F6C"/>
    <w:rsid w:val="000B44E9"/>
    <w:rsid w:val="000B47A9"/>
    <w:rsid w:val="000B4E22"/>
    <w:rsid w:val="000B6D30"/>
    <w:rsid w:val="000B6DA6"/>
    <w:rsid w:val="000B6FBE"/>
    <w:rsid w:val="000B7D7B"/>
    <w:rsid w:val="000C0AD9"/>
    <w:rsid w:val="000C1656"/>
    <w:rsid w:val="000C1EF2"/>
    <w:rsid w:val="000C2CBF"/>
    <w:rsid w:val="000C2EA0"/>
    <w:rsid w:val="000C39C7"/>
    <w:rsid w:val="000C4651"/>
    <w:rsid w:val="000C486F"/>
    <w:rsid w:val="000C4CD6"/>
    <w:rsid w:val="000C50AE"/>
    <w:rsid w:val="000C5E85"/>
    <w:rsid w:val="000C699D"/>
    <w:rsid w:val="000C77A3"/>
    <w:rsid w:val="000D072F"/>
    <w:rsid w:val="000D0851"/>
    <w:rsid w:val="000D13C3"/>
    <w:rsid w:val="000D1970"/>
    <w:rsid w:val="000D1D45"/>
    <w:rsid w:val="000D3935"/>
    <w:rsid w:val="000D3A96"/>
    <w:rsid w:val="000D3B10"/>
    <w:rsid w:val="000D3D30"/>
    <w:rsid w:val="000D3DB6"/>
    <w:rsid w:val="000D3EDD"/>
    <w:rsid w:val="000D4894"/>
    <w:rsid w:val="000D5265"/>
    <w:rsid w:val="000D64EB"/>
    <w:rsid w:val="000D6772"/>
    <w:rsid w:val="000D6854"/>
    <w:rsid w:val="000D6A0A"/>
    <w:rsid w:val="000D7D1F"/>
    <w:rsid w:val="000E047C"/>
    <w:rsid w:val="000E075D"/>
    <w:rsid w:val="000E0D79"/>
    <w:rsid w:val="000E137D"/>
    <w:rsid w:val="000E13EA"/>
    <w:rsid w:val="000E16E2"/>
    <w:rsid w:val="000E1A72"/>
    <w:rsid w:val="000E2F22"/>
    <w:rsid w:val="000E39E3"/>
    <w:rsid w:val="000E3ED0"/>
    <w:rsid w:val="000E4734"/>
    <w:rsid w:val="000E484D"/>
    <w:rsid w:val="000E5ACD"/>
    <w:rsid w:val="000E7CF6"/>
    <w:rsid w:val="000E7F8D"/>
    <w:rsid w:val="000F1872"/>
    <w:rsid w:val="000F1A2E"/>
    <w:rsid w:val="000F1E37"/>
    <w:rsid w:val="000F2BF8"/>
    <w:rsid w:val="000F2C2A"/>
    <w:rsid w:val="000F369E"/>
    <w:rsid w:val="000F3C21"/>
    <w:rsid w:val="000F4387"/>
    <w:rsid w:val="000F4EB0"/>
    <w:rsid w:val="000F5E27"/>
    <w:rsid w:val="000F5E34"/>
    <w:rsid w:val="000F64C4"/>
    <w:rsid w:val="000F72D2"/>
    <w:rsid w:val="000F785D"/>
    <w:rsid w:val="00101065"/>
    <w:rsid w:val="0010180C"/>
    <w:rsid w:val="00101A1C"/>
    <w:rsid w:val="00101F29"/>
    <w:rsid w:val="00102FBA"/>
    <w:rsid w:val="0010306A"/>
    <w:rsid w:val="0010663F"/>
    <w:rsid w:val="001077A2"/>
    <w:rsid w:val="00107BAF"/>
    <w:rsid w:val="00107C09"/>
    <w:rsid w:val="0011009A"/>
    <w:rsid w:val="00110881"/>
    <w:rsid w:val="00111A39"/>
    <w:rsid w:val="00111F65"/>
    <w:rsid w:val="001128E0"/>
    <w:rsid w:val="00112AB7"/>
    <w:rsid w:val="00113450"/>
    <w:rsid w:val="00113DAE"/>
    <w:rsid w:val="00113F49"/>
    <w:rsid w:val="001141DE"/>
    <w:rsid w:val="001143E3"/>
    <w:rsid w:val="001144F6"/>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3011B"/>
    <w:rsid w:val="00130391"/>
    <w:rsid w:val="00130B11"/>
    <w:rsid w:val="00130B8B"/>
    <w:rsid w:val="00131487"/>
    <w:rsid w:val="0013222C"/>
    <w:rsid w:val="001332AA"/>
    <w:rsid w:val="00134267"/>
    <w:rsid w:val="0013589A"/>
    <w:rsid w:val="001363E8"/>
    <w:rsid w:val="001365AC"/>
    <w:rsid w:val="00136741"/>
    <w:rsid w:val="00136C85"/>
    <w:rsid w:val="00137401"/>
    <w:rsid w:val="00140808"/>
    <w:rsid w:val="00140D39"/>
    <w:rsid w:val="00142481"/>
    <w:rsid w:val="00143162"/>
    <w:rsid w:val="00143886"/>
    <w:rsid w:val="0014393D"/>
    <w:rsid w:val="00143FA5"/>
    <w:rsid w:val="001440D2"/>
    <w:rsid w:val="00145D05"/>
    <w:rsid w:val="00146296"/>
    <w:rsid w:val="00146408"/>
    <w:rsid w:val="0014644C"/>
    <w:rsid w:val="001475E2"/>
    <w:rsid w:val="00147929"/>
    <w:rsid w:val="00147D07"/>
    <w:rsid w:val="00147EA0"/>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E3"/>
    <w:rsid w:val="00161073"/>
    <w:rsid w:val="0016289D"/>
    <w:rsid w:val="00162D94"/>
    <w:rsid w:val="00163A29"/>
    <w:rsid w:val="00163A39"/>
    <w:rsid w:val="00164A30"/>
    <w:rsid w:val="00165C96"/>
    <w:rsid w:val="001667E7"/>
    <w:rsid w:val="001669BB"/>
    <w:rsid w:val="00167595"/>
    <w:rsid w:val="00172A21"/>
    <w:rsid w:val="001755CB"/>
    <w:rsid w:val="00175710"/>
    <w:rsid w:val="001763D0"/>
    <w:rsid w:val="00176B5B"/>
    <w:rsid w:val="00177076"/>
    <w:rsid w:val="00177271"/>
    <w:rsid w:val="0017737B"/>
    <w:rsid w:val="00177ADB"/>
    <w:rsid w:val="00180F4D"/>
    <w:rsid w:val="00181506"/>
    <w:rsid w:val="001858C3"/>
    <w:rsid w:val="00185CD9"/>
    <w:rsid w:val="00186D9A"/>
    <w:rsid w:val="0018701F"/>
    <w:rsid w:val="001871DA"/>
    <w:rsid w:val="00187565"/>
    <w:rsid w:val="00187EA0"/>
    <w:rsid w:val="0019058C"/>
    <w:rsid w:val="00191821"/>
    <w:rsid w:val="00191C82"/>
    <w:rsid w:val="00192292"/>
    <w:rsid w:val="00192356"/>
    <w:rsid w:val="00194F7D"/>
    <w:rsid w:val="001955FC"/>
    <w:rsid w:val="00195812"/>
    <w:rsid w:val="00195CEF"/>
    <w:rsid w:val="00195F94"/>
    <w:rsid w:val="001965A4"/>
    <w:rsid w:val="001968B2"/>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3CEA"/>
    <w:rsid w:val="001A43A3"/>
    <w:rsid w:val="001A4914"/>
    <w:rsid w:val="001A4B4D"/>
    <w:rsid w:val="001A63EC"/>
    <w:rsid w:val="001A7E50"/>
    <w:rsid w:val="001B0386"/>
    <w:rsid w:val="001B11E9"/>
    <w:rsid w:val="001B15C3"/>
    <w:rsid w:val="001B1D93"/>
    <w:rsid w:val="001B2A34"/>
    <w:rsid w:val="001B2BE8"/>
    <w:rsid w:val="001B3356"/>
    <w:rsid w:val="001B4820"/>
    <w:rsid w:val="001B4CA2"/>
    <w:rsid w:val="001B5B69"/>
    <w:rsid w:val="001B5CE6"/>
    <w:rsid w:val="001B6486"/>
    <w:rsid w:val="001B68CF"/>
    <w:rsid w:val="001B6BB6"/>
    <w:rsid w:val="001B7C8B"/>
    <w:rsid w:val="001B7FC3"/>
    <w:rsid w:val="001C07F8"/>
    <w:rsid w:val="001C0AB7"/>
    <w:rsid w:val="001C0FDA"/>
    <w:rsid w:val="001C326F"/>
    <w:rsid w:val="001C364F"/>
    <w:rsid w:val="001C399A"/>
    <w:rsid w:val="001C435D"/>
    <w:rsid w:val="001C4525"/>
    <w:rsid w:val="001C5A12"/>
    <w:rsid w:val="001C5EF6"/>
    <w:rsid w:val="001C60B7"/>
    <w:rsid w:val="001C6683"/>
    <w:rsid w:val="001C6FF7"/>
    <w:rsid w:val="001C705D"/>
    <w:rsid w:val="001C7313"/>
    <w:rsid w:val="001C7600"/>
    <w:rsid w:val="001C7D7C"/>
    <w:rsid w:val="001C7F3E"/>
    <w:rsid w:val="001D002B"/>
    <w:rsid w:val="001D0932"/>
    <w:rsid w:val="001D128B"/>
    <w:rsid w:val="001D18E8"/>
    <w:rsid w:val="001D2F71"/>
    <w:rsid w:val="001D4141"/>
    <w:rsid w:val="001D45B5"/>
    <w:rsid w:val="001D4C5C"/>
    <w:rsid w:val="001D5ECA"/>
    <w:rsid w:val="001D6CAA"/>
    <w:rsid w:val="001D7434"/>
    <w:rsid w:val="001D775A"/>
    <w:rsid w:val="001E0EDD"/>
    <w:rsid w:val="001E15AF"/>
    <w:rsid w:val="001E272B"/>
    <w:rsid w:val="001E296F"/>
    <w:rsid w:val="001E3B19"/>
    <w:rsid w:val="001E3B3D"/>
    <w:rsid w:val="001E3E46"/>
    <w:rsid w:val="001E4D7A"/>
    <w:rsid w:val="001E503E"/>
    <w:rsid w:val="001E773D"/>
    <w:rsid w:val="001F22A7"/>
    <w:rsid w:val="001F244F"/>
    <w:rsid w:val="001F3FB3"/>
    <w:rsid w:val="001F4002"/>
    <w:rsid w:val="001F43F9"/>
    <w:rsid w:val="001F58E6"/>
    <w:rsid w:val="001F60EE"/>
    <w:rsid w:val="001F7F4A"/>
    <w:rsid w:val="002002C8"/>
    <w:rsid w:val="00200486"/>
    <w:rsid w:val="00200823"/>
    <w:rsid w:val="00200C33"/>
    <w:rsid w:val="002012C8"/>
    <w:rsid w:val="00201869"/>
    <w:rsid w:val="00202D0A"/>
    <w:rsid w:val="00203294"/>
    <w:rsid w:val="0020416B"/>
    <w:rsid w:val="0020478D"/>
    <w:rsid w:val="00204B7F"/>
    <w:rsid w:val="0020527A"/>
    <w:rsid w:val="00205EDD"/>
    <w:rsid w:val="002067DE"/>
    <w:rsid w:val="00206A2E"/>
    <w:rsid w:val="00206DA9"/>
    <w:rsid w:val="0020712C"/>
    <w:rsid w:val="00207178"/>
    <w:rsid w:val="002101F6"/>
    <w:rsid w:val="002103FB"/>
    <w:rsid w:val="00210A74"/>
    <w:rsid w:val="00210C1B"/>
    <w:rsid w:val="00211B01"/>
    <w:rsid w:val="00212DFE"/>
    <w:rsid w:val="00213467"/>
    <w:rsid w:val="0021378A"/>
    <w:rsid w:val="00213F41"/>
    <w:rsid w:val="00214E42"/>
    <w:rsid w:val="0021592E"/>
    <w:rsid w:val="00215C47"/>
    <w:rsid w:val="002163A5"/>
    <w:rsid w:val="00216B83"/>
    <w:rsid w:val="00217172"/>
    <w:rsid w:val="002173BC"/>
    <w:rsid w:val="0021745F"/>
    <w:rsid w:val="002176EE"/>
    <w:rsid w:val="0022043F"/>
    <w:rsid w:val="00221A37"/>
    <w:rsid w:val="00222A80"/>
    <w:rsid w:val="002233B1"/>
    <w:rsid w:val="002241C4"/>
    <w:rsid w:val="0022558F"/>
    <w:rsid w:val="00226030"/>
    <w:rsid w:val="0022620F"/>
    <w:rsid w:val="00226CA6"/>
    <w:rsid w:val="00226D7B"/>
    <w:rsid w:val="00230019"/>
    <w:rsid w:val="002301C5"/>
    <w:rsid w:val="002301F8"/>
    <w:rsid w:val="00230512"/>
    <w:rsid w:val="0023097A"/>
    <w:rsid w:val="00230F26"/>
    <w:rsid w:val="0023106D"/>
    <w:rsid w:val="002311CB"/>
    <w:rsid w:val="0023180B"/>
    <w:rsid w:val="00233323"/>
    <w:rsid w:val="00233ED8"/>
    <w:rsid w:val="0023498A"/>
    <w:rsid w:val="0023708C"/>
    <w:rsid w:val="00237A28"/>
    <w:rsid w:val="00237EE3"/>
    <w:rsid w:val="00237F58"/>
    <w:rsid w:val="00237F68"/>
    <w:rsid w:val="0024075E"/>
    <w:rsid w:val="00240B73"/>
    <w:rsid w:val="00240C50"/>
    <w:rsid w:val="00240DE3"/>
    <w:rsid w:val="00241A71"/>
    <w:rsid w:val="00241A86"/>
    <w:rsid w:val="00241C70"/>
    <w:rsid w:val="00242378"/>
    <w:rsid w:val="00242551"/>
    <w:rsid w:val="002433BC"/>
    <w:rsid w:val="00244E3E"/>
    <w:rsid w:val="002453B0"/>
    <w:rsid w:val="002459C5"/>
    <w:rsid w:val="00246DEA"/>
    <w:rsid w:val="00247DAB"/>
    <w:rsid w:val="002501FB"/>
    <w:rsid w:val="00250248"/>
    <w:rsid w:val="0025035C"/>
    <w:rsid w:val="00250962"/>
    <w:rsid w:val="00251B3F"/>
    <w:rsid w:val="00251C53"/>
    <w:rsid w:val="00253CDD"/>
    <w:rsid w:val="00254599"/>
    <w:rsid w:val="00254A3F"/>
    <w:rsid w:val="002551B5"/>
    <w:rsid w:val="0025595D"/>
    <w:rsid w:val="00255CED"/>
    <w:rsid w:val="00256946"/>
    <w:rsid w:val="00256BC6"/>
    <w:rsid w:val="002575C5"/>
    <w:rsid w:val="00257CF8"/>
    <w:rsid w:val="002616C5"/>
    <w:rsid w:val="00262063"/>
    <w:rsid w:val="00262868"/>
    <w:rsid w:val="002632E9"/>
    <w:rsid w:val="0026341B"/>
    <w:rsid w:val="0026429E"/>
    <w:rsid w:val="0026440C"/>
    <w:rsid w:val="00264D52"/>
    <w:rsid w:val="002652B0"/>
    <w:rsid w:val="0027039A"/>
    <w:rsid w:val="00272E3D"/>
    <w:rsid w:val="002733FD"/>
    <w:rsid w:val="002735BA"/>
    <w:rsid w:val="002749ED"/>
    <w:rsid w:val="00274AF0"/>
    <w:rsid w:val="00276373"/>
    <w:rsid w:val="00276863"/>
    <w:rsid w:val="00276E4A"/>
    <w:rsid w:val="00277E9C"/>
    <w:rsid w:val="00280C5F"/>
    <w:rsid w:val="00282037"/>
    <w:rsid w:val="00282E9F"/>
    <w:rsid w:val="00283CBF"/>
    <w:rsid w:val="00283EEF"/>
    <w:rsid w:val="00284A95"/>
    <w:rsid w:val="002858EC"/>
    <w:rsid w:val="00285C7B"/>
    <w:rsid w:val="00285FC2"/>
    <w:rsid w:val="00286B3E"/>
    <w:rsid w:val="00286CFD"/>
    <w:rsid w:val="00287044"/>
    <w:rsid w:val="002879F2"/>
    <w:rsid w:val="0029087B"/>
    <w:rsid w:val="00291080"/>
    <w:rsid w:val="00291425"/>
    <w:rsid w:val="002917CB"/>
    <w:rsid w:val="00292BBD"/>
    <w:rsid w:val="00293038"/>
    <w:rsid w:val="00293591"/>
    <w:rsid w:val="00293AC1"/>
    <w:rsid w:val="00294819"/>
    <w:rsid w:val="00296674"/>
    <w:rsid w:val="00296AF8"/>
    <w:rsid w:val="00297E18"/>
    <w:rsid w:val="002A0736"/>
    <w:rsid w:val="002A0B9A"/>
    <w:rsid w:val="002A0C19"/>
    <w:rsid w:val="002A1900"/>
    <w:rsid w:val="002A1F04"/>
    <w:rsid w:val="002A20BC"/>
    <w:rsid w:val="002A2E90"/>
    <w:rsid w:val="002A409D"/>
    <w:rsid w:val="002A4111"/>
    <w:rsid w:val="002A6369"/>
    <w:rsid w:val="002A6793"/>
    <w:rsid w:val="002A6A2E"/>
    <w:rsid w:val="002A6A66"/>
    <w:rsid w:val="002B1B9E"/>
    <w:rsid w:val="002B44E6"/>
    <w:rsid w:val="002B4F45"/>
    <w:rsid w:val="002B50A1"/>
    <w:rsid w:val="002B6C6E"/>
    <w:rsid w:val="002B7BB1"/>
    <w:rsid w:val="002B7D58"/>
    <w:rsid w:val="002C00A0"/>
    <w:rsid w:val="002C0249"/>
    <w:rsid w:val="002C0F89"/>
    <w:rsid w:val="002C124E"/>
    <w:rsid w:val="002C1DB8"/>
    <w:rsid w:val="002C1F8E"/>
    <w:rsid w:val="002C2043"/>
    <w:rsid w:val="002C2141"/>
    <w:rsid w:val="002C2780"/>
    <w:rsid w:val="002C2DDA"/>
    <w:rsid w:val="002C34D9"/>
    <w:rsid w:val="002C37A9"/>
    <w:rsid w:val="002C4043"/>
    <w:rsid w:val="002C4A0B"/>
    <w:rsid w:val="002C4CB6"/>
    <w:rsid w:val="002C501A"/>
    <w:rsid w:val="002C5910"/>
    <w:rsid w:val="002C5CC5"/>
    <w:rsid w:val="002C61AE"/>
    <w:rsid w:val="002C6E6C"/>
    <w:rsid w:val="002C775B"/>
    <w:rsid w:val="002C78DC"/>
    <w:rsid w:val="002C79E9"/>
    <w:rsid w:val="002D006B"/>
    <w:rsid w:val="002D19FC"/>
    <w:rsid w:val="002D3780"/>
    <w:rsid w:val="002D3FD5"/>
    <w:rsid w:val="002D4469"/>
    <w:rsid w:val="002D46C1"/>
    <w:rsid w:val="002D49B4"/>
    <w:rsid w:val="002D5C8D"/>
    <w:rsid w:val="002D5D91"/>
    <w:rsid w:val="002D6159"/>
    <w:rsid w:val="002D743E"/>
    <w:rsid w:val="002E0008"/>
    <w:rsid w:val="002E0071"/>
    <w:rsid w:val="002E039F"/>
    <w:rsid w:val="002E0875"/>
    <w:rsid w:val="002E0A46"/>
    <w:rsid w:val="002E1017"/>
    <w:rsid w:val="002E163D"/>
    <w:rsid w:val="002E2637"/>
    <w:rsid w:val="002E35C4"/>
    <w:rsid w:val="002E43FD"/>
    <w:rsid w:val="002E532B"/>
    <w:rsid w:val="002E599D"/>
    <w:rsid w:val="002E73F8"/>
    <w:rsid w:val="002E793F"/>
    <w:rsid w:val="002F1AF4"/>
    <w:rsid w:val="002F1C84"/>
    <w:rsid w:val="002F3220"/>
    <w:rsid w:val="002F48ED"/>
    <w:rsid w:val="002F4CC4"/>
    <w:rsid w:val="002F658E"/>
    <w:rsid w:val="002F71F0"/>
    <w:rsid w:val="003007B8"/>
    <w:rsid w:val="00302A4C"/>
    <w:rsid w:val="00302C15"/>
    <w:rsid w:val="00302F01"/>
    <w:rsid w:val="0030439C"/>
    <w:rsid w:val="00306067"/>
    <w:rsid w:val="00306280"/>
    <w:rsid w:val="0030670C"/>
    <w:rsid w:val="00306C99"/>
    <w:rsid w:val="003079D5"/>
    <w:rsid w:val="00307FF0"/>
    <w:rsid w:val="00310D12"/>
    <w:rsid w:val="0031193F"/>
    <w:rsid w:val="00313950"/>
    <w:rsid w:val="00315737"/>
    <w:rsid w:val="003169D6"/>
    <w:rsid w:val="00316D96"/>
    <w:rsid w:val="00317E3E"/>
    <w:rsid w:val="003203FF"/>
    <w:rsid w:val="00321BD1"/>
    <w:rsid w:val="00322CA7"/>
    <w:rsid w:val="003235DC"/>
    <w:rsid w:val="0032412A"/>
    <w:rsid w:val="00324C35"/>
    <w:rsid w:val="00326CB5"/>
    <w:rsid w:val="00327160"/>
    <w:rsid w:val="00327376"/>
    <w:rsid w:val="00330E6D"/>
    <w:rsid w:val="00331CFF"/>
    <w:rsid w:val="00332BD3"/>
    <w:rsid w:val="00332DB4"/>
    <w:rsid w:val="00333939"/>
    <w:rsid w:val="00333A31"/>
    <w:rsid w:val="003348AB"/>
    <w:rsid w:val="00334905"/>
    <w:rsid w:val="003360D7"/>
    <w:rsid w:val="003370C3"/>
    <w:rsid w:val="003371F1"/>
    <w:rsid w:val="00337EEA"/>
    <w:rsid w:val="003401DF"/>
    <w:rsid w:val="00340410"/>
    <w:rsid w:val="00340BF2"/>
    <w:rsid w:val="003433A7"/>
    <w:rsid w:val="00343452"/>
    <w:rsid w:val="00343874"/>
    <w:rsid w:val="00343ED5"/>
    <w:rsid w:val="00344946"/>
    <w:rsid w:val="00344B23"/>
    <w:rsid w:val="00345218"/>
    <w:rsid w:val="00345C8C"/>
    <w:rsid w:val="0034643A"/>
    <w:rsid w:val="003472D6"/>
    <w:rsid w:val="00347D9B"/>
    <w:rsid w:val="003503A2"/>
    <w:rsid w:val="003512D2"/>
    <w:rsid w:val="00351A24"/>
    <w:rsid w:val="00351BDB"/>
    <w:rsid w:val="003521D7"/>
    <w:rsid w:val="00356135"/>
    <w:rsid w:val="003566FC"/>
    <w:rsid w:val="0036090E"/>
    <w:rsid w:val="00360B06"/>
    <w:rsid w:val="00360B96"/>
    <w:rsid w:val="00360DF2"/>
    <w:rsid w:val="003610FD"/>
    <w:rsid w:val="00362325"/>
    <w:rsid w:val="00364255"/>
    <w:rsid w:val="003643E7"/>
    <w:rsid w:val="00364F71"/>
    <w:rsid w:val="00366D9C"/>
    <w:rsid w:val="003675EA"/>
    <w:rsid w:val="00370C32"/>
    <w:rsid w:val="00370EC7"/>
    <w:rsid w:val="00371E81"/>
    <w:rsid w:val="00372BD9"/>
    <w:rsid w:val="003732E6"/>
    <w:rsid w:val="003732FA"/>
    <w:rsid w:val="00373955"/>
    <w:rsid w:val="00373C48"/>
    <w:rsid w:val="00373D3E"/>
    <w:rsid w:val="003745DE"/>
    <w:rsid w:val="003745E6"/>
    <w:rsid w:val="0037551D"/>
    <w:rsid w:val="0037597F"/>
    <w:rsid w:val="00375BAF"/>
    <w:rsid w:val="00376535"/>
    <w:rsid w:val="0037673C"/>
    <w:rsid w:val="00376F0A"/>
    <w:rsid w:val="003778EE"/>
    <w:rsid w:val="00377AA3"/>
    <w:rsid w:val="00380FEC"/>
    <w:rsid w:val="00381204"/>
    <w:rsid w:val="0038161A"/>
    <w:rsid w:val="00381904"/>
    <w:rsid w:val="00381AB5"/>
    <w:rsid w:val="0038228C"/>
    <w:rsid w:val="00382933"/>
    <w:rsid w:val="00383BBD"/>
    <w:rsid w:val="00386D38"/>
    <w:rsid w:val="00386F8C"/>
    <w:rsid w:val="00387CDF"/>
    <w:rsid w:val="00387FC4"/>
    <w:rsid w:val="00390B31"/>
    <w:rsid w:val="00390B39"/>
    <w:rsid w:val="00391CF8"/>
    <w:rsid w:val="003929DD"/>
    <w:rsid w:val="003933C7"/>
    <w:rsid w:val="00393418"/>
    <w:rsid w:val="003934B7"/>
    <w:rsid w:val="003937E3"/>
    <w:rsid w:val="00393C37"/>
    <w:rsid w:val="00393D32"/>
    <w:rsid w:val="00396B8F"/>
    <w:rsid w:val="0039733F"/>
    <w:rsid w:val="00397857"/>
    <w:rsid w:val="003A113E"/>
    <w:rsid w:val="003A19F5"/>
    <w:rsid w:val="003A2B33"/>
    <w:rsid w:val="003A3CCA"/>
    <w:rsid w:val="003A41AB"/>
    <w:rsid w:val="003A4965"/>
    <w:rsid w:val="003A4F32"/>
    <w:rsid w:val="003A534A"/>
    <w:rsid w:val="003A57F4"/>
    <w:rsid w:val="003A5EB2"/>
    <w:rsid w:val="003A6EDA"/>
    <w:rsid w:val="003A7AB2"/>
    <w:rsid w:val="003B0C52"/>
    <w:rsid w:val="003B1361"/>
    <w:rsid w:val="003B1461"/>
    <w:rsid w:val="003B236D"/>
    <w:rsid w:val="003B2DD6"/>
    <w:rsid w:val="003B3253"/>
    <w:rsid w:val="003B3C56"/>
    <w:rsid w:val="003B4B23"/>
    <w:rsid w:val="003B7627"/>
    <w:rsid w:val="003B79F5"/>
    <w:rsid w:val="003B7C20"/>
    <w:rsid w:val="003C119C"/>
    <w:rsid w:val="003C1AE5"/>
    <w:rsid w:val="003C1FEC"/>
    <w:rsid w:val="003C24AF"/>
    <w:rsid w:val="003C283D"/>
    <w:rsid w:val="003C2A8D"/>
    <w:rsid w:val="003C3282"/>
    <w:rsid w:val="003C33D9"/>
    <w:rsid w:val="003C3B9F"/>
    <w:rsid w:val="003C3DA1"/>
    <w:rsid w:val="003C442F"/>
    <w:rsid w:val="003C4B21"/>
    <w:rsid w:val="003C6153"/>
    <w:rsid w:val="003C66FE"/>
    <w:rsid w:val="003C6B4C"/>
    <w:rsid w:val="003C6D56"/>
    <w:rsid w:val="003C7CC1"/>
    <w:rsid w:val="003C7E96"/>
    <w:rsid w:val="003D005E"/>
    <w:rsid w:val="003D09B9"/>
    <w:rsid w:val="003D0BB0"/>
    <w:rsid w:val="003D0C84"/>
    <w:rsid w:val="003D1A42"/>
    <w:rsid w:val="003D1B1B"/>
    <w:rsid w:val="003D3874"/>
    <w:rsid w:val="003D3B68"/>
    <w:rsid w:val="003D433A"/>
    <w:rsid w:val="003D5B65"/>
    <w:rsid w:val="003D6C04"/>
    <w:rsid w:val="003D6C48"/>
    <w:rsid w:val="003D721A"/>
    <w:rsid w:val="003D7F86"/>
    <w:rsid w:val="003E0A93"/>
    <w:rsid w:val="003E18C5"/>
    <w:rsid w:val="003E2CED"/>
    <w:rsid w:val="003E37EA"/>
    <w:rsid w:val="003E4906"/>
    <w:rsid w:val="003E4ABB"/>
    <w:rsid w:val="003E4E68"/>
    <w:rsid w:val="003E5CE8"/>
    <w:rsid w:val="003E7783"/>
    <w:rsid w:val="003F0382"/>
    <w:rsid w:val="003F16AB"/>
    <w:rsid w:val="003F1898"/>
    <w:rsid w:val="003F20DB"/>
    <w:rsid w:val="003F2253"/>
    <w:rsid w:val="003F2279"/>
    <w:rsid w:val="003F2805"/>
    <w:rsid w:val="003F2ADC"/>
    <w:rsid w:val="003F43F5"/>
    <w:rsid w:val="003F462F"/>
    <w:rsid w:val="003F48DF"/>
    <w:rsid w:val="003F4D46"/>
    <w:rsid w:val="003F6F14"/>
    <w:rsid w:val="003F78D7"/>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04"/>
    <w:rsid w:val="00410569"/>
    <w:rsid w:val="00411BC8"/>
    <w:rsid w:val="004123EB"/>
    <w:rsid w:val="00413297"/>
    <w:rsid w:val="00414105"/>
    <w:rsid w:val="004157AA"/>
    <w:rsid w:val="004158C5"/>
    <w:rsid w:val="00415A30"/>
    <w:rsid w:val="004163A2"/>
    <w:rsid w:val="00416881"/>
    <w:rsid w:val="004200A5"/>
    <w:rsid w:val="00420E91"/>
    <w:rsid w:val="0042317F"/>
    <w:rsid w:val="0042327B"/>
    <w:rsid w:val="004234C9"/>
    <w:rsid w:val="00423D33"/>
    <w:rsid w:val="00425D7F"/>
    <w:rsid w:val="004270C2"/>
    <w:rsid w:val="00430861"/>
    <w:rsid w:val="004313CA"/>
    <w:rsid w:val="00431408"/>
    <w:rsid w:val="0043175F"/>
    <w:rsid w:val="004328FF"/>
    <w:rsid w:val="004331B5"/>
    <w:rsid w:val="0043459D"/>
    <w:rsid w:val="00434919"/>
    <w:rsid w:val="00435202"/>
    <w:rsid w:val="00435601"/>
    <w:rsid w:val="00435C72"/>
    <w:rsid w:val="00435D96"/>
    <w:rsid w:val="00436182"/>
    <w:rsid w:val="00436AA7"/>
    <w:rsid w:val="00437041"/>
    <w:rsid w:val="00437D92"/>
    <w:rsid w:val="00440170"/>
    <w:rsid w:val="004402F9"/>
    <w:rsid w:val="004404AD"/>
    <w:rsid w:val="0044268A"/>
    <w:rsid w:val="004426AB"/>
    <w:rsid w:val="00442A38"/>
    <w:rsid w:val="004438EF"/>
    <w:rsid w:val="00443FF2"/>
    <w:rsid w:val="00444626"/>
    <w:rsid w:val="004447F8"/>
    <w:rsid w:val="004448FD"/>
    <w:rsid w:val="004453BF"/>
    <w:rsid w:val="00445F03"/>
    <w:rsid w:val="00446511"/>
    <w:rsid w:val="00446B95"/>
    <w:rsid w:val="00446CD0"/>
    <w:rsid w:val="00447BF1"/>
    <w:rsid w:val="00447C0F"/>
    <w:rsid w:val="004504A9"/>
    <w:rsid w:val="0045080F"/>
    <w:rsid w:val="00451503"/>
    <w:rsid w:val="0045180D"/>
    <w:rsid w:val="00451D4F"/>
    <w:rsid w:val="0045276F"/>
    <w:rsid w:val="00452E15"/>
    <w:rsid w:val="004531FE"/>
    <w:rsid w:val="00453A76"/>
    <w:rsid w:val="00453B23"/>
    <w:rsid w:val="00453E2F"/>
    <w:rsid w:val="004545BE"/>
    <w:rsid w:val="00454A17"/>
    <w:rsid w:val="00454F26"/>
    <w:rsid w:val="004560EB"/>
    <w:rsid w:val="0045633D"/>
    <w:rsid w:val="00457C95"/>
    <w:rsid w:val="0046031D"/>
    <w:rsid w:val="00461B75"/>
    <w:rsid w:val="00464637"/>
    <w:rsid w:val="00464D91"/>
    <w:rsid w:val="004655A1"/>
    <w:rsid w:val="00465A2E"/>
    <w:rsid w:val="0047001E"/>
    <w:rsid w:val="0047071F"/>
    <w:rsid w:val="00470952"/>
    <w:rsid w:val="00471C52"/>
    <w:rsid w:val="00471D9C"/>
    <w:rsid w:val="0047324D"/>
    <w:rsid w:val="00473ADC"/>
    <w:rsid w:val="00480CC9"/>
    <w:rsid w:val="00480D27"/>
    <w:rsid w:val="00480E62"/>
    <w:rsid w:val="0048202E"/>
    <w:rsid w:val="00483198"/>
    <w:rsid w:val="0048546F"/>
    <w:rsid w:val="00485EF9"/>
    <w:rsid w:val="00487153"/>
    <w:rsid w:val="00487B8B"/>
    <w:rsid w:val="00490282"/>
    <w:rsid w:val="00490AC9"/>
    <w:rsid w:val="00490C98"/>
    <w:rsid w:val="00490DD2"/>
    <w:rsid w:val="00491A5A"/>
    <w:rsid w:val="004935F9"/>
    <w:rsid w:val="004938F9"/>
    <w:rsid w:val="00493D17"/>
    <w:rsid w:val="00493E66"/>
    <w:rsid w:val="00493FE0"/>
    <w:rsid w:val="0049460C"/>
    <w:rsid w:val="00494896"/>
    <w:rsid w:val="004949B3"/>
    <w:rsid w:val="00494D46"/>
    <w:rsid w:val="00494DC2"/>
    <w:rsid w:val="004961FC"/>
    <w:rsid w:val="004963C0"/>
    <w:rsid w:val="00496567"/>
    <w:rsid w:val="00496839"/>
    <w:rsid w:val="00496983"/>
    <w:rsid w:val="0049777F"/>
    <w:rsid w:val="004A1AB1"/>
    <w:rsid w:val="004A1E3D"/>
    <w:rsid w:val="004A1EBC"/>
    <w:rsid w:val="004A2B23"/>
    <w:rsid w:val="004A2B4E"/>
    <w:rsid w:val="004A2DF7"/>
    <w:rsid w:val="004A49DD"/>
    <w:rsid w:val="004A66E0"/>
    <w:rsid w:val="004B063D"/>
    <w:rsid w:val="004B0D62"/>
    <w:rsid w:val="004B15BB"/>
    <w:rsid w:val="004B2261"/>
    <w:rsid w:val="004B277A"/>
    <w:rsid w:val="004B31FB"/>
    <w:rsid w:val="004B4270"/>
    <w:rsid w:val="004B47A5"/>
    <w:rsid w:val="004B58CB"/>
    <w:rsid w:val="004B594C"/>
    <w:rsid w:val="004B5D69"/>
    <w:rsid w:val="004B62B9"/>
    <w:rsid w:val="004B7C8B"/>
    <w:rsid w:val="004C0DF7"/>
    <w:rsid w:val="004C0ED9"/>
    <w:rsid w:val="004C1609"/>
    <w:rsid w:val="004C2099"/>
    <w:rsid w:val="004C2860"/>
    <w:rsid w:val="004C30D5"/>
    <w:rsid w:val="004C30F3"/>
    <w:rsid w:val="004C349D"/>
    <w:rsid w:val="004C3A97"/>
    <w:rsid w:val="004C3B24"/>
    <w:rsid w:val="004C4088"/>
    <w:rsid w:val="004C4134"/>
    <w:rsid w:val="004C5367"/>
    <w:rsid w:val="004C55C7"/>
    <w:rsid w:val="004C56F1"/>
    <w:rsid w:val="004C5868"/>
    <w:rsid w:val="004C5E00"/>
    <w:rsid w:val="004C752F"/>
    <w:rsid w:val="004C78A8"/>
    <w:rsid w:val="004D03B5"/>
    <w:rsid w:val="004D043D"/>
    <w:rsid w:val="004D0978"/>
    <w:rsid w:val="004D19E9"/>
    <w:rsid w:val="004D3772"/>
    <w:rsid w:val="004D3895"/>
    <w:rsid w:val="004D45AE"/>
    <w:rsid w:val="004D4F89"/>
    <w:rsid w:val="004D553E"/>
    <w:rsid w:val="004D560A"/>
    <w:rsid w:val="004D6F83"/>
    <w:rsid w:val="004E06C0"/>
    <w:rsid w:val="004E0ABA"/>
    <w:rsid w:val="004E0AC3"/>
    <w:rsid w:val="004E0B0A"/>
    <w:rsid w:val="004E10CE"/>
    <w:rsid w:val="004E13E7"/>
    <w:rsid w:val="004E1471"/>
    <w:rsid w:val="004E17BE"/>
    <w:rsid w:val="004E1CA6"/>
    <w:rsid w:val="004E1DDD"/>
    <w:rsid w:val="004E1E82"/>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09E"/>
    <w:rsid w:val="004F3396"/>
    <w:rsid w:val="004F416D"/>
    <w:rsid w:val="004F542B"/>
    <w:rsid w:val="004F5CCC"/>
    <w:rsid w:val="004F657A"/>
    <w:rsid w:val="004F7B90"/>
    <w:rsid w:val="00500621"/>
    <w:rsid w:val="005006AE"/>
    <w:rsid w:val="00500B3F"/>
    <w:rsid w:val="00500EF1"/>
    <w:rsid w:val="00501553"/>
    <w:rsid w:val="005016C3"/>
    <w:rsid w:val="00501C0A"/>
    <w:rsid w:val="005024D5"/>
    <w:rsid w:val="00504AA4"/>
    <w:rsid w:val="00505374"/>
    <w:rsid w:val="00505DEA"/>
    <w:rsid w:val="00505E7E"/>
    <w:rsid w:val="00507876"/>
    <w:rsid w:val="0051145F"/>
    <w:rsid w:val="00511F4E"/>
    <w:rsid w:val="005130BA"/>
    <w:rsid w:val="005139BE"/>
    <w:rsid w:val="00513EFF"/>
    <w:rsid w:val="00513F14"/>
    <w:rsid w:val="005142B1"/>
    <w:rsid w:val="0051536F"/>
    <w:rsid w:val="00515696"/>
    <w:rsid w:val="00517167"/>
    <w:rsid w:val="005176AF"/>
    <w:rsid w:val="005200FC"/>
    <w:rsid w:val="00520EC9"/>
    <w:rsid w:val="005210E9"/>
    <w:rsid w:val="00521A22"/>
    <w:rsid w:val="00521B25"/>
    <w:rsid w:val="0052250E"/>
    <w:rsid w:val="00522D07"/>
    <w:rsid w:val="00523CE7"/>
    <w:rsid w:val="00524F7F"/>
    <w:rsid w:val="00525B4B"/>
    <w:rsid w:val="005261A0"/>
    <w:rsid w:val="00526488"/>
    <w:rsid w:val="00526C8B"/>
    <w:rsid w:val="00526F0A"/>
    <w:rsid w:val="005300A9"/>
    <w:rsid w:val="00530CBD"/>
    <w:rsid w:val="00532799"/>
    <w:rsid w:val="0053285D"/>
    <w:rsid w:val="0053341C"/>
    <w:rsid w:val="005339CA"/>
    <w:rsid w:val="00533FCB"/>
    <w:rsid w:val="00534AB2"/>
    <w:rsid w:val="00534D60"/>
    <w:rsid w:val="00534FB3"/>
    <w:rsid w:val="005365D3"/>
    <w:rsid w:val="00536831"/>
    <w:rsid w:val="00540217"/>
    <w:rsid w:val="00540808"/>
    <w:rsid w:val="00540E21"/>
    <w:rsid w:val="00543525"/>
    <w:rsid w:val="005444EB"/>
    <w:rsid w:val="0054501B"/>
    <w:rsid w:val="005460F8"/>
    <w:rsid w:val="0054655C"/>
    <w:rsid w:val="00547990"/>
    <w:rsid w:val="00550583"/>
    <w:rsid w:val="00550CA7"/>
    <w:rsid w:val="00550DBE"/>
    <w:rsid w:val="00550E97"/>
    <w:rsid w:val="00553614"/>
    <w:rsid w:val="00553672"/>
    <w:rsid w:val="005538F3"/>
    <w:rsid w:val="00554226"/>
    <w:rsid w:val="00554712"/>
    <w:rsid w:val="00554A35"/>
    <w:rsid w:val="00554D82"/>
    <w:rsid w:val="00555013"/>
    <w:rsid w:val="00555881"/>
    <w:rsid w:val="00555EBA"/>
    <w:rsid w:val="00557252"/>
    <w:rsid w:val="005572FA"/>
    <w:rsid w:val="005604DF"/>
    <w:rsid w:val="00561B06"/>
    <w:rsid w:val="00561EBC"/>
    <w:rsid w:val="0056221E"/>
    <w:rsid w:val="0056266D"/>
    <w:rsid w:val="00562843"/>
    <w:rsid w:val="0056313A"/>
    <w:rsid w:val="00563350"/>
    <w:rsid w:val="005642F0"/>
    <w:rsid w:val="0056445E"/>
    <w:rsid w:val="00564A49"/>
    <w:rsid w:val="0056622F"/>
    <w:rsid w:val="00571063"/>
    <w:rsid w:val="005712F2"/>
    <w:rsid w:val="00571B55"/>
    <w:rsid w:val="005734B7"/>
    <w:rsid w:val="00573612"/>
    <w:rsid w:val="00573714"/>
    <w:rsid w:val="00573C7E"/>
    <w:rsid w:val="005741C3"/>
    <w:rsid w:val="00574F6F"/>
    <w:rsid w:val="005758D8"/>
    <w:rsid w:val="0057607B"/>
    <w:rsid w:val="005761EB"/>
    <w:rsid w:val="00576988"/>
    <w:rsid w:val="00577B82"/>
    <w:rsid w:val="00577F1A"/>
    <w:rsid w:val="005805CD"/>
    <w:rsid w:val="005808D1"/>
    <w:rsid w:val="0058092F"/>
    <w:rsid w:val="00581ADF"/>
    <w:rsid w:val="00581AEA"/>
    <w:rsid w:val="00582588"/>
    <w:rsid w:val="00582B39"/>
    <w:rsid w:val="00582CA1"/>
    <w:rsid w:val="00582F61"/>
    <w:rsid w:val="00583550"/>
    <w:rsid w:val="00583C54"/>
    <w:rsid w:val="00583D24"/>
    <w:rsid w:val="005849E4"/>
    <w:rsid w:val="00584B93"/>
    <w:rsid w:val="0058637D"/>
    <w:rsid w:val="0059000D"/>
    <w:rsid w:val="00590D1A"/>
    <w:rsid w:val="00591C01"/>
    <w:rsid w:val="005929E0"/>
    <w:rsid w:val="00592A9E"/>
    <w:rsid w:val="00592AF9"/>
    <w:rsid w:val="00594049"/>
    <w:rsid w:val="0059487F"/>
    <w:rsid w:val="00595098"/>
    <w:rsid w:val="00595324"/>
    <w:rsid w:val="00595B7A"/>
    <w:rsid w:val="00596DF3"/>
    <w:rsid w:val="005975FE"/>
    <w:rsid w:val="005976A3"/>
    <w:rsid w:val="005A0108"/>
    <w:rsid w:val="005A09B7"/>
    <w:rsid w:val="005A10FC"/>
    <w:rsid w:val="005A15F6"/>
    <w:rsid w:val="005A1A78"/>
    <w:rsid w:val="005A2292"/>
    <w:rsid w:val="005A25A1"/>
    <w:rsid w:val="005A2C1C"/>
    <w:rsid w:val="005A5C5B"/>
    <w:rsid w:val="005A6D55"/>
    <w:rsid w:val="005A79D3"/>
    <w:rsid w:val="005A7F98"/>
    <w:rsid w:val="005B14D4"/>
    <w:rsid w:val="005B22E0"/>
    <w:rsid w:val="005B2439"/>
    <w:rsid w:val="005B2580"/>
    <w:rsid w:val="005B39C4"/>
    <w:rsid w:val="005B3FE9"/>
    <w:rsid w:val="005B45BD"/>
    <w:rsid w:val="005B4836"/>
    <w:rsid w:val="005B510E"/>
    <w:rsid w:val="005B71F7"/>
    <w:rsid w:val="005B7E36"/>
    <w:rsid w:val="005C24F6"/>
    <w:rsid w:val="005C39B5"/>
    <w:rsid w:val="005C453F"/>
    <w:rsid w:val="005C4AEE"/>
    <w:rsid w:val="005C4D46"/>
    <w:rsid w:val="005C5132"/>
    <w:rsid w:val="005C5183"/>
    <w:rsid w:val="005C59D5"/>
    <w:rsid w:val="005C5EAE"/>
    <w:rsid w:val="005C646A"/>
    <w:rsid w:val="005C71F8"/>
    <w:rsid w:val="005D0832"/>
    <w:rsid w:val="005D0A05"/>
    <w:rsid w:val="005D253D"/>
    <w:rsid w:val="005D3DC9"/>
    <w:rsid w:val="005D49F9"/>
    <w:rsid w:val="005D56E8"/>
    <w:rsid w:val="005D637E"/>
    <w:rsid w:val="005D7B7F"/>
    <w:rsid w:val="005E05FC"/>
    <w:rsid w:val="005E0769"/>
    <w:rsid w:val="005E132F"/>
    <w:rsid w:val="005E1371"/>
    <w:rsid w:val="005E1483"/>
    <w:rsid w:val="005E3D59"/>
    <w:rsid w:val="005E451F"/>
    <w:rsid w:val="005E468C"/>
    <w:rsid w:val="005E5665"/>
    <w:rsid w:val="005E6494"/>
    <w:rsid w:val="005E7F8F"/>
    <w:rsid w:val="005F0771"/>
    <w:rsid w:val="005F09B5"/>
    <w:rsid w:val="005F249D"/>
    <w:rsid w:val="005F2A3C"/>
    <w:rsid w:val="005F4A4C"/>
    <w:rsid w:val="005F4DB0"/>
    <w:rsid w:val="005F55F4"/>
    <w:rsid w:val="005F5B61"/>
    <w:rsid w:val="005F6334"/>
    <w:rsid w:val="0060079B"/>
    <w:rsid w:val="00600D10"/>
    <w:rsid w:val="00601627"/>
    <w:rsid w:val="006042B6"/>
    <w:rsid w:val="00605DDF"/>
    <w:rsid w:val="00606753"/>
    <w:rsid w:val="00607180"/>
    <w:rsid w:val="00610466"/>
    <w:rsid w:val="006104DC"/>
    <w:rsid w:val="00610D55"/>
    <w:rsid w:val="0061162B"/>
    <w:rsid w:val="006116B0"/>
    <w:rsid w:val="00611C92"/>
    <w:rsid w:val="00612068"/>
    <w:rsid w:val="006125CC"/>
    <w:rsid w:val="00613AF0"/>
    <w:rsid w:val="006146F4"/>
    <w:rsid w:val="00614E8B"/>
    <w:rsid w:val="006154BD"/>
    <w:rsid w:val="00616372"/>
    <w:rsid w:val="00616EDD"/>
    <w:rsid w:val="00617BA2"/>
    <w:rsid w:val="00620B32"/>
    <w:rsid w:val="006210D9"/>
    <w:rsid w:val="00621F00"/>
    <w:rsid w:val="006229AF"/>
    <w:rsid w:val="00622AE1"/>
    <w:rsid w:val="00622E3C"/>
    <w:rsid w:val="006238F5"/>
    <w:rsid w:val="00623E71"/>
    <w:rsid w:val="00625346"/>
    <w:rsid w:val="00625397"/>
    <w:rsid w:val="00625892"/>
    <w:rsid w:val="00625C2F"/>
    <w:rsid w:val="00626181"/>
    <w:rsid w:val="0062640C"/>
    <w:rsid w:val="00626BF3"/>
    <w:rsid w:val="0063035F"/>
    <w:rsid w:val="00632010"/>
    <w:rsid w:val="006331A3"/>
    <w:rsid w:val="006331BF"/>
    <w:rsid w:val="00634871"/>
    <w:rsid w:val="006352DF"/>
    <w:rsid w:val="006357AB"/>
    <w:rsid w:val="006358A0"/>
    <w:rsid w:val="00637F0B"/>
    <w:rsid w:val="0064018D"/>
    <w:rsid w:val="00640BCA"/>
    <w:rsid w:val="00642950"/>
    <w:rsid w:val="00642DC0"/>
    <w:rsid w:val="00643396"/>
    <w:rsid w:val="00643636"/>
    <w:rsid w:val="00643968"/>
    <w:rsid w:val="00643A25"/>
    <w:rsid w:val="006446B4"/>
    <w:rsid w:val="006455DF"/>
    <w:rsid w:val="006456C1"/>
    <w:rsid w:val="0064584B"/>
    <w:rsid w:val="00645DA9"/>
    <w:rsid w:val="00646293"/>
    <w:rsid w:val="00646401"/>
    <w:rsid w:val="00651232"/>
    <w:rsid w:val="00651D24"/>
    <w:rsid w:val="00651E52"/>
    <w:rsid w:val="00652D33"/>
    <w:rsid w:val="0065309F"/>
    <w:rsid w:val="006549FB"/>
    <w:rsid w:val="00654A6A"/>
    <w:rsid w:val="00655329"/>
    <w:rsid w:val="0065573D"/>
    <w:rsid w:val="00655833"/>
    <w:rsid w:val="00656091"/>
    <w:rsid w:val="006565E7"/>
    <w:rsid w:val="00657463"/>
    <w:rsid w:val="00660A82"/>
    <w:rsid w:val="006636BA"/>
    <w:rsid w:val="00663A72"/>
    <w:rsid w:val="006655EC"/>
    <w:rsid w:val="00665C65"/>
    <w:rsid w:val="00666D61"/>
    <w:rsid w:val="00666EBA"/>
    <w:rsid w:val="0066790B"/>
    <w:rsid w:val="00670497"/>
    <w:rsid w:val="006708C3"/>
    <w:rsid w:val="00670DAD"/>
    <w:rsid w:val="00670E49"/>
    <w:rsid w:val="00671801"/>
    <w:rsid w:val="00672ECB"/>
    <w:rsid w:val="006730C6"/>
    <w:rsid w:val="00673786"/>
    <w:rsid w:val="006762B4"/>
    <w:rsid w:val="006801F4"/>
    <w:rsid w:val="006806BC"/>
    <w:rsid w:val="0068079B"/>
    <w:rsid w:val="00682C14"/>
    <w:rsid w:val="00683275"/>
    <w:rsid w:val="006834FF"/>
    <w:rsid w:val="006838E5"/>
    <w:rsid w:val="0068393A"/>
    <w:rsid w:val="00683AF1"/>
    <w:rsid w:val="0068436F"/>
    <w:rsid w:val="00686C42"/>
    <w:rsid w:val="0069297F"/>
    <w:rsid w:val="00692F46"/>
    <w:rsid w:val="0069393D"/>
    <w:rsid w:val="00694477"/>
    <w:rsid w:val="00694599"/>
    <w:rsid w:val="0069471B"/>
    <w:rsid w:val="006960C9"/>
    <w:rsid w:val="006968AE"/>
    <w:rsid w:val="00696AD1"/>
    <w:rsid w:val="006A0395"/>
    <w:rsid w:val="006A1EFA"/>
    <w:rsid w:val="006A2B71"/>
    <w:rsid w:val="006A2C4E"/>
    <w:rsid w:val="006A40AF"/>
    <w:rsid w:val="006A4FF5"/>
    <w:rsid w:val="006A50F3"/>
    <w:rsid w:val="006A5427"/>
    <w:rsid w:val="006A5601"/>
    <w:rsid w:val="006A56EE"/>
    <w:rsid w:val="006A63CF"/>
    <w:rsid w:val="006A66A1"/>
    <w:rsid w:val="006A6F12"/>
    <w:rsid w:val="006A7BB4"/>
    <w:rsid w:val="006A7CE1"/>
    <w:rsid w:val="006B00A4"/>
    <w:rsid w:val="006B15C9"/>
    <w:rsid w:val="006B1902"/>
    <w:rsid w:val="006B1A54"/>
    <w:rsid w:val="006B1CB6"/>
    <w:rsid w:val="006B2204"/>
    <w:rsid w:val="006B27E1"/>
    <w:rsid w:val="006B2AC3"/>
    <w:rsid w:val="006B5966"/>
    <w:rsid w:val="006B5CE0"/>
    <w:rsid w:val="006B6084"/>
    <w:rsid w:val="006B6663"/>
    <w:rsid w:val="006B6BAB"/>
    <w:rsid w:val="006C0E84"/>
    <w:rsid w:val="006C1744"/>
    <w:rsid w:val="006C198A"/>
    <w:rsid w:val="006C1A93"/>
    <w:rsid w:val="006C1EF3"/>
    <w:rsid w:val="006C2D6B"/>
    <w:rsid w:val="006C2FAE"/>
    <w:rsid w:val="006C35C5"/>
    <w:rsid w:val="006C3847"/>
    <w:rsid w:val="006C48F0"/>
    <w:rsid w:val="006C49CC"/>
    <w:rsid w:val="006C507F"/>
    <w:rsid w:val="006C5EFC"/>
    <w:rsid w:val="006C645D"/>
    <w:rsid w:val="006C67D0"/>
    <w:rsid w:val="006D098D"/>
    <w:rsid w:val="006D0CEE"/>
    <w:rsid w:val="006D1F71"/>
    <w:rsid w:val="006D325A"/>
    <w:rsid w:val="006D3F25"/>
    <w:rsid w:val="006D5713"/>
    <w:rsid w:val="006D7B72"/>
    <w:rsid w:val="006E0E7A"/>
    <w:rsid w:val="006E16C1"/>
    <w:rsid w:val="006E1758"/>
    <w:rsid w:val="006E28F7"/>
    <w:rsid w:val="006E2D77"/>
    <w:rsid w:val="006E32E7"/>
    <w:rsid w:val="006E55D1"/>
    <w:rsid w:val="006E58EF"/>
    <w:rsid w:val="006E6430"/>
    <w:rsid w:val="006E6ACF"/>
    <w:rsid w:val="006E6E92"/>
    <w:rsid w:val="006E70CA"/>
    <w:rsid w:val="006F1A08"/>
    <w:rsid w:val="006F1C15"/>
    <w:rsid w:val="006F2905"/>
    <w:rsid w:val="006F2D5A"/>
    <w:rsid w:val="006F30BD"/>
    <w:rsid w:val="006F4565"/>
    <w:rsid w:val="006F5AEB"/>
    <w:rsid w:val="006F65F6"/>
    <w:rsid w:val="006F7510"/>
    <w:rsid w:val="006F7A60"/>
    <w:rsid w:val="00702938"/>
    <w:rsid w:val="00702BB1"/>
    <w:rsid w:val="00703BBC"/>
    <w:rsid w:val="0070402C"/>
    <w:rsid w:val="00704C46"/>
    <w:rsid w:val="00706344"/>
    <w:rsid w:val="00707FA6"/>
    <w:rsid w:val="00710C67"/>
    <w:rsid w:val="0071106B"/>
    <w:rsid w:val="0071227F"/>
    <w:rsid w:val="00712891"/>
    <w:rsid w:val="00712F69"/>
    <w:rsid w:val="00713B3C"/>
    <w:rsid w:val="00714B5C"/>
    <w:rsid w:val="0071512F"/>
    <w:rsid w:val="00715166"/>
    <w:rsid w:val="007153CD"/>
    <w:rsid w:val="00715707"/>
    <w:rsid w:val="00715EF8"/>
    <w:rsid w:val="00715FDD"/>
    <w:rsid w:val="007168B4"/>
    <w:rsid w:val="00716AF1"/>
    <w:rsid w:val="007172F5"/>
    <w:rsid w:val="007177A6"/>
    <w:rsid w:val="00717800"/>
    <w:rsid w:val="00717F61"/>
    <w:rsid w:val="00721A0B"/>
    <w:rsid w:val="00721E2B"/>
    <w:rsid w:val="007236D3"/>
    <w:rsid w:val="0072434E"/>
    <w:rsid w:val="00724D5B"/>
    <w:rsid w:val="0072579E"/>
    <w:rsid w:val="00726080"/>
    <w:rsid w:val="007269FE"/>
    <w:rsid w:val="00726B2A"/>
    <w:rsid w:val="007279DA"/>
    <w:rsid w:val="007304FF"/>
    <w:rsid w:val="007310B0"/>
    <w:rsid w:val="0073226A"/>
    <w:rsid w:val="007323D7"/>
    <w:rsid w:val="007328F7"/>
    <w:rsid w:val="00733A7D"/>
    <w:rsid w:val="00734146"/>
    <w:rsid w:val="00734566"/>
    <w:rsid w:val="00734700"/>
    <w:rsid w:val="00735372"/>
    <w:rsid w:val="00735FFF"/>
    <w:rsid w:val="00736EB7"/>
    <w:rsid w:val="00737AA8"/>
    <w:rsid w:val="00737F9A"/>
    <w:rsid w:val="00737FF3"/>
    <w:rsid w:val="00740C9E"/>
    <w:rsid w:val="00740CBE"/>
    <w:rsid w:val="007419A7"/>
    <w:rsid w:val="00741E0B"/>
    <w:rsid w:val="0074246A"/>
    <w:rsid w:val="0074269F"/>
    <w:rsid w:val="0074283D"/>
    <w:rsid w:val="00743299"/>
    <w:rsid w:val="007433BE"/>
    <w:rsid w:val="00744A6A"/>
    <w:rsid w:val="00744D54"/>
    <w:rsid w:val="00745125"/>
    <w:rsid w:val="00745BFE"/>
    <w:rsid w:val="00745EA5"/>
    <w:rsid w:val="00746E36"/>
    <w:rsid w:val="00747702"/>
    <w:rsid w:val="0075064E"/>
    <w:rsid w:val="00750999"/>
    <w:rsid w:val="00751504"/>
    <w:rsid w:val="00751518"/>
    <w:rsid w:val="00752106"/>
    <w:rsid w:val="00752183"/>
    <w:rsid w:val="00752BEF"/>
    <w:rsid w:val="0075357D"/>
    <w:rsid w:val="007537AC"/>
    <w:rsid w:val="0075388E"/>
    <w:rsid w:val="007541C4"/>
    <w:rsid w:val="00754548"/>
    <w:rsid w:val="00754736"/>
    <w:rsid w:val="007549E8"/>
    <w:rsid w:val="00754DB8"/>
    <w:rsid w:val="007551A9"/>
    <w:rsid w:val="00755677"/>
    <w:rsid w:val="00755ABD"/>
    <w:rsid w:val="0075740B"/>
    <w:rsid w:val="007578A1"/>
    <w:rsid w:val="0075799B"/>
    <w:rsid w:val="007614D9"/>
    <w:rsid w:val="00761F32"/>
    <w:rsid w:val="00762062"/>
    <w:rsid w:val="0076251A"/>
    <w:rsid w:val="0076264A"/>
    <w:rsid w:val="00762688"/>
    <w:rsid w:val="00762AA0"/>
    <w:rsid w:val="00762B66"/>
    <w:rsid w:val="00763739"/>
    <w:rsid w:val="00763CA9"/>
    <w:rsid w:val="007645F5"/>
    <w:rsid w:val="00765336"/>
    <w:rsid w:val="007670D6"/>
    <w:rsid w:val="0076753D"/>
    <w:rsid w:val="0076755D"/>
    <w:rsid w:val="007676A6"/>
    <w:rsid w:val="00767C6B"/>
    <w:rsid w:val="00770A0E"/>
    <w:rsid w:val="00770A95"/>
    <w:rsid w:val="00770D7B"/>
    <w:rsid w:val="00772E72"/>
    <w:rsid w:val="007738CF"/>
    <w:rsid w:val="00773BB9"/>
    <w:rsid w:val="0077449B"/>
    <w:rsid w:val="007746F1"/>
    <w:rsid w:val="00775314"/>
    <w:rsid w:val="00775D31"/>
    <w:rsid w:val="0077608A"/>
    <w:rsid w:val="007760AE"/>
    <w:rsid w:val="0077671F"/>
    <w:rsid w:val="007771F7"/>
    <w:rsid w:val="00777CCA"/>
    <w:rsid w:val="00777E54"/>
    <w:rsid w:val="00780189"/>
    <w:rsid w:val="007801A0"/>
    <w:rsid w:val="007811F8"/>
    <w:rsid w:val="00781466"/>
    <w:rsid w:val="007839AD"/>
    <w:rsid w:val="007839D5"/>
    <w:rsid w:val="00783C7A"/>
    <w:rsid w:val="00783ED3"/>
    <w:rsid w:val="007847A5"/>
    <w:rsid w:val="00784BE8"/>
    <w:rsid w:val="00786BAB"/>
    <w:rsid w:val="00786E5D"/>
    <w:rsid w:val="00786EB1"/>
    <w:rsid w:val="00787A12"/>
    <w:rsid w:val="007904FB"/>
    <w:rsid w:val="00791AAB"/>
    <w:rsid w:val="00791F90"/>
    <w:rsid w:val="00792B1F"/>
    <w:rsid w:val="00794041"/>
    <w:rsid w:val="007953B2"/>
    <w:rsid w:val="00796736"/>
    <w:rsid w:val="00797DB6"/>
    <w:rsid w:val="007A04BE"/>
    <w:rsid w:val="007A223F"/>
    <w:rsid w:val="007A3322"/>
    <w:rsid w:val="007A3B37"/>
    <w:rsid w:val="007A4557"/>
    <w:rsid w:val="007A4F58"/>
    <w:rsid w:val="007A5145"/>
    <w:rsid w:val="007A517E"/>
    <w:rsid w:val="007A53B6"/>
    <w:rsid w:val="007A5558"/>
    <w:rsid w:val="007A5F99"/>
    <w:rsid w:val="007A67AA"/>
    <w:rsid w:val="007A7076"/>
    <w:rsid w:val="007A7AAC"/>
    <w:rsid w:val="007B0535"/>
    <w:rsid w:val="007B1547"/>
    <w:rsid w:val="007B1A2A"/>
    <w:rsid w:val="007B1C31"/>
    <w:rsid w:val="007B2FAE"/>
    <w:rsid w:val="007B6131"/>
    <w:rsid w:val="007B61FB"/>
    <w:rsid w:val="007B7288"/>
    <w:rsid w:val="007C044D"/>
    <w:rsid w:val="007C065E"/>
    <w:rsid w:val="007C09AA"/>
    <w:rsid w:val="007C293C"/>
    <w:rsid w:val="007C29D3"/>
    <w:rsid w:val="007C4842"/>
    <w:rsid w:val="007C4F8B"/>
    <w:rsid w:val="007C5ADF"/>
    <w:rsid w:val="007C63EA"/>
    <w:rsid w:val="007C7009"/>
    <w:rsid w:val="007C725D"/>
    <w:rsid w:val="007C7AA9"/>
    <w:rsid w:val="007D0934"/>
    <w:rsid w:val="007D0EE8"/>
    <w:rsid w:val="007D1BCF"/>
    <w:rsid w:val="007D2410"/>
    <w:rsid w:val="007D38D6"/>
    <w:rsid w:val="007D3E34"/>
    <w:rsid w:val="007D4D5D"/>
    <w:rsid w:val="007D57AE"/>
    <w:rsid w:val="007D5C26"/>
    <w:rsid w:val="007D6003"/>
    <w:rsid w:val="007D620B"/>
    <w:rsid w:val="007D6695"/>
    <w:rsid w:val="007D79BB"/>
    <w:rsid w:val="007E0854"/>
    <w:rsid w:val="007E1070"/>
    <w:rsid w:val="007E1F21"/>
    <w:rsid w:val="007E3AE3"/>
    <w:rsid w:val="007E3AF8"/>
    <w:rsid w:val="007E4C23"/>
    <w:rsid w:val="007E601D"/>
    <w:rsid w:val="007E6CF6"/>
    <w:rsid w:val="007E7531"/>
    <w:rsid w:val="007E774D"/>
    <w:rsid w:val="007E777B"/>
    <w:rsid w:val="007F1784"/>
    <w:rsid w:val="007F229D"/>
    <w:rsid w:val="007F2D78"/>
    <w:rsid w:val="007F36A0"/>
    <w:rsid w:val="007F391A"/>
    <w:rsid w:val="007F3A6C"/>
    <w:rsid w:val="007F4E30"/>
    <w:rsid w:val="007F6E7F"/>
    <w:rsid w:val="007F7AE1"/>
    <w:rsid w:val="007F7F4A"/>
    <w:rsid w:val="00800792"/>
    <w:rsid w:val="00800CCC"/>
    <w:rsid w:val="00800E4E"/>
    <w:rsid w:val="00801E1A"/>
    <w:rsid w:val="00802901"/>
    <w:rsid w:val="008029A1"/>
    <w:rsid w:val="00802D1D"/>
    <w:rsid w:val="00802F42"/>
    <w:rsid w:val="00804795"/>
    <w:rsid w:val="0080570A"/>
    <w:rsid w:val="008078CB"/>
    <w:rsid w:val="00810063"/>
    <w:rsid w:val="0081032D"/>
    <w:rsid w:val="00811727"/>
    <w:rsid w:val="008130F8"/>
    <w:rsid w:val="00813B2C"/>
    <w:rsid w:val="00814B9B"/>
    <w:rsid w:val="00814D5C"/>
    <w:rsid w:val="00814F53"/>
    <w:rsid w:val="00815B9D"/>
    <w:rsid w:val="00816119"/>
    <w:rsid w:val="0081668C"/>
    <w:rsid w:val="00816ADD"/>
    <w:rsid w:val="00816CF6"/>
    <w:rsid w:val="00816D77"/>
    <w:rsid w:val="00816ED3"/>
    <w:rsid w:val="00816FB6"/>
    <w:rsid w:val="00817F53"/>
    <w:rsid w:val="00820138"/>
    <w:rsid w:val="00820527"/>
    <w:rsid w:val="0082093E"/>
    <w:rsid w:val="00821906"/>
    <w:rsid w:val="00821AED"/>
    <w:rsid w:val="008223BA"/>
    <w:rsid w:val="00822A60"/>
    <w:rsid w:val="0082334C"/>
    <w:rsid w:val="008251B0"/>
    <w:rsid w:val="008254C8"/>
    <w:rsid w:val="0082581D"/>
    <w:rsid w:val="008258C8"/>
    <w:rsid w:val="00826F2E"/>
    <w:rsid w:val="008276AD"/>
    <w:rsid w:val="0082785A"/>
    <w:rsid w:val="0082798B"/>
    <w:rsid w:val="00827B9D"/>
    <w:rsid w:val="0083065C"/>
    <w:rsid w:val="008309C4"/>
    <w:rsid w:val="00832790"/>
    <w:rsid w:val="00832BAC"/>
    <w:rsid w:val="00833C87"/>
    <w:rsid w:val="00834798"/>
    <w:rsid w:val="00836F05"/>
    <w:rsid w:val="00840C93"/>
    <w:rsid w:val="00841B16"/>
    <w:rsid w:val="00842601"/>
    <w:rsid w:val="00842A1F"/>
    <w:rsid w:val="00843423"/>
    <w:rsid w:val="00843C54"/>
    <w:rsid w:val="00843D20"/>
    <w:rsid w:val="00843F98"/>
    <w:rsid w:val="00844C31"/>
    <w:rsid w:val="00844EE2"/>
    <w:rsid w:val="00844FD7"/>
    <w:rsid w:val="00845A5B"/>
    <w:rsid w:val="00847A3A"/>
    <w:rsid w:val="008525C8"/>
    <w:rsid w:val="00853FB5"/>
    <w:rsid w:val="0085403E"/>
    <w:rsid w:val="00854627"/>
    <w:rsid w:val="008558F8"/>
    <w:rsid w:val="00855D36"/>
    <w:rsid w:val="0085645F"/>
    <w:rsid w:val="008566D5"/>
    <w:rsid w:val="00856C9B"/>
    <w:rsid w:val="008570D9"/>
    <w:rsid w:val="00857AF2"/>
    <w:rsid w:val="00857FF4"/>
    <w:rsid w:val="00861745"/>
    <w:rsid w:val="00862A17"/>
    <w:rsid w:val="00863F60"/>
    <w:rsid w:val="008647AC"/>
    <w:rsid w:val="008647C6"/>
    <w:rsid w:val="00864F4D"/>
    <w:rsid w:val="00866881"/>
    <w:rsid w:val="0086738F"/>
    <w:rsid w:val="00867AEB"/>
    <w:rsid w:val="00870816"/>
    <w:rsid w:val="00870EEB"/>
    <w:rsid w:val="0087127C"/>
    <w:rsid w:val="008733EB"/>
    <w:rsid w:val="0087357D"/>
    <w:rsid w:val="008735ED"/>
    <w:rsid w:val="008737CD"/>
    <w:rsid w:val="0087391B"/>
    <w:rsid w:val="0087609A"/>
    <w:rsid w:val="008768AD"/>
    <w:rsid w:val="00877AAB"/>
    <w:rsid w:val="00877D87"/>
    <w:rsid w:val="0088145C"/>
    <w:rsid w:val="008822B4"/>
    <w:rsid w:val="00883176"/>
    <w:rsid w:val="008831B3"/>
    <w:rsid w:val="00883980"/>
    <w:rsid w:val="00884327"/>
    <w:rsid w:val="008848C0"/>
    <w:rsid w:val="00884BF1"/>
    <w:rsid w:val="0088686A"/>
    <w:rsid w:val="0089196B"/>
    <w:rsid w:val="00892585"/>
    <w:rsid w:val="0089356E"/>
    <w:rsid w:val="00894DE9"/>
    <w:rsid w:val="0089522A"/>
    <w:rsid w:val="00895E0B"/>
    <w:rsid w:val="00895FB8"/>
    <w:rsid w:val="00896C8F"/>
    <w:rsid w:val="00896DE7"/>
    <w:rsid w:val="00897C15"/>
    <w:rsid w:val="008A116A"/>
    <w:rsid w:val="008A168B"/>
    <w:rsid w:val="008A1D4C"/>
    <w:rsid w:val="008A3FCF"/>
    <w:rsid w:val="008A447C"/>
    <w:rsid w:val="008A5196"/>
    <w:rsid w:val="008A54CD"/>
    <w:rsid w:val="008A592F"/>
    <w:rsid w:val="008A6023"/>
    <w:rsid w:val="008A7220"/>
    <w:rsid w:val="008B1178"/>
    <w:rsid w:val="008B1E78"/>
    <w:rsid w:val="008B2A9F"/>
    <w:rsid w:val="008B2BFE"/>
    <w:rsid w:val="008B304D"/>
    <w:rsid w:val="008B309D"/>
    <w:rsid w:val="008B37F7"/>
    <w:rsid w:val="008B4504"/>
    <w:rsid w:val="008B50E1"/>
    <w:rsid w:val="008B6B1B"/>
    <w:rsid w:val="008B7379"/>
    <w:rsid w:val="008C00CA"/>
    <w:rsid w:val="008C03D0"/>
    <w:rsid w:val="008C4528"/>
    <w:rsid w:val="008C4DEC"/>
    <w:rsid w:val="008C5D4B"/>
    <w:rsid w:val="008C60AD"/>
    <w:rsid w:val="008C667C"/>
    <w:rsid w:val="008C743B"/>
    <w:rsid w:val="008C7617"/>
    <w:rsid w:val="008C78F6"/>
    <w:rsid w:val="008C7B7C"/>
    <w:rsid w:val="008D07D2"/>
    <w:rsid w:val="008D0997"/>
    <w:rsid w:val="008D0A95"/>
    <w:rsid w:val="008D106B"/>
    <w:rsid w:val="008D16C4"/>
    <w:rsid w:val="008D3E6C"/>
    <w:rsid w:val="008D44F3"/>
    <w:rsid w:val="008D4809"/>
    <w:rsid w:val="008D4C5A"/>
    <w:rsid w:val="008D547B"/>
    <w:rsid w:val="008D5A23"/>
    <w:rsid w:val="008D6192"/>
    <w:rsid w:val="008D782F"/>
    <w:rsid w:val="008E0147"/>
    <w:rsid w:val="008E072C"/>
    <w:rsid w:val="008E49E2"/>
    <w:rsid w:val="008E4E47"/>
    <w:rsid w:val="008E5829"/>
    <w:rsid w:val="008E6031"/>
    <w:rsid w:val="008E6945"/>
    <w:rsid w:val="008E71A7"/>
    <w:rsid w:val="008E7291"/>
    <w:rsid w:val="008E785D"/>
    <w:rsid w:val="008F0917"/>
    <w:rsid w:val="008F0C15"/>
    <w:rsid w:val="008F11B2"/>
    <w:rsid w:val="008F2394"/>
    <w:rsid w:val="008F23F2"/>
    <w:rsid w:val="008F381F"/>
    <w:rsid w:val="008F4D6F"/>
    <w:rsid w:val="008F5263"/>
    <w:rsid w:val="008F550B"/>
    <w:rsid w:val="008F609A"/>
    <w:rsid w:val="008F6113"/>
    <w:rsid w:val="008F6912"/>
    <w:rsid w:val="008F6A9A"/>
    <w:rsid w:val="008F6F4F"/>
    <w:rsid w:val="008F7C09"/>
    <w:rsid w:val="008F7F4E"/>
    <w:rsid w:val="0090021A"/>
    <w:rsid w:val="0090035E"/>
    <w:rsid w:val="00900E6B"/>
    <w:rsid w:val="00901164"/>
    <w:rsid w:val="009011CF"/>
    <w:rsid w:val="0090321F"/>
    <w:rsid w:val="00903601"/>
    <w:rsid w:val="00903AE7"/>
    <w:rsid w:val="009048A5"/>
    <w:rsid w:val="00905835"/>
    <w:rsid w:val="00905AA3"/>
    <w:rsid w:val="00906B79"/>
    <w:rsid w:val="00906EA6"/>
    <w:rsid w:val="00907BC9"/>
    <w:rsid w:val="0091016F"/>
    <w:rsid w:val="0091049D"/>
    <w:rsid w:val="0091225D"/>
    <w:rsid w:val="00912314"/>
    <w:rsid w:val="009127FA"/>
    <w:rsid w:val="00912C4B"/>
    <w:rsid w:val="0091315E"/>
    <w:rsid w:val="009132B9"/>
    <w:rsid w:val="00913456"/>
    <w:rsid w:val="009147E2"/>
    <w:rsid w:val="00914C9A"/>
    <w:rsid w:val="00914E07"/>
    <w:rsid w:val="009153C8"/>
    <w:rsid w:val="00915D0B"/>
    <w:rsid w:val="00916175"/>
    <w:rsid w:val="0091656B"/>
    <w:rsid w:val="00916680"/>
    <w:rsid w:val="009166DD"/>
    <w:rsid w:val="00917269"/>
    <w:rsid w:val="00917750"/>
    <w:rsid w:val="009203F2"/>
    <w:rsid w:val="009212C6"/>
    <w:rsid w:val="00921BC7"/>
    <w:rsid w:val="00921E5F"/>
    <w:rsid w:val="0092300F"/>
    <w:rsid w:val="0092387C"/>
    <w:rsid w:val="0092448E"/>
    <w:rsid w:val="00926708"/>
    <w:rsid w:val="009268BC"/>
    <w:rsid w:val="00926C7F"/>
    <w:rsid w:val="009307AA"/>
    <w:rsid w:val="00930EAC"/>
    <w:rsid w:val="009310BE"/>
    <w:rsid w:val="00932DE2"/>
    <w:rsid w:val="00934DCF"/>
    <w:rsid w:val="009353E0"/>
    <w:rsid w:val="009358C8"/>
    <w:rsid w:val="0094096A"/>
    <w:rsid w:val="00941BE5"/>
    <w:rsid w:val="00942191"/>
    <w:rsid w:val="00943983"/>
    <w:rsid w:val="00943B11"/>
    <w:rsid w:val="009440D4"/>
    <w:rsid w:val="009443D6"/>
    <w:rsid w:val="00944A68"/>
    <w:rsid w:val="009456F5"/>
    <w:rsid w:val="00945706"/>
    <w:rsid w:val="00946C78"/>
    <w:rsid w:val="00950093"/>
    <w:rsid w:val="009504D6"/>
    <w:rsid w:val="0095064D"/>
    <w:rsid w:val="00950A98"/>
    <w:rsid w:val="00950D51"/>
    <w:rsid w:val="009537DF"/>
    <w:rsid w:val="009543D7"/>
    <w:rsid w:val="009551E7"/>
    <w:rsid w:val="00955A78"/>
    <w:rsid w:val="00955EC5"/>
    <w:rsid w:val="009573B3"/>
    <w:rsid w:val="00960878"/>
    <w:rsid w:val="00961089"/>
    <w:rsid w:val="009614F3"/>
    <w:rsid w:val="009615B2"/>
    <w:rsid w:val="0096217B"/>
    <w:rsid w:val="00962921"/>
    <w:rsid w:val="00965817"/>
    <w:rsid w:val="00966416"/>
    <w:rsid w:val="0096643A"/>
    <w:rsid w:val="009666B7"/>
    <w:rsid w:val="00966A22"/>
    <w:rsid w:val="00966CF1"/>
    <w:rsid w:val="009677DF"/>
    <w:rsid w:val="009700C1"/>
    <w:rsid w:val="00972022"/>
    <w:rsid w:val="00972FE1"/>
    <w:rsid w:val="00973A77"/>
    <w:rsid w:val="00974022"/>
    <w:rsid w:val="00974023"/>
    <w:rsid w:val="0097437A"/>
    <w:rsid w:val="00974D01"/>
    <w:rsid w:val="009764F9"/>
    <w:rsid w:val="009767CF"/>
    <w:rsid w:val="009770C8"/>
    <w:rsid w:val="00977318"/>
    <w:rsid w:val="00977853"/>
    <w:rsid w:val="009778AB"/>
    <w:rsid w:val="00977A85"/>
    <w:rsid w:val="00977ADF"/>
    <w:rsid w:val="00977CCF"/>
    <w:rsid w:val="00977EDF"/>
    <w:rsid w:val="00980378"/>
    <w:rsid w:val="0098114F"/>
    <w:rsid w:val="00981504"/>
    <w:rsid w:val="009817AE"/>
    <w:rsid w:val="009822C5"/>
    <w:rsid w:val="009823E9"/>
    <w:rsid w:val="00982F8B"/>
    <w:rsid w:val="00983A8F"/>
    <w:rsid w:val="00983B6A"/>
    <w:rsid w:val="00983E8D"/>
    <w:rsid w:val="0098421D"/>
    <w:rsid w:val="009846E8"/>
    <w:rsid w:val="00985C33"/>
    <w:rsid w:val="00986062"/>
    <w:rsid w:val="00986BDE"/>
    <w:rsid w:val="00987E42"/>
    <w:rsid w:val="009907CB"/>
    <w:rsid w:val="009909BD"/>
    <w:rsid w:val="009917C2"/>
    <w:rsid w:val="00991FA7"/>
    <w:rsid w:val="00993760"/>
    <w:rsid w:val="00993A00"/>
    <w:rsid w:val="00993DDD"/>
    <w:rsid w:val="00994544"/>
    <w:rsid w:val="009945DB"/>
    <w:rsid w:val="00994AF2"/>
    <w:rsid w:val="00994F25"/>
    <w:rsid w:val="009958F7"/>
    <w:rsid w:val="00997009"/>
    <w:rsid w:val="009A0300"/>
    <w:rsid w:val="009A033E"/>
    <w:rsid w:val="009A059E"/>
    <w:rsid w:val="009A1164"/>
    <w:rsid w:val="009A24B4"/>
    <w:rsid w:val="009A480B"/>
    <w:rsid w:val="009A485E"/>
    <w:rsid w:val="009A4C9A"/>
    <w:rsid w:val="009A6072"/>
    <w:rsid w:val="009A6B31"/>
    <w:rsid w:val="009A6E2B"/>
    <w:rsid w:val="009B02A1"/>
    <w:rsid w:val="009B0628"/>
    <w:rsid w:val="009B1037"/>
    <w:rsid w:val="009B161A"/>
    <w:rsid w:val="009B2483"/>
    <w:rsid w:val="009B2505"/>
    <w:rsid w:val="009B34AD"/>
    <w:rsid w:val="009B3B55"/>
    <w:rsid w:val="009B4726"/>
    <w:rsid w:val="009B49FD"/>
    <w:rsid w:val="009B4AB2"/>
    <w:rsid w:val="009B4D61"/>
    <w:rsid w:val="009B663A"/>
    <w:rsid w:val="009B6728"/>
    <w:rsid w:val="009B67C9"/>
    <w:rsid w:val="009B67D7"/>
    <w:rsid w:val="009B6DA3"/>
    <w:rsid w:val="009B7A9A"/>
    <w:rsid w:val="009C09DB"/>
    <w:rsid w:val="009C2982"/>
    <w:rsid w:val="009C2B76"/>
    <w:rsid w:val="009C38EC"/>
    <w:rsid w:val="009C405B"/>
    <w:rsid w:val="009C4B56"/>
    <w:rsid w:val="009C5AF7"/>
    <w:rsid w:val="009C721E"/>
    <w:rsid w:val="009D00A7"/>
    <w:rsid w:val="009D07A4"/>
    <w:rsid w:val="009D07B4"/>
    <w:rsid w:val="009D0C5F"/>
    <w:rsid w:val="009D109A"/>
    <w:rsid w:val="009D21DA"/>
    <w:rsid w:val="009D2D54"/>
    <w:rsid w:val="009D3F97"/>
    <w:rsid w:val="009D406E"/>
    <w:rsid w:val="009D418C"/>
    <w:rsid w:val="009D6CE0"/>
    <w:rsid w:val="009D7ED9"/>
    <w:rsid w:val="009E021D"/>
    <w:rsid w:val="009E02CE"/>
    <w:rsid w:val="009E0941"/>
    <w:rsid w:val="009E0C85"/>
    <w:rsid w:val="009E0C8C"/>
    <w:rsid w:val="009E113B"/>
    <w:rsid w:val="009E1305"/>
    <w:rsid w:val="009E1EBC"/>
    <w:rsid w:val="009E2292"/>
    <w:rsid w:val="009E271C"/>
    <w:rsid w:val="009E39D5"/>
    <w:rsid w:val="009E4161"/>
    <w:rsid w:val="009E46C7"/>
    <w:rsid w:val="009E6E6B"/>
    <w:rsid w:val="009E7501"/>
    <w:rsid w:val="009E79D4"/>
    <w:rsid w:val="009F15FD"/>
    <w:rsid w:val="009F16FC"/>
    <w:rsid w:val="009F1B2B"/>
    <w:rsid w:val="009F3F93"/>
    <w:rsid w:val="009F4145"/>
    <w:rsid w:val="009F5450"/>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CC3"/>
    <w:rsid w:val="00A116FA"/>
    <w:rsid w:val="00A11866"/>
    <w:rsid w:val="00A11BB6"/>
    <w:rsid w:val="00A1476F"/>
    <w:rsid w:val="00A15595"/>
    <w:rsid w:val="00A15E8B"/>
    <w:rsid w:val="00A1653A"/>
    <w:rsid w:val="00A168CA"/>
    <w:rsid w:val="00A16BE9"/>
    <w:rsid w:val="00A1750A"/>
    <w:rsid w:val="00A179FC"/>
    <w:rsid w:val="00A17E17"/>
    <w:rsid w:val="00A206D3"/>
    <w:rsid w:val="00A220D0"/>
    <w:rsid w:val="00A222E1"/>
    <w:rsid w:val="00A23603"/>
    <w:rsid w:val="00A23750"/>
    <w:rsid w:val="00A23817"/>
    <w:rsid w:val="00A23C6D"/>
    <w:rsid w:val="00A24676"/>
    <w:rsid w:val="00A24805"/>
    <w:rsid w:val="00A25AA5"/>
    <w:rsid w:val="00A27345"/>
    <w:rsid w:val="00A306A9"/>
    <w:rsid w:val="00A311FF"/>
    <w:rsid w:val="00A31EC0"/>
    <w:rsid w:val="00A322B1"/>
    <w:rsid w:val="00A3440E"/>
    <w:rsid w:val="00A366E6"/>
    <w:rsid w:val="00A36CAC"/>
    <w:rsid w:val="00A3711A"/>
    <w:rsid w:val="00A3711D"/>
    <w:rsid w:val="00A378EE"/>
    <w:rsid w:val="00A408EC"/>
    <w:rsid w:val="00A4162F"/>
    <w:rsid w:val="00A418EA"/>
    <w:rsid w:val="00A421DD"/>
    <w:rsid w:val="00A4259E"/>
    <w:rsid w:val="00A42960"/>
    <w:rsid w:val="00A43698"/>
    <w:rsid w:val="00A43B89"/>
    <w:rsid w:val="00A4445C"/>
    <w:rsid w:val="00A45509"/>
    <w:rsid w:val="00A507FD"/>
    <w:rsid w:val="00A50E81"/>
    <w:rsid w:val="00A51F8C"/>
    <w:rsid w:val="00A53B8A"/>
    <w:rsid w:val="00A53ED7"/>
    <w:rsid w:val="00A5550F"/>
    <w:rsid w:val="00A557CA"/>
    <w:rsid w:val="00A5595A"/>
    <w:rsid w:val="00A57426"/>
    <w:rsid w:val="00A60607"/>
    <w:rsid w:val="00A6064B"/>
    <w:rsid w:val="00A6069F"/>
    <w:rsid w:val="00A61FB1"/>
    <w:rsid w:val="00A633D7"/>
    <w:rsid w:val="00A63F40"/>
    <w:rsid w:val="00A6413B"/>
    <w:rsid w:val="00A64C0A"/>
    <w:rsid w:val="00A64E2D"/>
    <w:rsid w:val="00A65C97"/>
    <w:rsid w:val="00A669AA"/>
    <w:rsid w:val="00A67798"/>
    <w:rsid w:val="00A70E01"/>
    <w:rsid w:val="00A70FDF"/>
    <w:rsid w:val="00A719B8"/>
    <w:rsid w:val="00A71E2F"/>
    <w:rsid w:val="00A721D9"/>
    <w:rsid w:val="00A7223C"/>
    <w:rsid w:val="00A722A6"/>
    <w:rsid w:val="00A728B6"/>
    <w:rsid w:val="00A73323"/>
    <w:rsid w:val="00A749CF"/>
    <w:rsid w:val="00A754B1"/>
    <w:rsid w:val="00A77C12"/>
    <w:rsid w:val="00A8017B"/>
    <w:rsid w:val="00A8018C"/>
    <w:rsid w:val="00A80A16"/>
    <w:rsid w:val="00A814E1"/>
    <w:rsid w:val="00A81738"/>
    <w:rsid w:val="00A8211A"/>
    <w:rsid w:val="00A82307"/>
    <w:rsid w:val="00A8344D"/>
    <w:rsid w:val="00A8398E"/>
    <w:rsid w:val="00A83EB0"/>
    <w:rsid w:val="00A83FCE"/>
    <w:rsid w:val="00A8421E"/>
    <w:rsid w:val="00A84912"/>
    <w:rsid w:val="00A84D9C"/>
    <w:rsid w:val="00A8531B"/>
    <w:rsid w:val="00A85713"/>
    <w:rsid w:val="00A85A2F"/>
    <w:rsid w:val="00A86127"/>
    <w:rsid w:val="00A86CD3"/>
    <w:rsid w:val="00A8728D"/>
    <w:rsid w:val="00A8734C"/>
    <w:rsid w:val="00A875FD"/>
    <w:rsid w:val="00A87EB7"/>
    <w:rsid w:val="00A9052F"/>
    <w:rsid w:val="00A90E2E"/>
    <w:rsid w:val="00A910C7"/>
    <w:rsid w:val="00A9112B"/>
    <w:rsid w:val="00A917DF"/>
    <w:rsid w:val="00A9234B"/>
    <w:rsid w:val="00A92D38"/>
    <w:rsid w:val="00A93443"/>
    <w:rsid w:val="00A9365C"/>
    <w:rsid w:val="00A94A08"/>
    <w:rsid w:val="00A94C10"/>
    <w:rsid w:val="00A950DC"/>
    <w:rsid w:val="00A956D9"/>
    <w:rsid w:val="00A95933"/>
    <w:rsid w:val="00AA009D"/>
    <w:rsid w:val="00AA0397"/>
    <w:rsid w:val="00AA0982"/>
    <w:rsid w:val="00AA1317"/>
    <w:rsid w:val="00AA1D6C"/>
    <w:rsid w:val="00AA3B12"/>
    <w:rsid w:val="00AA3C25"/>
    <w:rsid w:val="00AA44AF"/>
    <w:rsid w:val="00AA4CA8"/>
    <w:rsid w:val="00AA4F43"/>
    <w:rsid w:val="00AA56C1"/>
    <w:rsid w:val="00AA5DDE"/>
    <w:rsid w:val="00AB1093"/>
    <w:rsid w:val="00AB1389"/>
    <w:rsid w:val="00AB16D9"/>
    <w:rsid w:val="00AB1A19"/>
    <w:rsid w:val="00AB40D5"/>
    <w:rsid w:val="00AB44C6"/>
    <w:rsid w:val="00AB4B10"/>
    <w:rsid w:val="00AB4B92"/>
    <w:rsid w:val="00AB508D"/>
    <w:rsid w:val="00AB54CD"/>
    <w:rsid w:val="00AB59F3"/>
    <w:rsid w:val="00AB6E19"/>
    <w:rsid w:val="00AB714B"/>
    <w:rsid w:val="00AB7D33"/>
    <w:rsid w:val="00AC0CDE"/>
    <w:rsid w:val="00AC0E67"/>
    <w:rsid w:val="00AC1FAA"/>
    <w:rsid w:val="00AC2D5D"/>
    <w:rsid w:val="00AC36A9"/>
    <w:rsid w:val="00AC428A"/>
    <w:rsid w:val="00AC598E"/>
    <w:rsid w:val="00AC7029"/>
    <w:rsid w:val="00AC72BA"/>
    <w:rsid w:val="00AC792B"/>
    <w:rsid w:val="00AC7E15"/>
    <w:rsid w:val="00AD1CDF"/>
    <w:rsid w:val="00AD2157"/>
    <w:rsid w:val="00AD34E8"/>
    <w:rsid w:val="00AD3BE1"/>
    <w:rsid w:val="00AD4059"/>
    <w:rsid w:val="00AD413C"/>
    <w:rsid w:val="00AD4A5F"/>
    <w:rsid w:val="00AD5529"/>
    <w:rsid w:val="00AD55CB"/>
    <w:rsid w:val="00AD6328"/>
    <w:rsid w:val="00AD638A"/>
    <w:rsid w:val="00AD690B"/>
    <w:rsid w:val="00AD743F"/>
    <w:rsid w:val="00AD745D"/>
    <w:rsid w:val="00AD78E0"/>
    <w:rsid w:val="00AD7F8A"/>
    <w:rsid w:val="00AE021E"/>
    <w:rsid w:val="00AE04C5"/>
    <w:rsid w:val="00AE0817"/>
    <w:rsid w:val="00AE0AB7"/>
    <w:rsid w:val="00AE0C7E"/>
    <w:rsid w:val="00AE1122"/>
    <w:rsid w:val="00AE202F"/>
    <w:rsid w:val="00AE20A5"/>
    <w:rsid w:val="00AE2C3B"/>
    <w:rsid w:val="00AE38DC"/>
    <w:rsid w:val="00AE3A6B"/>
    <w:rsid w:val="00AE40D0"/>
    <w:rsid w:val="00AE4670"/>
    <w:rsid w:val="00AE571E"/>
    <w:rsid w:val="00AE5CE1"/>
    <w:rsid w:val="00AE6A99"/>
    <w:rsid w:val="00AE7782"/>
    <w:rsid w:val="00AF167C"/>
    <w:rsid w:val="00AF1A2E"/>
    <w:rsid w:val="00AF2EB5"/>
    <w:rsid w:val="00AF2ED9"/>
    <w:rsid w:val="00AF3161"/>
    <w:rsid w:val="00AF3278"/>
    <w:rsid w:val="00AF44D3"/>
    <w:rsid w:val="00AF46D1"/>
    <w:rsid w:val="00AF4DAE"/>
    <w:rsid w:val="00AF54DC"/>
    <w:rsid w:val="00AF561A"/>
    <w:rsid w:val="00AF5681"/>
    <w:rsid w:val="00AF5DB0"/>
    <w:rsid w:val="00AF664E"/>
    <w:rsid w:val="00B0015E"/>
    <w:rsid w:val="00B00954"/>
    <w:rsid w:val="00B00A85"/>
    <w:rsid w:val="00B02202"/>
    <w:rsid w:val="00B025D4"/>
    <w:rsid w:val="00B026F0"/>
    <w:rsid w:val="00B02992"/>
    <w:rsid w:val="00B034C3"/>
    <w:rsid w:val="00B03EB0"/>
    <w:rsid w:val="00B05B10"/>
    <w:rsid w:val="00B05ED0"/>
    <w:rsid w:val="00B079C4"/>
    <w:rsid w:val="00B07C98"/>
    <w:rsid w:val="00B10F1F"/>
    <w:rsid w:val="00B11129"/>
    <w:rsid w:val="00B1173C"/>
    <w:rsid w:val="00B11CC7"/>
    <w:rsid w:val="00B12C75"/>
    <w:rsid w:val="00B134D5"/>
    <w:rsid w:val="00B14D07"/>
    <w:rsid w:val="00B15375"/>
    <w:rsid w:val="00B15887"/>
    <w:rsid w:val="00B166A6"/>
    <w:rsid w:val="00B16FC8"/>
    <w:rsid w:val="00B17034"/>
    <w:rsid w:val="00B200D2"/>
    <w:rsid w:val="00B21184"/>
    <w:rsid w:val="00B21B75"/>
    <w:rsid w:val="00B23413"/>
    <w:rsid w:val="00B23D21"/>
    <w:rsid w:val="00B24E8D"/>
    <w:rsid w:val="00B2642E"/>
    <w:rsid w:val="00B2736F"/>
    <w:rsid w:val="00B275F7"/>
    <w:rsid w:val="00B30E5F"/>
    <w:rsid w:val="00B316D0"/>
    <w:rsid w:val="00B34959"/>
    <w:rsid w:val="00B34B36"/>
    <w:rsid w:val="00B34C9A"/>
    <w:rsid w:val="00B34DA0"/>
    <w:rsid w:val="00B357D5"/>
    <w:rsid w:val="00B36643"/>
    <w:rsid w:val="00B36DEF"/>
    <w:rsid w:val="00B37EA1"/>
    <w:rsid w:val="00B41473"/>
    <w:rsid w:val="00B417E8"/>
    <w:rsid w:val="00B41853"/>
    <w:rsid w:val="00B418C1"/>
    <w:rsid w:val="00B41FB3"/>
    <w:rsid w:val="00B4252E"/>
    <w:rsid w:val="00B43394"/>
    <w:rsid w:val="00B44E65"/>
    <w:rsid w:val="00B4595E"/>
    <w:rsid w:val="00B45C73"/>
    <w:rsid w:val="00B45C91"/>
    <w:rsid w:val="00B472F9"/>
    <w:rsid w:val="00B47B1E"/>
    <w:rsid w:val="00B504CB"/>
    <w:rsid w:val="00B50AB7"/>
    <w:rsid w:val="00B51F38"/>
    <w:rsid w:val="00B52A0C"/>
    <w:rsid w:val="00B52D5F"/>
    <w:rsid w:val="00B53DB8"/>
    <w:rsid w:val="00B53E52"/>
    <w:rsid w:val="00B545A4"/>
    <w:rsid w:val="00B554EF"/>
    <w:rsid w:val="00B556AC"/>
    <w:rsid w:val="00B56F13"/>
    <w:rsid w:val="00B605CD"/>
    <w:rsid w:val="00B618C6"/>
    <w:rsid w:val="00B623D8"/>
    <w:rsid w:val="00B63539"/>
    <w:rsid w:val="00B636C4"/>
    <w:rsid w:val="00B63E40"/>
    <w:rsid w:val="00B64531"/>
    <w:rsid w:val="00B6517F"/>
    <w:rsid w:val="00B65AB8"/>
    <w:rsid w:val="00B662EC"/>
    <w:rsid w:val="00B672DB"/>
    <w:rsid w:val="00B70457"/>
    <w:rsid w:val="00B70E38"/>
    <w:rsid w:val="00B71564"/>
    <w:rsid w:val="00B723E8"/>
    <w:rsid w:val="00B72FCF"/>
    <w:rsid w:val="00B7312C"/>
    <w:rsid w:val="00B74D63"/>
    <w:rsid w:val="00B75385"/>
    <w:rsid w:val="00B75AF7"/>
    <w:rsid w:val="00B75B9F"/>
    <w:rsid w:val="00B765F7"/>
    <w:rsid w:val="00B76AAA"/>
    <w:rsid w:val="00B77A01"/>
    <w:rsid w:val="00B819DC"/>
    <w:rsid w:val="00B82441"/>
    <w:rsid w:val="00B83CF0"/>
    <w:rsid w:val="00B8492B"/>
    <w:rsid w:val="00B86C57"/>
    <w:rsid w:val="00B87408"/>
    <w:rsid w:val="00B8787A"/>
    <w:rsid w:val="00B87913"/>
    <w:rsid w:val="00B9011A"/>
    <w:rsid w:val="00B90A49"/>
    <w:rsid w:val="00B912F4"/>
    <w:rsid w:val="00B920B8"/>
    <w:rsid w:val="00B927A4"/>
    <w:rsid w:val="00B92B7D"/>
    <w:rsid w:val="00B92D07"/>
    <w:rsid w:val="00B930D4"/>
    <w:rsid w:val="00B949A8"/>
    <w:rsid w:val="00B95ADB"/>
    <w:rsid w:val="00B9649F"/>
    <w:rsid w:val="00B96941"/>
    <w:rsid w:val="00B97A62"/>
    <w:rsid w:val="00B97E16"/>
    <w:rsid w:val="00BA1081"/>
    <w:rsid w:val="00BA20A0"/>
    <w:rsid w:val="00BA258A"/>
    <w:rsid w:val="00BA2A3A"/>
    <w:rsid w:val="00BA3489"/>
    <w:rsid w:val="00BA351C"/>
    <w:rsid w:val="00BA3732"/>
    <w:rsid w:val="00BA393B"/>
    <w:rsid w:val="00BA3A58"/>
    <w:rsid w:val="00BA46D7"/>
    <w:rsid w:val="00BA5DF0"/>
    <w:rsid w:val="00BB2585"/>
    <w:rsid w:val="00BB269A"/>
    <w:rsid w:val="00BB4324"/>
    <w:rsid w:val="00BB4634"/>
    <w:rsid w:val="00BB55A3"/>
    <w:rsid w:val="00BB7C90"/>
    <w:rsid w:val="00BC0609"/>
    <w:rsid w:val="00BC0906"/>
    <w:rsid w:val="00BC0FE8"/>
    <w:rsid w:val="00BC129F"/>
    <w:rsid w:val="00BC1AB8"/>
    <w:rsid w:val="00BC2F8A"/>
    <w:rsid w:val="00BC3813"/>
    <w:rsid w:val="00BC38C4"/>
    <w:rsid w:val="00BC4AAE"/>
    <w:rsid w:val="00BC4F31"/>
    <w:rsid w:val="00BC5A88"/>
    <w:rsid w:val="00BC5ACA"/>
    <w:rsid w:val="00BC6E66"/>
    <w:rsid w:val="00BC77B3"/>
    <w:rsid w:val="00BD0D46"/>
    <w:rsid w:val="00BD15FD"/>
    <w:rsid w:val="00BD1B32"/>
    <w:rsid w:val="00BD2F28"/>
    <w:rsid w:val="00BD3A58"/>
    <w:rsid w:val="00BD3C7A"/>
    <w:rsid w:val="00BD3ED9"/>
    <w:rsid w:val="00BD4055"/>
    <w:rsid w:val="00BD42C7"/>
    <w:rsid w:val="00BD4558"/>
    <w:rsid w:val="00BD57FE"/>
    <w:rsid w:val="00BE1C83"/>
    <w:rsid w:val="00BE1EED"/>
    <w:rsid w:val="00BE2E67"/>
    <w:rsid w:val="00BE323C"/>
    <w:rsid w:val="00BE55FC"/>
    <w:rsid w:val="00BE7E0C"/>
    <w:rsid w:val="00BF07D0"/>
    <w:rsid w:val="00BF0F5A"/>
    <w:rsid w:val="00BF170B"/>
    <w:rsid w:val="00BF2E54"/>
    <w:rsid w:val="00BF34C4"/>
    <w:rsid w:val="00BF3559"/>
    <w:rsid w:val="00BF362F"/>
    <w:rsid w:val="00BF3D71"/>
    <w:rsid w:val="00BF41A0"/>
    <w:rsid w:val="00BF4B29"/>
    <w:rsid w:val="00BF4BC2"/>
    <w:rsid w:val="00BF4E1D"/>
    <w:rsid w:val="00BF534C"/>
    <w:rsid w:val="00BF5687"/>
    <w:rsid w:val="00BF5A4D"/>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5992"/>
    <w:rsid w:val="00C06625"/>
    <w:rsid w:val="00C071E7"/>
    <w:rsid w:val="00C07243"/>
    <w:rsid w:val="00C101ED"/>
    <w:rsid w:val="00C1042B"/>
    <w:rsid w:val="00C10F7B"/>
    <w:rsid w:val="00C11193"/>
    <w:rsid w:val="00C1265F"/>
    <w:rsid w:val="00C13856"/>
    <w:rsid w:val="00C14210"/>
    <w:rsid w:val="00C17AF9"/>
    <w:rsid w:val="00C207A2"/>
    <w:rsid w:val="00C2228B"/>
    <w:rsid w:val="00C2287A"/>
    <w:rsid w:val="00C230BF"/>
    <w:rsid w:val="00C23BA5"/>
    <w:rsid w:val="00C23CE0"/>
    <w:rsid w:val="00C244DD"/>
    <w:rsid w:val="00C24ACF"/>
    <w:rsid w:val="00C25B36"/>
    <w:rsid w:val="00C26E6F"/>
    <w:rsid w:val="00C2736C"/>
    <w:rsid w:val="00C27B99"/>
    <w:rsid w:val="00C3016D"/>
    <w:rsid w:val="00C3079F"/>
    <w:rsid w:val="00C3080D"/>
    <w:rsid w:val="00C32373"/>
    <w:rsid w:val="00C33DDB"/>
    <w:rsid w:val="00C33F05"/>
    <w:rsid w:val="00C3487C"/>
    <w:rsid w:val="00C35024"/>
    <w:rsid w:val="00C37447"/>
    <w:rsid w:val="00C377F5"/>
    <w:rsid w:val="00C3797C"/>
    <w:rsid w:val="00C413F6"/>
    <w:rsid w:val="00C4204D"/>
    <w:rsid w:val="00C43169"/>
    <w:rsid w:val="00C43D43"/>
    <w:rsid w:val="00C44061"/>
    <w:rsid w:val="00C46589"/>
    <w:rsid w:val="00C469CC"/>
    <w:rsid w:val="00C46C4F"/>
    <w:rsid w:val="00C5009C"/>
    <w:rsid w:val="00C5063B"/>
    <w:rsid w:val="00C50CBC"/>
    <w:rsid w:val="00C51B52"/>
    <w:rsid w:val="00C53D95"/>
    <w:rsid w:val="00C54882"/>
    <w:rsid w:val="00C54D68"/>
    <w:rsid w:val="00C54FB9"/>
    <w:rsid w:val="00C55A5D"/>
    <w:rsid w:val="00C55B4D"/>
    <w:rsid w:val="00C563F8"/>
    <w:rsid w:val="00C56922"/>
    <w:rsid w:val="00C60D9A"/>
    <w:rsid w:val="00C61F19"/>
    <w:rsid w:val="00C6261F"/>
    <w:rsid w:val="00C62B05"/>
    <w:rsid w:val="00C6337D"/>
    <w:rsid w:val="00C64659"/>
    <w:rsid w:val="00C6534B"/>
    <w:rsid w:val="00C6725E"/>
    <w:rsid w:val="00C724B2"/>
    <w:rsid w:val="00C72B2E"/>
    <w:rsid w:val="00C72D1E"/>
    <w:rsid w:val="00C73132"/>
    <w:rsid w:val="00C7495C"/>
    <w:rsid w:val="00C74CC8"/>
    <w:rsid w:val="00C7661A"/>
    <w:rsid w:val="00C767A9"/>
    <w:rsid w:val="00C768E0"/>
    <w:rsid w:val="00C77EBE"/>
    <w:rsid w:val="00C8026B"/>
    <w:rsid w:val="00C80D70"/>
    <w:rsid w:val="00C80E17"/>
    <w:rsid w:val="00C811EC"/>
    <w:rsid w:val="00C816E1"/>
    <w:rsid w:val="00C8190B"/>
    <w:rsid w:val="00C8306B"/>
    <w:rsid w:val="00C83394"/>
    <w:rsid w:val="00C83B5B"/>
    <w:rsid w:val="00C84F12"/>
    <w:rsid w:val="00C85B70"/>
    <w:rsid w:val="00C87F70"/>
    <w:rsid w:val="00C9074C"/>
    <w:rsid w:val="00C913DF"/>
    <w:rsid w:val="00C916FA"/>
    <w:rsid w:val="00C91B15"/>
    <w:rsid w:val="00C91BCE"/>
    <w:rsid w:val="00C91F0B"/>
    <w:rsid w:val="00C92B0A"/>
    <w:rsid w:val="00C92E17"/>
    <w:rsid w:val="00C93141"/>
    <w:rsid w:val="00C93BD9"/>
    <w:rsid w:val="00C94A23"/>
    <w:rsid w:val="00C95061"/>
    <w:rsid w:val="00C956B3"/>
    <w:rsid w:val="00C95854"/>
    <w:rsid w:val="00C958DA"/>
    <w:rsid w:val="00C95CFA"/>
    <w:rsid w:val="00C961A5"/>
    <w:rsid w:val="00C962B7"/>
    <w:rsid w:val="00C9636D"/>
    <w:rsid w:val="00C974AF"/>
    <w:rsid w:val="00CA08C4"/>
    <w:rsid w:val="00CA107A"/>
    <w:rsid w:val="00CA13B2"/>
    <w:rsid w:val="00CA1AEE"/>
    <w:rsid w:val="00CA1B75"/>
    <w:rsid w:val="00CA3D3B"/>
    <w:rsid w:val="00CA3ECE"/>
    <w:rsid w:val="00CA6314"/>
    <w:rsid w:val="00CA7A17"/>
    <w:rsid w:val="00CA7F3D"/>
    <w:rsid w:val="00CB06A5"/>
    <w:rsid w:val="00CB06BE"/>
    <w:rsid w:val="00CB0713"/>
    <w:rsid w:val="00CB1594"/>
    <w:rsid w:val="00CB1CFB"/>
    <w:rsid w:val="00CB2A93"/>
    <w:rsid w:val="00CB2D12"/>
    <w:rsid w:val="00CB3D98"/>
    <w:rsid w:val="00CB433E"/>
    <w:rsid w:val="00CB4896"/>
    <w:rsid w:val="00CB55B5"/>
    <w:rsid w:val="00CB61D9"/>
    <w:rsid w:val="00CB6E1E"/>
    <w:rsid w:val="00CB73E2"/>
    <w:rsid w:val="00CB7666"/>
    <w:rsid w:val="00CB7721"/>
    <w:rsid w:val="00CC0D92"/>
    <w:rsid w:val="00CC1981"/>
    <w:rsid w:val="00CC3671"/>
    <w:rsid w:val="00CC49F0"/>
    <w:rsid w:val="00CC4F1F"/>
    <w:rsid w:val="00CC5723"/>
    <w:rsid w:val="00CC6CFF"/>
    <w:rsid w:val="00CC79D6"/>
    <w:rsid w:val="00CD0808"/>
    <w:rsid w:val="00CD0869"/>
    <w:rsid w:val="00CD0DE0"/>
    <w:rsid w:val="00CD173E"/>
    <w:rsid w:val="00CD1FA1"/>
    <w:rsid w:val="00CD22B0"/>
    <w:rsid w:val="00CD3A84"/>
    <w:rsid w:val="00CD4C3E"/>
    <w:rsid w:val="00CD4E13"/>
    <w:rsid w:val="00CD57AF"/>
    <w:rsid w:val="00CD6EC2"/>
    <w:rsid w:val="00CD71D0"/>
    <w:rsid w:val="00CD7C29"/>
    <w:rsid w:val="00CE04DF"/>
    <w:rsid w:val="00CE10A4"/>
    <w:rsid w:val="00CE159F"/>
    <w:rsid w:val="00CE2751"/>
    <w:rsid w:val="00CE27E2"/>
    <w:rsid w:val="00CE2AFD"/>
    <w:rsid w:val="00CE309F"/>
    <w:rsid w:val="00CE3978"/>
    <w:rsid w:val="00CE3C2D"/>
    <w:rsid w:val="00CE478C"/>
    <w:rsid w:val="00CE4B71"/>
    <w:rsid w:val="00CE5126"/>
    <w:rsid w:val="00CE58BA"/>
    <w:rsid w:val="00CE5A63"/>
    <w:rsid w:val="00CE5B87"/>
    <w:rsid w:val="00CE5E6A"/>
    <w:rsid w:val="00CE6140"/>
    <w:rsid w:val="00CF0339"/>
    <w:rsid w:val="00CF19D7"/>
    <w:rsid w:val="00CF19FD"/>
    <w:rsid w:val="00CF28F8"/>
    <w:rsid w:val="00CF304B"/>
    <w:rsid w:val="00CF3456"/>
    <w:rsid w:val="00CF3A62"/>
    <w:rsid w:val="00CF3A80"/>
    <w:rsid w:val="00CF42B9"/>
    <w:rsid w:val="00CF45B5"/>
    <w:rsid w:val="00CF56A9"/>
    <w:rsid w:val="00CF5791"/>
    <w:rsid w:val="00CF5E2A"/>
    <w:rsid w:val="00CF6AD8"/>
    <w:rsid w:val="00CF7E1C"/>
    <w:rsid w:val="00D00A1F"/>
    <w:rsid w:val="00D00BDB"/>
    <w:rsid w:val="00D00D8C"/>
    <w:rsid w:val="00D00EFB"/>
    <w:rsid w:val="00D0110E"/>
    <w:rsid w:val="00D01481"/>
    <w:rsid w:val="00D0162A"/>
    <w:rsid w:val="00D0176A"/>
    <w:rsid w:val="00D02500"/>
    <w:rsid w:val="00D049CF"/>
    <w:rsid w:val="00D06107"/>
    <w:rsid w:val="00D078F6"/>
    <w:rsid w:val="00D07D74"/>
    <w:rsid w:val="00D10168"/>
    <w:rsid w:val="00D10678"/>
    <w:rsid w:val="00D10F0A"/>
    <w:rsid w:val="00D11391"/>
    <w:rsid w:val="00D1173D"/>
    <w:rsid w:val="00D134D8"/>
    <w:rsid w:val="00D14837"/>
    <w:rsid w:val="00D14C84"/>
    <w:rsid w:val="00D15862"/>
    <w:rsid w:val="00D160D5"/>
    <w:rsid w:val="00D163B2"/>
    <w:rsid w:val="00D16DE4"/>
    <w:rsid w:val="00D17AB8"/>
    <w:rsid w:val="00D201E7"/>
    <w:rsid w:val="00D20533"/>
    <w:rsid w:val="00D2173C"/>
    <w:rsid w:val="00D22873"/>
    <w:rsid w:val="00D228C6"/>
    <w:rsid w:val="00D22A7A"/>
    <w:rsid w:val="00D22DF6"/>
    <w:rsid w:val="00D2420B"/>
    <w:rsid w:val="00D2421E"/>
    <w:rsid w:val="00D245C2"/>
    <w:rsid w:val="00D263D9"/>
    <w:rsid w:val="00D26486"/>
    <w:rsid w:val="00D26761"/>
    <w:rsid w:val="00D26E52"/>
    <w:rsid w:val="00D3031B"/>
    <w:rsid w:val="00D30555"/>
    <w:rsid w:val="00D30D05"/>
    <w:rsid w:val="00D31B58"/>
    <w:rsid w:val="00D320B3"/>
    <w:rsid w:val="00D33843"/>
    <w:rsid w:val="00D338B9"/>
    <w:rsid w:val="00D33993"/>
    <w:rsid w:val="00D33C44"/>
    <w:rsid w:val="00D344FE"/>
    <w:rsid w:val="00D345D5"/>
    <w:rsid w:val="00D34924"/>
    <w:rsid w:val="00D36AB7"/>
    <w:rsid w:val="00D36DF6"/>
    <w:rsid w:val="00D4052C"/>
    <w:rsid w:val="00D40F5C"/>
    <w:rsid w:val="00D41265"/>
    <w:rsid w:val="00D4670D"/>
    <w:rsid w:val="00D47A91"/>
    <w:rsid w:val="00D47B7F"/>
    <w:rsid w:val="00D47D86"/>
    <w:rsid w:val="00D5011E"/>
    <w:rsid w:val="00D50406"/>
    <w:rsid w:val="00D5153A"/>
    <w:rsid w:val="00D52BBC"/>
    <w:rsid w:val="00D53251"/>
    <w:rsid w:val="00D53F73"/>
    <w:rsid w:val="00D544FC"/>
    <w:rsid w:val="00D60597"/>
    <w:rsid w:val="00D60E9E"/>
    <w:rsid w:val="00D629AC"/>
    <w:rsid w:val="00D62A90"/>
    <w:rsid w:val="00D6314A"/>
    <w:rsid w:val="00D65460"/>
    <w:rsid w:val="00D67181"/>
    <w:rsid w:val="00D672CE"/>
    <w:rsid w:val="00D705D2"/>
    <w:rsid w:val="00D70CE3"/>
    <w:rsid w:val="00D70FE1"/>
    <w:rsid w:val="00D71A20"/>
    <w:rsid w:val="00D72FA0"/>
    <w:rsid w:val="00D7391D"/>
    <w:rsid w:val="00D74B28"/>
    <w:rsid w:val="00D74C67"/>
    <w:rsid w:val="00D75306"/>
    <w:rsid w:val="00D766DD"/>
    <w:rsid w:val="00D76BF7"/>
    <w:rsid w:val="00D77D55"/>
    <w:rsid w:val="00D803B7"/>
    <w:rsid w:val="00D81EE2"/>
    <w:rsid w:val="00D82736"/>
    <w:rsid w:val="00D8332D"/>
    <w:rsid w:val="00D837BC"/>
    <w:rsid w:val="00D83AD5"/>
    <w:rsid w:val="00D84F53"/>
    <w:rsid w:val="00D85285"/>
    <w:rsid w:val="00D86FF7"/>
    <w:rsid w:val="00D8721D"/>
    <w:rsid w:val="00D87231"/>
    <w:rsid w:val="00D87D39"/>
    <w:rsid w:val="00D91B74"/>
    <w:rsid w:val="00D93085"/>
    <w:rsid w:val="00D93430"/>
    <w:rsid w:val="00D93838"/>
    <w:rsid w:val="00D93B45"/>
    <w:rsid w:val="00D943A9"/>
    <w:rsid w:val="00D944AC"/>
    <w:rsid w:val="00D94563"/>
    <w:rsid w:val="00D95231"/>
    <w:rsid w:val="00D96454"/>
    <w:rsid w:val="00D96959"/>
    <w:rsid w:val="00D9720B"/>
    <w:rsid w:val="00DA016E"/>
    <w:rsid w:val="00DA0B74"/>
    <w:rsid w:val="00DA184B"/>
    <w:rsid w:val="00DA1AF7"/>
    <w:rsid w:val="00DA2292"/>
    <w:rsid w:val="00DA2379"/>
    <w:rsid w:val="00DA26A9"/>
    <w:rsid w:val="00DA306F"/>
    <w:rsid w:val="00DA3B83"/>
    <w:rsid w:val="00DA4306"/>
    <w:rsid w:val="00DA4C10"/>
    <w:rsid w:val="00DA5334"/>
    <w:rsid w:val="00DA5ABB"/>
    <w:rsid w:val="00DA5B9F"/>
    <w:rsid w:val="00DA6227"/>
    <w:rsid w:val="00DA672E"/>
    <w:rsid w:val="00DA6D4F"/>
    <w:rsid w:val="00DA7E76"/>
    <w:rsid w:val="00DB043F"/>
    <w:rsid w:val="00DB0840"/>
    <w:rsid w:val="00DB10FB"/>
    <w:rsid w:val="00DB126F"/>
    <w:rsid w:val="00DB1C00"/>
    <w:rsid w:val="00DB1D3F"/>
    <w:rsid w:val="00DB20F2"/>
    <w:rsid w:val="00DB22E8"/>
    <w:rsid w:val="00DB2884"/>
    <w:rsid w:val="00DB33BC"/>
    <w:rsid w:val="00DB4371"/>
    <w:rsid w:val="00DB4901"/>
    <w:rsid w:val="00DB4C53"/>
    <w:rsid w:val="00DB5224"/>
    <w:rsid w:val="00DB5ED8"/>
    <w:rsid w:val="00DB6148"/>
    <w:rsid w:val="00DB66DF"/>
    <w:rsid w:val="00DB78F3"/>
    <w:rsid w:val="00DC0A87"/>
    <w:rsid w:val="00DC1743"/>
    <w:rsid w:val="00DC17A6"/>
    <w:rsid w:val="00DC17D0"/>
    <w:rsid w:val="00DC2310"/>
    <w:rsid w:val="00DC231A"/>
    <w:rsid w:val="00DC3811"/>
    <w:rsid w:val="00DC4E01"/>
    <w:rsid w:val="00DC50A9"/>
    <w:rsid w:val="00DC5ED4"/>
    <w:rsid w:val="00DC5F4F"/>
    <w:rsid w:val="00DC79F0"/>
    <w:rsid w:val="00DC7F4B"/>
    <w:rsid w:val="00DD0983"/>
    <w:rsid w:val="00DD0C5D"/>
    <w:rsid w:val="00DD1A10"/>
    <w:rsid w:val="00DD1FF1"/>
    <w:rsid w:val="00DD24A2"/>
    <w:rsid w:val="00DD2FB3"/>
    <w:rsid w:val="00DD4468"/>
    <w:rsid w:val="00DD5049"/>
    <w:rsid w:val="00DD582E"/>
    <w:rsid w:val="00DD6826"/>
    <w:rsid w:val="00DD692F"/>
    <w:rsid w:val="00DE03DA"/>
    <w:rsid w:val="00DE1C99"/>
    <w:rsid w:val="00DE1D79"/>
    <w:rsid w:val="00DE1E54"/>
    <w:rsid w:val="00DE4182"/>
    <w:rsid w:val="00DE46C3"/>
    <w:rsid w:val="00DE55D7"/>
    <w:rsid w:val="00DE5A13"/>
    <w:rsid w:val="00DF06F9"/>
    <w:rsid w:val="00DF0A71"/>
    <w:rsid w:val="00DF0EA4"/>
    <w:rsid w:val="00DF21E6"/>
    <w:rsid w:val="00DF225A"/>
    <w:rsid w:val="00DF3415"/>
    <w:rsid w:val="00DF36A3"/>
    <w:rsid w:val="00DF4C30"/>
    <w:rsid w:val="00DF51C9"/>
    <w:rsid w:val="00DF59F3"/>
    <w:rsid w:val="00DF6A7C"/>
    <w:rsid w:val="00E00F70"/>
    <w:rsid w:val="00E00FAB"/>
    <w:rsid w:val="00E01232"/>
    <w:rsid w:val="00E015FB"/>
    <w:rsid w:val="00E01C34"/>
    <w:rsid w:val="00E02520"/>
    <w:rsid w:val="00E0276F"/>
    <w:rsid w:val="00E0326E"/>
    <w:rsid w:val="00E04625"/>
    <w:rsid w:val="00E0475F"/>
    <w:rsid w:val="00E057AA"/>
    <w:rsid w:val="00E05E5C"/>
    <w:rsid w:val="00E0792C"/>
    <w:rsid w:val="00E07B78"/>
    <w:rsid w:val="00E07E50"/>
    <w:rsid w:val="00E10A65"/>
    <w:rsid w:val="00E10B91"/>
    <w:rsid w:val="00E11D8B"/>
    <w:rsid w:val="00E12B46"/>
    <w:rsid w:val="00E136EE"/>
    <w:rsid w:val="00E1469F"/>
    <w:rsid w:val="00E14965"/>
    <w:rsid w:val="00E14C42"/>
    <w:rsid w:val="00E15429"/>
    <w:rsid w:val="00E16328"/>
    <w:rsid w:val="00E20D60"/>
    <w:rsid w:val="00E21195"/>
    <w:rsid w:val="00E21A37"/>
    <w:rsid w:val="00E2216A"/>
    <w:rsid w:val="00E2271D"/>
    <w:rsid w:val="00E232AE"/>
    <w:rsid w:val="00E23D3A"/>
    <w:rsid w:val="00E23DE3"/>
    <w:rsid w:val="00E24A96"/>
    <w:rsid w:val="00E24FC7"/>
    <w:rsid w:val="00E25B73"/>
    <w:rsid w:val="00E2633A"/>
    <w:rsid w:val="00E263B0"/>
    <w:rsid w:val="00E2685E"/>
    <w:rsid w:val="00E26CA9"/>
    <w:rsid w:val="00E2767C"/>
    <w:rsid w:val="00E27B60"/>
    <w:rsid w:val="00E3020F"/>
    <w:rsid w:val="00E303EC"/>
    <w:rsid w:val="00E30CA0"/>
    <w:rsid w:val="00E30E97"/>
    <w:rsid w:val="00E31871"/>
    <w:rsid w:val="00E31B5C"/>
    <w:rsid w:val="00E31BCA"/>
    <w:rsid w:val="00E3398C"/>
    <w:rsid w:val="00E34931"/>
    <w:rsid w:val="00E34CF0"/>
    <w:rsid w:val="00E35115"/>
    <w:rsid w:val="00E35F39"/>
    <w:rsid w:val="00E374FD"/>
    <w:rsid w:val="00E37BA1"/>
    <w:rsid w:val="00E42C72"/>
    <w:rsid w:val="00E42D3D"/>
    <w:rsid w:val="00E43DB7"/>
    <w:rsid w:val="00E442FC"/>
    <w:rsid w:val="00E45D9B"/>
    <w:rsid w:val="00E46797"/>
    <w:rsid w:val="00E47237"/>
    <w:rsid w:val="00E47689"/>
    <w:rsid w:val="00E50DC3"/>
    <w:rsid w:val="00E51152"/>
    <w:rsid w:val="00E513CA"/>
    <w:rsid w:val="00E521F7"/>
    <w:rsid w:val="00E52474"/>
    <w:rsid w:val="00E529CC"/>
    <w:rsid w:val="00E52C7A"/>
    <w:rsid w:val="00E548B3"/>
    <w:rsid w:val="00E54CC1"/>
    <w:rsid w:val="00E554E5"/>
    <w:rsid w:val="00E564F0"/>
    <w:rsid w:val="00E5726D"/>
    <w:rsid w:val="00E573FE"/>
    <w:rsid w:val="00E57E93"/>
    <w:rsid w:val="00E60453"/>
    <w:rsid w:val="00E6050E"/>
    <w:rsid w:val="00E6064B"/>
    <w:rsid w:val="00E60D7C"/>
    <w:rsid w:val="00E60F08"/>
    <w:rsid w:val="00E6114C"/>
    <w:rsid w:val="00E61473"/>
    <w:rsid w:val="00E61551"/>
    <w:rsid w:val="00E62BE8"/>
    <w:rsid w:val="00E634F8"/>
    <w:rsid w:val="00E63D08"/>
    <w:rsid w:val="00E6405F"/>
    <w:rsid w:val="00E64986"/>
    <w:rsid w:val="00E65D68"/>
    <w:rsid w:val="00E665A0"/>
    <w:rsid w:val="00E66E7D"/>
    <w:rsid w:val="00E6730E"/>
    <w:rsid w:val="00E6753B"/>
    <w:rsid w:val="00E67703"/>
    <w:rsid w:val="00E6784E"/>
    <w:rsid w:val="00E67F5A"/>
    <w:rsid w:val="00E70FF9"/>
    <w:rsid w:val="00E717C0"/>
    <w:rsid w:val="00E726B2"/>
    <w:rsid w:val="00E73011"/>
    <w:rsid w:val="00E730C3"/>
    <w:rsid w:val="00E73C48"/>
    <w:rsid w:val="00E73E24"/>
    <w:rsid w:val="00E74803"/>
    <w:rsid w:val="00E75157"/>
    <w:rsid w:val="00E75645"/>
    <w:rsid w:val="00E7639A"/>
    <w:rsid w:val="00E81202"/>
    <w:rsid w:val="00E8123E"/>
    <w:rsid w:val="00E81CD6"/>
    <w:rsid w:val="00E83318"/>
    <w:rsid w:val="00E83629"/>
    <w:rsid w:val="00E83B21"/>
    <w:rsid w:val="00E84FF5"/>
    <w:rsid w:val="00E8530A"/>
    <w:rsid w:val="00E86C8E"/>
    <w:rsid w:val="00E86EBF"/>
    <w:rsid w:val="00E87B91"/>
    <w:rsid w:val="00E903D1"/>
    <w:rsid w:val="00E90ABB"/>
    <w:rsid w:val="00E90C29"/>
    <w:rsid w:val="00E9124F"/>
    <w:rsid w:val="00E918E6"/>
    <w:rsid w:val="00E91AEC"/>
    <w:rsid w:val="00E921DF"/>
    <w:rsid w:val="00E93A6B"/>
    <w:rsid w:val="00E9407B"/>
    <w:rsid w:val="00E9421F"/>
    <w:rsid w:val="00E94936"/>
    <w:rsid w:val="00E958FD"/>
    <w:rsid w:val="00E95C92"/>
    <w:rsid w:val="00E969EE"/>
    <w:rsid w:val="00E96DB2"/>
    <w:rsid w:val="00E979AF"/>
    <w:rsid w:val="00E97C99"/>
    <w:rsid w:val="00EA0E02"/>
    <w:rsid w:val="00EA14D9"/>
    <w:rsid w:val="00EA1674"/>
    <w:rsid w:val="00EA1E6C"/>
    <w:rsid w:val="00EA262D"/>
    <w:rsid w:val="00EA276A"/>
    <w:rsid w:val="00EA2B48"/>
    <w:rsid w:val="00EA2D48"/>
    <w:rsid w:val="00EA3B3F"/>
    <w:rsid w:val="00EA432C"/>
    <w:rsid w:val="00EA4E8A"/>
    <w:rsid w:val="00EA566E"/>
    <w:rsid w:val="00EA59C4"/>
    <w:rsid w:val="00EA5DF6"/>
    <w:rsid w:val="00EA633E"/>
    <w:rsid w:val="00EA6903"/>
    <w:rsid w:val="00EA6E54"/>
    <w:rsid w:val="00EA756A"/>
    <w:rsid w:val="00EA79A7"/>
    <w:rsid w:val="00EB045D"/>
    <w:rsid w:val="00EB0FAF"/>
    <w:rsid w:val="00EB15AC"/>
    <w:rsid w:val="00EB177D"/>
    <w:rsid w:val="00EB1F2F"/>
    <w:rsid w:val="00EB372D"/>
    <w:rsid w:val="00EB561B"/>
    <w:rsid w:val="00EB5635"/>
    <w:rsid w:val="00EB58A9"/>
    <w:rsid w:val="00EB600D"/>
    <w:rsid w:val="00EC1668"/>
    <w:rsid w:val="00EC171E"/>
    <w:rsid w:val="00EC1E2D"/>
    <w:rsid w:val="00EC2FD0"/>
    <w:rsid w:val="00EC3255"/>
    <w:rsid w:val="00EC3579"/>
    <w:rsid w:val="00EC42B0"/>
    <w:rsid w:val="00EC45B7"/>
    <w:rsid w:val="00EC47A6"/>
    <w:rsid w:val="00EC4815"/>
    <w:rsid w:val="00EC50EF"/>
    <w:rsid w:val="00EC525C"/>
    <w:rsid w:val="00EC62EE"/>
    <w:rsid w:val="00EC65A5"/>
    <w:rsid w:val="00EC69F2"/>
    <w:rsid w:val="00EC6A7E"/>
    <w:rsid w:val="00EC76E3"/>
    <w:rsid w:val="00ED03D9"/>
    <w:rsid w:val="00ED0410"/>
    <w:rsid w:val="00ED09B8"/>
    <w:rsid w:val="00ED29A4"/>
    <w:rsid w:val="00ED3613"/>
    <w:rsid w:val="00ED3DD6"/>
    <w:rsid w:val="00ED4294"/>
    <w:rsid w:val="00ED43EF"/>
    <w:rsid w:val="00ED45E8"/>
    <w:rsid w:val="00ED47DE"/>
    <w:rsid w:val="00ED4B6C"/>
    <w:rsid w:val="00ED52AC"/>
    <w:rsid w:val="00ED5461"/>
    <w:rsid w:val="00ED5980"/>
    <w:rsid w:val="00ED59EE"/>
    <w:rsid w:val="00ED5A88"/>
    <w:rsid w:val="00ED6136"/>
    <w:rsid w:val="00ED66B7"/>
    <w:rsid w:val="00ED691D"/>
    <w:rsid w:val="00ED6B58"/>
    <w:rsid w:val="00ED7C34"/>
    <w:rsid w:val="00EE0274"/>
    <w:rsid w:val="00EE3790"/>
    <w:rsid w:val="00EE4CDB"/>
    <w:rsid w:val="00EE5CA2"/>
    <w:rsid w:val="00EE5D3D"/>
    <w:rsid w:val="00EE5DEF"/>
    <w:rsid w:val="00EE60C3"/>
    <w:rsid w:val="00EE6B44"/>
    <w:rsid w:val="00EE7844"/>
    <w:rsid w:val="00EE7E7C"/>
    <w:rsid w:val="00EF053C"/>
    <w:rsid w:val="00EF18BB"/>
    <w:rsid w:val="00EF199E"/>
    <w:rsid w:val="00EF1CDD"/>
    <w:rsid w:val="00EF1E5D"/>
    <w:rsid w:val="00EF2818"/>
    <w:rsid w:val="00EF40C7"/>
    <w:rsid w:val="00EF43AF"/>
    <w:rsid w:val="00EF4801"/>
    <w:rsid w:val="00EF4BA7"/>
    <w:rsid w:val="00EF4C04"/>
    <w:rsid w:val="00EF4D83"/>
    <w:rsid w:val="00EF55CD"/>
    <w:rsid w:val="00EF6F6E"/>
    <w:rsid w:val="00EF71B6"/>
    <w:rsid w:val="00F00120"/>
    <w:rsid w:val="00F0155C"/>
    <w:rsid w:val="00F01900"/>
    <w:rsid w:val="00F01A59"/>
    <w:rsid w:val="00F03D02"/>
    <w:rsid w:val="00F051D0"/>
    <w:rsid w:val="00F052D9"/>
    <w:rsid w:val="00F05996"/>
    <w:rsid w:val="00F074E4"/>
    <w:rsid w:val="00F07E7D"/>
    <w:rsid w:val="00F10700"/>
    <w:rsid w:val="00F10D39"/>
    <w:rsid w:val="00F10DE9"/>
    <w:rsid w:val="00F10ED9"/>
    <w:rsid w:val="00F11EDF"/>
    <w:rsid w:val="00F12169"/>
    <w:rsid w:val="00F1223D"/>
    <w:rsid w:val="00F12F48"/>
    <w:rsid w:val="00F13EB7"/>
    <w:rsid w:val="00F14099"/>
    <w:rsid w:val="00F14FF2"/>
    <w:rsid w:val="00F15945"/>
    <w:rsid w:val="00F160AE"/>
    <w:rsid w:val="00F1676A"/>
    <w:rsid w:val="00F16DFA"/>
    <w:rsid w:val="00F17485"/>
    <w:rsid w:val="00F1767C"/>
    <w:rsid w:val="00F200B3"/>
    <w:rsid w:val="00F209D1"/>
    <w:rsid w:val="00F21F42"/>
    <w:rsid w:val="00F22490"/>
    <w:rsid w:val="00F225C4"/>
    <w:rsid w:val="00F22E0C"/>
    <w:rsid w:val="00F24617"/>
    <w:rsid w:val="00F253E1"/>
    <w:rsid w:val="00F253FD"/>
    <w:rsid w:val="00F2603E"/>
    <w:rsid w:val="00F269C0"/>
    <w:rsid w:val="00F307D7"/>
    <w:rsid w:val="00F3097B"/>
    <w:rsid w:val="00F30E98"/>
    <w:rsid w:val="00F327DB"/>
    <w:rsid w:val="00F3341E"/>
    <w:rsid w:val="00F33B1C"/>
    <w:rsid w:val="00F34F97"/>
    <w:rsid w:val="00F3553A"/>
    <w:rsid w:val="00F35B48"/>
    <w:rsid w:val="00F362DC"/>
    <w:rsid w:val="00F36330"/>
    <w:rsid w:val="00F363C3"/>
    <w:rsid w:val="00F3674A"/>
    <w:rsid w:val="00F374B2"/>
    <w:rsid w:val="00F37735"/>
    <w:rsid w:val="00F37AA6"/>
    <w:rsid w:val="00F420E2"/>
    <w:rsid w:val="00F42406"/>
    <w:rsid w:val="00F43146"/>
    <w:rsid w:val="00F436BF"/>
    <w:rsid w:val="00F442F7"/>
    <w:rsid w:val="00F450CA"/>
    <w:rsid w:val="00F45BCE"/>
    <w:rsid w:val="00F4603F"/>
    <w:rsid w:val="00F46ABA"/>
    <w:rsid w:val="00F50C91"/>
    <w:rsid w:val="00F50FE2"/>
    <w:rsid w:val="00F514CE"/>
    <w:rsid w:val="00F51812"/>
    <w:rsid w:val="00F5314E"/>
    <w:rsid w:val="00F532FE"/>
    <w:rsid w:val="00F5472E"/>
    <w:rsid w:val="00F55B00"/>
    <w:rsid w:val="00F55D7D"/>
    <w:rsid w:val="00F56029"/>
    <w:rsid w:val="00F574DA"/>
    <w:rsid w:val="00F60744"/>
    <w:rsid w:val="00F63096"/>
    <w:rsid w:val="00F633F4"/>
    <w:rsid w:val="00F63678"/>
    <w:rsid w:val="00F652C8"/>
    <w:rsid w:val="00F657C2"/>
    <w:rsid w:val="00F678DB"/>
    <w:rsid w:val="00F67B31"/>
    <w:rsid w:val="00F67CE1"/>
    <w:rsid w:val="00F70DBD"/>
    <w:rsid w:val="00F70EB8"/>
    <w:rsid w:val="00F73424"/>
    <w:rsid w:val="00F737D9"/>
    <w:rsid w:val="00F738A6"/>
    <w:rsid w:val="00F75076"/>
    <w:rsid w:val="00F75680"/>
    <w:rsid w:val="00F76831"/>
    <w:rsid w:val="00F81255"/>
    <w:rsid w:val="00F81B20"/>
    <w:rsid w:val="00F82598"/>
    <w:rsid w:val="00F82EAF"/>
    <w:rsid w:val="00F83DD7"/>
    <w:rsid w:val="00F84F48"/>
    <w:rsid w:val="00F858D5"/>
    <w:rsid w:val="00F85DA2"/>
    <w:rsid w:val="00F877A2"/>
    <w:rsid w:val="00F87C1D"/>
    <w:rsid w:val="00F87C4B"/>
    <w:rsid w:val="00F90457"/>
    <w:rsid w:val="00F918A7"/>
    <w:rsid w:val="00F92BAA"/>
    <w:rsid w:val="00F92D85"/>
    <w:rsid w:val="00F933D2"/>
    <w:rsid w:val="00F934F5"/>
    <w:rsid w:val="00F93EAC"/>
    <w:rsid w:val="00F95992"/>
    <w:rsid w:val="00F95D4B"/>
    <w:rsid w:val="00F9609E"/>
    <w:rsid w:val="00F97152"/>
    <w:rsid w:val="00FA0120"/>
    <w:rsid w:val="00FA15AD"/>
    <w:rsid w:val="00FA22C7"/>
    <w:rsid w:val="00FA2BFC"/>
    <w:rsid w:val="00FA3399"/>
    <w:rsid w:val="00FA3401"/>
    <w:rsid w:val="00FA44FF"/>
    <w:rsid w:val="00FA45A4"/>
    <w:rsid w:val="00FA461E"/>
    <w:rsid w:val="00FA4AEF"/>
    <w:rsid w:val="00FA5C54"/>
    <w:rsid w:val="00FA6030"/>
    <w:rsid w:val="00FA7185"/>
    <w:rsid w:val="00FA72AF"/>
    <w:rsid w:val="00FA789F"/>
    <w:rsid w:val="00FB03A1"/>
    <w:rsid w:val="00FB0A4B"/>
    <w:rsid w:val="00FB0BB8"/>
    <w:rsid w:val="00FB0CBC"/>
    <w:rsid w:val="00FB1CF6"/>
    <w:rsid w:val="00FB29B8"/>
    <w:rsid w:val="00FB29D0"/>
    <w:rsid w:val="00FB310D"/>
    <w:rsid w:val="00FB39A4"/>
    <w:rsid w:val="00FB44D9"/>
    <w:rsid w:val="00FB4CC8"/>
    <w:rsid w:val="00FB4CFD"/>
    <w:rsid w:val="00FB5AA0"/>
    <w:rsid w:val="00FB5B0C"/>
    <w:rsid w:val="00FB7D8B"/>
    <w:rsid w:val="00FC0044"/>
    <w:rsid w:val="00FC0593"/>
    <w:rsid w:val="00FC1726"/>
    <w:rsid w:val="00FC1831"/>
    <w:rsid w:val="00FC1921"/>
    <w:rsid w:val="00FC1F00"/>
    <w:rsid w:val="00FC24DF"/>
    <w:rsid w:val="00FC32ED"/>
    <w:rsid w:val="00FC3A96"/>
    <w:rsid w:val="00FC4D5E"/>
    <w:rsid w:val="00FC571F"/>
    <w:rsid w:val="00FC6750"/>
    <w:rsid w:val="00FC6FEE"/>
    <w:rsid w:val="00FC71E1"/>
    <w:rsid w:val="00FC72EE"/>
    <w:rsid w:val="00FC73ED"/>
    <w:rsid w:val="00FD0799"/>
    <w:rsid w:val="00FD1087"/>
    <w:rsid w:val="00FD10C7"/>
    <w:rsid w:val="00FD24BB"/>
    <w:rsid w:val="00FD277F"/>
    <w:rsid w:val="00FD27FF"/>
    <w:rsid w:val="00FD2E62"/>
    <w:rsid w:val="00FD335E"/>
    <w:rsid w:val="00FD35E8"/>
    <w:rsid w:val="00FD4E7C"/>
    <w:rsid w:val="00FD6FBA"/>
    <w:rsid w:val="00FD72B1"/>
    <w:rsid w:val="00FD7C77"/>
    <w:rsid w:val="00FE0226"/>
    <w:rsid w:val="00FE1BDA"/>
    <w:rsid w:val="00FE1DEA"/>
    <w:rsid w:val="00FE2533"/>
    <w:rsid w:val="00FE2C33"/>
    <w:rsid w:val="00FE5FF0"/>
    <w:rsid w:val="00FF1A77"/>
    <w:rsid w:val="00FF2292"/>
    <w:rsid w:val="00FF32A9"/>
    <w:rsid w:val="00FF3E7A"/>
    <w:rsid w:val="00FF3E84"/>
    <w:rsid w:val="00FF4E6B"/>
    <w:rsid w:val="00FF4F65"/>
    <w:rsid w:val="00FF5031"/>
    <w:rsid w:val="00FF5210"/>
    <w:rsid w:val="00FF57C4"/>
    <w:rsid w:val="00FF6713"/>
    <w:rsid w:val="00FF67E4"/>
    <w:rsid w:val="00FF69FA"/>
    <w:rsid w:val="00FF6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724E2BA2-7B63-4009-93ED-E7B5206B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3"/>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1968B2"/>
    <w:rPr>
      <w:rFonts w:ascii="Verdana" w:hAnsi="Verdana"/>
      <w:i/>
      <w:sz w:val="24"/>
    </w:rPr>
  </w:style>
  <w:style w:type="paragraph" w:customStyle="1" w:styleId="iBAAGStandardText">
    <w:name w:val="iBAAG Standard Text"/>
    <w:basedOn w:val="Normal"/>
    <w:link w:val="iBAAGStandardTextChar"/>
    <w:rsid w:val="001968B2"/>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1968B2"/>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1968B2"/>
    <w:rPr>
      <w:rFonts w:ascii="Verdana" w:eastAsiaTheme="minorHAnsi" w:hAnsi="Verdana" w:cstheme="minorBidi"/>
      <w:color w:val="000000" w:themeColor="text1"/>
      <w:sz w:val="24"/>
      <w:szCs w:val="24"/>
    </w:rPr>
  </w:style>
  <w:style w:type="paragraph" w:customStyle="1" w:styleId="CSRView-Bullet1">
    <w:name w:val="CSR View - Bullet 1"/>
    <w:basedOn w:val="Normal"/>
    <w:link w:val="CSRView-Bullet1Char"/>
    <w:rsid w:val="009B3B55"/>
    <w:pPr>
      <w:numPr>
        <w:numId w:val="23"/>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9B3B55"/>
    <w:rPr>
      <w:color w:val="FF0000"/>
      <w:sz w:val="24"/>
      <w:szCs w:val="24"/>
    </w:rPr>
  </w:style>
  <w:style w:type="paragraph" w:customStyle="1" w:styleId="CSRViewStandard">
    <w:name w:val="CSR View Standard"/>
    <w:basedOn w:val="MemberViewStandard"/>
    <w:link w:val="CSRViewStandardChar"/>
    <w:rsid w:val="009B3B55"/>
    <w:rPr>
      <w:color w:val="FF0000"/>
    </w:rPr>
  </w:style>
  <w:style w:type="character" w:customStyle="1" w:styleId="CSRViewStandardChar">
    <w:name w:val="CSR View Standard Char"/>
    <w:basedOn w:val="MemberViewStandardChar"/>
    <w:link w:val="CSRViewStandard"/>
    <w:rsid w:val="009B3B55"/>
    <w:rPr>
      <w:color w:val="FF0000"/>
      <w:sz w:val="24"/>
      <w:szCs w:val="24"/>
      <w:lang w:val="en-US" w:eastAsia="en-US" w:bidi="ar-SA"/>
    </w:rPr>
  </w:style>
  <w:style w:type="paragraph" w:customStyle="1" w:styleId="uhcTableTextSmall">
    <w:name w:val="_uhc_Table Text Small"/>
    <w:basedOn w:val="Normal"/>
    <w:link w:val="uhcTableTextSmallChar"/>
    <w:rsid w:val="00574F6F"/>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574F6F"/>
    <w:rPr>
      <w:rFonts w:ascii="Arial" w:hAnsi="Arial"/>
    </w:rPr>
  </w:style>
  <w:style w:type="paragraph" w:customStyle="1" w:styleId="Times">
    <w:name w:val="Times"/>
    <w:basedOn w:val="Normal"/>
    <w:rsid w:val="00F10D39"/>
    <w:pPr>
      <w:overflowPunct/>
      <w:autoSpaceDE/>
      <w:autoSpaceDN/>
      <w:adjustRightInd/>
      <w:textAlignment w:val="auto"/>
    </w:pPr>
    <w:rPr>
      <w:rFonts w:ascii="Arial Narrow" w:hAnsi="Arial Narrow"/>
      <w:b/>
      <w:sz w:val="24"/>
      <w:szCs w:val="24"/>
    </w:rPr>
  </w:style>
  <w:style w:type="character" w:customStyle="1" w:styleId="iBAAGStandardTextBoldChar">
    <w:name w:val="iBAAG Standard Text Bold Char"/>
    <w:basedOn w:val="DefaultParagraphFont"/>
    <w:link w:val="iBAAGStandardTextBold"/>
    <w:locked/>
    <w:rsid w:val="00592A9E"/>
    <w:rPr>
      <w:rFonts w:ascii="Verdana" w:hAnsi="Verdana"/>
      <w:b/>
      <w:sz w:val="24"/>
    </w:rPr>
  </w:style>
  <w:style w:type="paragraph" w:customStyle="1" w:styleId="iBAAGStandardTextBold">
    <w:name w:val="iBAAG Standard Text Bold"/>
    <w:basedOn w:val="Normal"/>
    <w:next w:val="iBAAGStandardText"/>
    <w:link w:val="iBAAGStandardTextBoldChar"/>
    <w:rsid w:val="00592A9E"/>
    <w:pPr>
      <w:overflowPunct/>
      <w:autoSpaceDE/>
      <w:autoSpaceDN/>
      <w:adjustRightInd/>
      <w:textAlignment w:val="auto"/>
    </w:pPr>
    <w:rPr>
      <w:rFonts w:ascii="Verdana" w:hAnsi="Verdana"/>
      <w:b/>
      <w:sz w:val="24"/>
    </w:rPr>
  </w:style>
  <w:style w:type="paragraph" w:customStyle="1" w:styleId="uhcHeading1SamePage">
    <w:name w:val="_uhc_Heading 1 Same Page"/>
    <w:basedOn w:val="Normal"/>
    <w:next w:val="Normal"/>
    <w:link w:val="uhcHeading1SamePageChar"/>
    <w:rsid w:val="00D81EE2"/>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D81EE2"/>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25023237">
      <w:bodyDiv w:val="1"/>
      <w:marLeft w:val="0"/>
      <w:marRight w:val="0"/>
      <w:marTop w:val="0"/>
      <w:marBottom w:val="0"/>
      <w:divBdr>
        <w:top w:val="none" w:sz="0" w:space="0" w:color="auto"/>
        <w:left w:val="none" w:sz="0" w:space="0" w:color="auto"/>
        <w:bottom w:val="none" w:sz="0" w:space="0" w:color="auto"/>
        <w:right w:val="none" w:sz="0" w:space="0" w:color="auto"/>
      </w:divBdr>
      <w:divsChild>
        <w:div w:id="979456865">
          <w:marLeft w:val="0"/>
          <w:marRight w:val="0"/>
          <w:marTop w:val="0"/>
          <w:marBottom w:val="0"/>
          <w:divBdr>
            <w:top w:val="none" w:sz="0" w:space="0" w:color="auto"/>
            <w:left w:val="none" w:sz="0" w:space="0" w:color="auto"/>
            <w:bottom w:val="none" w:sz="0" w:space="0" w:color="auto"/>
            <w:right w:val="none" w:sz="0" w:space="0" w:color="auto"/>
          </w:divBdr>
          <w:divsChild>
            <w:div w:id="1589191911">
              <w:marLeft w:val="0"/>
              <w:marRight w:val="0"/>
              <w:marTop w:val="0"/>
              <w:marBottom w:val="0"/>
              <w:divBdr>
                <w:top w:val="none" w:sz="0" w:space="0" w:color="auto"/>
                <w:left w:val="none" w:sz="0" w:space="0" w:color="auto"/>
                <w:bottom w:val="none" w:sz="0" w:space="0" w:color="auto"/>
                <w:right w:val="none" w:sz="0" w:space="0" w:color="auto"/>
              </w:divBdr>
              <w:divsChild>
                <w:div w:id="1308706657">
                  <w:marLeft w:val="0"/>
                  <w:marRight w:val="0"/>
                  <w:marTop w:val="0"/>
                  <w:marBottom w:val="0"/>
                  <w:divBdr>
                    <w:top w:val="none" w:sz="0" w:space="0" w:color="auto"/>
                    <w:left w:val="none" w:sz="0" w:space="0" w:color="auto"/>
                    <w:bottom w:val="none" w:sz="0" w:space="0" w:color="auto"/>
                    <w:right w:val="none" w:sz="0" w:space="0" w:color="auto"/>
                  </w:divBdr>
                  <w:divsChild>
                    <w:div w:id="1243183074">
                      <w:marLeft w:val="0"/>
                      <w:marRight w:val="0"/>
                      <w:marTop w:val="0"/>
                      <w:marBottom w:val="0"/>
                      <w:divBdr>
                        <w:top w:val="none" w:sz="0" w:space="0" w:color="auto"/>
                        <w:left w:val="none" w:sz="0" w:space="0" w:color="auto"/>
                        <w:bottom w:val="none" w:sz="0" w:space="0" w:color="auto"/>
                        <w:right w:val="none" w:sz="0" w:space="0" w:color="auto"/>
                      </w:divBdr>
                      <w:divsChild>
                        <w:div w:id="1419061066">
                          <w:marLeft w:val="150"/>
                          <w:marRight w:val="150"/>
                          <w:marTop w:val="0"/>
                          <w:marBottom w:val="0"/>
                          <w:divBdr>
                            <w:top w:val="none" w:sz="0" w:space="0" w:color="auto"/>
                            <w:left w:val="none" w:sz="0" w:space="0" w:color="auto"/>
                            <w:bottom w:val="none" w:sz="0" w:space="0" w:color="auto"/>
                            <w:right w:val="none" w:sz="0" w:space="0" w:color="auto"/>
                          </w:divBdr>
                          <w:divsChild>
                            <w:div w:id="1025249770">
                              <w:marLeft w:val="150"/>
                              <w:marRight w:val="150"/>
                              <w:marTop w:val="0"/>
                              <w:marBottom w:val="0"/>
                              <w:divBdr>
                                <w:top w:val="none" w:sz="0" w:space="0" w:color="auto"/>
                                <w:left w:val="none" w:sz="0" w:space="0" w:color="auto"/>
                                <w:bottom w:val="none" w:sz="0" w:space="0" w:color="auto"/>
                                <w:right w:val="none" w:sz="0" w:space="0" w:color="auto"/>
                              </w:divBdr>
                              <w:divsChild>
                                <w:div w:id="878471437">
                                  <w:marLeft w:val="150"/>
                                  <w:marRight w:val="150"/>
                                  <w:marTop w:val="0"/>
                                  <w:marBottom w:val="0"/>
                                  <w:divBdr>
                                    <w:top w:val="none" w:sz="0" w:space="0" w:color="auto"/>
                                    <w:left w:val="none" w:sz="0" w:space="0" w:color="auto"/>
                                    <w:bottom w:val="none" w:sz="0" w:space="0" w:color="auto"/>
                                    <w:right w:val="none" w:sz="0" w:space="0" w:color="auto"/>
                                  </w:divBdr>
                                  <w:divsChild>
                                    <w:div w:id="1842811726">
                                      <w:marLeft w:val="0"/>
                                      <w:marRight w:val="0"/>
                                      <w:marTop w:val="0"/>
                                      <w:marBottom w:val="0"/>
                                      <w:divBdr>
                                        <w:top w:val="none" w:sz="0" w:space="0" w:color="auto"/>
                                        <w:left w:val="none" w:sz="0" w:space="0" w:color="auto"/>
                                        <w:bottom w:val="none" w:sz="0" w:space="0" w:color="auto"/>
                                        <w:right w:val="none" w:sz="0" w:space="0" w:color="auto"/>
                                      </w:divBdr>
                                      <w:divsChild>
                                        <w:div w:id="10198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www.myuhc.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s://www.uhcprovider.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glossary.justplainclear.com/" TargetMode="External"/><Relationship Id="rId37" Type="http://schemas.openxmlformats.org/officeDocument/2006/relationships/hyperlink" Target="https://www.uhcprovider.com/" TargetMode="External"/><Relationship Id="rId40" Type="http://schemas.openxmlformats.org/officeDocument/2006/relationships/hyperlink" Target="https://www.hihealthinnovations.com/united"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www.urnweb.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kl/content/references%20&amp;%20tools/service/job%20aids/preventiveessentialslookup_rd.htm" TargetMode="External"/><Relationship Id="rId30" Type="http://schemas.openxmlformats.org/officeDocument/2006/relationships/hyperlink" Target="http://www.urncrs.com/" TargetMode="External"/><Relationship Id="rId35" Type="http://schemas.openxmlformats.org/officeDocument/2006/relationships/hyperlink" Target="http://www.myoptumhealthcomplexmedical.com" TargetMode="External"/><Relationship Id="rId43"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5.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6.xml><?xml version="1.0" encoding="utf-8"?>
<ds:datastoreItem xmlns:ds="http://schemas.openxmlformats.org/officeDocument/2006/customXml" ds:itemID="{0C557D76-3878-44D7-817F-975BE0FA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104</TotalTime>
  <Pages>86</Pages>
  <Words>22814</Words>
  <Characters>130046</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152555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Graber, Sharon D</cp:lastModifiedBy>
  <cp:revision>192</cp:revision>
  <cp:lastPrinted>2005-07-27T20:49:00Z</cp:lastPrinted>
  <dcterms:created xsi:type="dcterms:W3CDTF">2019-02-20T17:51:00Z</dcterms:created>
  <dcterms:modified xsi:type="dcterms:W3CDTF">2020-10-05T17:56:00Z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